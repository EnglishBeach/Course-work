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r w:rsidRPr="00B150AB">
        <w:rPr>
          <w:b/>
          <w:sz w:val="32"/>
          <w:szCs w:val="24"/>
        </w:rPr>
        <w:t>полимеризационной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1" w:name="_Hlk134743938" w:displacedByCustomXml="next"/>
    <w:sdt>
      <w:sdtPr>
        <w:id w:val="1455443024"/>
        <w:docPartObj>
          <w:docPartGallery w:val="Table of Contents"/>
          <w:docPartUnique/>
        </w:docPartObj>
      </w:sdtPr>
      <w:sdtEndPr>
        <w:rPr>
          <w:rFonts w:eastAsia="SimSun"/>
          <w:b/>
          <w:bCs/>
          <w:caps w:val="0"/>
          <w:color w:val="auto"/>
          <w:sz w:val="28"/>
          <w:szCs w:val="28"/>
          <w:lang w:eastAsia="en-US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</w:p>
        <w:p w14:paraId="6E01C045" w14:textId="3306B641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61D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1D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1D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2644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_Toc135412644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A0EF3" w14:textId="0E1F0639" w:rsidR="00761D78" w:rsidRPr="00761D78" w:rsidRDefault="00761D78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45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Актуальность работы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_Toc135412645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C7218" w14:textId="405B8A90" w:rsidR="00761D78" w:rsidRPr="00761D78" w:rsidRDefault="00761D78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46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_Toc135412646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1D930" w14:textId="3E48B387" w:rsidR="00761D78" w:rsidRPr="00761D78" w:rsidRDefault="00761D78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47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Задачи работы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_Toc135412647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5D171" w14:textId="777E928E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48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_Toc135412648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0AF12" w14:textId="124D4C5B" w:rsidR="00761D78" w:rsidRPr="00761D78" w:rsidRDefault="00761D78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49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Описание химических реакций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_Toc135412649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92944" w14:textId="43B9ABE6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0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Фотосенсибилизация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_Toc135412650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10CD7" w14:textId="707A2098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1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_Toc135412651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666C0" w14:textId="2E94A5E7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2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_Toc135412652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0BB00" w14:textId="3B19EB56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3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Стабильность продуктов реакции фотовосстановления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_Toc135412653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D460" w14:textId="588220E9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4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Фотолиз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_Toc135412654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A5DDD" w14:textId="0B3685F6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5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 хинонами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_Toc135412655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FABD8" w14:textId="115CBC31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6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Итоговый механизм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_Toc135412656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05F07" w14:textId="0E1C6F2C" w:rsidR="00761D78" w:rsidRPr="00761D78" w:rsidRDefault="00761D78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7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Описание метода моделирования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_Toc135412657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A560D" w14:textId="42B7B212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8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Проблемы моделирования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_Toc135412658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7A4" w14:textId="46F3A2B5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59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Формирование системы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_Toc135412659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5ED07" w14:textId="1A12364A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0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Дискретизация по времени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_Toc135412660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30633" w14:textId="233F89CD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1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Линеаризация системы и итерационное решение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_Toc135412661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1B882" w14:textId="502302D9" w:rsidR="00761D78" w:rsidRPr="00761D78" w:rsidRDefault="00761D78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2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Решение СЛАУ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_Toc135412662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00EF1" w14:textId="571EB31E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3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_Toc135412663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A2AD7" w14:textId="12DBA368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4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_Toc135412664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A4B2E" w14:textId="2EF45EF8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5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_Toc135412665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2EBB8" w14:textId="5A022A2B" w:rsidR="00761D78" w:rsidRPr="00761D78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2666" w:history="1"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761D78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_Toc135412666 \h </w:instrTex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761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2018A404" w:rsidR="00761D78" w:rsidRPr="00761D78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1D7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2" w:name="_Toc135412644"/>
      <w:r w:rsidRPr="00782C96">
        <w:rPr>
          <w:rFonts w:hint="eastAsia"/>
        </w:rPr>
        <w:lastRenderedPageBreak/>
        <w:t>Введение</w:t>
      </w:r>
      <w:bookmarkEnd w:id="2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 w:rsidR="00EC50FD">
        <w:t xml:space="preserve">Фотополимеризация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4129A8">
      <w:pPr>
        <w:pStyle w:val="a3"/>
      </w:pPr>
      <w:r>
        <w:t xml:space="preserve">Выбор мономеров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>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4129A8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>эффективных фотоинициаторов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9E69A0">
      <w:pPr>
        <w:pStyle w:val="21"/>
      </w:pPr>
      <w:bookmarkStart w:id="7" w:name="_Toc135412645"/>
      <w:r w:rsidRPr="00644CFE">
        <w:t>Актуальность</w:t>
      </w:r>
      <w:r>
        <w:t xml:space="preserve"> работы</w:t>
      </w:r>
      <w:bookmarkEnd w:id="7"/>
    </w:p>
    <w:p w14:paraId="15C03C26" w14:textId="11199658" w:rsidR="00BB3F1E" w:rsidRDefault="00E77C5A" w:rsidP="004129A8">
      <w:pPr>
        <w:pStyle w:val="a3"/>
      </w:pPr>
      <w:r>
        <w:t>Согласно Декер</w:t>
      </w:r>
      <w:r w:rsidR="00340C2F">
        <w:t>у</w:t>
      </w:r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lUMTA6MTU6Mj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r>
        <w:t>фотополимеризация является одним из наиболее эффективных методов достижения квазиминутной полимеризации. Ее огромный 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OVQxMDoxNToy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>
        <w:t>, изготовление микрожидкостных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lUMTA6MTU6Mj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>. Фотополимеризация</w:t>
      </w:r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8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B27AD4" w:rsidRPr="00E77C5A">
        <w:t>оптоэлектроиике</w:t>
      </w:r>
      <w:commentRangeEnd w:id="8"/>
      <w:r w:rsidR="009022A5">
        <w:rPr>
          <w:rStyle w:val="afc"/>
          <w:rFonts w:eastAsia="SimSun" w:cstheme="minorBidi"/>
          <w:color w:val="auto"/>
          <w:lang w:eastAsia="en-US"/>
        </w:rPr>
        <w:commentReference w:id="8"/>
      </w:r>
      <w:r>
        <w:t xml:space="preserve">. </w:t>
      </w:r>
      <w:r w:rsidR="00B65979" w:rsidRPr="00B65979">
        <w:t>Метод фотоинициируемой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r w:rsidR="00B65979" w:rsidRPr="00B65979">
        <w:lastRenderedPageBreak/>
        <w:t>фотополимеризующихся композиций, содержащих олигоэфир(мет)акрилаты в качестве основы, — это стереолитография</w:t>
      </w:r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r w:rsidR="00BB3F1E">
        <w:t>ф</w:t>
      </w:r>
      <w:r w:rsidR="00BB3F1E" w:rsidRPr="00BB3F1E">
        <w:t>отоинициаторы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 xml:space="preserve">высокая эффективность инициирования </w:t>
      </w:r>
      <w:commentRangeStart w:id="9"/>
      <w:r>
        <w:t>полимеризации</w:t>
      </w:r>
      <w:commentRangeEnd w:id="9"/>
      <w:r>
        <w:rPr>
          <w:rStyle w:val="afc"/>
          <w:rFonts w:eastAsia="SimSun" w:cstheme="minorBidi"/>
          <w:color w:val="auto"/>
          <w:lang w:eastAsia="en-US"/>
        </w:rPr>
        <w:commentReference w:id="9"/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>безвредность и беззапаховость</w:t>
      </w:r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202E26F3" w:rsidR="00965194" w:rsidRDefault="00BB3F1E" w:rsidP="004129A8">
      <w:pPr>
        <w:pStyle w:val="a3"/>
      </w:pPr>
      <w:commentRangeStart w:id="10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чтобы 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 например, метакрилатные,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о-бензохинонов</w:t>
      </w:r>
      <w:r w:rsidR="00F50791">
        <w:t xml:space="preserve">, которые давно изучаются в ИМХ РАН </w:t>
      </w:r>
      <w:commentRangeEnd w:id="10"/>
      <w:r w:rsidR="00970DA6">
        <w:rPr>
          <w:rStyle w:val="afc"/>
          <w:rFonts w:eastAsia="SimSun" w:cstheme="minorBidi"/>
          <w:color w:val="auto"/>
          <w:lang w:eastAsia="en-US"/>
        </w:rPr>
        <w:commentReference w:id="10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lUMTA6MTU6Mjc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полимеризационноспособные)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</w:t>
      </w:r>
      <w:r w:rsidR="0026597B">
        <w:lastRenderedPageBreak/>
        <w:t xml:space="preserve">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4129A8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</w:t>
      </w:r>
      <w:r w:rsidR="0027712E">
        <w:t>, найти наилучшее строение фотоинициатора для заданных задач. Такая модель позволит не только сократить количество экспериментов, но и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фотополимеризации олигоэфир(мет)акрилатов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>систематических исследований проводимых в лаборатории фотополимеризации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11" w:name="_Toc135412646"/>
      <w:r>
        <w:t>Цел</w:t>
      </w:r>
      <w:r w:rsidR="00573A4E">
        <w:t>ь</w:t>
      </w:r>
      <w:r>
        <w:t xml:space="preserve"> работы</w:t>
      </w:r>
      <w:bookmarkEnd w:id="11"/>
    </w:p>
    <w:p w14:paraId="65E90302" w14:textId="2A631E47" w:rsidR="00573A4E" w:rsidRDefault="00573A4E" w:rsidP="004129A8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2"/>
      <w:r w:rsidR="006C2616">
        <w:t xml:space="preserve">без учета диффузионных </w:t>
      </w:r>
      <w:commentRangeEnd w:id="12"/>
      <w:r w:rsidR="006C2616">
        <w:rPr>
          <w:rStyle w:val="afc"/>
          <w:rFonts w:eastAsia="SimSun" w:cstheme="minorBidi"/>
          <w:color w:val="auto"/>
          <w:lang w:eastAsia="en-US"/>
        </w:rPr>
        <w:commentReference w:id="12"/>
      </w:r>
      <w:r w:rsidR="006C2616">
        <w:t>процессов</w:t>
      </w:r>
      <w:r w:rsidR="00F16911">
        <w:t xml:space="preserve"> и расчет оптимальных параметров для проведения фотополимеризации.</w:t>
      </w:r>
    </w:p>
    <w:p w14:paraId="378D4596" w14:textId="77777777" w:rsidR="000053E7" w:rsidRPr="00573A4E" w:rsidRDefault="000053E7" w:rsidP="004129A8">
      <w:pPr>
        <w:pStyle w:val="a3"/>
      </w:pPr>
    </w:p>
    <w:p w14:paraId="1B5FB86E" w14:textId="3D37E4F1" w:rsidR="00F50791" w:rsidRDefault="00F56C72" w:rsidP="009E69A0">
      <w:pPr>
        <w:pStyle w:val="21"/>
      </w:pPr>
      <w:bookmarkStart w:id="13" w:name="_Toc135412647"/>
      <w:r>
        <w:lastRenderedPageBreak/>
        <w:t>Задачи работы</w:t>
      </w:r>
      <w:bookmarkEnd w:id="13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14" w:name="_Hlk134744030"/>
      <w:bookmarkStart w:id="15" w:name="_Toc135412648"/>
      <w:bookmarkEnd w:id="1"/>
      <w:r>
        <w:lastRenderedPageBreak/>
        <w:t xml:space="preserve">Литературный </w:t>
      </w:r>
      <w:r w:rsidRPr="009143C3">
        <w:t>обзор</w:t>
      </w:r>
      <w:bookmarkEnd w:id="15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6" w:name="_Hlk134744164"/>
      <w:bookmarkStart w:id="17" w:name="_Toc135412649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7"/>
    </w:p>
    <w:p w14:paraId="409475A8" w14:textId="0CC2D04B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lUMTA6MTU6Mjc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2E53E2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18" w:name="_Ref135115514"/>
            <w:bookmarkStart w:id="19" w:name="_Ref114479140"/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 \r 1 </w:instrText>
            </w:r>
            <w:r w:rsidR="002E53E2">
              <w:fldChar w:fldCharType="separate"/>
            </w:r>
            <w:r w:rsidR="006E211B">
              <w:rPr>
                <w:noProof/>
              </w:rPr>
              <w:t>1</w:t>
            </w:r>
            <w:r w:rsidR="002E53E2">
              <w:rPr>
                <w:noProof/>
              </w:rPr>
              <w:fldChar w:fldCharType="end"/>
            </w:r>
            <w:bookmarkEnd w:id="18"/>
            <w:r>
              <w:t>)</w:t>
            </w:r>
            <w:bookmarkEnd w:id="19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20" w:name="_Hlk134744241"/>
      <w:bookmarkStart w:id="21" w:name="_Toc135412650"/>
      <w:bookmarkEnd w:id="16"/>
      <w:r w:rsidRPr="009143C3">
        <w:t>Фотосенсибилизация</w:t>
      </w:r>
      <w:bookmarkEnd w:id="21"/>
    </w:p>
    <w:p w14:paraId="42549D62" w14:textId="1A24B4DD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r w:rsidR="00975EA5" w:rsidRPr="004601CE">
        <w:t>интеркомбинационн</w:t>
      </w:r>
      <w:r w:rsidR="00975EA5">
        <w:t>ая</w:t>
      </w:r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>, а время жизни низших возбужденных триплетных состояний для некоторых бензофенонов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(пара-хлоранила)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>, б</w:t>
      </w:r>
      <w:r w:rsidR="00975EA5" w:rsidRPr="00B31157">
        <w:t>ензофенона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r w:rsidR="00975EA5" w:rsidRPr="004601CE">
        <w:t>фотовозбужденного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r w:rsidR="00975EA5" w:rsidRPr="004601CE">
        <w:t>бирадикальн</w:t>
      </w:r>
      <w:r w:rsidR="00975EA5">
        <w:t>ое</w:t>
      </w:r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22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22"/>
      <w:r w:rsidR="00BE18A4">
        <w:rPr>
          <w:rStyle w:val="afc"/>
          <w:rFonts w:eastAsia="SimSun" w:cstheme="minorBidi"/>
          <w:color w:val="auto"/>
          <w:lang w:eastAsia="en-US"/>
        </w:rPr>
        <w:commentReference w:id="22"/>
      </w:r>
    </w:p>
    <w:p w14:paraId="4B356988" w14:textId="25BEE51B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9143C3" w:rsidRPr="004E4165" w:rsidRDefault="009143C3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9143C3" w:rsidRPr="004E4165" w:rsidRDefault="009143C3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23" w:name="_Toc135412651"/>
      <w:bookmarkEnd w:id="14"/>
      <w:bookmarkEnd w:id="20"/>
      <w:commentRangeStart w:id="24"/>
      <w:r>
        <w:lastRenderedPageBreak/>
        <w:t>Фотовосстановление</w:t>
      </w:r>
      <w:commentRangeEnd w:id="24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4"/>
      </w:r>
      <w:bookmarkEnd w:id="23"/>
    </w:p>
    <w:p w14:paraId="20A93A4A" w14:textId="24B22A85" w:rsidR="00EF5950" w:rsidRPr="00F52122" w:rsidRDefault="004B3E26" w:rsidP="004129A8">
      <w:pPr>
        <w:pStyle w:val="a3"/>
      </w:pPr>
      <w:bookmarkStart w:id="25" w:name="_Hlk134744485"/>
      <w:r>
        <w:t>В</w:t>
      </w:r>
      <w:r w:rsidR="00CD36C3">
        <w:t xml:space="preserve"> присутствии Н-доноров (пирокатехинов и диэтиланилина)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r>
        <w:t xml:space="preserve">семихиноновых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r w:rsidR="00F52122" w:rsidRPr="00E303DB">
        <w:t>аминиль</w:t>
      </w:r>
      <w:r w:rsidR="00F52122">
        <w:t>ного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50D7CD4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r w:rsidR="002D37FE" w:rsidRPr="00E303DB">
        <w:t>оксифеноксильн</w:t>
      </w:r>
      <w:r w:rsidR="002D37FE">
        <w:t>ые</w:t>
      </w:r>
      <w:r w:rsidR="002D37FE" w:rsidRPr="00E303DB">
        <w:t xml:space="preserve"> и аминильн</w:t>
      </w:r>
      <w:r w:rsidR="002D37FE">
        <w:t>ые</w:t>
      </w:r>
      <w:r w:rsidR="002D37FE" w:rsidRPr="00E303DB">
        <w:t xml:space="preserve"> радикал</w:t>
      </w:r>
      <w:r w:rsidR="002D37FE">
        <w:t>ы</w:t>
      </w:r>
      <w:r>
        <w:t xml:space="preserve"> см. </w:t>
      </w:r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r w:rsidR="00CD36C3" w:rsidRPr="00F113BC">
        <w:t>.</w:t>
      </w:r>
      <w:r w:rsidR="00CD36C3">
        <w:t xml:space="preserve"> </w:t>
      </w:r>
    </w:p>
    <w:p w14:paraId="70B95FBF" w14:textId="01EC22CC" w:rsidR="00E00D60" w:rsidRDefault="009143C3" w:rsidP="004129A8">
      <w:pPr>
        <w:pStyle w:val="a3"/>
      </w:pPr>
      <w:r>
        <w:rPr>
          <w:noProof/>
        </w:rPr>
        <w:pict w14:anchorId="49E87ED3">
          <v:shape id="_x0000_s1033" type="#_x0000_t75" style="position:absolute;left:0;text-align:left;margin-left:81pt;margin-top:.6pt;width:318.15pt;height:43.35pt;z-index:251646976" filled="t" stroked="t" strokecolor="none">
            <v:imagedata r:id="rId15" o:title=""/>
          </v:shape>
        </w:pict>
      </w:r>
    </w:p>
    <w:p w14:paraId="16A63999" w14:textId="4EF71597" w:rsidR="00E00D60" w:rsidRDefault="00E00D60" w:rsidP="00E00D60">
      <w:pPr>
        <w:pStyle w:val="aff5"/>
      </w:pPr>
    </w:p>
    <w:p w14:paraId="0F09AEC8" w14:textId="0DA063F6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6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6"/>
      <w:r>
        <w:t>. Механизм фотовосстановления о-</w:t>
      </w:r>
      <w:r w:rsidRPr="00E00D60">
        <w:t>хинонов</w:t>
      </w:r>
      <w:r>
        <w:t xml:space="preserve"> аминами</w:t>
      </w:r>
    </w:p>
    <w:p w14:paraId="12EFA4C2" w14:textId="721BEBEF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о-хононов</w:t>
      </w:r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lUMTA6MTU6Mjc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OVQxMDoxNToyN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lUMTA6MTU6Mjc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7"/>
      <w:r w:rsidR="005A3526">
        <w:t>принята</w:t>
      </w:r>
      <w:commentRangeEnd w:id="27"/>
      <w:r w:rsidR="007500A8">
        <w:rPr>
          <w:rStyle w:val="afc"/>
          <w:rFonts w:eastAsia="SimSun" w:cstheme="minorBidi"/>
          <w:color w:val="auto"/>
          <w:lang w:eastAsia="en-US"/>
        </w:rPr>
        <w:commentReference w:id="27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OVQxMDoxNToy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lUMTA6MTU6Mj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5VDEwOjE1OjI3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lUMTA6MTU6Mjc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>и пары бензофенон – N,N-диэтиланилин</w:t>
      </w:r>
      <w:r w:rsidR="00DF737A" w:rsidRPr="005206D7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9B7EAAC" wp14:editId="1213722F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92226"/>
                          <a:chOff x="0" y="310246"/>
                          <a:chExt cx="5557520" cy="1292226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9143C3" w:rsidRPr="00596DA9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8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8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102" coordsize="55575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7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9143C3" w:rsidRPr="00596DA9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9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9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5B4DA090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>, имеет тот же смысл, что и термин «триплетный эксиплекс»</w:t>
      </w:r>
      <w:r w:rsidR="00A17616">
        <w:t xml:space="preserve"> - </w:t>
      </w:r>
      <w:r w:rsidRPr="00862AA4">
        <w:t xml:space="preserve">комплекс </w:t>
      </w:r>
      <w:r w:rsidRPr="00862AA4">
        <w:lastRenderedPageBreak/>
        <w:t xml:space="preserve">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>ушение возбужденного состояния бензофенона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lUMTA6MTU6Mjc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r w:rsidR="00106DFE" w:rsidRPr="00106DFE">
        <w:t>бензофенон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30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30"/>
      <w:r w:rsidR="00EF5950">
        <w:rPr>
          <w:rStyle w:val="afc"/>
          <w:rFonts w:eastAsia="SimSun" w:cstheme="minorBidi"/>
          <w:color w:val="auto"/>
          <w:lang w:eastAsia="en-US"/>
        </w:rPr>
        <w:commentReference w:id="30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>определяется red/ox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r w:rsidR="00BB5448" w:rsidRPr="00106DFE">
        <w:t>бензофенон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 xml:space="preserve">ного </w:t>
      </w:r>
      <w:r w:rsidR="0079066E" w:rsidRPr="0079066E">
        <w:lastRenderedPageBreak/>
        <w:t>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r w:rsidR="00B7473F" w:rsidRPr="00B7473F">
        <w:t xml:space="preserve">бензофенон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r w:rsidR="003908B4" w:rsidRPr="003908B4">
        <w:t xml:space="preserve">пирролохинолинхинон –бензиловый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>различных бензофенонов</w:t>
      </w:r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VQxMDoxNToyN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90EC9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497F3B5" w:rsidR="009143C3" w:rsidRDefault="009143C3" w:rsidP="009143C3">
                              <w:pPr>
                                <w:pStyle w:val="af4"/>
                              </w:pPr>
                              <w:bookmarkStart w:id="31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1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9143C3" w:rsidRDefault="009143C3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9143C3" w:rsidRDefault="009143C3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9143C3" w:rsidRPr="00814C1C" w:rsidRDefault="009143C3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497F3B5" w:rsidR="009143C3" w:rsidRDefault="009143C3" w:rsidP="009143C3">
                        <w:pPr>
                          <w:pStyle w:val="af4"/>
                        </w:pPr>
                        <w:bookmarkStart w:id="32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32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9143C3" w:rsidRDefault="009143C3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9143C3" w:rsidRDefault="009143C3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9143C3" w:rsidRPr="00814C1C" w:rsidRDefault="009143C3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5DA6517F" w:rsidR="00E906B7" w:rsidRDefault="00841974" w:rsidP="004129A8">
      <w:pPr>
        <w:pStyle w:val="a2"/>
      </w:pPr>
      <w:r w:rsidRPr="008153C5">
        <w:lastRenderedPageBreak/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5VDEwOjE1OjI3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VQxMDoxNToyN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33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33"/>
      <w:r w:rsidR="00D45E5B">
        <w:rPr>
          <w:rStyle w:val="afc"/>
          <w:rFonts w:eastAsia="SimSun" w:cstheme="minorBidi"/>
          <w:color w:val="auto"/>
          <w:lang w:eastAsia="en-US"/>
        </w:rPr>
        <w:commentReference w:id="33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 xml:space="preserve">моделирование процесса происходит при почти неизменяющихся свойствах среды, в данной работе не затрагиваются </w:t>
      </w:r>
      <w:commentRangeStart w:id="34"/>
      <w:r w:rsidR="00D45E5B">
        <w:t>диффузионные процессы.</w:t>
      </w:r>
      <w:commentRangeEnd w:id="34"/>
      <w:r w:rsidR="00460D59">
        <w:rPr>
          <w:rStyle w:val="afc"/>
          <w:rFonts w:eastAsia="SimSun" w:cstheme="minorBidi"/>
          <w:color w:val="auto"/>
          <w:lang w:eastAsia="en-US"/>
        </w:rPr>
        <w:commentReference w:id="34"/>
      </w:r>
    </w:p>
    <w:p w14:paraId="6FCE63C5" w14:textId="1A9D7638" w:rsidR="00E906B7" w:rsidRDefault="00E906B7" w:rsidP="004129A8">
      <w:pPr>
        <w:pStyle w:val="a3"/>
      </w:pPr>
      <w:r>
        <w:t xml:space="preserve">Кроме взаимодействия аминами, триплетный о-хинон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обычных условиях термоинициирования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оксифеноксильные радикалы – </w:t>
      </w:r>
      <w:r>
        <w:t>ингибиторы</w:t>
      </w:r>
      <w:r w:rsidRPr="00105252">
        <w:t xml:space="preserve"> радикальной </w:t>
      </w:r>
      <w:r w:rsidRPr="00105252">
        <w:lastRenderedPageBreak/>
        <w:t xml:space="preserve">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5VDEwOjE1OjI3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5VDEwOjE1OjI3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lUMTA6MTU6Mjc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C706E1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ZjdiZGZiMTEtMjMzNS00MTMzLWE3MmUtOGY4ZDk4OWM3ZjRmIiwiVGV4dCI6IlszM10iLCJXQUlWZXJzaW9uIjoiNi4xNS4yLjAifQ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5FB1BF4" w14:textId="6D609908" w:rsidR="004129A8" w:rsidRDefault="009143C3" w:rsidP="009143C3">
      <w:pPr>
        <w:pStyle w:val="a3"/>
        <w:ind w:firstLine="0"/>
      </w:pPr>
      <w:r>
        <w:rPr>
          <w:noProof/>
        </w:rPr>
        <w:object w:dxaOrig="0" w:dyaOrig="0" w14:anchorId="07B3B795">
          <v:shape id="_x0000_s1045" type="#_x0000_t75" style="position:absolute;left:0;text-align:left;margin-left:54pt;margin-top:10.45pt;width:372.75pt;height:45pt;z-index:251660288;mso-position-horizontal-relative:text;mso-position-vertical-relative:text" filled="t" stroked="t" strokecolor="none">
            <v:imagedata r:id="rId20" o:title=""/>
          </v:shape>
          <o:OLEObject Type="Embed" ProgID="ChemDraw.Document.6.0" ShapeID="_x0000_s1045" DrawAspect="Content" ObjectID="_1746027920" r:id="rId21"/>
        </w:object>
      </w:r>
    </w:p>
    <w:p w14:paraId="4F90C6C3" w14:textId="77777777" w:rsidR="009143C3" w:rsidRPr="004129A8" w:rsidRDefault="009143C3" w:rsidP="009143C3">
      <w:pPr>
        <w:pStyle w:val="a3"/>
        <w:ind w:firstLine="0"/>
      </w:pPr>
    </w:p>
    <w:p w14:paraId="727387A4" w14:textId="57B752BF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5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35"/>
      <w:r>
        <w:t>. Фотовосстановление хинонов в присутствии пирокатехинов.</w:t>
      </w:r>
    </w:p>
    <w:p w14:paraId="1E2F9324" w14:textId="0D9FF942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6"/>
      <w:r w:rsidRPr="00CE69BE">
        <w:t>Величины</w:t>
      </w:r>
      <w:commentRangeEnd w:id="36"/>
      <w:r w:rsidR="00E906B7">
        <w:rPr>
          <w:rStyle w:val="afc"/>
          <w:rFonts w:eastAsia="SimSun" w:cstheme="minorBidi"/>
          <w:color w:val="auto"/>
          <w:lang w:eastAsia="en-US"/>
        </w:rPr>
        <w:commentReference w:id="36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5ABA0BB8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479FDC8F" w:rsidR="009143C3" w:rsidRDefault="009143C3" w:rsidP="009143C3">
                              <w:pPr>
                                <w:pStyle w:val="af4"/>
                              </w:pPr>
                              <w:bookmarkStart w:id="37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7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9143C3" w:rsidRDefault="009143C3" w:rsidP="009143C3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9143C3" w:rsidRDefault="009143C3" w:rsidP="009143C3">
                              <w:pPr>
                                <w:pStyle w:val="af4"/>
                              </w:pPr>
                              <w:r w:rsidRPr="00C0583B">
                                <w:t>антантрона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9143C3" w:rsidRPr="007848E7" w:rsidRDefault="009143C3" w:rsidP="009143C3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3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479FDC8F" w:rsidR="009143C3" w:rsidRDefault="009143C3" w:rsidP="009143C3">
                        <w:pPr>
                          <w:pStyle w:val="af4"/>
                        </w:pPr>
                        <w:bookmarkStart w:id="38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8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9143C3" w:rsidRDefault="009143C3" w:rsidP="009143C3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9143C3" w:rsidRDefault="009143C3" w:rsidP="009143C3">
                        <w:pPr>
                          <w:pStyle w:val="af4"/>
                        </w:pPr>
                        <w:r w:rsidRPr="00C0583B">
                          <w:t>антантрона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9143C3" w:rsidRPr="007848E7" w:rsidRDefault="009143C3" w:rsidP="009143C3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701B2399" w:rsidR="00EF5950" w:rsidRPr="00EE6AF8" w:rsidRDefault="00EF5950" w:rsidP="004129A8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триплетных хинонов на разных донорах электрона</w:t>
      </w:r>
      <w:r w:rsidR="00F52122">
        <w:t>.</w:t>
      </w:r>
      <w:r>
        <w:t xml:space="preserve"> </w:t>
      </w:r>
      <w:r w:rsidR="00F52122">
        <w:t>О</w:t>
      </w:r>
      <w:commentRangeStart w:id="39"/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</w:p>
    <w:p w14:paraId="7A1ADB32" w14:textId="34CD1603" w:rsidR="002D37FE" w:rsidRDefault="002D37FE" w:rsidP="009143C3">
      <w:pPr>
        <w:pStyle w:val="31"/>
      </w:pPr>
      <w:bookmarkStart w:id="40" w:name="_Toc135412652"/>
      <w:bookmarkEnd w:id="25"/>
      <w:r>
        <w:t>Радикальные реакции</w:t>
      </w:r>
      <w:bookmarkEnd w:id="40"/>
    </w:p>
    <w:p w14:paraId="32F782A1" w14:textId="05B30CD8" w:rsidR="002D37FE" w:rsidRDefault="002D37FE" w:rsidP="004129A8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>к образованию оксифеноксильного и аминильного ради</w:t>
      </w:r>
      <w:r w:rsidRPr="002D37FE">
        <w:t xml:space="preserve">калов. Они могут рекомбинировать и </w:t>
      </w:r>
      <w:r w:rsidRPr="002D37FE">
        <w:lastRenderedPageBreak/>
        <w:t xml:space="preserve">дать фенолэфир, который является главным первичным продуктом </w:t>
      </w:r>
      <w:r w:rsidR="009143C3">
        <w:rPr>
          <w:noProof/>
        </w:rPr>
        <w:object w:dxaOrig="0" w:dyaOrig="0" w14:anchorId="0AAACEE9">
          <v:shape id="_x0000_s1035" type="#_x0000_t75" style="position:absolute;left:0;text-align:left;margin-left:108pt;margin-top:54pt;width:278.95pt;height:42.85pt;z-index:251650048;mso-position-horizontal-relative:text;mso-position-vertical-relative:text" filled="t" stroked="t" strokecolor="none">
            <v:imagedata r:id="rId24" o:title=""/>
          </v:shape>
          <o:OLEObject Type="Embed" ProgID="ChemDraw.Document.6.0" ShapeID="_x0000_s1035" DrawAspect="Content" ObjectID="_1746027921" r:id="rId25"/>
        </w:object>
      </w:r>
      <w:r w:rsidRPr="002D37FE">
        <w:t>фотовосстановления орто-</w:t>
      </w:r>
      <w:commentRangeStart w:id="41"/>
      <w:r w:rsidRPr="002D37FE">
        <w:t>хинонов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877B6A">
        <w:t>, однако он неустойчив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33076609" w14:textId="4AE3FB57" w:rsidR="002D37FE" w:rsidRDefault="002D37FE" w:rsidP="00877B6A">
      <w:pPr>
        <w:pStyle w:val="aff5"/>
      </w:pPr>
    </w:p>
    <w:p w14:paraId="2EEAFC7E" w14:textId="07E53662" w:rsidR="00E00D60" w:rsidRDefault="00E00D60" w:rsidP="004129A8">
      <w:pPr>
        <w:pStyle w:val="a3"/>
      </w:pPr>
    </w:p>
    <w:p w14:paraId="7F640173" w14:textId="38158E05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42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42"/>
      <w:r>
        <w:t>. Механизм распада фенолэфира.</w:t>
      </w:r>
    </w:p>
    <w:p w14:paraId="4718C046" w14:textId="444F48BB" w:rsidR="000758F9" w:rsidRDefault="00877B6A" w:rsidP="009143C3">
      <w:pPr>
        <w:pStyle w:val="a3"/>
      </w:pPr>
      <w:r>
        <w:t>При этом</w:t>
      </w:r>
      <w:commentRangeStart w:id="43"/>
      <w:r>
        <w:t xml:space="preserve"> в системе наблюдается равновесие между </w:t>
      </w:r>
      <w:commentRangeEnd w:id="43"/>
      <w:r>
        <w:rPr>
          <w:rStyle w:val="afc"/>
          <w:rFonts w:eastAsia="SimSun" w:cstheme="minorBidi"/>
          <w:color w:val="auto"/>
          <w:lang w:eastAsia="en-US"/>
        </w:rPr>
        <w:commentReference w:id="43"/>
      </w:r>
      <w:r>
        <w:t>оксифеноксильными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</w:t>
      </w:r>
      <w:commentRangeStart w:id="44"/>
      <w:r>
        <w:t xml:space="preserve">константа равновесия </w:t>
      </w:r>
      <w:commentRangeEnd w:id="44"/>
      <w:r>
        <w:rPr>
          <w:rStyle w:val="afc"/>
          <w:rFonts w:eastAsia="SimSun" w:cstheme="minorBidi"/>
          <w:color w:val="auto"/>
          <w:lang w:eastAsia="en-US"/>
        </w:rPr>
        <w:commentReference w:id="44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611AEA69" w14:textId="1E2A6964" w:rsidR="009143C3" w:rsidRDefault="009143C3" w:rsidP="009143C3">
      <w:pPr>
        <w:pStyle w:val="a3"/>
      </w:pPr>
      <w:r>
        <w:rPr>
          <w:noProof/>
        </w:rPr>
        <w:object w:dxaOrig="0" w:dyaOrig="0" w14:anchorId="11D62906">
          <v:shape id="_x0000_s1036" type="#_x0000_t75" style="position:absolute;left:0;text-align:left;margin-left:81pt;margin-top:11.1pt;width:322.6pt;height:41.8pt;z-index:251651072;mso-position-horizontal-relative:text;mso-position-vertical-relative:text" filled="t" stroked="t" strokecolor="none">
            <v:imagedata r:id="rId26" o:title=""/>
          </v:shape>
          <o:OLEObject Type="Embed" ProgID="ChemDraw.Document.6.0" ShapeID="_x0000_s1036" DrawAspect="Content" ObjectID="_1746027922" r:id="rId27"/>
        </w:object>
      </w:r>
    </w:p>
    <w:p w14:paraId="40547321" w14:textId="46932CCF" w:rsidR="000758F9" w:rsidRDefault="000758F9" w:rsidP="004129A8">
      <w:pPr>
        <w:pStyle w:val="a3"/>
      </w:pP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5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45"/>
      <w:r>
        <w:t>. Взаимодействие оксифеноксильных радикалов с амином</w:t>
      </w:r>
    </w:p>
    <w:p w14:paraId="2CEFBC2E" w14:textId="1434F0E9" w:rsidR="00877B6A" w:rsidRDefault="00F52122" w:rsidP="004129A8">
      <w:pPr>
        <w:pStyle w:val="a2"/>
      </w:pPr>
      <w:commentRangeStart w:id="46"/>
      <w:r>
        <w:t>Эта реакция является ингибирующей для полимеризации</w:t>
      </w:r>
      <w:commentRangeEnd w:id="46"/>
      <w:r w:rsidR="00810FDE">
        <w:rPr>
          <w:rStyle w:val="afc"/>
          <w:rFonts w:eastAsia="SimSun" w:cstheme="minorBidi"/>
          <w:color w:val="auto"/>
          <w:lang w:eastAsia="en-US"/>
        </w:rPr>
        <w:commentReference w:id="46"/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электроно-акцепторными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commentRangeStart w:id="47"/>
      <w:r w:rsidR="00BE00AC">
        <w:t>Однако в данной работе моделируется лишь инициирование системы, поэтому эта реакция не используется при расчетах</w:t>
      </w:r>
      <w:commentRangeEnd w:id="47"/>
      <w:r w:rsidR="00BE00AC">
        <w:rPr>
          <w:rStyle w:val="afc"/>
          <w:rFonts w:eastAsia="SimSun" w:cstheme="minorBidi"/>
          <w:color w:val="auto"/>
          <w:lang w:eastAsia="en-US"/>
        </w:rPr>
        <w:commentReference w:id="47"/>
      </w:r>
      <w:r w:rsidR="00BE00AC">
        <w:t>.</w:t>
      </w:r>
    </w:p>
    <w:p w14:paraId="69782CCD" w14:textId="79AC3328" w:rsidR="009143C3" w:rsidRDefault="009143C3" w:rsidP="004129A8">
      <w:pPr>
        <w:pStyle w:val="a2"/>
      </w:pPr>
    </w:p>
    <w:p w14:paraId="5E337BFE" w14:textId="77777777" w:rsidR="009143C3" w:rsidRPr="003A452C" w:rsidRDefault="009143C3" w:rsidP="004129A8">
      <w:pPr>
        <w:pStyle w:val="a2"/>
      </w:pPr>
    </w:p>
    <w:p w14:paraId="04130575" w14:textId="4DBFB195" w:rsidR="00877B6A" w:rsidRDefault="000758F9" w:rsidP="004129A8">
      <w:pPr>
        <w:pStyle w:val="a2"/>
      </w:pPr>
      <w:r>
        <w:tab/>
      </w:r>
    </w:p>
    <w:p w14:paraId="77D02CC7" w14:textId="4E0C866E" w:rsidR="000758F9" w:rsidRDefault="009143C3" w:rsidP="004129A8">
      <w:pPr>
        <w:pStyle w:val="a2"/>
      </w:pPr>
      <w:r>
        <w:rPr>
          <w:noProof/>
        </w:rPr>
        <w:lastRenderedPageBreak/>
        <w:object w:dxaOrig="0" w:dyaOrig="0" w14:anchorId="2DF88647">
          <v:shape id="_x0000_s1037" type="#_x0000_t75" style="position:absolute;left:0;text-align:left;margin-left:0;margin-top:0;width:478.85pt;height:88.7pt;z-index:251652096" filled="t" stroked="t" strokecolor="none">
            <v:imagedata r:id="rId28" o:title=""/>
          </v:shape>
          <o:OLEObject Type="Embed" ProgID="ChemDraw.Document.6.0" ShapeID="_x0000_s1037" DrawAspect="Content" ObjectID="_1746027923" r:id="rId29"/>
        </w:object>
      </w:r>
    </w:p>
    <w:p w14:paraId="6A028451" w14:textId="7D9AF6BB" w:rsidR="000758F9" w:rsidRDefault="000758F9" w:rsidP="004129A8">
      <w:pPr>
        <w:pStyle w:val="a2"/>
      </w:pPr>
    </w:p>
    <w:p w14:paraId="3CF865EF" w14:textId="206B615C" w:rsidR="000758F9" w:rsidRDefault="000758F9" w:rsidP="004129A8">
      <w:pPr>
        <w:pStyle w:val="a2"/>
      </w:pP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8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48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35815E8" w14:textId="554657A1" w:rsidR="002D37FE" w:rsidRDefault="00877B6A" w:rsidP="004129A8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9"/>
      <w:commentRangeStart w:id="50"/>
      <w:r w:rsidRPr="00E303DB">
        <w:t>приводит</w:t>
      </w:r>
      <w:commentRangeEnd w:id="49"/>
      <w:r w:rsidRPr="00E303DB">
        <w:rPr>
          <w:rStyle w:val="afc"/>
          <w:rFonts w:eastAsia="SimSun" w:cstheme="minorBidi"/>
          <w:color w:val="auto"/>
          <w:lang w:eastAsia="en-US"/>
        </w:rPr>
        <w:commentReference w:id="49"/>
      </w:r>
      <w:commentRangeEnd w:id="50"/>
      <w:r w:rsidRPr="00E303DB">
        <w:rPr>
          <w:rStyle w:val="afc"/>
          <w:rFonts w:eastAsia="SimSun" w:cstheme="minorBidi"/>
          <w:color w:val="auto"/>
          <w:lang w:eastAsia="en-US"/>
        </w:rPr>
        <w:commentReference w:id="50"/>
      </w:r>
      <w:r w:rsidRPr="00E303DB">
        <w:t xml:space="preserve"> к образованию семихинонов, которые после диспропорционируют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C706E1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5VDEwOjE1OjI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OTkwYjg0OGYtMDRjYi00Yzg3LWI3MjMtMDUzZDFhODdiNDczIiwiVGV4dCI6IlszM10iLCJXQUlWZXJzaW9uIjoiNi4xNS4yLjAifQ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>Кинетика исчезновения семихиноновых 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D80E0ED" w14:textId="5CBB9F92" w:rsidR="000758F9" w:rsidRDefault="009143C3" w:rsidP="004129A8">
      <w:pPr>
        <w:pStyle w:val="a3"/>
      </w:pPr>
      <w:r>
        <w:rPr>
          <w:noProof/>
        </w:rPr>
        <w:object w:dxaOrig="0" w:dyaOrig="0" w14:anchorId="21CB8235">
          <v:shape id="_x0000_s1046" type="#_x0000_t75" style="position:absolute;left:0;text-align:left;margin-left:36pt;margin-top:8.2pt;width:393.85pt;height:45.75pt;z-index:251661312" filled="t" stroked="t" strokecolor="none">
            <v:imagedata r:id="rId30" o:title=""/>
          </v:shape>
          <o:OLEObject Type="Embed" ProgID="ChemDraw.Document.6.0" ShapeID="_x0000_s1046" DrawAspect="Content" ObjectID="_1746027924" r:id="rId31"/>
        </w:object>
      </w:r>
    </w:p>
    <w:p w14:paraId="22F2B52F" w14:textId="541D9534" w:rsidR="000758F9" w:rsidRDefault="000758F9" w:rsidP="004129A8">
      <w:pPr>
        <w:pStyle w:val="a3"/>
      </w:pP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51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51"/>
      <w:r>
        <w:t>. Диспропорционирование оксифенксильных радикалов.</w:t>
      </w:r>
    </w:p>
    <w:p w14:paraId="0B0C4FF0" w14:textId="31FCA970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r w:rsidR="006258BC">
        <w:t xml:space="preserve">оксифенксильных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52"/>
      <w:r>
        <w:t xml:space="preserve">по константам скорости реакций </w:t>
      </w:r>
      <w:r w:rsidR="006258BC">
        <w:t xml:space="preserve">оксифенксильных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диспопроционирования семихинонных радикалов нужных о-хинонв не было </w:t>
      </w:r>
      <w:commentRangeStart w:id="53"/>
      <w:r w:rsidR="00E548AF">
        <w:t>найдено</w:t>
      </w:r>
      <w:commentRangeEnd w:id="52"/>
      <w:r w:rsidR="00E548AF">
        <w:rPr>
          <w:rStyle w:val="afc"/>
          <w:rFonts w:eastAsia="SimSun" w:cstheme="minorBidi"/>
          <w:color w:val="auto"/>
          <w:lang w:eastAsia="en-US"/>
        </w:rPr>
        <w:commentReference w:id="52"/>
      </w:r>
      <w:commentRangeEnd w:id="53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53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9143C3" w:rsidRPr="003D089E" w:rsidRDefault="009143C3" w:rsidP="009143C3">
                              <w:pPr>
                                <w:pStyle w:val="af4"/>
                              </w:pPr>
                              <w:bookmarkStart w:id="54" w:name="_Ref135124116"/>
                              <w:bookmarkStart w:id="55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54"/>
                              <w:r w:rsidRPr="003D089E">
                                <w:t xml:space="preserve">. Константы гибели семихиноновых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5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3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9143C3" w:rsidRPr="003D089E" w:rsidRDefault="009143C3" w:rsidP="009143C3">
                        <w:pPr>
                          <w:pStyle w:val="af4"/>
                        </w:pPr>
                        <w:bookmarkStart w:id="56" w:name="_Ref135124116"/>
                        <w:bookmarkStart w:id="57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56"/>
                        <w:r w:rsidRPr="003D089E">
                          <w:t xml:space="preserve">. Константы гибели семихиноновых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58" w:name="_Toc135412653"/>
      <w:r>
        <w:t>Стабильность продуктов реакции фотовосстановления</w:t>
      </w:r>
      <w:bookmarkEnd w:id="58"/>
    </w:p>
    <w:p w14:paraId="4518D33A" w14:textId="28EF67A2" w:rsidR="00383542" w:rsidRDefault="00F87803" w:rsidP="004129A8">
      <w:pPr>
        <w:pStyle w:val="a3"/>
      </w:pPr>
      <w:r>
        <w:t xml:space="preserve">Продукты фотовосстановления о-хинонов аминами - аминозамещённые фенолэфиры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>Степень устойчивости фенолэфиров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>увеличивается при уменьшении объема заместителя рядом с новой эфирной связью. Также устойчивость фенолэфиров также зависит от red/ox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>по гетеролитическому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>. Подтверждает такой механизма распада фенолэфира чувствительность скорости распада фенолэфира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2E53E2" w:rsidP="004129A8">
      <w:pPr>
        <w:pStyle w:val="a3"/>
      </w:pPr>
      <w:r>
        <w:rPr>
          <w:noProof/>
        </w:rPr>
        <w:lastRenderedPageBreak/>
        <w:object w:dxaOrig="0" w:dyaOrig="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4" o:title=""/>
          </v:shape>
          <o:OLEObject Type="Embed" ProgID="ChemDraw.Document.6.0" ShapeID="_x0000_s1039" DrawAspect="Content" ObjectID="_1746027925" r:id="rId35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59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59"/>
      <w:r>
        <w:t>. Механизм распада аминозамещенного фенолэфира</w:t>
      </w:r>
    </w:p>
    <w:p w14:paraId="569C0E92" w14:textId="06E2C584" w:rsidR="00CC5A5F" w:rsidRDefault="00CC5A5F" w:rsidP="004129A8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фенолэфир</w:t>
      </w:r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VQxMDoxNToyN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E5VDEwOjE1OjI3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60"/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commentRangeEnd w:id="60"/>
      <w:r w:rsidR="00953FE3">
        <w:rPr>
          <w:rStyle w:val="afc"/>
          <w:rFonts w:eastAsia="SimSun" w:cstheme="minorBidi"/>
          <w:color w:val="auto"/>
          <w:lang w:eastAsia="en-US"/>
        </w:rPr>
        <w:commentReference w:id="60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61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61"/>
      <w:r>
        <w:t>. Константы распада различных фенолэфиров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</w:rPr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62" w:name="_Toc135412654"/>
      <w:r>
        <w:t>Фотолиз</w:t>
      </w:r>
      <w:bookmarkEnd w:id="62"/>
    </w:p>
    <w:p w14:paraId="381C1A51" w14:textId="547F75BF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r w:rsidR="00844787">
        <w:t>бензольных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фотодимеризация двух молекул замещённого бицикло[3.1.0]гекс-3-еп-2,6-диона.</w:t>
      </w:r>
      <w:r w:rsidR="00C17DFB">
        <w:t xml:space="preserve"> </w:t>
      </w:r>
      <w:r w:rsidR="0020194D" w:rsidRPr="0020194D">
        <w:t>Следовательно, фотолитическое декарбонилирование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>На первом этапе фотовозбужденная молекула о-хинона перегруппируется из</w:t>
      </w:r>
      <w:r w:rsidR="0020194D">
        <w:t xml:space="preserve"> </w:t>
      </w:r>
      <w:r w:rsidR="0020194D"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 w:rsidR="000930F5">
        <w:t xml:space="preserve">, </w:t>
      </w:r>
      <w:commentRangeStart w:id="63"/>
      <w:r w:rsidR="000930F5">
        <w:t>со скоростью примерно такой же что и фотовосстановление</w:t>
      </w:r>
      <w:commentRangeEnd w:id="63"/>
      <w:r w:rsidR="000930F5">
        <w:rPr>
          <w:rStyle w:val="afc"/>
          <w:rFonts w:eastAsia="SimSun" w:cstheme="minorBidi"/>
          <w:color w:val="auto"/>
          <w:lang w:eastAsia="en-US"/>
        </w:rPr>
        <w:commentReference w:id="63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</w:t>
      </w:r>
      <w:r w:rsidR="009143C3">
        <w:rPr>
          <w:noProof/>
        </w:rPr>
        <w:object w:dxaOrig="0" w:dyaOrig="0" w14:anchorId="55E79087">
          <v:shape id="_x0000_s1040" type="#_x0000_t75" style="position:absolute;left:0;text-align:left;margin-left:54pt;margin-top:441pt;width:354.65pt;height:215.2pt;z-index:251655168;mso-position-horizontal-relative:text;mso-position-vertical-relative:text" filled="t" stroked="t" strokecolor="none">
            <v:imagedata r:id="rId37" o:title=""/>
          </v:shape>
          <o:OLEObject Type="Embed" ProgID="ChemDraw.Document.6.0" ShapeID="_x0000_s1040" DrawAspect="Content" ObjectID="_1746027926" r:id="rId38"/>
        </w:object>
      </w:r>
      <w:r w:rsidR="00C17DFB">
        <w:t xml:space="preserve">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06F9B1AC" w:rsidR="000758F9" w:rsidRDefault="000758F9" w:rsidP="004129A8">
      <w:pPr>
        <w:pStyle w:val="a3"/>
      </w:pPr>
    </w:p>
    <w:p w14:paraId="3421C6F6" w14:textId="0EDA9D0B" w:rsidR="00184F68" w:rsidRDefault="00184F68" w:rsidP="004129A8">
      <w:pPr>
        <w:pStyle w:val="a3"/>
      </w:pPr>
    </w:p>
    <w:p w14:paraId="73C76205" w14:textId="1B736969" w:rsidR="00184F68" w:rsidRDefault="00184F68" w:rsidP="004129A8">
      <w:pPr>
        <w:pStyle w:val="a3"/>
      </w:pPr>
    </w:p>
    <w:p w14:paraId="359F9A04" w14:textId="77777777" w:rsidR="009143C3" w:rsidRDefault="009143C3" w:rsidP="004129A8">
      <w:pPr>
        <w:pStyle w:val="a3"/>
      </w:pPr>
    </w:p>
    <w:p w14:paraId="30B4B789" w14:textId="1FF1CEC0" w:rsidR="00184F68" w:rsidRDefault="00184F68" w:rsidP="004129A8">
      <w:pPr>
        <w:pStyle w:val="a3"/>
      </w:pPr>
    </w:p>
    <w:p w14:paraId="54A703FA" w14:textId="46E4601F" w:rsidR="009143C3" w:rsidRDefault="009143C3" w:rsidP="009143C3">
      <w:pPr>
        <w:pStyle w:val="a3"/>
        <w:ind w:firstLine="0"/>
      </w:pPr>
    </w:p>
    <w:p w14:paraId="424868D7" w14:textId="77777777" w:rsidR="009143C3" w:rsidRDefault="009143C3" w:rsidP="009143C3">
      <w:pPr>
        <w:pStyle w:val="a3"/>
        <w:ind w:firstLine="0"/>
      </w:pP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64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64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65" w:name="_Toc135412655"/>
      <w:commentRangeStart w:id="66"/>
      <w:commentRangeStart w:id="67"/>
      <w:r>
        <w:lastRenderedPageBreak/>
        <w:t>Ингибирование</w:t>
      </w:r>
      <w:commentRangeEnd w:id="66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6"/>
      </w:r>
      <w:commentRangeEnd w:id="67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67"/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65"/>
    </w:p>
    <w:p w14:paraId="1F2D390C" w14:textId="3B7A9BF8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68"/>
      <w:r>
        <w:t>всю</w:t>
      </w:r>
      <w:r w:rsidR="000626B8">
        <w:t xml:space="preserve"> полимеризющуюся</w:t>
      </w:r>
      <w:r>
        <w:t xml:space="preserve"> систему в целом </w:t>
      </w:r>
      <w:commentRangeEnd w:id="68"/>
      <w:r>
        <w:rPr>
          <w:rStyle w:val="afc"/>
          <w:rFonts w:eastAsia="SimSun" w:cstheme="minorBidi"/>
          <w:color w:val="auto"/>
          <w:lang w:eastAsia="en-US"/>
        </w:rPr>
        <w:commentReference w:id="68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оксифеноксильные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фотоинициирования,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>Для квантово-химических расчетовиспользовали программу Gaussian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lUMTA6MTU6Mjc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lUMTA6MTU6Mjc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6D4713">
              <w:t>[38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6D4713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 xml:space="preserve">-бутильных производных (35Q и </w:t>
      </w:r>
      <w:commentRangeStart w:id="69"/>
      <w:r w:rsidR="006F35F2" w:rsidRPr="006F35F2">
        <w:t>36Q</w:t>
      </w:r>
      <w:commentRangeEnd w:id="69"/>
      <w:r w:rsidR="00CA6E82">
        <w:rPr>
          <w:rStyle w:val="afc"/>
          <w:rFonts w:eastAsia="SimSun" w:cstheme="minorBidi"/>
          <w:color w:val="auto"/>
          <w:lang w:eastAsia="en-US"/>
        </w:rPr>
        <w:commentReference w:id="69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9143C3" w:rsidRPr="002A68A7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0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70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xdc4FrwMAABI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0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9143C3" w:rsidRPr="002A68A7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1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71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72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72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7312218A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r w:rsidR="00B55CA9">
        <w:t xml:space="preserve">тpeт-бутильные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73" w:name="_Ref135047443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73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5ACF3762" w:rsidR="00255FBF" w:rsidRDefault="002E53E2" w:rsidP="004129A8">
      <w:pPr>
        <w:pStyle w:val="a2"/>
      </w:pPr>
      <w:r>
        <w:rPr>
          <w:noProof/>
        </w:rPr>
        <w:object w:dxaOrig="0" w:dyaOrig="0" w14:anchorId="6F4FC868">
          <v:shape id="_x0000_s1041" type="#_x0000_t75" style="position:absolute;left:0;text-align:left;margin-left:-9pt;margin-top:287.5pt;width:484.05pt;height:73.1pt;z-index:251656192" filled="t" stroked="t" strokecolor="none">
            <v:imagedata r:id="rId43" o:title=""/>
          </v:shape>
          <o:OLEObject Type="Embed" ProgID="ChemDraw.Document.6.0" ShapeID="_x0000_s1041" DrawAspect="Content" ObjectID="_1746027927" r:id="rId44"/>
        </w:object>
      </w:r>
      <w:r w:rsidR="00255FBF"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="00255FBF" w:rsidRPr="00255FBF">
        <w:t xml:space="preserve">, связан с влиянием объемных </w:t>
      </w:r>
      <w:r w:rsidR="00255FBF">
        <w:t>трет</w:t>
      </w:r>
      <w:r w:rsidR="00255FBF" w:rsidRPr="00255FBF">
        <w:t xml:space="preserve">-бутильных групп, </w:t>
      </w:r>
      <w:r w:rsidR="009C105D">
        <w:t>которые препятствуют</w:t>
      </w:r>
      <w:r w:rsidR="00255FBF"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="00255FBF" w:rsidRPr="00255FBF">
        <w:t xml:space="preserve"> </w:t>
      </w:r>
      <w:r w:rsidR="009C105D" w:rsidRPr="00255FBF">
        <w:t>атом углерода хинона</w:t>
      </w:r>
      <w:r w:rsidR="00255FBF" w:rsidRPr="00255FBF">
        <w:t>.</w:t>
      </w:r>
      <w:r w:rsidR="00255FBF">
        <w:t xml:space="preserve"> </w:t>
      </w:r>
      <w:r w:rsidR="00255FBF" w:rsidRPr="00255FBF">
        <w:t xml:space="preserve">Квантово-химические расчеты подтверждают, что </w:t>
      </w:r>
      <w:commentRangeStart w:id="74"/>
      <w:r w:rsidR="009C105D">
        <w:t>электронная</w:t>
      </w:r>
      <w:r w:rsidR="00255FBF" w:rsidRPr="00255FBF">
        <w:t xml:space="preserve"> </w:t>
      </w:r>
      <w:commentRangeEnd w:id="74"/>
      <w:r w:rsidR="009C105D">
        <w:rPr>
          <w:rStyle w:val="afc"/>
          <w:rFonts w:eastAsia="SimSun" w:cstheme="minorBidi"/>
          <w:color w:val="auto"/>
          <w:lang w:eastAsia="en-US"/>
        </w:rPr>
        <w:commentReference w:id="74"/>
      </w:r>
      <w:r w:rsidR="00255FBF"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6FA2C3AD" w:rsidR="0043307F" w:rsidRDefault="0043307F" w:rsidP="004129A8">
      <w:pPr>
        <w:pStyle w:val="a2"/>
      </w:pPr>
    </w:p>
    <w:p w14:paraId="2BC7E527" w14:textId="2EAEE22F" w:rsidR="0043307F" w:rsidRDefault="0043307F" w:rsidP="004129A8">
      <w:pPr>
        <w:pStyle w:val="a2"/>
      </w:pPr>
    </w:p>
    <w:p w14:paraId="5E1C2211" w14:textId="7F25D269" w:rsidR="0043307F" w:rsidRDefault="009143C3" w:rsidP="004129A8">
      <w:pPr>
        <w:pStyle w:val="a2"/>
      </w:pPr>
      <w:r>
        <w:rPr>
          <w:noProof/>
        </w:rPr>
        <w:object w:dxaOrig="0" w:dyaOrig="0" w14:anchorId="43CB7F27">
          <v:shape id="_x0000_s1042" type="#_x0000_t75" style="position:absolute;left:0;text-align:left;margin-left:-9pt;margin-top:15.45pt;width:484.2pt;height:73pt;z-index:251657216" filled="t" stroked="t" strokecolor="none">
            <v:imagedata r:id="rId45" o:title=""/>
          </v:shape>
          <o:OLEObject Type="Embed" ProgID="ChemDraw.Document.6.0" ShapeID="_x0000_s1042" DrawAspect="Content" ObjectID="_1746027928" r:id="rId46"/>
        </w:object>
      </w:r>
    </w:p>
    <w:p w14:paraId="76721137" w14:textId="69060C7D" w:rsidR="009143C3" w:rsidRDefault="009143C3" w:rsidP="004129A8">
      <w:pPr>
        <w:pStyle w:val="a2"/>
      </w:pPr>
    </w:p>
    <w:p w14:paraId="281A0B7A" w14:textId="77777777" w:rsidR="009143C3" w:rsidRDefault="009143C3" w:rsidP="004129A8">
      <w:pPr>
        <w:pStyle w:val="a2"/>
      </w:pP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75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75"/>
      <w:r>
        <w:t>. Резонансные структуры замещенных оксифенксильных радикалов</w:t>
      </w:r>
    </w:p>
    <w:p w14:paraId="33596D11" w14:textId="6FA376C9" w:rsidR="00383542" w:rsidRDefault="004D45E5" w:rsidP="009143C3">
      <w:pPr>
        <w:pStyle w:val="31"/>
      </w:pPr>
      <w:bookmarkStart w:id="76" w:name="_Toc135412656"/>
      <w:r w:rsidRPr="00EE2A7A">
        <w:t>Итоговый механизм</w:t>
      </w:r>
      <w:bookmarkEnd w:id="76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9143C3" w:rsidRPr="00F208A3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77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8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9143C3" w:rsidRPr="00F208A3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78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79"/>
            <w:commentRangeEnd w:id="79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79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80"/>
        <w:commentRangeEnd w:id="80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80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81"/>
        <w:commentRangeEnd w:id="81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81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82"/>
        <w:commentRangeEnd w:id="82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82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83" w:name="_Toc135412657"/>
      <w:r>
        <w:lastRenderedPageBreak/>
        <w:t>Описание метод</w:t>
      </w:r>
      <w:r w:rsidR="007F3EB8">
        <w:t>а</w:t>
      </w:r>
      <w:r>
        <w:t xml:space="preserve"> моделирования</w:t>
      </w:r>
      <w:bookmarkEnd w:id="83"/>
    </w:p>
    <w:p w14:paraId="404DC7DE" w14:textId="66349C99" w:rsidR="00BF285C" w:rsidRPr="00BF285C" w:rsidRDefault="00BF285C" w:rsidP="009143C3">
      <w:pPr>
        <w:pStyle w:val="31"/>
      </w:pPr>
      <w:bookmarkStart w:id="84" w:name="_Toc135412658"/>
      <w:r>
        <w:t>Проблемы моделирования</w:t>
      </w:r>
      <w:bookmarkEnd w:id="84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2E53E2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2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80875FC" w14:textId="2A211E55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r w:rsidR="00E452D9" w:rsidRPr="00D87B12">
        <w:t>квазистационарности</w:t>
      </w:r>
      <w:r w:rsidR="00E452D9">
        <w:t xml:space="preserve"> и метод квазиравновесия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r w:rsidR="00E452D9">
        <w:t xml:space="preserve">фотоинициировния (константы скорости которого крайне </w:t>
      </w:r>
      <w:commentRangeStart w:id="85"/>
      <w:r w:rsidR="00E452D9">
        <w:t>высоки</w:t>
      </w:r>
      <w:commentRangeEnd w:id="85"/>
      <w:r w:rsidR="00E452D9">
        <w:rPr>
          <w:rStyle w:val="afc"/>
          <w:rFonts w:eastAsia="SimSun" w:cstheme="minorBidi"/>
          <w:color w:val="auto"/>
          <w:lang w:eastAsia="en-US"/>
        </w:rPr>
        <w:commentReference w:id="85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lUMTA6MTU6Mjc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6D4713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86"/>
      <w:r w:rsidR="00E452D9">
        <w:t>10</w:t>
      </w:r>
      <w:commentRangeEnd w:id="86"/>
      <w:r w:rsidR="00E452D9">
        <w:rPr>
          <w:rStyle w:val="afc"/>
          <w:rFonts w:eastAsia="SimSun" w:cstheme="minorBidi"/>
          <w:color w:val="auto"/>
          <w:lang w:eastAsia="en-US"/>
        </w:rPr>
        <w:commentReference w:id="86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87" w:name="_Toc135412659"/>
      <w:r w:rsidRPr="00644CFE">
        <w:t>Формирование</w:t>
      </w:r>
      <w:r>
        <w:t xml:space="preserve"> системы</w:t>
      </w:r>
      <w:bookmarkEnd w:id="87"/>
    </w:p>
    <w:p w14:paraId="3228BE0C" w14:textId="4972A1AC" w:rsidR="00CF5229" w:rsidRDefault="00CF5229" w:rsidP="004129A8">
      <w:pPr>
        <w:pStyle w:val="a3"/>
      </w:pPr>
      <w:bookmarkStart w:id="88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89"/>
      <w:r w:rsidR="00891194">
        <w:t>механизм</w:t>
      </w:r>
      <w:commentRangeEnd w:id="89"/>
      <w:r w:rsidR="00321798">
        <w:rPr>
          <w:rStyle w:val="afc"/>
          <w:rFonts w:eastAsia="SimSun" w:cstheme="minorBidi"/>
          <w:color w:val="auto"/>
          <w:lang w:eastAsia="en-US"/>
        </w:rPr>
        <w:commentReference w:id="89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3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2E53E2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2E53E2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4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2E53E2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5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2E53E2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2E53E2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Ньютона-Рафсона</w:t>
      </w:r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90" w:name="_Toc135412660"/>
      <w:bookmarkEnd w:id="88"/>
      <w:r>
        <w:lastRenderedPageBreak/>
        <w:t>Дискретизация по времени</w:t>
      </w:r>
      <w:bookmarkEnd w:id="90"/>
    </w:p>
    <w:p w14:paraId="31E62F58" w14:textId="217B074D" w:rsidR="00A902F1" w:rsidRDefault="00A902F1" w:rsidP="004129A8">
      <w:pPr>
        <w:pStyle w:val="a3"/>
      </w:pPr>
      <w:bookmarkStart w:id="91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lUMTA6MTU6Mj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6D4713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2DEC7CEF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2E53E2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92" w:name="_Ref134637239"/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6</w:t>
            </w:r>
            <w:r w:rsidR="002E53E2">
              <w:rPr>
                <w:noProof/>
              </w:rPr>
              <w:fldChar w:fldCharType="end"/>
            </w:r>
            <w:r>
              <w:t>)</w:t>
            </w:r>
            <w:bookmarkEnd w:id="92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2E53E2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2E53E2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93" w:name="_Ref134637241"/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7</w:t>
            </w:r>
            <w:r w:rsidR="002E53E2">
              <w:rPr>
                <w:noProof/>
              </w:rPr>
              <w:fldChar w:fldCharType="end"/>
            </w:r>
            <w:r>
              <w:t>)</w:t>
            </w:r>
            <w:bookmarkEnd w:id="93"/>
          </w:p>
        </w:tc>
      </w:tr>
    </w:tbl>
    <w:p w14:paraId="0606CF9D" w14:textId="3F52EE67" w:rsidR="00A410D0" w:rsidRDefault="002E53E2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94"/>
      <w:r w:rsidR="007A699D" w:rsidRPr="007A699D">
        <w:t>нижнетреугольной</w:t>
      </w:r>
      <w:commentRangeEnd w:id="94"/>
      <w:r w:rsidR="00D04235">
        <w:rPr>
          <w:rStyle w:val="afc"/>
          <w:rFonts w:eastAsia="SimSun" w:cstheme="minorBidi"/>
          <w:color w:val="auto"/>
          <w:lang w:eastAsia="en-US"/>
        </w:rPr>
        <w:commentReference w:id="94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>Коэффициенты метода задаются таблицей Бутчера</w:t>
      </w:r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OVQxMDoxNToyNy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6D4713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2E53E2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8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FB18147" w14:textId="1BFFD11A" w:rsidR="00A410D0" w:rsidRDefault="007A699D" w:rsidP="004129A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95" w:name="_Hlk134744698"/>
      <w:bookmarkEnd w:id="91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96"/>
      <w:r w:rsidR="00234C78">
        <w:t>см. Практическую часть</w:t>
      </w:r>
      <w:commentRangeEnd w:id="96"/>
      <w:r w:rsidR="00321798">
        <w:rPr>
          <w:rStyle w:val="afc"/>
          <w:rFonts w:eastAsia="SimSun" w:cstheme="minorBidi"/>
          <w:color w:val="auto"/>
          <w:lang w:eastAsia="en-US"/>
        </w:rPr>
        <w:commentReference w:id="96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6D4713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2E53E2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9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362FAA" w14:textId="654B4126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r w:rsidR="00A410D0">
        <w:rPr>
          <w:lang w:val="en-US"/>
        </w:rPr>
        <w:t>i</w:t>
      </w:r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5VDEwOjE1OjI3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6D4713" w:rsidRPr="006D4713">
              <w:t>[45]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5A4D6B87" w:rsidR="002941E4" w:rsidRDefault="002941E4" w:rsidP="004129A8">
      <w:pPr>
        <w:pStyle w:val="a3"/>
      </w:pPr>
      <w:r>
        <w:lastRenderedPageBreak/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OVQxMDoxNToyNy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6D4713" w:rsidRPr="006D4713">
              <w:t>[46]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2E53E2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10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2E53E2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4299CD9B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OVQxMDoxNToy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6D4713" w:rsidRPr="006D4713">
              <w:t>[47]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74E66FFD" w:rsidR="00DD4F77" w:rsidRDefault="00DD4F77" w:rsidP="00B931E1">
      <w:pPr>
        <w:pStyle w:val="a3"/>
        <w:numPr>
          <w:ilvl w:val="0"/>
          <w:numId w:val="6"/>
        </w:numPr>
      </w:pPr>
      <w:r w:rsidRPr="00DD4F77">
        <w:lastRenderedPageBreak/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 w:rsidRPr="006D4713">
              <w:t>[48]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commentRangeStart w:id="97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97"/>
      <w:r>
        <w:rPr>
          <w:rStyle w:val="afc"/>
          <w:rFonts w:eastAsia="SimSun" w:cstheme="minorBidi"/>
          <w:color w:val="auto"/>
          <w:lang w:eastAsia="en-US"/>
        </w:rPr>
        <w:commentReference w:id="97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98" w:name="_Toc135412661"/>
      <w:bookmarkEnd w:id="95"/>
      <w:r>
        <w:t>Линеаризация системы и итерационное решение</w:t>
      </w:r>
      <w:bookmarkEnd w:id="98"/>
    </w:p>
    <w:p w14:paraId="1BEAAB6F" w14:textId="02190E89" w:rsidR="00B30060" w:rsidRDefault="007148E3" w:rsidP="004129A8">
      <w:pPr>
        <w:pStyle w:val="a3"/>
      </w:pPr>
      <w:commentRangeStart w:id="99"/>
      <w:r w:rsidRPr="00C83C57"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lang w:val="en-US"/>
        </w:rPr>
        <w:t>BDF</w:t>
      </w:r>
      <w:r w:rsidRPr="00C83C57">
        <w:t xml:space="preserve">. </w:t>
      </w:r>
      <w:commentRangeEnd w:id="99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99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Ньютона-Рафсона</w:t>
      </w:r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lUMTA6MTU6Mjc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6D4713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Ньютона-Рафсона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2E53E2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11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2EA66C" w14:textId="00E768D8" w:rsidR="00B30060" w:rsidRDefault="00C83C57" w:rsidP="004129A8">
      <w:pPr>
        <w:pStyle w:val="a2"/>
      </w:pPr>
      <w:r>
        <w:t>м</w:t>
      </w:r>
      <w:r w:rsidR="00B30060" w:rsidRPr="00B30060">
        <w:t>етод Ньютона-Рафсона выполняет следующие шаги:</w:t>
      </w:r>
    </w:p>
    <w:p w14:paraId="48ADCA22" w14:textId="77777777" w:rsidR="000053E7" w:rsidRDefault="000053E7" w:rsidP="004129A8">
      <w:pPr>
        <w:pStyle w:val="a2"/>
      </w:pP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lastRenderedPageBreak/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2E53E2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r w:rsidR="002E53E2">
              <w:fldChar w:fldCharType="begin"/>
            </w:r>
            <w:r w:rsidR="002E53E2">
              <w:instrText xml:space="preserve"> SEQ Формула \*ARABIC </w:instrText>
            </w:r>
            <w:r w:rsidR="002E53E2">
              <w:fldChar w:fldCharType="separate"/>
            </w:r>
            <w:r w:rsidR="006E211B">
              <w:rPr>
                <w:noProof/>
              </w:rPr>
              <w:t>13</w:t>
            </w:r>
            <w:r w:rsidR="002E53E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100" w:name="_Toc135412662"/>
      <w:r>
        <w:t xml:space="preserve">Решение </w:t>
      </w:r>
      <w:r w:rsidR="00E02AF2">
        <w:t>СЛАУ</w:t>
      </w:r>
      <w:bookmarkEnd w:id="100"/>
    </w:p>
    <w:p w14:paraId="57335E02" w14:textId="498C26EF" w:rsidR="004D3883" w:rsidRDefault="00E06C9B" w:rsidP="004129A8">
      <w:pPr>
        <w:pStyle w:val="a3"/>
      </w:pPr>
      <w:bookmarkStart w:id="101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5VDEwOjE1OjI3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6D4713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lUMTA6MTU6Mj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6D4713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71F43971" w:rsidR="004D3883" w:rsidRDefault="004D3883" w:rsidP="00B931E1">
      <w:pPr>
        <w:pStyle w:val="a3"/>
        <w:numPr>
          <w:ilvl w:val="0"/>
          <w:numId w:val="8"/>
        </w:numPr>
      </w:pPr>
      <w:r w:rsidRPr="004D3883">
        <w:t xml:space="preserve">Прямые решатели (direct solvers) — это </w:t>
      </w:r>
      <w:r w:rsidR="00D04235">
        <w:t>алгоритмы</w:t>
      </w:r>
      <w:r w:rsidRPr="004D3883">
        <w:t xml:space="preserve">, которые находят точное или приближенное решение системы линейных уравнений за конечное </w:t>
      </w:r>
      <w:r w:rsidRPr="004D3883">
        <w:lastRenderedPageBreak/>
        <w:t>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5VDEwOjE1OjI3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6D4713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0B2CA864" w:rsidR="004D3883" w:rsidRDefault="00D04235" w:rsidP="00B931E1">
      <w:pPr>
        <w:pStyle w:val="a3"/>
        <w:numPr>
          <w:ilvl w:val="0"/>
          <w:numId w:val="8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lUMTA6MTU6Mjc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6D4713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4D853170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r w:rsidR="00936AF3" w:rsidRPr="00936AF3">
        <w:t>Parallel Direct Sparse Solver</w:t>
      </w:r>
      <w:r>
        <w:t>. Это прямой решатель</w:t>
      </w:r>
      <w:r w:rsidR="00936AF3" w:rsidRPr="00936AF3">
        <w:t xml:space="preserve"> линейных алгебраических уравнений. PARDISO означает Parallel Direct Sparse Solver</w:t>
      </w:r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lUMTA6MTU6Mjc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6D4713">
              <w:t>[54]</w:t>
            </w:r>
          </w:hyperlink>
          <w:r w:rsidR="0015000C">
            <w:fldChar w:fldCharType="end"/>
          </w:r>
        </w:sdtContent>
      </w:sdt>
      <w:r w:rsidR="00936AF3"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="0015000C" w:rsidRPr="0015000C">
        <w:t xml:space="preserve"> </w:t>
      </w:r>
      <w:r w:rsidR="0015000C"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</w:t>
      </w:r>
      <w:r w:rsidR="0015000C" w:rsidRPr="004516FC">
        <w:lastRenderedPageBreak/>
        <w:t>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r w:rsidR="00936AF3" w:rsidRPr="00936AF3">
        <w:t>Intel® oneAPI Math Kernel Library</w:t>
      </w:r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C706E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5VDEwOjE1OjI3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6D4713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101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102" w:name="_Toc135412663"/>
      <w:r>
        <w:lastRenderedPageBreak/>
        <w:t>Экспериментальная час</w:t>
      </w:r>
      <w:r w:rsidR="003100B9">
        <w:t>ть</w:t>
      </w:r>
      <w:bookmarkEnd w:id="102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0D0EFDB9" w:rsidR="009143C3" w:rsidRPr="001B61D3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3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03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51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2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0D0EFDB9" w:rsidR="009143C3" w:rsidRPr="001B61D3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4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104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параметрически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</w:t>
      </w:r>
      <w:commentRangeStart w:id="105"/>
      <w:r w:rsidR="00A3578F" w:rsidRPr="00A3578F">
        <w:t>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</w:t>
      </w:r>
      <w:commentRangeEnd w:id="105"/>
      <w:r w:rsidR="00A3578F">
        <w:rPr>
          <w:rStyle w:val="afc"/>
          <w:rFonts w:eastAsia="SimSun" w:cstheme="minorBidi"/>
          <w:color w:val="auto"/>
          <w:lang w:eastAsia="en-US"/>
        </w:rPr>
        <w:commentReference w:id="105"/>
      </w:r>
      <w:r w:rsidR="00A3578F">
        <w:t>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106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106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 1</w:t>
            </w:r>
            <w:r w:rsidRPr="000053E7">
              <w:rPr>
                <w:sz w:val="22"/>
                <w:szCs w:val="24"/>
                <w:lang w:val="en-US"/>
              </w:rPr>
              <w:t>. Q + DH = Q_m + DH_p</w:t>
            </w:r>
          </w:p>
          <w:p w14:paraId="1AE9FD4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2. Q_m + DH_p = QH + D</w:t>
            </w:r>
          </w:p>
          <w:p w14:paraId="1DA6F8E5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3. QH + D = QHD</w:t>
            </w:r>
          </w:p>
          <w:p w14:paraId="29A72A15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2</w:t>
            </w:r>
          </w:p>
          <w:p w14:paraId="0D0626A6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4. QH + QH = Q + QHH</w:t>
            </w:r>
          </w:p>
          <w:p w14:paraId="400558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5. Q + QHH = QH + QH</w:t>
            </w:r>
          </w:p>
          <w:p w14:paraId="2823773D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3</w:t>
            </w:r>
          </w:p>
          <w:p w14:paraId="73A21A5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6. Q + QHD = QH + 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d[Q_m]/dt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d[DH_p]/dt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R2 = k2*[Q_m]*[DH_p],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r w:rsidR="003100B9">
        <w:rPr>
          <w:lang w:val="en-US"/>
        </w:rPr>
        <w:t>Comsol</w:t>
      </w:r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>так и химические системы достаточно большой сложности в том числе и систему кинетических уравнений для механизма фотополимеризаци</w:t>
      </w:r>
      <w:r w:rsidR="00A9747F">
        <w:t>и</w:t>
      </w:r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3CFD1B27" w:rsidR="009143C3" w:rsidRPr="00791784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4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3CFD1B27" w:rsidR="009143C3" w:rsidRPr="00791784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107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108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108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1E+9*light</w:t>
            </w:r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r w:rsidRPr="00712354">
        <w:t>Rates</w:t>
      </w:r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r w:rsidRPr="00712354">
        <w:t>Mechanism</w:t>
      </w:r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r w:rsidRPr="00712354">
        <w:t xml:space="preserve">Solver Configurations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33B7FF9C" w:rsidR="009143C3" w:rsidRPr="001B127B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9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109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6502E4">
                                <w:rPr>
                                  <w:lang w:val="en-US"/>
                                </w:rPr>
                                <w:t>Настройки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6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33B7FF9C" w:rsidR="009143C3" w:rsidRPr="001B127B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0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110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6502E4">
                          <w:rPr>
                            <w:lang w:val="en-US"/>
                          </w:rPr>
                          <w:t>Настройки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ьютона-Рафсона</w:t>
      </w:r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ьютона-Рафсона</w:t>
      </w:r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5638A307" w:rsidR="009143C3" w:rsidRPr="00A6274F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1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111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ьютона-Рафсона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8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5638A307" w:rsidR="009143C3" w:rsidRPr="00A6274F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2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112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ьютона-Рафсона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66C3CFFD" w:rsidR="009143C3" w:rsidRPr="005D6DD5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3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13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60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66C3CFFD" w:rsidR="009143C3" w:rsidRPr="005D6DD5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4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14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r w:rsidRPr="008D2891">
        <w:t>Parametric</w:t>
      </w:r>
      <w:r>
        <w:t xml:space="preserve"> – узел, задающий настройки параметрического исследования</w:t>
      </w:r>
    </w:p>
    <w:bookmarkEnd w:id="107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</m:t>
        </m:r>
        <m:r>
          <w:rPr>
            <w:rFonts w:ascii="Cambria Math" w:hAnsi="Cambria Math"/>
          </w:rPr>
          <m:t>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77777777" w:rsidR="009143C3" w:rsidRPr="00532A25" w:rsidRDefault="009143C3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5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15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4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5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6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77777777" w:rsidR="009143C3" w:rsidRPr="00532A25" w:rsidRDefault="009143C3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6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116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scv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r>
        <w:rPr>
          <w:lang w:val="en-US"/>
        </w:rPr>
        <w:t>plotly</w:t>
      </w:r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117" w:name="_Toc135412664"/>
      <w:r>
        <w:lastRenderedPageBreak/>
        <w:t>Результаты и обсуждение</w:t>
      </w:r>
      <w:bookmarkEnd w:id="117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118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118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28E132A0" w:rsidR="00940D95" w:rsidRPr="00462B74" w:rsidRDefault="00940D95" w:rsidP="004129A8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462B74">
        <w:t xml:space="preserve"> </w:t>
      </w:r>
      <w:r w:rsidR="00462B74" w:rsidRPr="00462B74">
        <w:rPr>
          <w:highlight w:val="yellow"/>
        </w:rPr>
        <w:t>график</w:t>
      </w:r>
      <w:r w:rsidR="00462B74">
        <w:t xml:space="preserve">, можно заметить явный максимум этой функции, </w:t>
      </w:r>
      <w:r w:rsidR="006F64BE">
        <w:t>такое поведение согласуется с экспериментом.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уменьшению. Следовательно для каждой конкретной системы оптимальная интенсивность света должна определяться отдельно</w:t>
      </w:r>
    </w:p>
    <w:p w14:paraId="49AAFB7A" w14:textId="13FF1531" w:rsidR="00107C7E" w:rsidRPr="00EF5950" w:rsidRDefault="00107C7E" w:rsidP="009143C3">
      <w:pPr>
        <w:pStyle w:val="11"/>
      </w:pPr>
      <w:bookmarkStart w:id="119" w:name="_Toc135412665"/>
      <w:r>
        <w:lastRenderedPageBreak/>
        <w:t>Выводы</w:t>
      </w:r>
      <w:bookmarkEnd w:id="119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фотополимеризации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</w:t>
      </w:r>
      <w:commentRangeStart w:id="120"/>
      <w:r w:rsidR="00B00767">
        <w:t>вся</w:t>
      </w:r>
      <w:commentRangeEnd w:id="120"/>
      <w:r w:rsidR="00B00767">
        <w:rPr>
          <w:rStyle w:val="afc"/>
          <w:rFonts w:eastAsia="SimSun" w:cstheme="minorBidi"/>
          <w:color w:val="auto"/>
          <w:lang w:eastAsia="en-US"/>
        </w:rPr>
        <w:commentReference w:id="120"/>
      </w:r>
      <w:r w:rsidR="00B00767">
        <w:t xml:space="preserve">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29B13C85" w:rsidR="00B00767" w:rsidRPr="006F64BE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sdt>
      <w:sdtPr>
        <w:rPr>
          <w:rFonts w:cstheme="minorHAnsi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caps w:val="0"/>
        </w:rPr>
      </w:sdtEndPr>
      <w:sdtContent>
        <w:p w14:paraId="512F3682" w14:textId="77777777" w:rsidR="006D4713" w:rsidRPr="006D4713" w:rsidRDefault="000053AF" w:rsidP="009143C3">
          <w:pPr>
            <w:pStyle w:val="11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bookmarkStart w:id="121" w:name="_Toc135412666"/>
          <w:r w:rsidR="006D4713">
            <w:t>Список</w:t>
          </w:r>
          <w:r w:rsidR="006D4713" w:rsidRPr="006D4713">
            <w:rPr>
              <w:lang w:val="en-US"/>
            </w:rPr>
            <w:t xml:space="preserve"> </w:t>
          </w:r>
          <w:r w:rsidR="006D4713">
            <w:t>литературы</w:t>
          </w:r>
          <w:bookmarkEnd w:id="121"/>
        </w:p>
        <w:p w14:paraId="1580576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1.</w:t>
          </w:r>
          <w:r w:rsidRPr="006D4713">
            <w:rPr>
              <w:lang w:val="en-US"/>
            </w:rPr>
            <w:tab/>
          </w:r>
          <w:bookmarkStart w:id="122" w:name="_CTVL00102ba0894b4054580acd6a36cb9b208a8"/>
          <w:r w:rsidRPr="006D4713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6D4713">
            <w:rPr>
              <w:lang w:val="en-US"/>
            </w:rPr>
            <w:t>.45, №2. – C.133–141.</w:t>
          </w:r>
        </w:p>
        <w:bookmarkEnd w:id="122"/>
        <w:p w14:paraId="694A1E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2.</w:t>
          </w:r>
          <w:r w:rsidRPr="006D4713">
            <w:rPr>
              <w:lang w:val="en-US"/>
            </w:rPr>
            <w:tab/>
          </w:r>
          <w:bookmarkStart w:id="123" w:name="_CTVL001ae62df1c2426409396dee33b3c34f31c"/>
          <w:r w:rsidRPr="006D4713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.], 1991.</w:t>
          </w:r>
        </w:p>
        <w:bookmarkEnd w:id="123"/>
        <w:p w14:paraId="4BF0179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3.</w:t>
          </w:r>
          <w:r w:rsidRPr="006D4713">
            <w:rPr>
              <w:lang w:val="en-US"/>
            </w:rPr>
            <w:tab/>
          </w:r>
          <w:bookmarkStart w:id="124" w:name="_CTVL0010b5c196a7662405c85dc864fb3134b46"/>
          <w:r w:rsidRPr="006D4713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6D4713">
            <w:rPr>
              <w:lang w:val="en-US"/>
            </w:rPr>
            <w:t>.10, №5-6. – C.349–366.</w:t>
          </w:r>
        </w:p>
        <w:bookmarkEnd w:id="124"/>
        <w:p w14:paraId="6D1E9F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4.</w:t>
          </w:r>
          <w:r w:rsidRPr="006D4713">
            <w:rPr>
              <w:lang w:val="en-US"/>
            </w:rPr>
            <w:tab/>
          </w:r>
          <w:bookmarkStart w:id="125" w:name="_CTVL00151b2b1ee088e4183b1fc32db850d3839"/>
          <w:r w:rsidRPr="006D4713">
            <w:rPr>
              <w:lang w:val="en-US"/>
            </w:rPr>
            <w:t>Pappas, S.P. Radiation curing / S.P. Pappas, 1992.</w:t>
          </w:r>
        </w:p>
        <w:bookmarkEnd w:id="125"/>
        <w:p w14:paraId="59ECC9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5.</w:t>
          </w:r>
          <w:r w:rsidRPr="006D4713">
            <w:rPr>
              <w:lang w:val="en-US"/>
            </w:rPr>
            <w:tab/>
          </w:r>
          <w:bookmarkStart w:id="126" w:name="_CTVL001ab75b46309be4ee5b38c04fd1e949d34"/>
          <w:r w:rsidRPr="006D4713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6D4713">
            <w:rPr>
              <w:lang w:val="en-US"/>
            </w:rPr>
            <w:t>.84.</w:t>
          </w:r>
        </w:p>
        <w:bookmarkEnd w:id="126"/>
        <w:p w14:paraId="44B60E4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6.</w:t>
          </w:r>
          <w:r w:rsidRPr="006D4713">
            <w:rPr>
              <w:lang w:val="en-US"/>
            </w:rPr>
            <w:tab/>
          </w:r>
          <w:bookmarkStart w:id="127" w:name="_CTVL001b8a662bd057c4565858afb9872ef0c97"/>
          <w:r w:rsidRPr="006D4713">
            <w:rPr>
              <w:lang w:val="en-US"/>
            </w:rPr>
            <w:t>Decker, C. / C. Decker // Progr. Polym. Sci. – 1996. – </w:t>
          </w:r>
          <w:r>
            <w:t>Т</w:t>
          </w:r>
          <w:r w:rsidRPr="006D4713">
            <w:rPr>
              <w:lang w:val="en-US"/>
            </w:rPr>
            <w:t>.21. – C.593.</w:t>
          </w:r>
        </w:p>
        <w:bookmarkEnd w:id="127"/>
        <w:p w14:paraId="30BC70D8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7.</w:t>
          </w:r>
          <w:r w:rsidRPr="006D4713">
            <w:rPr>
              <w:lang w:val="en-US"/>
            </w:rPr>
            <w:tab/>
          </w:r>
          <w:bookmarkStart w:id="128" w:name="_CTVL0011b6dea1e39f14210ba312914715a2ca3"/>
          <w:r w:rsidRPr="006D4713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28"/>
        <w:p w14:paraId="76971089" w14:textId="77777777" w:rsidR="006D4713" w:rsidRDefault="006D4713" w:rsidP="006D4713">
          <w:pPr>
            <w:pStyle w:val="CitaviBibliographyEntry"/>
          </w:pPr>
          <w:r>
            <w:t>8.</w:t>
          </w:r>
          <w:r>
            <w:tab/>
          </w:r>
          <w:bookmarkStart w:id="129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9"/>
        <w:p w14:paraId="2B54A816" w14:textId="77777777" w:rsidR="006D4713" w:rsidRDefault="006D4713" w:rsidP="006D4713">
          <w:pPr>
            <w:pStyle w:val="CitaviBibliographyEntry"/>
          </w:pPr>
          <w:r>
            <w:t>9.</w:t>
          </w:r>
          <w:r>
            <w:tab/>
          </w:r>
          <w:bookmarkStart w:id="130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30"/>
        <w:p w14:paraId="3128A717" w14:textId="77777777" w:rsidR="006D4713" w:rsidRDefault="006D4713" w:rsidP="006D4713">
          <w:pPr>
            <w:pStyle w:val="CitaviBibliographyEntry"/>
          </w:pPr>
          <w:r>
            <w:t>10.</w:t>
          </w:r>
          <w:r>
            <w:tab/>
          </w:r>
          <w:bookmarkStart w:id="131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31"/>
        <w:p w14:paraId="6C1BBE4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11.</w:t>
          </w:r>
          <w:r w:rsidRPr="006D4713">
            <w:rPr>
              <w:lang w:val="en-US"/>
            </w:rPr>
            <w:tab/>
          </w:r>
          <w:bookmarkStart w:id="132" w:name="_CTVL0015042abb9e2344c32b864ac209cc9040b"/>
          <w:r w:rsidRPr="006D4713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6D4713">
            <w:rPr>
              <w:lang w:val="en-US"/>
            </w:rPr>
            <w:t>.46, №2. – C.93–114.</w:t>
          </w:r>
        </w:p>
        <w:bookmarkEnd w:id="132"/>
        <w:p w14:paraId="4AB394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12.</w:t>
          </w:r>
          <w:r w:rsidRPr="006D4713">
            <w:rPr>
              <w:lang w:val="en-US"/>
            </w:rPr>
            <w:tab/>
          </w:r>
          <w:bookmarkStart w:id="133" w:name="_CTVL001e847070fb205461b8ab5be1baa2cb533"/>
          <w:r w:rsidRPr="006D4713">
            <w:rPr>
              <w:lang w:val="en-US"/>
            </w:rPr>
            <w:t>Calvert, J.G. Photochemistry / J.G. Calvert, J.N. Pitts. – New York, N.Y.: Wiley, 1966. – 899 c.</w:t>
          </w:r>
        </w:p>
        <w:bookmarkEnd w:id="133"/>
        <w:p w14:paraId="24036C6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13.</w:t>
          </w:r>
          <w:r w:rsidRPr="006D4713">
            <w:rPr>
              <w:lang w:val="en-US"/>
            </w:rPr>
            <w:tab/>
          </w:r>
          <w:bookmarkStart w:id="134" w:name="_CTVL0018a1ae8a3bf9a45698c73307aa964a900"/>
          <w:r w:rsidRPr="006D4713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6D4713">
            <w:rPr>
              <w:lang w:val="en-US"/>
            </w:rPr>
            <w:t>.91. – C.4635–4639.</w:t>
          </w:r>
        </w:p>
        <w:bookmarkEnd w:id="134"/>
        <w:p w14:paraId="3C2573B2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14.</w:t>
          </w:r>
          <w:r w:rsidRPr="006D4713">
            <w:rPr>
              <w:lang w:val="en-US"/>
            </w:rPr>
            <w:tab/>
          </w:r>
          <w:bookmarkStart w:id="135" w:name="_CTVL0018a285f2686c44f1f830cda3675130b90"/>
          <w:r w:rsidRPr="006D4713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35"/>
        <w:p w14:paraId="69901E28" w14:textId="77777777" w:rsidR="006D4713" w:rsidRDefault="006D4713" w:rsidP="006D4713">
          <w:pPr>
            <w:pStyle w:val="CitaviBibliographyEntry"/>
          </w:pPr>
          <w:r>
            <w:t>15.</w:t>
          </w:r>
          <w:r>
            <w:tab/>
          </w:r>
          <w:bookmarkStart w:id="136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36"/>
        <w:p w14:paraId="69103E37" w14:textId="77777777" w:rsidR="006D4713" w:rsidRDefault="006D4713" w:rsidP="006D4713">
          <w:pPr>
            <w:pStyle w:val="CitaviBibliographyEntry"/>
          </w:pPr>
          <w:r>
            <w:t>16.</w:t>
          </w:r>
          <w:r>
            <w:tab/>
          </w:r>
          <w:bookmarkStart w:id="137" w:name="_CTVL0013bcf14a619fe4cff9b9abbf0717c9b45"/>
          <w:r>
            <w:t xml:space="preserve">Валькова, Г. Исследование связи между природой, относительным расположением электронно – возбужденных состояний молекул и </w:t>
          </w:r>
          <w:r>
            <w:lastRenderedPageBreak/>
            <w:t>механизмом их фотохимической дезактивации / Г. Валькова, Д. Шигорин // Ж. физ. химии. – 1972. – Т.46. – C.3065–3069.</w:t>
          </w:r>
        </w:p>
        <w:bookmarkEnd w:id="137"/>
        <w:p w14:paraId="0CEE8AA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17.</w:t>
          </w:r>
          <w:r w:rsidRPr="006D4713">
            <w:rPr>
              <w:lang w:val="en-US"/>
            </w:rPr>
            <w:tab/>
          </w:r>
          <w:bookmarkStart w:id="138" w:name="_CTVL001367e67b3d3c14dbab8d1d6323d13ec85"/>
          <w:r w:rsidRPr="006D4713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6D4713">
            <w:rPr>
              <w:lang w:val="en-US"/>
            </w:rPr>
            <w:t>.44, №10. – C.801–815.</w:t>
          </w:r>
        </w:p>
        <w:bookmarkEnd w:id="138"/>
        <w:p w14:paraId="31FBC8B0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18.</w:t>
          </w:r>
          <w:r w:rsidRPr="006D4713">
            <w:rPr>
              <w:lang w:val="en-US"/>
            </w:rPr>
            <w:tab/>
          </w:r>
          <w:bookmarkStart w:id="139" w:name="_CTVL0016f889ecb1b854275990058cd4f0e21a1"/>
          <w:r w:rsidRPr="006D4713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Polymer. – 2003. – </w:t>
          </w:r>
          <w:r>
            <w:t>Т</w:t>
          </w:r>
          <w:r w:rsidRPr="006D4713">
            <w:rPr>
              <w:lang w:val="en-US"/>
            </w:rPr>
            <w:t>.44, №18. – C.5219–5226.</w:t>
          </w:r>
        </w:p>
        <w:bookmarkEnd w:id="139"/>
        <w:p w14:paraId="63AA250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19.</w:t>
          </w:r>
          <w:r w:rsidRPr="006D4713">
            <w:rPr>
              <w:lang w:val="en-US"/>
            </w:rPr>
            <w:tab/>
          </w:r>
          <w:bookmarkStart w:id="140" w:name="_CTVL0011182372a473a429fb8f0d76476df6b09"/>
          <w:r w:rsidRPr="006D4713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Journal of the American Chemical Society. – 2000. – </w:t>
          </w:r>
          <w:r>
            <w:t>Т</w:t>
          </w:r>
          <w:r w:rsidRPr="006D4713">
            <w:rPr>
              <w:lang w:val="en-US"/>
            </w:rPr>
            <w:t>.122, №35. – C.8435–8443.</w:t>
          </w:r>
        </w:p>
        <w:bookmarkEnd w:id="140"/>
        <w:p w14:paraId="4428CED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41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6D4713">
            <w:rPr>
              <w:lang w:val="en-US"/>
            </w:rPr>
            <w:t xml:space="preserve"> </w:t>
          </w:r>
          <w:r>
            <w:t>СССР</w:t>
          </w:r>
          <w:r w:rsidRPr="006D4713">
            <w:rPr>
              <w:lang w:val="en-US"/>
            </w:rPr>
            <w:t xml:space="preserve">, </w:t>
          </w:r>
          <w:r>
            <w:t>сер</w:t>
          </w:r>
          <w:r w:rsidRPr="006D4713">
            <w:rPr>
              <w:lang w:val="en-US"/>
            </w:rPr>
            <w:t>. x</w:t>
          </w:r>
          <w:r>
            <w:t>им</w:t>
          </w:r>
          <w:r w:rsidRPr="006D4713">
            <w:rPr>
              <w:lang w:val="en-US"/>
            </w:rPr>
            <w:t>. – 1987. – №2. – C.448–451.</w:t>
          </w:r>
        </w:p>
        <w:bookmarkEnd w:id="141"/>
        <w:p w14:paraId="1A2E169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21.</w:t>
          </w:r>
          <w:r w:rsidRPr="006D4713">
            <w:rPr>
              <w:lang w:val="en-US"/>
            </w:rPr>
            <w:tab/>
          </w:r>
          <w:bookmarkStart w:id="142" w:name="_CTVL001e8b5474b67e14347bf61d83bfcb294be"/>
          <w:r w:rsidRPr="006D4713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42"/>
        <w:p w14:paraId="17B19BB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22.</w:t>
          </w:r>
          <w:r w:rsidRPr="006D4713">
            <w:rPr>
              <w:lang w:val="en-US"/>
            </w:rPr>
            <w:tab/>
          </w:r>
          <w:bookmarkStart w:id="143" w:name="_CTVL0017780c177f7a84040b233caa3a173ca5c"/>
          <w:r w:rsidRPr="006D4713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6D4713">
            <w:rPr>
              <w:lang w:val="en-US"/>
            </w:rPr>
            <w:t>.45, №8. – C.2433–2437.</w:t>
          </w:r>
        </w:p>
        <w:bookmarkEnd w:id="143"/>
        <w:p w14:paraId="6D01C07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23.</w:t>
          </w:r>
          <w:r w:rsidRPr="006D4713">
            <w:rPr>
              <w:lang w:val="en-US"/>
            </w:rPr>
            <w:tab/>
          </w:r>
          <w:bookmarkStart w:id="144" w:name="_CTVL001e38ff760cb1346c5ad4d92b07adbd62e"/>
          <w:r w:rsidRPr="006D4713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6D4713">
            <w:rPr>
              <w:lang w:val="en-US"/>
            </w:rPr>
            <w:t>.95, №19. – C.7253–7260.</w:t>
          </w:r>
        </w:p>
        <w:bookmarkEnd w:id="144"/>
        <w:p w14:paraId="517E2DC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24.</w:t>
          </w:r>
          <w:r w:rsidRPr="006D4713">
            <w:rPr>
              <w:lang w:val="en-US"/>
            </w:rPr>
            <w:tab/>
          </w:r>
          <w:bookmarkStart w:id="145" w:name="_CTVL0013ba6da625dcb48eb92d602275be4e3b0"/>
          <w:r w:rsidRPr="006D4713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6D4713">
            <w:rPr>
              <w:lang w:val="en-US"/>
            </w:rPr>
            <w:t>.63, №12. – C.3385–3397.</w:t>
          </w:r>
        </w:p>
        <w:bookmarkEnd w:id="145"/>
        <w:p w14:paraId="19527AC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25.</w:t>
          </w:r>
          <w:r w:rsidRPr="006D4713">
            <w:rPr>
              <w:lang w:val="en-US"/>
            </w:rPr>
            <w:tab/>
          </w:r>
          <w:bookmarkStart w:id="146" w:name="_CTVL001e2e3ff0a3f444252876f32760ae81dcc"/>
          <w:r w:rsidRPr="006D4713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6D4713">
            <w:rPr>
              <w:lang w:val="en-US"/>
            </w:rPr>
            <w:t>.27. – C.51–82.</w:t>
          </w:r>
        </w:p>
        <w:bookmarkEnd w:id="146"/>
        <w:p w14:paraId="6C799A7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26.</w:t>
          </w:r>
          <w:r w:rsidRPr="006D4713">
            <w:rPr>
              <w:lang w:val="en-US"/>
            </w:rPr>
            <w:tab/>
          </w:r>
          <w:bookmarkStart w:id="147" w:name="_CTVL0019a1980ac37d9419d926bf5fcb1cdd5c7"/>
          <w:r w:rsidRPr="006D4713">
            <w:rPr>
              <w:lang w:val="en-US"/>
            </w:rPr>
            <w:t>Barltrop, J.A. Excited states in organic chemistry / J.A. Barltrop, J.D. Coyle. – London: Wiley, 1975.</w:t>
          </w:r>
        </w:p>
        <w:bookmarkEnd w:id="147"/>
        <w:p w14:paraId="60B11F9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27.</w:t>
          </w:r>
          <w:r w:rsidRPr="006D4713">
            <w:rPr>
              <w:lang w:val="en-US"/>
            </w:rPr>
            <w:tab/>
          </w:r>
          <w:bookmarkStart w:id="148" w:name="_CTVL0012b7f60b93d564e73807e2915eb54653b"/>
          <w:r w:rsidRPr="006D4713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6D4713">
            <w:rPr>
              <w:lang w:val="en-US"/>
            </w:rPr>
            <w:t>.96. – C.223–233.</w:t>
          </w:r>
        </w:p>
        <w:bookmarkEnd w:id="148"/>
        <w:p w14:paraId="44CC52A3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28.</w:t>
          </w:r>
          <w:r w:rsidRPr="006D4713">
            <w:rPr>
              <w:lang w:val="en-US"/>
            </w:rPr>
            <w:tab/>
          </w:r>
          <w:bookmarkStart w:id="149" w:name="_CTVL001292c6354d73e44b08a255cb21fa4e588"/>
          <w:r w:rsidRPr="006D4713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49"/>
        <w:p w14:paraId="431EAAEE" w14:textId="77777777" w:rsidR="006D4713" w:rsidRDefault="006D4713" w:rsidP="006D4713">
          <w:pPr>
            <w:pStyle w:val="CitaviBibliographyEntry"/>
          </w:pPr>
          <w:r>
            <w:lastRenderedPageBreak/>
            <w:t>29.</w:t>
          </w:r>
          <w:r>
            <w:tab/>
          </w:r>
          <w:bookmarkStart w:id="150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0"/>
        <w:p w14:paraId="61D71BF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30.</w:t>
          </w:r>
          <w:r w:rsidRPr="006D4713">
            <w:rPr>
              <w:lang w:val="en-US"/>
            </w:rPr>
            <w:tab/>
          </w:r>
          <w:bookmarkStart w:id="151" w:name="_CTVL001ec43236ddad642fbaf34a7b8fe91327d"/>
          <w:r w:rsidRPr="006D4713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6D4713">
            <w:rPr>
              <w:lang w:val="en-US"/>
            </w:rPr>
            <w:t>.97. – C.3761–3764.</w:t>
          </w:r>
        </w:p>
        <w:bookmarkEnd w:id="151"/>
        <w:p w14:paraId="67ABBA3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31.</w:t>
          </w:r>
          <w:r w:rsidRPr="006D4713">
            <w:rPr>
              <w:lang w:val="en-US"/>
            </w:rPr>
            <w:tab/>
          </w:r>
          <w:bookmarkStart w:id="152" w:name="_CTVL0013b14bcf754ef4de4aa6e87347afa2d59"/>
          <w:r w:rsidRPr="006D4713">
            <w:rPr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t>Chem. Soc. – 2000. – Т.122. – C.107–113.</w:t>
          </w:r>
        </w:p>
        <w:bookmarkEnd w:id="152"/>
        <w:p w14:paraId="2619BF21" w14:textId="77777777" w:rsidR="006D4713" w:rsidRDefault="006D4713" w:rsidP="006D4713">
          <w:pPr>
            <w:pStyle w:val="CitaviBibliographyEntry"/>
          </w:pPr>
          <w:r>
            <w:t>32.</w:t>
          </w:r>
          <w:r>
            <w:tab/>
          </w:r>
          <w:bookmarkStart w:id="153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53"/>
        <w:p w14:paraId="4B2983F8" w14:textId="77777777" w:rsidR="006D4713" w:rsidRDefault="006D4713" w:rsidP="006D4713">
          <w:pPr>
            <w:pStyle w:val="CitaviBibliographyEntry"/>
          </w:pPr>
          <w:r>
            <w:t>33.</w:t>
          </w:r>
          <w:r>
            <w:tab/>
          </w:r>
          <w:bookmarkStart w:id="154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54"/>
        <w:p w14:paraId="5E298A8F" w14:textId="77777777" w:rsidR="006D4713" w:rsidRDefault="006D4713" w:rsidP="006D4713">
          <w:pPr>
            <w:pStyle w:val="CitaviBibliographyEntry"/>
          </w:pPr>
          <w:r>
            <w:t>34.</w:t>
          </w:r>
          <w:r>
            <w:tab/>
          </w:r>
          <w:bookmarkStart w:id="155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55"/>
        <w:p w14:paraId="1258DCB9" w14:textId="77777777" w:rsidR="006D4713" w:rsidRDefault="006D4713" w:rsidP="006D4713">
          <w:pPr>
            <w:pStyle w:val="CitaviBibliographyEntry"/>
          </w:pPr>
          <w:r>
            <w:t>35.</w:t>
          </w:r>
          <w:r>
            <w:tab/>
          </w:r>
          <w:bookmarkStart w:id="15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56"/>
        <w:p w14:paraId="79385066" w14:textId="77777777" w:rsidR="006D4713" w:rsidRDefault="006D4713" w:rsidP="006D4713">
          <w:pPr>
            <w:pStyle w:val="CitaviBibliographyEntry"/>
          </w:pPr>
          <w:r>
            <w:t>36.</w:t>
          </w:r>
          <w:r>
            <w:tab/>
          </w:r>
          <w:bookmarkStart w:id="157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57"/>
        <w:p w14:paraId="70F48010" w14:textId="77777777" w:rsidR="006D4713" w:rsidRDefault="006D4713" w:rsidP="006D4713">
          <w:pPr>
            <w:pStyle w:val="CitaviBibliographyEntry"/>
          </w:pPr>
          <w:r>
            <w:t>37.</w:t>
          </w:r>
          <w:r>
            <w:tab/>
          </w:r>
          <w:bookmarkStart w:id="158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8"/>
        <w:p w14:paraId="2BB91012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38.</w:t>
          </w:r>
          <w:r w:rsidRPr="006D4713">
            <w:rPr>
              <w:lang w:val="en-US"/>
            </w:rPr>
            <w:tab/>
          </w:r>
          <w:bookmarkStart w:id="159" w:name="_CTVL00180be62af4b4d4f9cb1655a1d0676010e"/>
          <w:r w:rsidRPr="006D4713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6D4713">
            <w:rPr>
              <w:lang w:val="en-US"/>
            </w:rPr>
            <w:t>.136, №3. – C.864.</w:t>
          </w:r>
        </w:p>
        <w:bookmarkEnd w:id="159"/>
        <w:p w14:paraId="48A27D4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39.</w:t>
          </w:r>
          <w:r w:rsidRPr="006D4713">
            <w:rPr>
              <w:lang w:val="en-US"/>
            </w:rPr>
            <w:tab/>
          </w:r>
          <w:bookmarkStart w:id="160" w:name="_CTVL0019be5edbfe1b245c98aa2b9cb5f1da22e"/>
          <w:r w:rsidRPr="006D4713">
            <w:rPr>
              <w:lang w:val="en-US"/>
            </w:rPr>
            <w:t xml:space="preserve">Kohn W., Sham L. J. / Kohn W., Sham L. J. // Phys. </w:t>
          </w:r>
          <w:r>
            <w:t>Rev. A. – 1965. – Т.140, №4. – C.1133.</w:t>
          </w:r>
        </w:p>
        <w:bookmarkEnd w:id="160"/>
        <w:p w14:paraId="72009728" w14:textId="77777777" w:rsidR="006D4713" w:rsidRDefault="006D4713" w:rsidP="006D4713">
          <w:pPr>
            <w:pStyle w:val="CitaviBibliographyEntry"/>
          </w:pPr>
          <w:r>
            <w:t>40.</w:t>
          </w:r>
          <w:r>
            <w:tab/>
          </w:r>
          <w:bookmarkStart w:id="16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1"/>
        <w:p w14:paraId="1829DF11" w14:textId="77777777" w:rsidR="006D4713" w:rsidRDefault="006D4713" w:rsidP="006D4713">
          <w:pPr>
            <w:pStyle w:val="CitaviBibliographyEntry"/>
          </w:pPr>
          <w:r>
            <w:t>41.</w:t>
          </w:r>
          <w:r>
            <w:tab/>
          </w:r>
          <w:bookmarkStart w:id="16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62"/>
        <w:p w14:paraId="28422142" w14:textId="77777777" w:rsidR="006D4713" w:rsidRDefault="006D4713" w:rsidP="006D4713">
          <w:pPr>
            <w:pStyle w:val="CitaviBibliographyEntry"/>
          </w:pPr>
          <w:r>
            <w:t>42.</w:t>
          </w:r>
          <w:r>
            <w:tab/>
          </w:r>
          <w:bookmarkStart w:id="16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63"/>
        <w:p w14:paraId="4B547BBE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43.</w:t>
          </w:r>
          <w:r w:rsidRPr="006D4713">
            <w:rPr>
              <w:lang w:val="en-US"/>
            </w:rPr>
            <w:tab/>
          </w:r>
          <w:bookmarkStart w:id="164" w:name="_CTVL0017c21c809c7b34edbbeb1dbcde00a753a"/>
          <w:r w:rsidRPr="006D4713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64"/>
        <w:p w14:paraId="14BFCD8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lastRenderedPageBreak/>
            <w:t>44.</w:t>
          </w:r>
          <w:r w:rsidRPr="006D4713">
            <w:rPr>
              <w:lang w:val="en-US"/>
            </w:rPr>
            <w:tab/>
          </w:r>
          <w:bookmarkStart w:id="165" w:name="_CTVL001ab6d0e4e9680468b8aaf80297df161cd"/>
          <w:r w:rsidRPr="006D4713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6D4713">
            <w:rPr>
              <w:lang w:val="en-US"/>
            </w:rPr>
            <w:t>.468. – C.111470.</w:t>
          </w:r>
        </w:p>
        <w:bookmarkEnd w:id="165"/>
        <w:p w14:paraId="46796969" w14:textId="77777777" w:rsidR="006D4713" w:rsidRDefault="006D4713" w:rsidP="006D4713">
          <w:pPr>
            <w:pStyle w:val="CitaviBibliographyEntry"/>
          </w:pPr>
          <w:r>
            <w:t>45.</w:t>
          </w:r>
          <w:r>
            <w:tab/>
          </w:r>
          <w:bookmarkStart w:id="16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6"/>
        <w:p w14:paraId="2F301079" w14:textId="77777777" w:rsidR="006D4713" w:rsidRDefault="006D4713" w:rsidP="006D4713">
          <w:pPr>
            <w:pStyle w:val="CitaviBibliographyEntry"/>
          </w:pPr>
          <w:r>
            <w:t>46.</w:t>
          </w:r>
          <w:r>
            <w:tab/>
          </w:r>
          <w:bookmarkStart w:id="16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67"/>
        <w:p w14:paraId="4D63EE5D" w14:textId="77777777" w:rsidR="006D4713" w:rsidRDefault="006D4713" w:rsidP="006D4713">
          <w:pPr>
            <w:pStyle w:val="CitaviBibliographyEntry"/>
          </w:pPr>
          <w:r>
            <w:t>47.</w:t>
          </w:r>
          <w:r>
            <w:tab/>
          </w:r>
          <w:bookmarkStart w:id="16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68"/>
        <w:p w14:paraId="47F0AFA9" w14:textId="77777777" w:rsidR="006D4713" w:rsidRDefault="006D4713" w:rsidP="006D4713">
          <w:pPr>
            <w:pStyle w:val="CitaviBibliographyEntry"/>
          </w:pPr>
          <w:r>
            <w:t>48.</w:t>
          </w:r>
          <w:r>
            <w:tab/>
          </w:r>
          <w:bookmarkStart w:id="16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69"/>
        <w:p w14:paraId="68716BDF" w14:textId="77777777" w:rsidR="006D4713" w:rsidRDefault="006D4713" w:rsidP="006D4713">
          <w:pPr>
            <w:pStyle w:val="CitaviBibliographyEntry"/>
          </w:pPr>
          <w:r>
            <w:t>49.</w:t>
          </w:r>
          <w:r>
            <w:tab/>
          </w:r>
          <w:bookmarkStart w:id="17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70"/>
        <w:p w14:paraId="7F2F5619" w14:textId="77777777" w:rsidR="006D4713" w:rsidRDefault="006D4713" w:rsidP="006D4713">
          <w:pPr>
            <w:pStyle w:val="CitaviBibliographyEntry"/>
          </w:pPr>
          <w:r>
            <w:t>50.</w:t>
          </w:r>
          <w:r>
            <w:tab/>
          </w:r>
          <w:bookmarkStart w:id="17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71"/>
        <w:p w14:paraId="32E0336E" w14:textId="77777777" w:rsidR="006D4713" w:rsidRDefault="006D4713" w:rsidP="006D4713">
          <w:pPr>
            <w:pStyle w:val="CitaviBibliographyEntry"/>
          </w:pPr>
          <w:r>
            <w:t>51.</w:t>
          </w:r>
          <w:r>
            <w:tab/>
          </w:r>
          <w:bookmarkStart w:id="17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72"/>
        <w:p w14:paraId="278B01E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52.</w:t>
          </w:r>
          <w:r w:rsidRPr="006D4713">
            <w:rPr>
              <w:lang w:val="en-US"/>
            </w:rPr>
            <w:tab/>
          </w:r>
          <w:bookmarkStart w:id="173" w:name="_CTVL0010b56564199754e62bb0829457e16fdf2"/>
          <w:r w:rsidRPr="006D4713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73"/>
        <w:p w14:paraId="02AE428B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53.</w:t>
          </w:r>
          <w:r w:rsidRPr="006D4713">
            <w:rPr>
              <w:lang w:val="en-US"/>
            </w:rPr>
            <w:tab/>
          </w:r>
          <w:bookmarkStart w:id="174" w:name="_CTVL00152f8f42f720f4e04b70625d8f3ebe7c8"/>
          <w:r w:rsidRPr="006D4713">
            <w:rPr>
              <w:lang w:val="en-US"/>
            </w:rPr>
            <w:t>Saad, Y. Iterative methods for sparse linear systems / Y. Saad. – Philadelphia: SIAM, 2003.</w:t>
          </w:r>
        </w:p>
        <w:bookmarkEnd w:id="174"/>
        <w:p w14:paraId="664005F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54.</w:t>
          </w:r>
          <w:r w:rsidRPr="006D4713">
            <w:rPr>
              <w:lang w:val="en-US"/>
            </w:rPr>
            <w:tab/>
          </w:r>
          <w:bookmarkStart w:id="175" w:name="_CTVL00123786719e4e74060a52dd6d5a04bbf83"/>
          <w:r w:rsidRPr="006D4713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6D4713">
            <w:rPr>
              <w:lang w:val="en-US"/>
            </w:rPr>
            <w:t>.28, №2. – C.187–197.</w:t>
          </w:r>
        </w:p>
        <w:bookmarkEnd w:id="175"/>
        <w:p w14:paraId="7E865D85" w14:textId="655C6FA4" w:rsidR="000053AF" w:rsidRPr="00E06C9B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55.</w:t>
          </w:r>
          <w:r w:rsidRPr="006D4713">
            <w:rPr>
              <w:lang w:val="en-US"/>
            </w:rPr>
            <w:tab/>
          </w:r>
          <w:bookmarkStart w:id="176" w:name="_CTVL0011ed0dec2a5e6408bb3deafe782c9dea5"/>
          <w:r w:rsidRPr="006D4713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76"/>
          <w:r w:rsidRPr="006D4713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4129A8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9143C3" w:rsidRDefault="009143C3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9143C3" w:rsidRDefault="009143C3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5" w:author="HOME" w:date="2023-05-14T11:52:00Z" w:initials="H">
    <w:p w14:paraId="4BC14270" w14:textId="06169C26" w:rsidR="009143C3" w:rsidRDefault="009143C3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9143C3" w:rsidRDefault="009143C3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8" w:author="HOME" w:date="2023-05-14T12:07:00Z" w:initials="H">
    <w:p w14:paraId="68633A22" w14:textId="10F58F69" w:rsidR="009143C3" w:rsidRDefault="009143C3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9" w:author="HOME" w:date="2023-05-14T12:10:00Z" w:initials="H">
    <w:p w14:paraId="04777181" w14:textId="5B5DB2F5" w:rsidR="009143C3" w:rsidRDefault="009143C3">
      <w:pPr>
        <w:pStyle w:val="afd"/>
      </w:pPr>
      <w:r>
        <w:rPr>
          <w:rStyle w:val="afc"/>
        </w:rPr>
        <w:annotationRef/>
      </w:r>
      <w:r>
        <w:t>Стоит ли здесь и в других списках указывать ; или ,?</w:t>
      </w:r>
    </w:p>
  </w:comment>
  <w:comment w:id="10" w:author="HOME" w:date="2023-05-14T12:12:00Z" w:initials="H">
    <w:p w14:paraId="25190B0A" w14:textId="72E00AF5" w:rsidR="009143C3" w:rsidRDefault="009143C3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2" w:author="HOME" w:date="2023-05-14T12:15:00Z" w:initials="H">
    <w:p w14:paraId="1CE79B8B" w14:textId="1C933637" w:rsidR="009143C3" w:rsidRDefault="009143C3">
      <w:pPr>
        <w:pStyle w:val="afd"/>
      </w:pPr>
      <w:r>
        <w:rPr>
          <w:rStyle w:val="afc"/>
        </w:rPr>
        <w:annotationRef/>
      </w:r>
      <w:r>
        <w:t>добавил указание на неучет диффузии</w:t>
      </w:r>
    </w:p>
  </w:comment>
  <w:comment w:id="22" w:author="HOME" w:date="2023-05-17T14:50:00Z" w:initials="H">
    <w:p w14:paraId="1DE526A2" w14:textId="2F6F4E51" w:rsidR="009143C3" w:rsidRDefault="009143C3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4" w:author="HOME" w:date="2023-05-17T20:28:00Z" w:initials="H">
    <w:p w14:paraId="5DAE6923" w14:textId="63A3E97F" w:rsidR="009143C3" w:rsidRPr="00814C1C" w:rsidRDefault="009143C3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>в ? привести эффективыне константы константы, написать что система моделируется без воздуха, указать какие конкретно о-хиноны затрагиваются в данной работе</w:t>
      </w:r>
    </w:p>
  </w:comment>
  <w:comment w:id="27" w:author="HOME" w:date="2023-05-17T15:10:00Z" w:initials="H">
    <w:p w14:paraId="4FF0BF84" w14:textId="5C48B55F" w:rsidR="009143C3" w:rsidRPr="007F1D0A" w:rsidRDefault="009143C3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r>
        <w:rPr>
          <w:lang w:val="en-US"/>
        </w:rPr>
        <w:t>tex</w:t>
      </w:r>
      <w:r w:rsidRPr="007F1D0A">
        <w:t xml:space="preserve"> </w:t>
      </w:r>
      <w:r>
        <w:t>формулах</w:t>
      </w:r>
    </w:p>
  </w:comment>
  <w:comment w:id="30" w:author="HOME" w:date="2023-05-17T15:33:00Z" w:initials="H">
    <w:p w14:paraId="168DDA7E" w14:textId="77777777" w:rsidR="009143C3" w:rsidRDefault="009143C3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33" w:author="HOME" w:date="2023-05-17T15:41:00Z" w:initials="H">
    <w:p w14:paraId="0F00FA70" w14:textId="1C784DAE" w:rsidR="009143C3" w:rsidRDefault="009143C3">
      <w:pPr>
        <w:pStyle w:val="afd"/>
      </w:pPr>
      <w:r>
        <w:rPr>
          <w:rStyle w:val="afc"/>
        </w:rPr>
        <w:annotationRef/>
      </w:r>
      <w:r>
        <w:t>Оправдание неучета диффузии</w:t>
      </w:r>
    </w:p>
  </w:comment>
  <w:comment w:id="34" w:author="HOME" w:date="2023-05-19T00:20:00Z" w:initials="H">
    <w:p w14:paraId="5E56C750" w14:textId="308038A7" w:rsidR="009143C3" w:rsidRDefault="009143C3">
      <w:pPr>
        <w:pStyle w:val="afd"/>
      </w:pPr>
      <w:r>
        <w:rPr>
          <w:rStyle w:val="afc"/>
        </w:rPr>
        <w:annotationRef/>
      </w:r>
      <w:r>
        <w:t>Кроме одного</w:t>
      </w:r>
    </w:p>
  </w:comment>
  <w:comment w:id="36" w:author="HOME" w:date="2023-05-16T20:08:00Z" w:initials="H">
    <w:p w14:paraId="5511F632" w14:textId="066FB7C1" w:rsidR="009143C3" w:rsidRPr="00E906B7" w:rsidRDefault="009143C3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9" w:author="HOME" w:date="2023-05-17T15:26:00Z" w:initials="H">
    <w:p w14:paraId="1996AD74" w14:textId="77777777" w:rsidR="009143C3" w:rsidRDefault="009143C3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41" w:author="HOME" w:date="2023-05-17T17:46:00Z" w:initials="H">
    <w:p w14:paraId="6A16C595" w14:textId="03FEF725" w:rsidR="009143C3" w:rsidRDefault="009143C3">
      <w:pPr>
        <w:pStyle w:val="afd"/>
      </w:pPr>
      <w:r>
        <w:rPr>
          <w:rStyle w:val="afc"/>
        </w:rPr>
        <w:annotationRef/>
      </w:r>
      <w:r>
        <w:t>скорость это реакции</w:t>
      </w:r>
    </w:p>
  </w:comment>
  <w:comment w:id="43" w:author="HOME" w:date="2023-05-16T20:23:00Z" w:initials="H">
    <w:p w14:paraId="2FFF9583" w14:textId="77777777" w:rsidR="009143C3" w:rsidRDefault="009143C3" w:rsidP="00877B6A">
      <w:pPr>
        <w:pStyle w:val="afd"/>
      </w:pPr>
      <w:r>
        <w:rPr>
          <w:rStyle w:val="afc"/>
        </w:rPr>
        <w:annotationRef/>
      </w:r>
      <w:r>
        <w:t>Взять и шушуновой это предложение</w:t>
      </w:r>
    </w:p>
  </w:comment>
  <w:comment w:id="44" w:author="HOME" w:date="2023-05-15T14:01:00Z" w:initials="H">
    <w:p w14:paraId="7B179F33" w14:textId="77777777" w:rsidR="009143C3" w:rsidRDefault="009143C3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6" w:author="HOME" w:date="2023-05-17T18:42:00Z" w:initials="H">
    <w:p w14:paraId="547FC9A6" w14:textId="226B6892" w:rsidR="009143C3" w:rsidRDefault="009143C3">
      <w:pPr>
        <w:pStyle w:val="afd"/>
      </w:pPr>
      <w:r>
        <w:rPr>
          <w:rStyle w:val="afc"/>
        </w:rPr>
        <w:annotationRef/>
      </w:r>
      <w:r>
        <w:t>Не очень удачно, но не знаю как улучшить</w:t>
      </w:r>
    </w:p>
  </w:comment>
  <w:comment w:id="47" w:author="HOME" w:date="2023-05-18T10:15:00Z" w:initials="H">
    <w:p w14:paraId="0F6ED116" w14:textId="3992993A" w:rsidR="009143C3" w:rsidRDefault="009143C3">
      <w:pPr>
        <w:pStyle w:val="afd"/>
      </w:pPr>
      <w:r>
        <w:rPr>
          <w:rStyle w:val="afc"/>
        </w:rPr>
        <w:annotationRef/>
      </w:r>
      <w:r>
        <w:t>оправдал</w:t>
      </w:r>
    </w:p>
  </w:comment>
  <w:comment w:id="49" w:author="HOME" w:date="2023-05-12T11:20:00Z" w:initials="H">
    <w:p w14:paraId="10449CAA" w14:textId="77777777" w:rsidR="009143C3" w:rsidRDefault="009143C3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50" w:author="HOME" w:date="2023-05-14T12:28:00Z" w:initials="H">
    <w:p w14:paraId="333AE5BF" w14:textId="77777777" w:rsidR="009143C3" w:rsidRPr="00B04A91" w:rsidRDefault="009143C3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52" w:author="HOME" w:date="2023-05-17T21:48:00Z" w:initials="H">
    <w:p w14:paraId="372B7BC3" w14:textId="25996A51" w:rsidR="009143C3" w:rsidRDefault="009143C3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53" w:author="HOME" w:date="2023-05-19T18:55:00Z" w:initials="H">
    <w:p w14:paraId="5A86D97D" w14:textId="645D64AF" w:rsidR="00E505F9" w:rsidRDefault="00E505F9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60" w:author="HOME" w:date="2023-05-17T19:53:00Z" w:initials="H">
    <w:p w14:paraId="33D266C2" w14:textId="1F60309C" w:rsidR="009143C3" w:rsidRDefault="009143C3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63" w:author="HOME" w:date="2023-05-17T19:29:00Z" w:initials="H">
    <w:p w14:paraId="4BEE8FF1" w14:textId="4A407958" w:rsidR="009143C3" w:rsidRPr="00E6659E" w:rsidRDefault="009143C3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1Е-7</w:t>
      </w:r>
    </w:p>
  </w:comment>
  <w:comment w:id="66" w:author="HOME" w:date="2023-05-12T16:23:00Z" w:initials="H">
    <w:p w14:paraId="520E48B8" w14:textId="6EE020A3" w:rsidR="009143C3" w:rsidRDefault="009143C3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67" w:author="HOME" w:date="2023-05-14T12:29:00Z" w:initials="H">
    <w:p w14:paraId="7B28C7A4" w14:textId="77777777" w:rsidR="009143C3" w:rsidRDefault="009143C3" w:rsidP="00B04A91">
      <w:pPr>
        <w:pStyle w:val="afd"/>
      </w:pPr>
      <w:r>
        <w:rPr>
          <w:rStyle w:val="afc"/>
        </w:rPr>
        <w:annotationRef/>
      </w:r>
      <w:r>
        <w:t>Нужно. Есть публикация Шушуновой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исследовали.. Но ее поискать придется.</w:t>
      </w:r>
    </w:p>
    <w:p w14:paraId="0018A8CA" w14:textId="667FD184" w:rsidR="009143C3" w:rsidRDefault="009143C3">
      <w:pPr>
        <w:pStyle w:val="afd"/>
      </w:pPr>
    </w:p>
  </w:comment>
  <w:comment w:id="68" w:author="HOME" w:date="2023-05-16T19:13:00Z" w:initials="H">
    <w:p w14:paraId="01971D87" w14:textId="54979BE0" w:rsidR="009143C3" w:rsidRDefault="009143C3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69" w:author="HOME" w:date="2023-05-15T13:50:00Z" w:initials="H">
    <w:p w14:paraId="2FC38999" w14:textId="3501D3DD" w:rsidR="009143C3" w:rsidRDefault="009143C3">
      <w:pPr>
        <w:pStyle w:val="afd"/>
      </w:pPr>
      <w:r>
        <w:rPr>
          <w:rStyle w:val="afc"/>
        </w:rPr>
        <w:annotationRef/>
      </w:r>
      <w:r>
        <w:t>Добавить обычный о-хинон, переписать текст</w:t>
      </w:r>
    </w:p>
  </w:comment>
  <w:comment w:id="74" w:author="HOME" w:date="2023-05-16T19:36:00Z" w:initials="H">
    <w:p w14:paraId="205A4103" w14:textId="2BF9970F" w:rsidR="009143C3" w:rsidRDefault="009143C3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79" w:author="HOME" w:date="2023-05-19T00:45:00Z" w:initials="H">
    <w:p w14:paraId="29E6C813" w14:textId="4DCC18AB" w:rsidR="009143C3" w:rsidRPr="00E6659E" w:rsidRDefault="009143C3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80" w:author="HOME" w:date="2023-05-19T01:00:00Z" w:initials="H">
    <w:p w14:paraId="3CE14CB1" w14:textId="1910DA75" w:rsidR="009143C3" w:rsidRPr="002B315C" w:rsidRDefault="009143C3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81" w:author="HOME" w:date="2023-05-19T01:04:00Z" w:initials="H">
    <w:p w14:paraId="28F451E4" w14:textId="4408F5BD" w:rsidR="009143C3" w:rsidRPr="00E6659E" w:rsidRDefault="009143C3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82" w:author="HOME" w:date="2023-05-19T01:10:00Z" w:initials="H">
    <w:p w14:paraId="267C1211" w14:textId="193B2BD2" w:rsidR="009143C3" w:rsidRDefault="009143C3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85" w:author="HOME" w:date="2023-05-10T13:28:00Z" w:initials="H">
    <w:p w14:paraId="65CA7866" w14:textId="7D941900" w:rsidR="009143C3" w:rsidRDefault="009143C3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86" w:author="HOME" w:date="2023-05-10T13:21:00Z" w:initials="H">
    <w:p w14:paraId="27234FD7" w14:textId="77777777" w:rsidR="009143C3" w:rsidRDefault="009143C3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89" w:author="HOME" w:date="2023-05-14T21:30:00Z" w:initials="H">
    <w:p w14:paraId="4DB10CD7" w14:textId="1D2AC75F" w:rsidR="009143C3" w:rsidRDefault="009143C3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94" w:author="HOME" w:date="2023-05-11T10:42:00Z" w:initials="H">
    <w:p w14:paraId="4D62CFCD" w14:textId="470B8DA7" w:rsidR="009143C3" w:rsidRDefault="009143C3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96" w:author="HOME" w:date="2023-05-14T21:35:00Z" w:initials="H">
    <w:p w14:paraId="2964ED90" w14:textId="6E4481CA" w:rsidR="009143C3" w:rsidRPr="00321798" w:rsidRDefault="009143C3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97" w:author="HOME" w:date="2023-05-10T20:08:00Z" w:initials="H">
    <w:p w14:paraId="2AC5B54B" w14:textId="449E9AC7" w:rsidR="009143C3" w:rsidRDefault="009143C3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99" w:author="HOME" w:date="2023-05-14T21:40:00Z" w:initials="H">
    <w:p w14:paraId="041906DE" w14:textId="50441DEF" w:rsidR="009143C3" w:rsidRPr="00C83C57" w:rsidRDefault="009143C3">
      <w:pPr>
        <w:pStyle w:val="afd"/>
        <w:rPr>
          <w:strike/>
        </w:rPr>
      </w:pPr>
      <w:r>
        <w:rPr>
          <w:rStyle w:val="afc"/>
        </w:rPr>
        <w:annotationRef/>
      </w:r>
      <w:r>
        <w:t>Думаю это не надо уже</w:t>
      </w:r>
    </w:p>
  </w:comment>
  <w:comment w:id="105" w:author="HOME" w:date="2023-05-19T13:18:00Z" w:initials="H">
    <w:p w14:paraId="3C8C5F3A" w14:textId="1FA58D9C" w:rsidR="009143C3" w:rsidRDefault="009143C3">
      <w:pPr>
        <w:pStyle w:val="afd"/>
      </w:pPr>
      <w:r>
        <w:rPr>
          <w:rStyle w:val="afc"/>
        </w:rPr>
        <w:annotationRef/>
      </w:r>
      <w:r>
        <w:t>Про продукты</w:t>
      </w:r>
    </w:p>
  </w:comment>
  <w:comment w:id="120" w:author="HOME" w:date="2023-05-19T18:00:00Z" w:initials="H">
    <w:p w14:paraId="072A582E" w14:textId="643598C8" w:rsidR="009143C3" w:rsidRDefault="009143C3">
      <w:pPr>
        <w:pStyle w:val="afd"/>
      </w:pPr>
      <w:r>
        <w:rPr>
          <w:rStyle w:val="afc"/>
        </w:rPr>
        <w:annotationRef/>
      </w:r>
      <w:r>
        <w:t>Ну почти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5DAE6923" w15:done="0"/>
  <w15:commentEx w15:paraId="4FF0BF84" w15:done="0"/>
  <w15:commentEx w15:paraId="168DDA7E" w15:done="0"/>
  <w15:commentEx w15:paraId="0F00FA70" w15:done="0"/>
  <w15:commentEx w15:paraId="5E56C750" w15:done="0"/>
  <w15:commentEx w15:paraId="5511F632" w15:done="0"/>
  <w15:commentEx w15:paraId="1996AD74" w15:done="0"/>
  <w15:commentEx w15:paraId="6A16C595" w15:done="0"/>
  <w15:commentEx w15:paraId="2FFF9583" w15:done="0"/>
  <w15:commentEx w15:paraId="7B179F33" w15:done="0"/>
  <w15:commentEx w15:paraId="547FC9A6" w15:done="0"/>
  <w15:commentEx w15:paraId="0F6ED116" w15:done="0"/>
  <w15:commentEx w15:paraId="10449CAA" w15:done="0"/>
  <w15:commentEx w15:paraId="333AE5BF" w15:paraIdParent="10449CAA" w15:done="0"/>
  <w15:commentEx w15:paraId="372B7BC3" w15:done="0"/>
  <w15:commentEx w15:paraId="5A86D97D" w15:done="0"/>
  <w15:commentEx w15:paraId="33D266C2" w15:done="0"/>
  <w15:commentEx w15:paraId="4BEE8FF1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3C8C5F3A" w15:done="0"/>
  <w15:commentEx w15:paraId="072A58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B76A" w16cex:dateUtc="2023-05-17T17:28:00Z"/>
  <w16cex:commentExtensible w16cex:durableId="280F6CD6" w16cex:dateUtc="2023-05-17T12:10:00Z"/>
  <w16cex:commentExtensible w16cex:durableId="280F725F" w16cex:dateUtc="2023-05-17T12:33:00Z"/>
  <w16cex:commentExtensible w16cex:durableId="280F743D" w16cex:dateUtc="2023-05-17T12:41:00Z"/>
  <w16cex:commentExtensible w16cex:durableId="28113F3C" w16cex:dateUtc="2023-05-18T21:20:00Z"/>
  <w16cex:commentExtensible w16cex:durableId="280E6152" w16cex:dateUtc="2023-05-16T17:08:00Z"/>
  <w16cex:commentExtensible w16cex:durableId="280F709B" w16cex:dateUtc="2023-05-17T12:2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F9E85" w16cex:dateUtc="2023-05-17T15:42:00Z"/>
  <w16cex:commentExtensible w16cex:durableId="28107952" w16cex:dateUtc="2023-05-18T07:15:00Z"/>
  <w16cex:commentExtensible w16cex:durableId="28089F8C" w16cex:dateUtc="2023-05-12T08:20:00Z"/>
  <w16cex:commentExtensible w16cex:durableId="280B526F" w16cex:dateUtc="2023-05-14T09:28:00Z"/>
  <w16cex:commentExtensible w16cex:durableId="280FCA17" w16cex:dateUtc="2023-05-17T18:48:00Z"/>
  <w16cex:commentExtensible w16cex:durableId="28124497" w16cex:dateUtc="2023-05-19T15:55:00Z"/>
  <w16cex:commentExtensible w16cex:durableId="280FAF36" w16cex:dateUtc="2023-05-17T16:53:00Z"/>
  <w16cex:commentExtensible w16cex:durableId="280FA98F" w16cex:dateUtc="2023-05-17T16:29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11F5A9" w16cex:dateUtc="2023-05-19T10:18:00Z"/>
  <w16cex:commentExtensible w16cex:durableId="281237CD" w16cex:dateUtc="2023-05-19T15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5DAE6923" w16cid:durableId="280FB76A"/>
  <w16cid:commentId w16cid:paraId="4FF0BF84" w16cid:durableId="280F6CD6"/>
  <w16cid:commentId w16cid:paraId="168DDA7E" w16cid:durableId="280F725F"/>
  <w16cid:commentId w16cid:paraId="0F00FA70" w16cid:durableId="280F743D"/>
  <w16cid:commentId w16cid:paraId="5E56C750" w16cid:durableId="28113F3C"/>
  <w16cid:commentId w16cid:paraId="5511F632" w16cid:durableId="280E6152"/>
  <w16cid:commentId w16cid:paraId="1996AD74" w16cid:durableId="280F709B"/>
  <w16cid:commentId w16cid:paraId="6A16C595" w16cid:durableId="280F915D"/>
  <w16cid:commentId w16cid:paraId="2FFF9583" w16cid:durableId="280E64B9"/>
  <w16cid:commentId w16cid:paraId="7B179F33" w16cid:durableId="280CB9C5"/>
  <w16cid:commentId w16cid:paraId="547FC9A6" w16cid:durableId="280F9E85"/>
  <w16cid:commentId w16cid:paraId="0F6ED116" w16cid:durableId="28107952"/>
  <w16cid:commentId w16cid:paraId="10449CAA" w16cid:durableId="28089F8C"/>
  <w16cid:commentId w16cid:paraId="333AE5BF" w16cid:durableId="280B526F"/>
  <w16cid:commentId w16cid:paraId="372B7BC3" w16cid:durableId="280FCA17"/>
  <w16cid:commentId w16cid:paraId="5A86D97D" w16cid:durableId="28124497"/>
  <w16cid:commentId w16cid:paraId="33D266C2" w16cid:durableId="280FAF36"/>
  <w16cid:commentId w16cid:paraId="4BEE8FF1" w16cid:durableId="280FA98F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3C8C5F3A" w16cid:durableId="2811F5A9"/>
  <w16cid:commentId w16cid:paraId="072A582E" w16cid:durableId="281237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2E13D" w14:textId="77777777" w:rsidR="00B931E1" w:rsidRDefault="00B931E1" w:rsidP="004129A8">
      <w:pPr>
        <w:spacing w:after="0" w:line="240" w:lineRule="auto"/>
      </w:pPr>
      <w:r>
        <w:separator/>
      </w:r>
    </w:p>
  </w:endnote>
  <w:endnote w:type="continuationSeparator" w:id="0">
    <w:p w14:paraId="32E88376" w14:textId="77777777" w:rsidR="00B931E1" w:rsidRDefault="00B931E1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B9A46" w14:textId="77777777" w:rsidR="009143C3" w:rsidRDefault="009143C3">
    <w:pPr>
      <w:pStyle w:val="affff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345847"/>
      <w:docPartObj>
        <w:docPartGallery w:val="Page Numbers (Bottom of Page)"/>
        <w:docPartUnique/>
      </w:docPartObj>
    </w:sdtPr>
    <w:sdtContent>
      <w:p w14:paraId="53D90AFC" w14:textId="07750C31" w:rsidR="009143C3" w:rsidRDefault="009143C3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90F952" w14:textId="77777777" w:rsidR="009143C3" w:rsidRDefault="009143C3">
    <w:pPr>
      <w:pStyle w:val="affff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86269" w14:textId="77777777" w:rsidR="009143C3" w:rsidRDefault="009143C3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EE953" w14:textId="77777777" w:rsidR="00B931E1" w:rsidRDefault="00B931E1" w:rsidP="004129A8">
      <w:pPr>
        <w:spacing w:after="0" w:line="240" w:lineRule="auto"/>
      </w:pPr>
      <w:r>
        <w:separator/>
      </w:r>
    </w:p>
  </w:footnote>
  <w:footnote w:type="continuationSeparator" w:id="0">
    <w:p w14:paraId="7544BB6F" w14:textId="77777777" w:rsidR="00B931E1" w:rsidRDefault="00B931E1" w:rsidP="00412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D10D19" w14:textId="77777777" w:rsidR="009143C3" w:rsidRDefault="009143C3">
    <w:pPr>
      <w:pStyle w:val="afffff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4CB27" w14:textId="77777777" w:rsidR="009143C3" w:rsidRDefault="009143C3">
    <w:pPr>
      <w:pStyle w:val="afffff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7FD9E" w14:textId="77777777" w:rsidR="009143C3" w:rsidRDefault="009143C3">
    <w:pPr>
      <w:pStyle w:val="afffff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53E7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3471"/>
    <w:rsid w:val="000C5EC1"/>
    <w:rsid w:val="000E740E"/>
    <w:rsid w:val="000F0FC7"/>
    <w:rsid w:val="000F219C"/>
    <w:rsid w:val="000F22A6"/>
    <w:rsid w:val="000F5D36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69FC"/>
    <w:rsid w:val="00171A6D"/>
    <w:rsid w:val="00171B3D"/>
    <w:rsid w:val="001764D1"/>
    <w:rsid w:val="00181810"/>
    <w:rsid w:val="00184F68"/>
    <w:rsid w:val="00185B6A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E4B8A"/>
    <w:rsid w:val="002E53E2"/>
    <w:rsid w:val="002F04CD"/>
    <w:rsid w:val="002F0945"/>
    <w:rsid w:val="002F3C9D"/>
    <w:rsid w:val="002F4CF7"/>
    <w:rsid w:val="002F7900"/>
    <w:rsid w:val="00301230"/>
    <w:rsid w:val="00303B84"/>
    <w:rsid w:val="003074AF"/>
    <w:rsid w:val="003100B9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06C9"/>
    <w:rsid w:val="003E4494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D4713"/>
    <w:rsid w:val="006E211B"/>
    <w:rsid w:val="006E2A7D"/>
    <w:rsid w:val="006E394B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060"/>
    <w:rsid w:val="00891194"/>
    <w:rsid w:val="008B451D"/>
    <w:rsid w:val="008C3FB4"/>
    <w:rsid w:val="008D2891"/>
    <w:rsid w:val="008D7EE4"/>
    <w:rsid w:val="008E00D4"/>
    <w:rsid w:val="009022A5"/>
    <w:rsid w:val="009143C3"/>
    <w:rsid w:val="009223BD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93D49"/>
    <w:rsid w:val="009A0C45"/>
    <w:rsid w:val="009A443D"/>
    <w:rsid w:val="009B1AC9"/>
    <w:rsid w:val="009B2E27"/>
    <w:rsid w:val="009B41FA"/>
    <w:rsid w:val="009C105D"/>
    <w:rsid w:val="009C1A4B"/>
    <w:rsid w:val="009D078A"/>
    <w:rsid w:val="009D158F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20C6"/>
    <w:rsid w:val="00A17616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4141"/>
    <w:rsid w:val="00F3433E"/>
    <w:rsid w:val="00F353D4"/>
    <w:rsid w:val="00F37A8C"/>
    <w:rsid w:val="00F42920"/>
    <w:rsid w:val="00F50791"/>
    <w:rsid w:val="00F5116E"/>
    <w:rsid w:val="00F52122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773F"/>
    <w:rsid w:val="00FA2D51"/>
    <w:rsid w:val="00FA7AA8"/>
    <w:rsid w:val="00FB0C64"/>
    <w:rsid w:val="00FB7997"/>
    <w:rsid w:val="00FC078C"/>
    <w:rsid w:val="00FE0519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1.bin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footer" Target="footer3.xml"/><Relationship Id="rId16" Type="http://schemas.openxmlformats.org/officeDocument/2006/relationships/image" Target="media/image5.png"/><Relationship Id="rId11" Type="http://schemas.microsoft.com/office/2016/09/relationships/commentsIds" Target="commentsIds.xml"/><Relationship Id="rId32" Type="http://schemas.openxmlformats.org/officeDocument/2006/relationships/image" Target="media/image16.png"/><Relationship Id="rId37" Type="http://schemas.openxmlformats.org/officeDocument/2006/relationships/image" Target="media/image20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oleObject" Target="embeddings/oleObject3.bin"/><Relationship Id="rId30" Type="http://schemas.openxmlformats.org/officeDocument/2006/relationships/image" Target="media/image15.emf"/><Relationship Id="rId35" Type="http://schemas.openxmlformats.org/officeDocument/2006/relationships/oleObject" Target="embeddings/oleObject6.bin"/><Relationship Id="rId43" Type="http://schemas.openxmlformats.org/officeDocument/2006/relationships/image" Target="media/image25.emf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image" Target="media/image17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9.bin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9.emf"/><Relationship Id="rId41" Type="http://schemas.openxmlformats.org/officeDocument/2006/relationships/image" Target="media/image23.emf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header" Target="header3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microsoft.com/office/2011/relationships/commentsExtended" Target="commentsExtended.xml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8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footer" Target="footer1.xml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2.emf"/><Relationship Id="rId40" Type="http://schemas.openxmlformats.org/officeDocument/2006/relationships/image" Target="media/image22.png"/><Relationship Id="rId45" Type="http://schemas.openxmlformats.org/officeDocument/2006/relationships/image" Target="media/image26.emf"/><Relationship Id="rId66" Type="http://schemas.openxmlformats.org/officeDocument/2006/relationships/image" Target="media/image46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1.png"/><Relationship Id="rId8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46F15"/>
    <w:rsid w:val="001957AC"/>
    <w:rsid w:val="001D0331"/>
    <w:rsid w:val="0031307B"/>
    <w:rsid w:val="003647AA"/>
    <w:rsid w:val="00420BB5"/>
    <w:rsid w:val="00535FCC"/>
    <w:rsid w:val="005817F6"/>
    <w:rsid w:val="00693B0B"/>
    <w:rsid w:val="006C6138"/>
    <w:rsid w:val="00830C43"/>
    <w:rsid w:val="008D7C1A"/>
    <w:rsid w:val="00B13AD6"/>
    <w:rsid w:val="00C81D6C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3799</TotalTime>
  <Pages>48</Pages>
  <Words>76519</Words>
  <Characters>436162</Characters>
  <Application>Microsoft Office Word</Application>
  <DocSecurity>0</DocSecurity>
  <Lines>3634</Lines>
  <Paragraphs>1023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219</cp:revision>
  <cp:lastPrinted>2023-05-18T07:39:00Z</cp:lastPrinted>
  <dcterms:created xsi:type="dcterms:W3CDTF">2023-05-11T21:24:00Z</dcterms:created>
  <dcterms:modified xsi:type="dcterms:W3CDTF">2023-05-19T15:56:00Z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1">
    <vt:lpwstr>6.15.2.0</vt:lpwstr>
  </property>
  <property fmtid="{D5CDD505-2E9C-101B-9397-08002B2CF9AE}" pid="12" name="CitaviDocumentProperty_8">
    <vt:lpwstr>D:\Programs\Citavi\User files\Projects\Course\Course.ctv6</vt:lpwstr>
  </property>
  <property fmtid="{D5CDD505-2E9C-101B-9397-08002B2CF9AE}" pid="13" name="CitaviDocumentProperty_6">
    <vt:lpwstr>False</vt:lpwstr>
  </property>
</Properties>
</file>