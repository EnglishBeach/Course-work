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129A8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44B04CF9" w:rsidR="00373AD7" w:rsidRPr="00DD225F" w:rsidRDefault="00373AD7" w:rsidP="00373AD7">
      <w:pPr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1" w:name="_Hlk135990298"/>
      <w:r w:rsidRPr="00DD225F">
        <w:rPr>
          <w:rFonts w:ascii="Times New Roman" w:hAnsi="Times New Roman" w:cs="Times New Roman"/>
          <w:b/>
          <w:sz w:val="32"/>
          <w:szCs w:val="24"/>
        </w:rPr>
        <w:t xml:space="preserve">Математическое моделирование </w:t>
      </w:r>
      <w:r w:rsidR="00972FE3" w:rsidRPr="00DD225F">
        <w:rPr>
          <w:rFonts w:ascii="Times New Roman" w:hAnsi="Times New Roman" w:cs="Times New Roman"/>
          <w:b/>
          <w:sz w:val="32"/>
          <w:szCs w:val="24"/>
        </w:rPr>
        <w:t>–реакции фотовосстановления</w:t>
      </w:r>
      <w:r w:rsidRPr="00DD225F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972FE3" w:rsidRPr="00DD225F">
        <w:rPr>
          <w:rFonts w:ascii="Times New Roman" w:hAnsi="Times New Roman" w:cs="Times New Roman"/>
          <w:b/>
          <w:sz w:val="32"/>
          <w:szCs w:val="24"/>
        </w:rPr>
        <w:t>о-</w:t>
      </w:r>
      <w:r w:rsidRPr="00DD225F">
        <w:rPr>
          <w:rFonts w:ascii="Times New Roman" w:hAnsi="Times New Roman" w:cs="Times New Roman"/>
          <w:b/>
          <w:sz w:val="32"/>
          <w:szCs w:val="24"/>
        </w:rPr>
        <w:t>хинон</w:t>
      </w:r>
      <w:r w:rsidR="00972FE3" w:rsidRPr="00DD225F">
        <w:rPr>
          <w:rFonts w:ascii="Times New Roman" w:hAnsi="Times New Roman" w:cs="Times New Roman"/>
          <w:b/>
          <w:sz w:val="32"/>
          <w:szCs w:val="24"/>
        </w:rPr>
        <w:t>ов в присутствии третичных аминов</w:t>
      </w:r>
    </w:p>
    <w:bookmarkEnd w:id="1"/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 w:displacedByCustomXml="next"/>
    <w:bookmarkStart w:id="2" w:name="_Toc135419983" w:displacedByCustomXml="next"/>
    <w:bookmarkStart w:id="3" w:name="_Hlk134743938" w:displacedByCustomXml="next"/>
    <w:sdt>
      <w:sdtPr>
        <w:rPr>
          <w:rFonts w:asciiTheme="minorHAnsi" w:eastAsia="SimSun" w:hAnsiTheme="minorHAnsi" w:cstheme="minorBidi"/>
          <w:caps w:val="0"/>
          <w:color w:val="auto"/>
          <w:sz w:val="22"/>
          <w:szCs w:val="22"/>
          <w:lang w:eastAsia="en-US"/>
        </w:rPr>
        <w:id w:val="145544302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73D2F895" w14:textId="6C58F29C" w:rsidR="00761D78" w:rsidRDefault="00761D78" w:rsidP="009143C3">
          <w:pPr>
            <w:pStyle w:val="11"/>
          </w:pPr>
          <w:r>
            <w:t>Оглавление</w:t>
          </w:r>
          <w:bookmarkEnd w:id="2"/>
        </w:p>
        <w:p w14:paraId="2C134EC1" w14:textId="1B99FF7D" w:rsidR="006E3D47" w:rsidRPr="006E3D47" w:rsidRDefault="00761D78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E3D4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E3D4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E3D4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41998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1138F" w14:textId="6A01494F" w:rsidR="006E3D47" w:rsidRPr="006E3D47" w:rsidRDefault="00BF150C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83FCC" w14:textId="7F7EA7C3" w:rsidR="006E3D47" w:rsidRPr="006E3D47" w:rsidRDefault="00BF150C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 Актуальность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44FD8" w14:textId="28EB297B" w:rsidR="006E3D47" w:rsidRPr="006E3D47" w:rsidRDefault="00BF150C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 Цель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81066" w14:textId="48EFA76F" w:rsidR="006E3D47" w:rsidRPr="006E3D47" w:rsidRDefault="00BF150C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7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3. Задачи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_Toc135419987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E782" w14:textId="1B9B6F4C" w:rsidR="006E3D47" w:rsidRPr="006E3D47" w:rsidRDefault="00BF150C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8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Литературный обзор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_Toc135419988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32086" w14:textId="6225268D" w:rsidR="006E3D47" w:rsidRPr="006E3D47" w:rsidRDefault="00BF150C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9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 Описание химических реакций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_Toc135419989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3744C" w14:textId="5A16AD29" w:rsidR="006E3D47" w:rsidRPr="006E3D47" w:rsidRDefault="00BF150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0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1.1. Фотосенсибилизация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_Toc135419990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14340" w14:textId="6A3FC9E5" w:rsidR="006E3D47" w:rsidRPr="006E3D47" w:rsidRDefault="00BF150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1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1.2. Фотовосстановление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_Toc135419991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DDE91" w14:textId="2F538A5C" w:rsidR="006E3D47" w:rsidRPr="006E3D47" w:rsidRDefault="00BF150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2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1.3. Радикальные реакции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_Toc135419992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0453B" w14:textId="3A6F19D0" w:rsidR="006E3D47" w:rsidRPr="006E3D47" w:rsidRDefault="00BF150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1.4. Стабильность продуктов реакции фотовосстановления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CB921" w14:textId="14E17A2A" w:rsidR="006E3D47" w:rsidRPr="006E3D47" w:rsidRDefault="00BF150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1.5. Фотолиз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718E2" w14:textId="23AB6C20" w:rsidR="006E3D47" w:rsidRPr="006E3D47" w:rsidRDefault="00BF150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1.6. Ингибирование полимеризации хинонами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24D2C" w14:textId="04893EC7" w:rsidR="006E3D47" w:rsidRPr="006E3D47" w:rsidRDefault="00BF150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1.7. Итоговый механизм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77E3A" w14:textId="2014FCFF" w:rsidR="006E3D47" w:rsidRPr="006E3D47" w:rsidRDefault="00BF150C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7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 Описание метода моделирования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_Toc135419997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270D4" w14:textId="528C7550" w:rsidR="006E3D47" w:rsidRPr="006E3D47" w:rsidRDefault="00BF150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8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2.1. Проблемы моделирования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_Toc135419998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F5539" w14:textId="1B972138" w:rsidR="006E3D47" w:rsidRPr="006E3D47" w:rsidRDefault="00BF150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9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2.2. Формирование системы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_Toc135419999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54E3D" w14:textId="22E746A3" w:rsidR="006E3D47" w:rsidRPr="006E3D47" w:rsidRDefault="00BF150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0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2.3. Дискретизация по времени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_Toc135420000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74E88" w14:textId="77115A83" w:rsidR="006E3D47" w:rsidRPr="006E3D47" w:rsidRDefault="00BF150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1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2.4. Линеаризация системы и итерационное решение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_Toc135420001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C7F1E" w14:textId="50EBE820" w:rsidR="006E3D47" w:rsidRPr="006E3D47" w:rsidRDefault="00BF150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2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2.5. Решение СЛАУ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_Toc135420002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54EDB" w14:textId="74AA35FC" w:rsidR="006E3D47" w:rsidRPr="006E3D47" w:rsidRDefault="00BF150C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F00CD" w14:textId="2B93CF9C" w:rsidR="006E3D47" w:rsidRPr="006E3D47" w:rsidRDefault="00BF150C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Результаты и обсуждение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E78C3" w14:textId="689CD817" w:rsidR="006E3D47" w:rsidRPr="006E3D47" w:rsidRDefault="00BF150C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BA4D5" w14:textId="355BCB9C" w:rsidR="006E3D47" w:rsidRPr="006E3D47" w:rsidRDefault="00BF150C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75CE4" w14:textId="49EF70F8" w:rsidR="00761D78" w:rsidRPr="006E3D47" w:rsidRDefault="00761D78">
          <w:pPr>
            <w:rPr>
              <w:rFonts w:ascii="Times New Roman" w:hAnsi="Times New Roman" w:cs="Times New Roman"/>
              <w:sz w:val="28"/>
              <w:szCs w:val="28"/>
            </w:rPr>
          </w:pPr>
          <w:r w:rsidRPr="006E3D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9ADF4CC" w14:textId="4B7FD58C" w:rsidR="00441670" w:rsidRPr="00782C96" w:rsidRDefault="00373AD7" w:rsidP="009143C3">
      <w:pPr>
        <w:pStyle w:val="11"/>
      </w:pPr>
      <w:bookmarkStart w:id="4" w:name="_Toc135419984"/>
      <w:r w:rsidRPr="00782C96">
        <w:rPr>
          <w:rFonts w:hint="eastAsia"/>
        </w:rPr>
        <w:lastRenderedPageBreak/>
        <w:t>Введение</w:t>
      </w:r>
      <w:bookmarkEnd w:id="4"/>
    </w:p>
    <w:p w14:paraId="6DE3AD5E" w14:textId="7105E3F9" w:rsidR="00F37A8C" w:rsidRDefault="00E77C5A" w:rsidP="004129A8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 w:rsidR="00EC50FD">
        <w:t>Фотополимеризация</w:t>
      </w:r>
      <w:proofErr w:type="spellEnd"/>
      <w:r w:rsidR="00EC50FD">
        <w:t xml:space="preserve">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060C43EA" w:rsidR="00DD1997" w:rsidRDefault="00EC50FD" w:rsidP="004129A8">
      <w:pPr>
        <w:pStyle w:val="a3"/>
      </w:pPr>
      <w:r>
        <w:t xml:space="preserve">Выбор мономеров </w:t>
      </w:r>
      <w:r w:rsidR="00972FE3">
        <w:t xml:space="preserve">и </w:t>
      </w:r>
      <w:proofErr w:type="spellStart"/>
      <w:r w:rsidR="00972FE3">
        <w:t>фотоинициирующих</w:t>
      </w:r>
      <w:proofErr w:type="spellEnd"/>
      <w:r w:rsidR="00972FE3">
        <w:t xml:space="preserve"> систем </w:t>
      </w:r>
      <w:r>
        <w:t xml:space="preserve">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</w:t>
      </w:r>
      <w:r w:rsidR="00081494">
        <w:t>и с высокими степенями конверсии мономера и</w:t>
      </w:r>
      <w:r>
        <w:t xml:space="preserve">з жидкой композиции получать механически твердые материалы </w:t>
      </w:r>
      <w:r w:rsidR="00B65979" w:rsidRPr="00F37A8C">
        <w:t xml:space="preserve">Метод полимеризации с использованием радикальных инициаторов (например, </w:t>
      </w:r>
      <w:proofErr w:type="spellStart"/>
      <w:r w:rsidR="00B65979" w:rsidRPr="00F37A8C">
        <w:t>ацильных</w:t>
      </w:r>
      <w:proofErr w:type="spellEnd"/>
      <w:r w:rsidR="00B65979" w:rsidRPr="00F37A8C">
        <w:t xml:space="preserve"> пероксидов или </w:t>
      </w:r>
      <w:proofErr w:type="spellStart"/>
      <w:r w:rsidR="00B65979" w:rsidRPr="00F37A8C">
        <w:t>азосоединений</w:t>
      </w:r>
      <w:proofErr w:type="spellEnd"/>
      <w:r w:rsidR="00B65979" w:rsidRPr="00F37A8C">
        <w:t>) имеет свои преимущества: он прост в реализации и</w:t>
      </w:r>
      <w:commentRangeStart w:id="5"/>
      <w:r w:rsidR="00B65979" w:rsidRPr="00F37A8C">
        <w:t xml:space="preserve"> дает воспроизводимые результаты</w:t>
      </w:r>
      <w:commentRangeEnd w:id="5"/>
      <w:r w:rsidR="00081494">
        <w:rPr>
          <w:rStyle w:val="afc"/>
          <w:rFonts w:eastAsia="SimSun" w:cstheme="minorBidi"/>
          <w:color w:val="auto"/>
          <w:lang w:eastAsia="en-US"/>
        </w:rPr>
        <w:commentReference w:id="5"/>
      </w:r>
      <w:r w:rsidR="00B65979" w:rsidRPr="00F37A8C">
        <w:t xml:space="preserve">. Однако у него есть и недостатки, такие как </w:t>
      </w:r>
      <w:r w:rsidR="00081494">
        <w:t>необходимость точного</w:t>
      </w:r>
      <w:r w:rsidR="00B65979" w:rsidRPr="00F37A8C">
        <w:t xml:space="preserve"> 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</w:t>
      </w:r>
      <w:r w:rsidR="00081494">
        <w:lastRenderedPageBreak/>
        <w:t xml:space="preserve">передатчики цепи), вязкость </w:t>
      </w:r>
      <w:proofErr w:type="spellStart"/>
      <w:r w:rsidR="00081494">
        <w:t>полимеризуемой</w:t>
      </w:r>
      <w:proofErr w:type="spellEnd"/>
      <w:r w:rsidR="00081494"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 w:rsidR="00081494">
        <w:t>полимеризуемой</w:t>
      </w:r>
      <w:proofErr w:type="spellEnd"/>
      <w:r w:rsidR="00081494"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 xml:space="preserve">Это влияет на соотношение </w:t>
      </w:r>
      <w:r w:rsidR="00972FE3">
        <w:t>эффективных</w:t>
      </w:r>
      <w:r w:rsidR="00972FE3" w:rsidRPr="00F37A8C">
        <w:t xml:space="preserve"> </w:t>
      </w:r>
      <w:r w:rsidR="00081494" w:rsidRPr="00F37A8C">
        <w:t xml:space="preserve">констант скоростей роста и обрыва реакционных цепей (гель-эффект), что приводит к получению </w:t>
      </w:r>
      <w:r w:rsidR="001901CD">
        <w:t>различных</w:t>
      </w:r>
      <w:r w:rsidR="001901CD" w:rsidRPr="001901CD">
        <w:t xml:space="preserve"> </w:t>
      </w:r>
      <w:r w:rsidR="00081494" w:rsidRPr="00F37A8C">
        <w:t>полимерных цепей</w:t>
      </w:r>
      <w:r w:rsidR="001901CD">
        <w:t>.</w:t>
      </w:r>
    </w:p>
    <w:p w14:paraId="59D64893" w14:textId="47B585AB" w:rsidR="00DD225F" w:rsidRDefault="00DD225F" w:rsidP="00DD225F">
      <w:pPr>
        <w:pStyle w:val="a3"/>
      </w:pPr>
      <w:r w:rsidRPr="00DD225F">
        <w:t xml:space="preserve">Отсюда постоянный интерес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="00972FE3" w:rsidRPr="00DD225F">
        <w:t xml:space="preserve">Моделирование </w:t>
      </w:r>
      <w:r w:rsidR="00DD1997" w:rsidRPr="00DD225F">
        <w:t xml:space="preserve">подобных </w:t>
      </w:r>
      <w:r w:rsidR="00972FE3" w:rsidRPr="00DD225F">
        <w:t>брутто-</w:t>
      </w:r>
      <w:r w:rsidR="00DD1997" w:rsidRPr="00DD225F">
        <w:t xml:space="preserve">процессов </w:t>
      </w:r>
      <w:proofErr w:type="spellStart"/>
      <w:r w:rsidR="00972FE3" w:rsidRPr="00DD225F">
        <w:t>фотополимеризации</w:t>
      </w:r>
      <w:proofErr w:type="spellEnd"/>
      <w:r w:rsidR="00972FE3" w:rsidRPr="00DD225F">
        <w:t xml:space="preserve"> </w:t>
      </w:r>
      <w:r w:rsidR="00DD1997" w:rsidRPr="00DD225F">
        <w:t xml:space="preserve">хорошо описывается рядом математических моделей, однако не позволяет соотнести </w:t>
      </w:r>
      <w:r w:rsidR="009022A5" w:rsidRPr="00DD225F">
        <w:t>свойства</w:t>
      </w:r>
      <w:r w:rsidR="00DD1997" w:rsidRPr="00DD225F">
        <w:t xml:space="preserve"> инициирующих систем с наблюдаемыми результатами. </w:t>
      </w:r>
      <w:r w:rsidRPr="00DD225F">
        <w:t xml:space="preserve">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81F1178" w14:textId="77777777" w:rsidR="0026597B" w:rsidRDefault="0026597B" w:rsidP="009E69A0">
      <w:pPr>
        <w:pStyle w:val="21"/>
      </w:pPr>
      <w:bookmarkStart w:id="6" w:name="_Toc135419985"/>
      <w:r w:rsidRPr="00644CFE">
        <w:t>Актуальность</w:t>
      </w:r>
      <w:r>
        <w:t xml:space="preserve"> работы</w:t>
      </w:r>
      <w:bookmarkEnd w:id="6"/>
    </w:p>
    <w:p w14:paraId="15C03C26" w14:textId="3D7AFD5B" w:rsidR="00BB3F1E" w:rsidRDefault="00DD225F" w:rsidP="0022550E">
      <w:pPr>
        <w:pStyle w:val="a3"/>
      </w:pPr>
      <w:r>
        <w:t xml:space="preserve">Само же явление </w:t>
      </w:r>
      <w:proofErr w:type="spellStart"/>
      <w:r w:rsidR="00361F48">
        <w:t>фотополимеризации</w:t>
      </w:r>
      <w:proofErr w:type="spellEnd"/>
      <w:r w:rsidR="00361F48">
        <w:t xml:space="preserve"> имеет множество применений </w:t>
      </w:r>
      <w:r w:rsidR="0022550E">
        <w:t xml:space="preserve">как </w:t>
      </w:r>
      <w:r w:rsidR="00361F48">
        <w:t>в научной</w:t>
      </w:r>
      <w:r w:rsidR="0022550E">
        <w:t>, так и в</w:t>
      </w:r>
      <w:r w:rsidR="00361F48">
        <w:t xml:space="preserve"> технической сферах. По словам крупного исследователя полимеризации инициируемой УФ светом </w:t>
      </w:r>
      <w:proofErr w:type="spellStart"/>
      <w:r w:rsidR="008700AA">
        <w:t>Декера</w:t>
      </w:r>
      <w:proofErr w:type="spellEnd"/>
      <w:r w:rsidR="008700AA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jZUMTQ6MDI6MTM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 w:rsidR="000053AF"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 w:rsidR="006D4713">
              <w:t>[1]</w:t>
            </w:r>
          </w:hyperlink>
          <w:r w:rsidR="000053AF">
            <w:fldChar w:fldCharType="end"/>
          </w:r>
        </w:sdtContent>
      </w:sdt>
      <w:r w:rsidR="00E77C5A">
        <w:t xml:space="preserve">, </w:t>
      </w:r>
      <w:r w:rsidR="002F4CF7">
        <w:t xml:space="preserve">именно </w:t>
      </w:r>
      <w:r w:rsidR="00361F48">
        <w:t>она</w:t>
      </w:r>
      <w:r w:rsidR="00E77C5A">
        <w:t xml:space="preserve"> является одним из наиболее эффективных методов достижения </w:t>
      </w:r>
      <w:proofErr w:type="spellStart"/>
      <w:r w:rsidR="00E77C5A" w:rsidRPr="0022550E">
        <w:t>квазиминутной</w:t>
      </w:r>
      <w:proofErr w:type="spellEnd"/>
      <w:r w:rsidR="00E77C5A">
        <w:t xml:space="preserve"> полимеризации</w:t>
      </w:r>
      <w:r w:rsidR="00F30733">
        <w:t xml:space="preserve"> т.е. полимеризации с очень высокой скоростью реакции</w:t>
      </w:r>
      <w:r w:rsidR="00E77C5A">
        <w:t xml:space="preserve">. Ее огромный потенциал в простом и быстром производстве материалов с особыми свойствами приводит к широкому спектру потенциальных </w:t>
      </w:r>
      <w:r w:rsidR="00E77C5A">
        <w:lastRenderedPageBreak/>
        <w:t>применений.</w:t>
      </w:r>
      <w:r w:rsidR="00EB26E8">
        <w:t xml:space="preserve"> </w:t>
      </w:r>
      <w:r w:rsidR="00E77C5A"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yNlQxNDowMjoxM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 w:rsidR="006D4713">
              <w:t>[2]</w:t>
            </w:r>
          </w:hyperlink>
          <w:r w:rsidR="000053AF">
            <w:fldChar w:fldCharType="end"/>
          </w:r>
        </w:sdtContent>
      </w:sdt>
      <w:r w:rsidR="00E77C5A"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I2VDE0OjAyOjEz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 w:rsidR="006D4713">
              <w:t>[3]</w:t>
            </w:r>
          </w:hyperlink>
          <w:r w:rsidR="000053AF">
            <w:fldChar w:fldCharType="end"/>
          </w:r>
        </w:sdtContent>
      </w:sdt>
      <w:r w:rsidR="00E77C5A"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yNlQxNDowMjoxM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0053AF">
            <w:fldChar w:fldCharType="separate"/>
          </w:r>
          <w:hyperlink w:anchor="_CTVL00151b2b1ee088e4183b1fc32db850d3839" w:tooltip="Pappas, S.P. Radiation curing / S.P. Pappas, 1992." w:history="1">
            <w:r w:rsidR="006D4713">
              <w:t>[4]</w:t>
            </w:r>
          </w:hyperlink>
          <w:r w:rsidR="000053AF">
            <w:fldChar w:fldCharType="end"/>
          </w:r>
        </w:sdtContent>
      </w:sdt>
      <w:r w:rsidR="00E77C5A">
        <w:t xml:space="preserve">, изготовление </w:t>
      </w:r>
      <w:proofErr w:type="spellStart"/>
      <w:r w:rsidR="00E77C5A">
        <w:t>микрожидкостных</w:t>
      </w:r>
      <w:proofErr w:type="spellEnd"/>
      <w:r w:rsidR="00E77C5A">
        <w:t xml:space="preserve">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965194">
            <w:fldChar w:fldCharType="separate"/>
          </w:r>
          <w:hyperlink w:anchor="_CTVL001ab75b46309be4ee5b38c04fd1e949d34" w:tooltip="Kloosterboer, J.G. / J.G. Kloosterboer // Adv. Polym. Sci. – 1988. – Т.84." w:history="1">
            <w:r w:rsidR="006D4713">
              <w:t>[5]</w:t>
            </w:r>
          </w:hyperlink>
          <w:r w:rsidR="00965194">
            <w:fldChar w:fldCharType="end"/>
          </w:r>
        </w:sdtContent>
      </w:sdt>
      <w:r w:rsidR="00E77C5A"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965194">
            <w:fldChar w:fldCharType="separate"/>
          </w:r>
          <w:hyperlink w:anchor="_CTVL001b8a662bd057c4565858afb9872ef0c97" w:tooltip="Decker, C. / C. Decker // Progr. Polym. Sci. – 1996. – Т.21. – C.593." w:history="1">
            <w:r w:rsidR="006D4713">
              <w:t>[6]</w:t>
            </w:r>
          </w:hyperlink>
          <w:r w:rsidR="00965194">
            <w:fldChar w:fldCharType="end"/>
          </w:r>
        </w:sdtContent>
      </w:sdt>
      <w:r w:rsidR="00E77C5A"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jZUMTQ6MDI6MTM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965194"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 w:rsidR="006D4713">
              <w:t>[7]</w:t>
            </w:r>
          </w:hyperlink>
          <w:r w:rsidR="00965194">
            <w:fldChar w:fldCharType="end"/>
          </w:r>
        </w:sdtContent>
      </w:sdt>
      <w:r w:rsidR="009022A5">
        <w:t xml:space="preserve">. </w:t>
      </w:r>
      <w:proofErr w:type="spellStart"/>
      <w:r w:rsidR="009022A5">
        <w:t>Фотополимеризация</w:t>
      </w:r>
      <w:proofErr w:type="spellEnd"/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r w:rsidR="002D010D" w:rsidRPr="00E77C5A">
        <w:t>оптоэлектро</w:t>
      </w:r>
      <w:r w:rsidR="002D010D">
        <w:t>н</w:t>
      </w:r>
      <w:r w:rsidR="002D010D" w:rsidRPr="00E77C5A">
        <w:t>ике</w:t>
      </w:r>
      <w:r w:rsidR="00E77C5A">
        <w:t xml:space="preserve">. </w:t>
      </w:r>
      <w:r w:rsidR="00B65979" w:rsidRPr="00B65979">
        <w:t xml:space="preserve">Метод </w:t>
      </w:r>
      <w:proofErr w:type="spellStart"/>
      <w:r w:rsidR="00B65979" w:rsidRPr="00B65979">
        <w:t>фотоинициируемой</w:t>
      </w:r>
      <w:proofErr w:type="spellEnd"/>
      <w:r w:rsidR="00B65979" w:rsidRPr="00B65979">
        <w:t xml:space="preserve">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B65979" w:rsidRPr="00B65979">
        <w:t>фотополимеризующихся</w:t>
      </w:r>
      <w:proofErr w:type="spellEnd"/>
      <w:r w:rsidR="00B65979" w:rsidRPr="00B65979">
        <w:t xml:space="preserve"> композиций, содержащих </w:t>
      </w:r>
      <w:proofErr w:type="spellStart"/>
      <w:r w:rsidR="00B65979" w:rsidRPr="00B65979">
        <w:t>олигоэфир</w:t>
      </w:r>
      <w:proofErr w:type="spellEnd"/>
      <w:r w:rsidR="00B65979" w:rsidRPr="00B65979">
        <w:t xml:space="preserve">(мет)акрилаты в качестве основы, — это </w:t>
      </w:r>
      <w:proofErr w:type="spellStart"/>
      <w:r w:rsidR="00B65979" w:rsidRPr="00B65979">
        <w:t>стереолитография</w:t>
      </w:r>
      <w:proofErr w:type="spellEnd"/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jZUMTQ6MDI6MTM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965194"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6D4713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proofErr w:type="spellStart"/>
      <w:r w:rsidR="00BB3F1E">
        <w:t>ф</w:t>
      </w:r>
      <w:r w:rsidR="00BB3F1E" w:rsidRPr="00BB3F1E">
        <w:t>отоинициаторы</w:t>
      </w:r>
      <w:proofErr w:type="spellEnd"/>
      <w:r w:rsidR="00BB3F1E" w:rsidRPr="00BB3F1E">
        <w:t xml:space="preserve">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B931E1">
      <w:pPr>
        <w:pStyle w:val="a3"/>
        <w:numPr>
          <w:ilvl w:val="0"/>
          <w:numId w:val="5"/>
        </w:numPr>
      </w:pPr>
      <w:r>
        <w:t>высокая эффективность инициирования полимеризации</w:t>
      </w:r>
    </w:p>
    <w:p w14:paraId="23C7E43C" w14:textId="070FCEA6" w:rsidR="00BB3F1E" w:rsidRDefault="00BB3F1E" w:rsidP="00B931E1">
      <w:pPr>
        <w:pStyle w:val="a3"/>
        <w:numPr>
          <w:ilvl w:val="0"/>
          <w:numId w:val="5"/>
        </w:numPr>
      </w:pPr>
      <w:r w:rsidRPr="00BB3F1E">
        <w:t>растворимость в мономерах</w:t>
      </w:r>
    </w:p>
    <w:p w14:paraId="750577C0" w14:textId="2159B8F4" w:rsidR="00BB3F1E" w:rsidRDefault="00BB3F1E" w:rsidP="00B931E1">
      <w:pPr>
        <w:pStyle w:val="a3"/>
        <w:numPr>
          <w:ilvl w:val="0"/>
          <w:numId w:val="5"/>
        </w:numPr>
      </w:pPr>
      <w:r w:rsidRPr="00BB3F1E">
        <w:t>устойчивость в ФПК</w:t>
      </w:r>
    </w:p>
    <w:p w14:paraId="5CB9454E" w14:textId="2FFF7740" w:rsidR="00BB3F1E" w:rsidRDefault="00BB3F1E" w:rsidP="00B931E1">
      <w:pPr>
        <w:pStyle w:val="a3"/>
        <w:numPr>
          <w:ilvl w:val="0"/>
          <w:numId w:val="5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B931E1">
      <w:pPr>
        <w:pStyle w:val="a3"/>
        <w:numPr>
          <w:ilvl w:val="0"/>
          <w:numId w:val="5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73BA6C2C" w14:textId="439F2A5B" w:rsidR="00B65979" w:rsidRDefault="00BB3F1E" w:rsidP="00B931E1">
      <w:pPr>
        <w:pStyle w:val="a3"/>
        <w:numPr>
          <w:ilvl w:val="0"/>
          <w:numId w:val="5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0B97DC8A" w:rsidR="00965194" w:rsidRDefault="00BB3F1E" w:rsidP="004129A8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Pr="00BB3F1E">
        <w:lastRenderedPageBreak/>
        <w:t>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</w:t>
      </w:r>
      <w:proofErr w:type="gramStart"/>
      <w:r>
        <w:t xml:space="preserve">чтобы  </w:t>
      </w:r>
      <w:proofErr w:type="spellStart"/>
      <w:r>
        <w:t>фотоинициаторы</w:t>
      </w:r>
      <w:proofErr w:type="spellEnd"/>
      <w:proofErr w:type="gram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>, которые могут участвовать в последующих химических реакциях полимеризации.</w:t>
      </w:r>
      <w:r w:rsidR="00B72113" w:rsidRPr="00B72113">
        <w:t xml:space="preserve"> </w:t>
      </w:r>
      <w:r w:rsidR="002D010D">
        <w:t xml:space="preserve">Одним из применяемых </w:t>
      </w:r>
      <w:proofErr w:type="spellStart"/>
      <w:r w:rsidR="002D010D">
        <w:t>фотоинициаторов</w:t>
      </w:r>
      <w:proofErr w:type="spellEnd"/>
      <w:r w:rsidR="002D010D">
        <w:t>, позволяющих проводить полимеризацию в толстых слоях являются о-</w:t>
      </w:r>
      <w:proofErr w:type="spellStart"/>
      <w:r w:rsidR="002D010D">
        <w:t>бензохиноны</w:t>
      </w:r>
      <w:proofErr w:type="spellEnd"/>
      <w:r w:rsidR="002D010D">
        <w:t xml:space="preserve">. </w:t>
      </w:r>
      <w:r w:rsidR="00B72113" w:rsidRPr="00B72113">
        <w:t>Системы на основе о-</w:t>
      </w:r>
      <w:proofErr w:type="spellStart"/>
      <w:r w:rsidR="00B72113" w:rsidRPr="00B72113">
        <w:t>бензохинонов</w:t>
      </w:r>
      <w:proofErr w:type="spellEnd"/>
      <w:r w:rsidR="00F50791">
        <w:t xml:space="preserve"> давно изучаются в </w:t>
      </w:r>
      <w:r w:rsidR="002D010D">
        <w:t xml:space="preserve">лаборатории ФППМ </w:t>
      </w:r>
      <w:r w:rsidR="00F50791">
        <w:t xml:space="preserve">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jZUMTQ6MDI6MTM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</w:t>
      </w:r>
      <w:proofErr w:type="spellStart"/>
      <w:r w:rsidR="00F50791" w:rsidRPr="00F50791">
        <w:t>полимеризационноспособные</w:t>
      </w:r>
      <w:proofErr w:type="spellEnd"/>
      <w:r w:rsidR="00F50791" w:rsidRPr="00F50791">
        <w:t xml:space="preserve">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5860E71E" w:rsidR="00965194" w:rsidRDefault="0026597B" w:rsidP="004129A8">
      <w:pPr>
        <w:pStyle w:val="a3"/>
      </w:pPr>
      <w:r>
        <w:t xml:space="preserve">Математическое моделирование такой системы избавит от </w:t>
      </w:r>
      <w:r w:rsidRPr="008700AA">
        <w:t xml:space="preserve">необходимости в частом проведении </w:t>
      </w:r>
      <w:r w:rsidR="0022550E">
        <w:t>экспериментов по поиску составов с нужными свойствами</w:t>
      </w:r>
      <w:r>
        <w:t xml:space="preserve"> и даст возможность прогнозировать </w:t>
      </w:r>
      <w:r w:rsidR="0022550E">
        <w:t xml:space="preserve">эти </w:t>
      </w:r>
      <w:r>
        <w:t xml:space="preserve">свойства.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</w:t>
      </w:r>
      <w:r w:rsidR="0027712E">
        <w:t xml:space="preserve">, найти наилучшее строение </w:t>
      </w:r>
      <w:proofErr w:type="spellStart"/>
      <w:r w:rsidR="0027712E">
        <w:t>фотоинициатора</w:t>
      </w:r>
      <w:proofErr w:type="spellEnd"/>
      <w:r w:rsidR="0027712E">
        <w:t xml:space="preserve"> для заданных задач. Такая модель позволит лучше объяснить механизм 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4129A8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t>построение математической модели</w:t>
      </w:r>
      <w:r w:rsidR="00C27ED1" w:rsidRPr="00C27ED1">
        <w:t xml:space="preserve"> </w:t>
      </w:r>
      <w:proofErr w:type="spellStart"/>
      <w:r w:rsidR="00C27ED1" w:rsidRPr="00C27ED1">
        <w:t>фотополимеризации</w:t>
      </w:r>
      <w:proofErr w:type="spellEnd"/>
      <w:r w:rsidR="00C27ED1" w:rsidRPr="00C27ED1">
        <w:t xml:space="preserve"> </w:t>
      </w:r>
      <w:proofErr w:type="spellStart"/>
      <w:r w:rsidR="00C27ED1" w:rsidRPr="00C27ED1">
        <w:t>олигоэфир</w:t>
      </w:r>
      <w:proofErr w:type="spellEnd"/>
      <w:r w:rsidR="00C27ED1" w:rsidRPr="00C27ED1">
        <w:t xml:space="preserve">(мет)акрилатов с учетом диффузии </w:t>
      </w:r>
      <w:r w:rsidRPr="00C27ED1">
        <w:t xml:space="preserve">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 xml:space="preserve">систематических исследований проводимых в лаборатории </w:t>
      </w:r>
      <w:proofErr w:type="spellStart"/>
      <w:r w:rsidR="008B451D">
        <w:t>фотополимеризации</w:t>
      </w:r>
      <w:proofErr w:type="spellEnd"/>
      <w:r w:rsidR="008B451D">
        <w:t xml:space="preserve">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9E69A0">
      <w:pPr>
        <w:pStyle w:val="21"/>
      </w:pPr>
      <w:bookmarkStart w:id="7" w:name="_Toc135419986"/>
      <w:r>
        <w:lastRenderedPageBreak/>
        <w:t>Цел</w:t>
      </w:r>
      <w:r w:rsidR="00573A4E">
        <w:t>ь</w:t>
      </w:r>
      <w:r>
        <w:t xml:space="preserve"> работы</w:t>
      </w:r>
      <w:bookmarkEnd w:id="7"/>
    </w:p>
    <w:p w14:paraId="378D4596" w14:textId="084277DD" w:rsidR="000053E7" w:rsidRPr="00573A4E" w:rsidRDefault="000104BB" w:rsidP="0022550E">
      <w:pPr>
        <w:pStyle w:val="a3"/>
      </w:pPr>
      <w:r>
        <w:t>На данном этапе целью работы является п</w:t>
      </w:r>
      <w:r w:rsidR="00573A4E">
        <w:t xml:space="preserve">остроение кинетической модели фотовосстановления о-хинонов в присутствии </w:t>
      </w:r>
      <w:r w:rsidR="00573A4E">
        <w:rPr>
          <w:lang w:val="en-US"/>
        </w:rPr>
        <w:t>H</w:t>
      </w:r>
      <w:r w:rsidR="00573A4E">
        <w:t>-доноров</w:t>
      </w:r>
      <w:r w:rsidR="006C2616">
        <w:t xml:space="preserve"> без учета диффузионных процессов</w:t>
      </w:r>
      <w:r w:rsidR="00F16911">
        <w:t xml:space="preserve"> и </w:t>
      </w:r>
      <w:r>
        <w:t xml:space="preserve">оценка </w:t>
      </w:r>
      <w:r w:rsidR="00F16911">
        <w:t>оптимальных параметров</w:t>
      </w:r>
      <w:r>
        <w:t xml:space="preserve"> </w:t>
      </w:r>
      <w:proofErr w:type="spellStart"/>
      <w:r>
        <w:t>фотоинициатора</w:t>
      </w:r>
      <w:proofErr w:type="spellEnd"/>
      <w:r w:rsidR="00F16911">
        <w:t xml:space="preserve"> для проведения </w:t>
      </w:r>
      <w:proofErr w:type="spellStart"/>
      <w:r w:rsidR="00F16911">
        <w:t>фотополимеризации</w:t>
      </w:r>
      <w:proofErr w:type="spellEnd"/>
      <w:r w:rsidR="00F16911">
        <w:t>.</w:t>
      </w:r>
    </w:p>
    <w:p w14:paraId="1B5FB86E" w14:textId="3D37E4F1" w:rsidR="00F50791" w:rsidRDefault="00F56C72" w:rsidP="009E69A0">
      <w:pPr>
        <w:pStyle w:val="21"/>
      </w:pPr>
      <w:bookmarkStart w:id="8" w:name="_Toc135419987"/>
      <w:r>
        <w:t>Задачи работы</w:t>
      </w:r>
      <w:bookmarkEnd w:id="8"/>
    </w:p>
    <w:p w14:paraId="4A4DF787" w14:textId="28CE2267" w:rsidR="00F56C72" w:rsidRDefault="00F56C72" w:rsidP="004129A8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B931E1">
      <w:pPr>
        <w:pStyle w:val="a3"/>
        <w:numPr>
          <w:ilvl w:val="0"/>
          <w:numId w:val="4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B931E1">
      <w:pPr>
        <w:pStyle w:val="a3"/>
        <w:numPr>
          <w:ilvl w:val="0"/>
          <w:numId w:val="4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B931E1">
      <w:pPr>
        <w:pStyle w:val="a3"/>
        <w:numPr>
          <w:ilvl w:val="0"/>
          <w:numId w:val="4"/>
        </w:numPr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B931E1">
      <w:pPr>
        <w:pStyle w:val="a3"/>
        <w:numPr>
          <w:ilvl w:val="0"/>
          <w:numId w:val="4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4129A8">
      <w:pPr>
        <w:pStyle w:val="a2"/>
      </w:pPr>
    </w:p>
    <w:p w14:paraId="12563ABE" w14:textId="60B03020" w:rsidR="00107C7E" w:rsidRDefault="00107C7E" w:rsidP="009143C3">
      <w:pPr>
        <w:pStyle w:val="11"/>
      </w:pPr>
      <w:bookmarkStart w:id="9" w:name="_Toc135419988"/>
      <w:bookmarkStart w:id="10" w:name="_Hlk134744030"/>
      <w:bookmarkEnd w:id="3"/>
      <w:r>
        <w:lastRenderedPageBreak/>
        <w:t xml:space="preserve">Литературный </w:t>
      </w:r>
      <w:r w:rsidRPr="009143C3">
        <w:t>обзор</w:t>
      </w:r>
      <w:bookmarkEnd w:id="9"/>
    </w:p>
    <w:p w14:paraId="62332379" w14:textId="165E948B" w:rsidR="00CE5075" w:rsidRDefault="00851DCF" w:rsidP="00B931E1">
      <w:pPr>
        <w:pStyle w:val="21"/>
        <w:numPr>
          <w:ilvl w:val="0"/>
          <w:numId w:val="22"/>
        </w:numPr>
      </w:pPr>
      <w:bookmarkStart w:id="11" w:name="_Toc135419989"/>
      <w:bookmarkStart w:id="12" w:name="_Hlk134744164"/>
      <w:r w:rsidRPr="009E69A0">
        <w:t>Описание</w:t>
      </w:r>
      <w:r>
        <w:t xml:space="preserve"> </w:t>
      </w:r>
      <w:r w:rsidRPr="00E12E83">
        <w:t>химических</w:t>
      </w:r>
      <w:r>
        <w:t xml:space="preserve"> реакций</w:t>
      </w:r>
      <w:bookmarkEnd w:id="11"/>
    </w:p>
    <w:p w14:paraId="409475A8" w14:textId="29E529D8" w:rsidR="00841974" w:rsidRDefault="00841974" w:rsidP="004129A8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="003E2351">
        <w:t xml:space="preserve"> 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43307F">
        <w:t>(</w:t>
      </w:r>
      <w:r w:rsidR="0043307F">
        <w:rPr>
          <w:noProof/>
        </w:rPr>
        <w:t>1</w:t>
      </w:r>
      <w:r w:rsidR="0043307F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jZUMTQ6MDI6MTM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 w:rsidR="00157670">
            <w:fldChar w:fldCharType="separate"/>
          </w:r>
          <w:hyperlink w:anchor="_CTVL0015042abb9e2344c32b864ac209cc9040b" w:tooltip="El'tsov, A.V. Photoinitiation of the Reactions of Quinones / A.V. El'tsov, O.P. Studzinskii, V.M. Grebenkina // Russian Chemical Reviews. – 1977. – Т.…" w:history="1">
            <w:r w:rsidR="006D4713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4129A8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BF150C" w:rsidP="004129A8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10293B78" w:rsidR="00841974" w:rsidRDefault="00841974" w:rsidP="004129A8">
            <w:pPr>
              <w:pStyle w:val="a3"/>
            </w:pPr>
            <w:bookmarkStart w:id="13" w:name="_Ref135115514"/>
            <w:bookmarkStart w:id="14" w:name="_Ref114479140"/>
            <w:r>
              <w:t>(</w:t>
            </w:r>
            <w:fldSimple w:instr=" SEQ Формула \*ARABIC  \r 1 ">
              <w:r w:rsidR="006E211B">
                <w:rPr>
                  <w:noProof/>
                </w:rPr>
                <w:t>1</w:t>
              </w:r>
            </w:fldSimple>
            <w:bookmarkEnd w:id="13"/>
            <w:r>
              <w:t>)</w:t>
            </w:r>
            <w:bookmarkEnd w:id="14"/>
          </w:p>
        </w:tc>
      </w:tr>
    </w:tbl>
    <w:p w14:paraId="3697E5A0" w14:textId="7BA4054B" w:rsidR="00841974" w:rsidRPr="009143C3" w:rsidRDefault="0035319E" w:rsidP="009143C3">
      <w:pPr>
        <w:pStyle w:val="31"/>
      </w:pPr>
      <w:bookmarkStart w:id="15" w:name="_Toc135419990"/>
      <w:bookmarkStart w:id="16" w:name="_Hlk134744241"/>
      <w:bookmarkEnd w:id="12"/>
      <w:r w:rsidRPr="009143C3">
        <w:t>Фотосенсибилизация</w:t>
      </w:r>
      <w:bookmarkEnd w:id="15"/>
    </w:p>
    <w:p w14:paraId="42549D62" w14:textId="36E33F0B" w:rsidR="009E414C" w:rsidRDefault="00157670" w:rsidP="004129A8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6E211B">
        <w:t xml:space="preserve">Схема </w:t>
      </w:r>
      <w:r w:rsidR="006E211B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</w:t>
      </w:r>
      <w:proofErr w:type="spellStart"/>
      <w:r w:rsidR="000F0FC7" w:rsidRPr="004601CE">
        <w:t>фотоакцептора</w:t>
      </w:r>
      <w:proofErr w:type="spellEnd"/>
      <w:r w:rsidR="000F0FC7"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proofErr w:type="spellStart"/>
      <w:r w:rsidR="00975EA5" w:rsidRPr="004601CE">
        <w:t>интеркомбинационн</w:t>
      </w:r>
      <w:r w:rsidR="00975EA5">
        <w:t>ая</w:t>
      </w:r>
      <w:proofErr w:type="spellEnd"/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а время жизни низших возбужденных триплетных состояний для некоторых </w:t>
      </w:r>
      <w:commentRangeStart w:id="17"/>
      <w:proofErr w:type="spellStart"/>
      <w:r w:rsidR="00975EA5" w:rsidRPr="004601CE">
        <w:t>бензофенонов</w:t>
      </w:r>
      <w:proofErr w:type="spellEnd"/>
      <w:r w:rsidR="00975EA5" w:rsidRPr="004601CE">
        <w:t xml:space="preserve"> и хинонов </w:t>
      </w:r>
      <w:commentRangeEnd w:id="17"/>
      <w:r w:rsidR="00F5283F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17"/>
      </w:r>
      <w:r w:rsidR="00975EA5" w:rsidRPr="004601CE">
        <w:t>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yNlQxNDowMjoxMy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w:anchor="_CTVL001e847070fb205461b8ab5be1baa2cb533" w:tooltip="Calvert, J.G. Photochemistry / J.G. Calvert, J.N. Pitts. – New York, N.Y.: Wiley, 1966. – 899 c." w:history="1">
            <w:r w:rsidR="006D4713">
              <w:t>[12]</w:t>
            </w:r>
          </w:hyperlink>
          <w:r w:rsidR="00584E60">
            <w:fldChar w:fldCharType="end"/>
          </w:r>
        </w:sdtContent>
      </w:sdt>
      <w:r w:rsidR="00EF5950">
        <w:t xml:space="preserve">, например,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584E60">
            <w:fldChar w:fldCharType="separate"/>
          </w:r>
          <w:hyperlink w:anchor="_CTVL0018a1ae8a3bf9a45698c73307aa964a900" w:tooltip="Carapllucci, P.A. Photoreduction of 9,10-phenantrenquinone / P.A. Carapllucci, H.P. Wolf, W. K. // J. Amer. Chem. Soc. – 1969. – Т.91. – C.4635–4639." w:history="1">
            <w:r w:rsidR="006D4713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r w:rsidR="00975EA5" w:rsidRPr="00B31157">
        <w:t>тетрахлор-бензохинона-1,4 (пара-</w:t>
      </w:r>
      <w:proofErr w:type="spellStart"/>
      <w:r w:rsidR="00975EA5" w:rsidRPr="00B31157">
        <w:t>хлоранила</w:t>
      </w:r>
      <w:proofErr w:type="spellEnd"/>
      <w:r w:rsidR="00975EA5" w:rsidRPr="00B31157">
        <w:t>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proofErr w:type="spellStart"/>
      <w:r w:rsidR="00975EA5">
        <w:t>б</w:t>
      </w:r>
      <w:r w:rsidR="00975EA5" w:rsidRPr="00B31157">
        <w:t>ензофенона</w:t>
      </w:r>
      <w:proofErr w:type="spellEnd"/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 w:rsidR="00584E60">
            <w:fldChar w:fldCharType="separate"/>
          </w:r>
          <w:hyperlink w:anchor="_CTVL0014e0005c52a7f420e85aa99600ce8e268" w:tooltip="Беккер, Г. Введение в фотохимию органических соединений / Г. Беккер. – Ленинград: Химия, 1976." w:history="1">
            <w:r w:rsidR="006D4713">
              <w:t>[15]</w:t>
            </w:r>
          </w:hyperlink>
          <w:r w:rsidR="00584E60">
            <w:fldChar w:fldCharType="end"/>
          </w:r>
        </w:sdtContent>
      </w:sdt>
      <w:r w:rsidR="00EF5950" w:rsidRPr="00EF5950">
        <w:t>)</w:t>
      </w:r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proofErr w:type="spellStart"/>
      <w:r w:rsidR="00975EA5" w:rsidRPr="004601CE">
        <w:t>фотовозбужденного</w:t>
      </w:r>
      <w:proofErr w:type="spellEnd"/>
      <w:r w:rsidR="00975EA5" w:rsidRPr="004601CE">
        <w:t xml:space="preserve">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proofErr w:type="spellStart"/>
      <w:r w:rsidR="00975EA5" w:rsidRPr="004601CE">
        <w:t>бирадикальн</w:t>
      </w:r>
      <w:r w:rsidR="00975EA5">
        <w:t>ое</w:t>
      </w:r>
      <w:proofErr w:type="spellEnd"/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Content>
          <w:r w:rsidR="009E414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 w:rsidR="009E414C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[16]</w:t>
            </w:r>
          </w:hyperlink>
          <w:r w:rsidR="009E414C">
            <w:fldChar w:fldCharType="end"/>
          </w:r>
        </w:sdtContent>
      </w:sdt>
      <w:r w:rsidR="00975EA5">
        <w:t>. Низшим возбужденным состоянием большинства пара-</w:t>
      </w:r>
      <w:proofErr w:type="spellStart"/>
      <w:r w:rsidR="00975EA5">
        <w:t>бензохинонов</w:t>
      </w:r>
      <w:proofErr w:type="spellEnd"/>
      <w:r w:rsidR="00975EA5">
        <w:t xml:space="preserve"> и </w:t>
      </w:r>
      <w:proofErr w:type="spellStart"/>
      <w:r w:rsidR="00975EA5">
        <w:t>камфорохинона</w:t>
      </w:r>
      <w:proofErr w:type="spellEnd"/>
      <w:r w:rsidR="00975EA5"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Content>
          <w:r w:rsidR="00F035B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 w:rsidR="00F035BF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При этом константа скорости дезактивации триплетов о-</w:t>
      </w:r>
      <w:proofErr w:type="spellStart"/>
      <w:r w:rsidR="009E414C">
        <w:t>бензохинонов</w:t>
      </w:r>
      <w:proofErr w:type="spellEnd"/>
      <w:r w:rsidR="009E414C"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E414C"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3,5-ди-трет-бутилбензохинона-1,2</w:t>
      </w:r>
      <w:r w:rsidR="009E414C" w:rsidRPr="00C00F2E">
        <w:t xml:space="preserve"> </w:t>
      </w:r>
      <w:r w:rsidR="009E414C"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3,6-ди-трет-бутилбензохинона-1,2</w:t>
      </w:r>
      <w:r w:rsidR="009E414C" w:rsidRPr="00C00F2E">
        <w:t xml:space="preserve"> </w:t>
      </w:r>
      <w:r w:rsidR="009E414C">
        <w:t>в толуоле)</w:t>
      </w:r>
      <w:r w:rsidR="00F9226D">
        <w:t xml:space="preserve">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DefaultPlaceholder_-1854013440"/>
          </w:placeholder>
        </w:sdtPr>
        <w:sdtContent>
          <w:r w:rsidR="00F9226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 w:rsidR="00F9226D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9226D">
            <w:fldChar w:fldCharType="end"/>
          </w:r>
        </w:sdtContent>
      </w:sdt>
      <w:r w:rsidR="009E414C">
        <w:t xml:space="preserve">. </w:t>
      </w:r>
      <w:commentRangeStart w:id="18"/>
      <w:r w:rsidR="00F9226D">
        <w:t xml:space="preserve">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F9226D">
        <w:rPr>
          <w:iCs/>
        </w:rPr>
        <w:t xml:space="preserve"> </w:t>
      </w:r>
      <w:r w:rsidR="00BE18A4">
        <w:rPr>
          <w:iCs/>
        </w:rPr>
        <w:t xml:space="preserve">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E18A4"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</w:t>
      </w:r>
      <w:r w:rsidR="00AA6B8F">
        <w:t xml:space="preserve">, принималось, что молекула </w:t>
      </w:r>
      <w:r w:rsidR="00AA6B8F">
        <w:rPr>
          <w:lang w:val="en-US"/>
        </w:rPr>
        <w:t>Q</w:t>
      </w:r>
      <w:r w:rsidR="00AA6B8F" w:rsidRPr="00AA6B8F">
        <w:t xml:space="preserve"> </w:t>
      </w:r>
      <w:r w:rsidR="00AA6B8F"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AA6B8F" w:rsidRPr="00AA6B8F">
        <w:t xml:space="preserve"> </w:t>
      </w:r>
      <w:r w:rsidR="00AA6B8F">
        <w:t>состояние мгновенно и реагирует дальше</w:t>
      </w:r>
      <w:r w:rsidR="00B43B2E">
        <w:t xml:space="preserve"> с третичным амином</w:t>
      </w:r>
      <w:r w:rsidR="00BE18A4">
        <w:t>.</w:t>
      </w:r>
      <w:commentRangeEnd w:id="18"/>
      <w:r w:rsidR="00BE18A4">
        <w:rPr>
          <w:rStyle w:val="afc"/>
          <w:rFonts w:eastAsia="SimSun" w:cstheme="minorBidi"/>
          <w:color w:val="auto"/>
          <w:lang w:eastAsia="en-US"/>
        </w:rPr>
        <w:commentReference w:id="18"/>
      </w:r>
    </w:p>
    <w:p w14:paraId="4B356988" w14:textId="25BEE51B" w:rsidR="00841974" w:rsidRDefault="00841974" w:rsidP="003D68D9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489ECCD" wp14:editId="30BA9382">
                <wp:extent cx="4249615" cy="3464169"/>
                <wp:effectExtent l="0" t="0" r="0" b="3175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464169"/>
                          <a:chOff x="0" y="0"/>
                          <a:chExt cx="4745355" cy="3868282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8894"/>
                            <a:ext cx="4745355" cy="55938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673910" w14:textId="77777777" w:rsidR="00BF150C" w:rsidRPr="004E4165" w:rsidRDefault="00BF150C" w:rsidP="009143C3">
                              <w:pPr>
                                <w:pStyle w:val="af4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72.75pt;mso-position-horizontal-relative:char;mso-position-vertical-relative:line" coordsize="47453,38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88;width:47453;height:5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61673910" w14:textId="77777777" w:rsidR="00BF150C" w:rsidRPr="004E4165" w:rsidRDefault="00BF150C" w:rsidP="009143C3">
                        <w:pPr>
                          <w:pStyle w:val="af4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5B150753" w:rsidR="00841974" w:rsidRDefault="0035319E" w:rsidP="009143C3">
      <w:pPr>
        <w:pStyle w:val="31"/>
      </w:pPr>
      <w:bookmarkStart w:id="19" w:name="_Toc135419991"/>
      <w:bookmarkEnd w:id="10"/>
      <w:bookmarkEnd w:id="16"/>
      <w:commentRangeStart w:id="20"/>
      <w:r>
        <w:lastRenderedPageBreak/>
        <w:t>Фотовосстановление</w:t>
      </w:r>
      <w:commentRangeEnd w:id="20"/>
      <w:r w:rsidR="0045027B">
        <w:rPr>
          <w:rStyle w:val="afc"/>
          <w:rFonts w:eastAsia="SimSun" w:cstheme="minorBidi"/>
          <w:b w:val="0"/>
          <w:color w:val="auto"/>
          <w:lang w:eastAsia="en-US"/>
        </w:rPr>
        <w:commentReference w:id="20"/>
      </w:r>
      <w:bookmarkEnd w:id="19"/>
    </w:p>
    <w:p w14:paraId="20A93A4A" w14:textId="56153F7F" w:rsidR="00EF5950" w:rsidRPr="00F52122" w:rsidRDefault="004B3E26" w:rsidP="004129A8">
      <w:pPr>
        <w:pStyle w:val="a3"/>
      </w:pPr>
      <w:bookmarkStart w:id="21" w:name="_Hlk134744485"/>
      <w:r>
        <w:t>В</w:t>
      </w:r>
      <w:r w:rsidR="00CD36C3">
        <w:t xml:space="preserve"> присутствии Н-доноров (пирокатехинов и </w:t>
      </w:r>
      <w:proofErr w:type="spellStart"/>
      <w:r w:rsidR="00CD36C3">
        <w:t>диэтиланилина</w:t>
      </w:r>
      <w:proofErr w:type="spellEnd"/>
      <w:r w:rsidR="00CD36C3">
        <w:t>)</w:t>
      </w:r>
      <w:r>
        <w:t xml:space="preserve"> наблюдается тушение таких триплетных состояний орто-хинонов</w:t>
      </w:r>
      <w:r w:rsidR="00F52122">
        <w:t xml:space="preserve"> </w:t>
      </w:r>
      <w:r w:rsidR="00F52122" w:rsidRPr="00F52122">
        <w:t xml:space="preserve">- </w:t>
      </w:r>
      <w:r w:rsidR="00F52122">
        <w:rPr>
          <w:lang w:val="en-US"/>
        </w:rPr>
        <w:t>Q</w:t>
      </w:r>
      <w:r w:rsidR="0097363D">
        <w:t xml:space="preserve">. Оно </w:t>
      </w:r>
      <w:r w:rsidR="00CD36C3">
        <w:t xml:space="preserve">происходит за счет реакции отрыва водорода от молекул </w:t>
      </w:r>
      <w:r w:rsidR="00F52122">
        <w:t xml:space="preserve">доноров водорода - </w:t>
      </w:r>
      <w:r w:rsidR="00CD36C3">
        <w:t xml:space="preserve">DH с образованием </w:t>
      </w:r>
      <w:proofErr w:type="spellStart"/>
      <w:r>
        <w:t>семихиноновых</w:t>
      </w:r>
      <w:proofErr w:type="spellEnd"/>
      <w:r w:rsidR="00914C22" w:rsidRPr="00914C2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</m:t>
            </m:r>
          </m:e>
          <m:sup>
            <m:r>
              <w:rPr>
                <w:rFonts w:ascii="Cambria Math" w:hAnsi="Cambria Math"/>
              </w:rPr>
              <m:t>∙-</m:t>
            </m:r>
          </m:sup>
        </m:sSup>
      </m:oMath>
      <w:r w:rsidR="00914C22">
        <w:t xml:space="preserve">, оксифеноксильных </w:t>
      </w:r>
      <w:r w:rsidR="00CD36C3">
        <w:t xml:space="preserve">радикалов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</m:t>
            </m:r>
            <m:r>
              <w:rPr>
                <w:rFonts w:ascii="Cambria Math" w:hAnsi="Cambria Math"/>
              </w:rPr>
              <m:t>Н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914C22">
        <w:rPr>
          <w:iCs/>
        </w:rPr>
        <w:t xml:space="preserve"> </w:t>
      </w:r>
      <w:r w:rsidR="00CD36C3">
        <w:t>и</w:t>
      </w:r>
      <w:r w:rsidR="00CD36C3" w:rsidRPr="00F113BC">
        <w:t xml:space="preserve"> </w:t>
      </w:r>
      <w:r w:rsidR="00914C22">
        <w:t xml:space="preserve">радикалов </w:t>
      </w:r>
      <w:r w:rsidR="00914C22">
        <w:rPr>
          <w:lang w:val="en-US"/>
        </w:rPr>
        <w:t>H</w:t>
      </w:r>
      <w:r w:rsidR="00914C22" w:rsidRPr="00914C22">
        <w:t>-</w:t>
      </w:r>
      <w:r w:rsidR="00914C22">
        <w:t xml:space="preserve">донора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>.</w:t>
      </w:r>
      <w:r w:rsidR="00F52122">
        <w:rPr>
          <w:iCs/>
        </w:rPr>
        <w:t xml:space="preserve"> От концентрации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 xml:space="preserve"> (</w:t>
      </w:r>
      <w:r w:rsidR="00F52122">
        <w:rPr>
          <w:iCs/>
        </w:rPr>
        <w:t xml:space="preserve">в случае тушения аминами – </w:t>
      </w:r>
      <w:proofErr w:type="spellStart"/>
      <w:r w:rsidR="009A32AB">
        <w:t>аминометильного</w:t>
      </w:r>
      <w:proofErr w:type="spellEnd"/>
      <w:r w:rsidR="009A32AB">
        <w:t xml:space="preserve"> </w:t>
      </w:r>
      <w:r w:rsidR="00F52122">
        <w:t>радикала) зависит скорость полимеризации на начальных этапах, именно этой частице уделяется особое внимание в данной работе.</w:t>
      </w:r>
    </w:p>
    <w:p w14:paraId="441EAD49" w14:textId="167F7B7F" w:rsidR="00E00D60" w:rsidRDefault="00EF5950" w:rsidP="004129A8">
      <w:pPr>
        <w:pStyle w:val="a3"/>
      </w:pPr>
      <w:r>
        <w:t>В</w:t>
      </w:r>
      <w:r w:rsidR="002D37FE">
        <w:t xml:space="preserve"> случае реакций с аминами образуются </w:t>
      </w:r>
      <w:proofErr w:type="spellStart"/>
      <w:r w:rsidR="002D37FE" w:rsidRPr="00E303DB">
        <w:t>оксифеноксильн</w:t>
      </w:r>
      <w:r w:rsidR="002D37FE">
        <w:t>ые</w:t>
      </w:r>
      <w:proofErr w:type="spellEnd"/>
      <w:r w:rsidR="002D37FE" w:rsidRPr="00E303DB">
        <w:t xml:space="preserve"> и </w:t>
      </w:r>
      <w:proofErr w:type="spellStart"/>
      <w:r w:rsidR="00F5283F">
        <w:t>аминометильные</w:t>
      </w:r>
      <w:proofErr w:type="spellEnd"/>
      <w:r w:rsidR="00F5283F">
        <w:t xml:space="preserve"> </w:t>
      </w:r>
      <w:r w:rsidR="002D37FE" w:rsidRPr="00E303DB">
        <w:t>радикал</w:t>
      </w:r>
      <w:r w:rsidR="002D37FE">
        <w:t>ы</w:t>
      </w:r>
      <w:r>
        <w:t xml:space="preserve"> см. </w:t>
      </w:r>
      <w:commentRangeStart w:id="22"/>
      <w:r>
        <w:fldChar w:fldCharType="begin"/>
      </w:r>
      <w:r>
        <w:rPr>
          <w:iCs/>
        </w:rPr>
        <w:instrText xml:space="preserve"> REF _Ref135240340 \h </w:instrText>
      </w:r>
      <w:r>
        <w:fldChar w:fldCharType="separate"/>
      </w:r>
      <w:r w:rsidR="006E211B">
        <w:t xml:space="preserve">Схема </w:t>
      </w:r>
      <w:r w:rsidR="006E211B">
        <w:rPr>
          <w:noProof/>
        </w:rPr>
        <w:t>2</w:t>
      </w:r>
      <w:r>
        <w:fldChar w:fldCharType="end"/>
      </w:r>
      <w:commentRangeEnd w:id="22"/>
      <w:r w:rsidR="00F5283F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22"/>
      </w:r>
      <w:r w:rsidR="00CD36C3" w:rsidRPr="00F113BC">
        <w:t>.</w:t>
      </w:r>
      <w:r w:rsidR="00CD36C3">
        <w:t xml:space="preserve"> </w:t>
      </w:r>
    </w:p>
    <w:p w14:paraId="16A63999" w14:textId="21896321" w:rsidR="00E00D60" w:rsidRDefault="000C38B6" w:rsidP="000E15C1">
      <w:pPr>
        <w:pStyle w:val="aff5"/>
      </w:pPr>
      <w:r>
        <w:object w:dxaOrig="6169" w:dyaOrig="759" w14:anchorId="13206E49">
          <v:shape id="_x0000_i1025" type="#_x0000_t75" style="width:463.9pt;height:57.7pt" o:ole="">
            <v:imagedata r:id="rId14" o:title=""/>
          </v:shape>
          <o:OLEObject Type="Embed" ProgID="ChemDraw.Document.6.0" ShapeID="_x0000_i1025" DrawAspect="Content" ObjectID="_1746637546" r:id="rId15"/>
        </w:object>
      </w:r>
    </w:p>
    <w:p w14:paraId="0F09AEC8" w14:textId="5EA27203" w:rsidR="00501C26" w:rsidRPr="00E00D60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23" w:name="_Ref135240340"/>
      <w:r>
        <w:t xml:space="preserve">Схема </w:t>
      </w:r>
      <w:fldSimple w:instr=" SEQ Схема \* ARABIC ">
        <w:r w:rsidR="00B403C2">
          <w:rPr>
            <w:noProof/>
          </w:rPr>
          <w:t>2</w:t>
        </w:r>
      </w:fldSimple>
      <w:bookmarkEnd w:id="23"/>
      <w:r>
        <w:t>. Механизм фотовосстановления о-</w:t>
      </w:r>
      <w:r w:rsidRPr="00E00D60">
        <w:t>хинонов</w:t>
      </w:r>
      <w:r>
        <w:t xml:space="preserve"> аминами</w:t>
      </w:r>
      <w:r w:rsidR="00F5283F">
        <w:t>.</w:t>
      </w:r>
    </w:p>
    <w:p w14:paraId="12EFA4C2" w14:textId="0FA64DF9" w:rsidR="00A17616" w:rsidRDefault="00A17616" w:rsidP="004129A8">
      <w:pPr>
        <w:pStyle w:val="a2"/>
      </w:pPr>
      <w:r>
        <w:t xml:space="preserve">Механизм </w:t>
      </w:r>
      <w:r w:rsidRPr="004129A8">
        <w:t>фотовосстановления</w:t>
      </w:r>
      <w:r>
        <w:t xml:space="preserve"> </w:t>
      </w:r>
      <w:r w:rsidR="0097363D">
        <w:t>о-</w:t>
      </w:r>
      <w:proofErr w:type="spellStart"/>
      <w:r w:rsidR="0097363D">
        <w:t>хононов</w:t>
      </w:r>
      <w:proofErr w:type="spellEnd"/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 xml:space="preserve">, поэтому в разной </w:t>
      </w:r>
      <w:r w:rsidR="003E4494" w:rsidRPr="004129A8">
        <w:t>литературе</w:t>
      </w:r>
      <w:r w:rsidR="003E4494">
        <w:t xml:space="preserve"> имеют место различные, но похожие друг на друга механизмы</w:t>
      </w:r>
      <w:r w:rsidR="00AA6B8F">
        <w:t xml:space="preserve">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DefaultPlaceholder_-1854013440"/>
          </w:placeholder>
        </w:sdtPr>
        <w:sdtContent>
          <w:r w:rsidR="00AA6B8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NDowMjoxMy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MtMDUtMjZUMTQ6MDI6MTM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My0wNS0yNlQxNDowMjoxMy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jZUMTQ6MDI6MTM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 w:rsidR="00AA6B8F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</w:t>
            </w:r>
          </w:hyperlink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–20]</w:t>
            </w:r>
          </w:hyperlink>
          <w:r w:rsidR="00AA6B8F">
            <w:fldChar w:fldCharType="end"/>
          </w:r>
        </w:sdtContent>
      </w:sdt>
      <w:r w:rsidR="003E4494">
        <w:t>.</w:t>
      </w:r>
      <w:r w:rsidR="00BB52B3">
        <w:t xml:space="preserve"> </w:t>
      </w:r>
      <w:r w:rsidR="005A3526">
        <w:t>Поэтому для рассмотрения принята</w:t>
      </w:r>
      <w:r w:rsidR="007500A8">
        <w:t xml:space="preserve"> </w:t>
      </w:r>
      <w:r w:rsidR="007500A8">
        <w:fldChar w:fldCharType="begin"/>
      </w:r>
      <w:r w:rsidR="007500A8">
        <w:instrText xml:space="preserve"> REF _Ref134726767 \h </w:instrText>
      </w:r>
      <w:r w:rsidR="007500A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7500A8">
        <w:fldChar w:fldCharType="end"/>
      </w:r>
      <w:r w:rsidR="007500A8">
        <w:t>,</w:t>
      </w:r>
      <w:r w:rsidR="00DF737A">
        <w:t xml:space="preserve">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yNlQxNDowMjoxM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jZUMTQ6MDI6MTM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2VDE0OjAyOjEz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 w:rsidR="00DF737A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</w:t>
            </w:r>
          </w:hyperlink>
          <w:hyperlink w:anchor="_CTVL001e8b5474b67e14347bf61d83bfcb294be" w:tooltip="Bruce, J.M. Light-induced and related reactions of quinones. Part I. The mechanism of formation of acetylquinol from 1,4-benzoquinone and acetaldehyde…" w:history="1">
            <w:r w:rsidR="006D4713">
              <w:t>, 21</w:t>
            </w:r>
          </w:hyperlink>
          <w:hyperlink w:anchor="_CTVL0017780c177f7a84040b233caa3a173ca5c" w:tooltip="Arimitsu, S. Photochemical Reactions of p -Benzoquinone Complexes with Aromatic Molecules / S. Arimitsu, H. Tsubomura // Bulletin of the Chemical Soci…" w:history="1">
            <w:r w:rsidR="006D4713">
              <w:t>, 22]</w:t>
            </w:r>
          </w:hyperlink>
          <w:r w:rsidR="00DF737A">
            <w:fldChar w:fldCharType="end"/>
          </w:r>
        </w:sdtContent>
      </w:sdt>
      <w:r w:rsidR="00DF737A" w:rsidRPr="00CD36C3">
        <w:t>,</w:t>
      </w:r>
      <w:r w:rsidR="00DF737A">
        <w:t xml:space="preserve"> </w:t>
      </w:r>
      <w:r w:rsidR="00DF737A" w:rsidRPr="00F5283F">
        <w:t>однако был доказан</w:t>
      </w:r>
      <w:r w:rsidR="00F5283F" w:rsidRPr="00F5283F">
        <w:t xml:space="preserve"> для карбонильных соединений</w:t>
      </w:r>
      <w:r w:rsidR="00DF737A" w:rsidRPr="00F5283F">
        <w:t xml:space="preserve">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94BFD8DC80724724B62670415A5CEFFB"/>
          </w:placeholder>
        </w:sdtPr>
        <w:sdtContent>
          <w:r w:rsidR="00DF737A" w:rsidRPr="00F5283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="00DF737A" w:rsidRPr="00F5283F">
            <w:fldChar w:fldCharType="separate"/>
          </w:r>
          <w:hyperlink w:anchor="_CTVL001e38ff760cb1346c5ad4d92b07adbd62e" w:tooltip="Devadoss, C. Picosecond and nanosecond studies of the photoreduction of benzophenone by N,N-diethylaniline and triethylamine / C. Devadoss, R.W. Fesse…" w:history="1">
            <w:r w:rsidR="006D4713" w:rsidRPr="00F5283F">
              <w:t>[23]</w:t>
            </w:r>
          </w:hyperlink>
          <w:r w:rsidR="00DF737A" w:rsidRPr="00F5283F">
            <w:fldChar w:fldCharType="end"/>
          </w:r>
        </w:sdtContent>
      </w:sdt>
      <w:r w:rsidR="00DF737A" w:rsidRPr="00F5283F">
        <w:t xml:space="preserve"> методом пикосекундного фотолиза системы </w:t>
      </w:r>
      <w:proofErr w:type="spellStart"/>
      <w:r w:rsidR="00DF737A" w:rsidRPr="00F5283F">
        <w:t>бензофенон</w:t>
      </w:r>
      <w:proofErr w:type="spellEnd"/>
      <w:r w:rsidR="00DF737A" w:rsidRPr="00F5283F">
        <w:t xml:space="preserve"> - N,N-</w:t>
      </w:r>
      <w:proofErr w:type="spellStart"/>
      <w:r w:rsidR="00DF737A" w:rsidRPr="00F5283F">
        <w:t>диметиланилин</w:t>
      </w:r>
      <w:proofErr w:type="spellEnd"/>
      <w:r w:rsidR="00DF737A"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4F48C649950E4FA7ABB58082ADEB89B4"/>
          </w:placeholder>
        </w:sdtPr>
        <w:sdtContent>
          <w:r w:rsidR="00DF737A" w:rsidRPr="00F5283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lQxNDowMjoxMy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jZUMTQ6MDI6MTMiLCJQcm9qZWN0Ijp7IiRyZWYiOiI4In19LCJVc2VOdW1iZXJpbmdUeXBlT2ZQYXJlbnREb2N1bWVudCI6ZmFsc2V9XSwiRm9ybWF0dGVkVGV4dCI6eyIkaWQiOiIyNiIsIkNvdW50IjoxLCJUZXh0VW5pdHMiOlt7IiRpZCI6IjI3IiwiRm9udFN0eWxlIjp7IiRpZCI6IjI4IiwiTmV1dHJhbCI6dHJ1ZX0sIlJlYWRpbmdPcmRlciI6MSwiVGV4dCI6IlsyNCwgMjVdIn1dfSwiVGFnIjoiQ2l0YXZpUGxhY2Vob2xkZXIjZjMyYjNhMjEtOTI3ZC00YmNhLTlmZTctOGQ1NTE0MmQyODQ0IiwiVGV4dCI6IlsyNCwgMjVdIiwiV0FJVmVyc2lvbiI6IjYuMTUuMi4wIn0=}</w:instrText>
          </w:r>
          <w:r w:rsidR="00DF737A" w:rsidRPr="00F5283F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 w:rsidRPr="00F5283F">
              <w:t>[24</w:t>
            </w:r>
          </w:hyperlink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 w:rsidRPr="00F5283F">
              <w:t>, 25]</w:t>
            </w:r>
          </w:hyperlink>
          <w:r w:rsidR="00DF737A" w:rsidRPr="00F5283F">
            <w:fldChar w:fldCharType="end"/>
          </w:r>
        </w:sdtContent>
      </w:sdt>
      <w:r w:rsidR="00DF737A" w:rsidRPr="00F5283F">
        <w:t xml:space="preserve">  и пары </w:t>
      </w:r>
      <w:proofErr w:type="spellStart"/>
      <w:r w:rsidR="00DF737A" w:rsidRPr="00F5283F">
        <w:t>бензофенон</w:t>
      </w:r>
      <w:proofErr w:type="spellEnd"/>
      <w:r w:rsidR="00DF737A" w:rsidRPr="00F5283F">
        <w:t xml:space="preserve"> – </w:t>
      </w:r>
      <w:proofErr w:type="gramStart"/>
      <w:r w:rsidR="00DF737A" w:rsidRPr="00F5283F">
        <w:t>N,N</w:t>
      </w:r>
      <w:proofErr w:type="gramEnd"/>
      <w:r w:rsidR="00DF737A" w:rsidRPr="00F5283F">
        <w:t>-</w:t>
      </w:r>
      <w:proofErr w:type="spellStart"/>
      <w:r w:rsidR="00DF737A" w:rsidRPr="00F5283F">
        <w:t>диэтиланилин</w:t>
      </w:r>
      <w:proofErr w:type="spellEnd"/>
      <w:r w:rsidR="00F5283F">
        <w:t>, выводы можно обобщить и на систему о-</w:t>
      </w:r>
      <w:proofErr w:type="spellStart"/>
      <w:r w:rsidR="00F5283F">
        <w:t>бензохинон</w:t>
      </w:r>
      <w:proofErr w:type="spellEnd"/>
      <w:r w:rsidR="00F5283F">
        <w:t xml:space="preserve"> - амин</w:t>
      </w:r>
      <w:r w:rsidR="00DF737A" w:rsidRPr="00F5283F">
        <w:t>.</w:t>
      </w:r>
    </w:p>
    <w:p w14:paraId="6820FDC9" w14:textId="5EB7720B" w:rsidR="004D1E41" w:rsidRDefault="007500A8" w:rsidP="00184F68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29B7EAAC" wp14:editId="74ED585E">
                <wp:extent cx="5557520" cy="1292226"/>
                <wp:effectExtent l="0" t="0" r="5080" b="3175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45548"/>
                          <a:ext cx="5557520" cy="1246678"/>
                          <a:chOff x="0" y="355794"/>
                          <a:chExt cx="5557520" cy="1246678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882" y="355794"/>
                            <a:ext cx="5419756" cy="951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361807"/>
                            <a:ext cx="555752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21934" w14:textId="34E9E363" w:rsidR="00BF150C" w:rsidRPr="00596DA9" w:rsidRDefault="00BF150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4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24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7EAAC" id="Группа 8" o:spid="_x0000_s1029" style="width:437.6pt;height:101.75pt;mso-position-horizontal-relative:char;mso-position-vertical-relative:line" coordorigin=",3557" coordsize="55575,12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">
                <v:shape id="Рисунок 6" o:spid="_x0000_s1030" type="#_x0000_t75" style="position:absolute;left:688;top:3557;width:54198;height:9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">
                  <v:imagedata r:id="rId17" o:title=""/>
                </v:shape>
                <v:shape id="Надпись 7" o:spid="_x0000_s1031" type="#_x0000_t202" style="position:absolute;top:13618;width:55575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75E21934" w14:textId="34E9E363" w:rsidR="00BF150C" w:rsidRPr="00596DA9" w:rsidRDefault="00BF150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5" w:name="_Ref134726767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25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7E73C8" w14:textId="1B08EC16" w:rsidR="00841974" w:rsidRPr="00EF5950" w:rsidRDefault="00841974" w:rsidP="004129A8">
      <w:pPr>
        <w:pStyle w:val="a2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</w:t>
      </w:r>
      <w:r w:rsidR="00DF73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Q</m:t>
                </m:r>
              </m:e>
            </m:sPre>
            <m:r>
              <w:rPr>
                <w:rFonts w:ascii="Cambria Math" w:hAnsi="Cambria Math"/>
              </w:rPr>
              <m:t>,DH</m:t>
            </m:r>
          </m:e>
        </m:d>
      </m:oMath>
      <w:r w:rsidRPr="00862AA4">
        <w:t>, который состоит из фотовозбужденной молекулы соединения с карбонильной группой и 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работы</w:t>
      </w:r>
      <w:r w:rsidR="00EF5950">
        <w:t xml:space="preserve">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107FA64B68EA41FA9309FA2761E2456B"/>
          </w:placeholder>
        </w:sdtPr>
        <w:sdtContent>
          <w:r w:rsidR="00EF595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 w:rsidR="00EF595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EF5950">
            <w:fldChar w:fldCharType="end"/>
          </w:r>
        </w:sdtContent>
      </w:sdt>
      <w:r w:rsidRPr="00862AA4">
        <w:t xml:space="preserve">, имеет тот же смысл, что и термин «триплетный </w:t>
      </w:r>
      <w:proofErr w:type="spellStart"/>
      <w:r w:rsidRPr="00862AA4">
        <w:t>эксиплекс</w:t>
      </w:r>
      <w:proofErr w:type="spellEnd"/>
      <w:r w:rsidRPr="00862AA4">
        <w:t>»</w:t>
      </w:r>
      <w:r w:rsidR="00A17616"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I2VDE0OjAyOjEz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jNkMzAwZjItMDVlNi00MjRhLWIyNzEtNTA1NjFhZjA0OTlmIiwiVGV4dCI6IlsyNl0iLCJXQUlWZXJzaW9uIjoiNi4xNS4yLjAifQ==}</w:instrText>
          </w:r>
          <w:r w:rsidR="00A17616">
            <w:fldChar w:fldCharType="separate"/>
          </w:r>
          <w:hyperlink w:anchor="_CTVL0019a1980ac37d9419d926bf5fcb1cdd5c7" w:tooltip="Barltrop, J.A. Excited states in organic chemistry / J.A. Barltrop, J.D. Coyle. – London: Wiley, 1975." w:history="1">
            <w:r w:rsidR="006D4713">
              <w:t>[26]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="003967F0"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 w:rsidR="003967F0">
        <w:t>н-</w:t>
      </w:r>
      <w:r w:rsidR="003967F0"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 w:rsidR="003967F0"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Content>
          <w:r w:rsidR="003967F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 w:rsidR="003967F0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3967F0">
            <w:fldChar w:fldCharType="end"/>
          </w:r>
        </w:sdtContent>
      </w:sdt>
      <w:r w:rsidR="007F1D0A">
        <w:t>.</w:t>
      </w:r>
      <w:r w:rsidR="00F52122">
        <w:t xml:space="preserve"> </w:t>
      </w:r>
      <w:r w:rsidR="009223BD" w:rsidRPr="009223BD">
        <w:t>Например,</w:t>
      </w:r>
      <w:r w:rsidR="009223BD">
        <w:t xml:space="preserve"> т</w:t>
      </w:r>
      <w:r w:rsidR="00F5116E" w:rsidRPr="009D32C9">
        <w:t xml:space="preserve">ушение возбужденного состояния </w:t>
      </w:r>
      <w:proofErr w:type="spellStart"/>
      <w:r w:rsidR="00F5116E" w:rsidRPr="009D32C9">
        <w:t>бензофенона</w:t>
      </w:r>
      <w:proofErr w:type="spellEnd"/>
      <w:r w:rsidR="00F5116E" w:rsidRPr="009D32C9">
        <w:t xml:space="preserve"> путем переноса электрона</w:t>
      </w:r>
      <w:r w:rsidR="00061E5C">
        <w:t xml:space="preserve"> с амина</w:t>
      </w:r>
      <w:r w:rsidR="009223B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87212BEE9FEE4BC38BE1FB2001C976C2"/>
          </w:placeholder>
        </w:sdtPr>
        <w:sdtContent>
          <w:r w:rsidR="009223B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jZUMTQ6MDI6MTMiLCJQcm9qZWN0Ijp7IiRyZWYiOiI4In19LCJVc2VOdW1iZXJpbmdUeXBlT2ZQYXJlbnREb2N1bWVudCI6ZmFsc2V9XSwiRm9ybWF0dGVkVGV4dCI6eyIkaWQiOiIxMyIsIkNvdW50IjoxLCJUZXh0VW5pdHMiOlt7IiRpZCI6IjE0IiwiRm9udFN0eWxlIjp7IiRpZCI6IjE1IiwiTmV1dHJhbCI6dHJ1ZX0sIlJlYWRpbmdPcmRlciI6MSwiVGV4dCI6IlsyN10ifV19LCJUYWciOiJDaXRhdmlQbGFjZWhvbGRlciM1MGUyM2I0Ny1mOGI4LTQ0ZjAtYmFmNi1kZTgwODMyNTk4NDIiLCJUZXh0IjoiWzI3XSIsIldBSVZlcnNpb24iOiI2LjE1LjIuMCJ9}</w:instrText>
          </w:r>
          <w:r w:rsidR="009223BD">
            <w:fldChar w:fldCharType="separate"/>
          </w:r>
          <w:hyperlink w:anchor="_CTVL0012b7f60b93d564e73807e2915eb54653b" w:tooltip="Peters, K.S. Diffusional Quenching of trans-Stilbene by Fumaronitrile: Role of Contact Radical Ion Pairs and Solvent Separated Radical Ion Pairs / K.S…" w:history="1">
            <w:r w:rsidR="006D4713">
              <w:t>[27]</w:t>
            </w:r>
          </w:hyperlink>
          <w:r w:rsidR="009223B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proofErr w:type="spellStart"/>
      <w:r w:rsidR="00106DFE" w:rsidRPr="00106DFE">
        <w:t>бензофенон</w:t>
      </w:r>
      <w:proofErr w:type="spellEnd"/>
      <w:r w:rsidR="00106DFE" w:rsidRPr="00106DFE">
        <w:t xml:space="preserve"> – ДМА</w:t>
      </w:r>
      <w:r w:rsidR="00106DFE">
        <w:t xml:space="preserve"> в </w:t>
      </w:r>
      <w:r w:rsidR="00106DFE" w:rsidRPr="00106DFE">
        <w:t>ацетонитрил</w:t>
      </w:r>
      <w:r w:rsidR="00310F1C">
        <w:t>е</w:t>
      </w:r>
      <w:r w:rsidR="00EF5950" w:rsidRPr="00EF5950">
        <w:t>)</w:t>
      </w:r>
      <w:r w:rsidR="007F1D0A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I2VDE0OjAyOjEz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YzBjZDRlNzYtNzUzMS00YjcyLTk2ZjEtNDMzYmQzOGVlZjA5IiwiVGV4dCI6IlsyOF0iLCJXQUlWZXJzaW9uIjoiNi4xNS4yLjAifQ==}</w:instrText>
          </w:r>
          <w:r w:rsidR="0097363D">
            <w:fldChar w:fldCharType="separate"/>
          </w:r>
          <w:hyperlink w:anchor="_CTVL001292c6354d73e44b08a255cb21fa4e588" w:tooltip="Peters, K.S. A theory-experiment conundrum for proton transfer / K.S. Peters // Acc. Chem. Res. – 2009. – Vol. 42, №1. – P.89–96." w:history="1">
            <w:r w:rsidR="006D4713">
              <w:t>[28]</w:t>
            </w:r>
          </w:hyperlink>
          <w:r w:rsidR="0097363D">
            <w:fldChar w:fldCharType="end"/>
          </w:r>
        </w:sdtContent>
      </w:sdt>
      <w:r w:rsidR="00EF5950" w:rsidRPr="00EF5950">
        <w:t xml:space="preserve"> (</w:t>
      </w:r>
      <w:r w:rsidR="00EF5950">
        <w:t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его)</w:t>
      </w:r>
      <w:r w:rsidR="00F5116E">
        <w:t>.</w:t>
      </w:r>
      <w:r w:rsidR="007F1D0A">
        <w:t xml:space="preserve"> </w:t>
      </w:r>
      <w:r w:rsidR="003967F0"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r w:rsidR="00D21DF3">
        <w:t>комплекс</w:t>
      </w:r>
      <w:r w:rsidR="0097363D">
        <w:t>а</w:t>
      </w:r>
      <w:r w:rsidR="00D21DF3">
        <w:t xml:space="preserve">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Q</m:t>
                </m:r>
              </m:e>
            </m:sPre>
            <m:r>
              <w:rPr>
                <w:rFonts w:ascii="Cambria Math" w:hAnsi="Cambria Math"/>
              </w:rPr>
              <m:t>,DH</m:t>
            </m:r>
          </m:e>
        </m:d>
      </m:oMath>
      <w:r w:rsidR="00D21DF3">
        <w:t>. Энергия КС приблизительно равна энергии триплетного фотоакцептора</w:t>
      </w:r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соединения можно считать постоянной. Э</w:t>
      </w:r>
      <w:r w:rsidR="00D21DF3" w:rsidRPr="00D21DF3">
        <w:t>нергия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 xml:space="preserve">определяется </w:t>
      </w:r>
      <w:proofErr w:type="spellStart"/>
      <w:r w:rsidR="00D21DF3" w:rsidRPr="00D21DF3">
        <w:t>red</w:t>
      </w:r>
      <w:proofErr w:type="spellEnd"/>
      <w:r w:rsidR="00D21DF3" w:rsidRPr="00D21DF3">
        <w:t>/</w:t>
      </w:r>
      <w:proofErr w:type="spellStart"/>
      <w:r w:rsidR="00D21DF3" w:rsidRPr="00D21DF3">
        <w:t>ox</w:t>
      </w:r>
      <w:proofErr w:type="spellEnd"/>
      <w:r w:rsidR="00D21DF3" w:rsidRPr="00D21DF3">
        <w:t xml:space="preserve">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Content>
          <w:r w:rsidR="000A3471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 w:rsidR="000A3471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  <w:r w:rsidR="00BB5448"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BB5448">
        <w:t xml:space="preserve">, см. </w:t>
      </w:r>
      <w:r w:rsidR="00BB5448">
        <w:fldChar w:fldCharType="begin"/>
      </w:r>
      <w:r w:rsidR="00BB5448">
        <w:instrText xml:space="preserve"> REF _Ref134726767 \h </w:instrText>
      </w:r>
      <w:r w:rsidR="00BB544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BB5448">
        <w:fldChar w:fldCharType="end"/>
      </w:r>
      <w:r w:rsidR="00BB5448" w:rsidRPr="00A90BCC">
        <w:t xml:space="preserve"> </w:t>
      </w:r>
      <w:r w:rsidR="00BB5448">
        <w:t>медленнее</w:t>
      </w:r>
      <w:r w:rsidR="00BB5448" w:rsidRPr="00A90BCC">
        <w:t xml:space="preserve"> </w:t>
      </w:r>
      <w:r w:rsidR="00BB5448">
        <w:t>в</w:t>
      </w:r>
      <w:r w:rsidR="00BB5448" w:rsidRPr="00A90BCC">
        <w:t xml:space="preserve"> 10 -100 </w:t>
      </w:r>
      <w:r w:rsidR="00BB5448">
        <w:t>раз</w:t>
      </w:r>
      <w:r w:rsidR="00BB5448" w:rsidRPr="00A90BCC">
        <w:t xml:space="preserve">, </w:t>
      </w:r>
      <w:r w:rsidR="00BB5448">
        <w:t>следовательно</w:t>
      </w:r>
      <w:r w:rsidR="00BB5448"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BB5448" w:rsidRPr="009920C7">
        <w:t xml:space="preserve"> </w:t>
      </w:r>
      <w:r w:rsidR="00BB5448">
        <w:t xml:space="preserve">(для системы </w:t>
      </w:r>
      <w:proofErr w:type="spellStart"/>
      <w:r w:rsidR="00BB5448" w:rsidRPr="00106DFE">
        <w:t>бензофенон</w:t>
      </w:r>
      <w:proofErr w:type="spellEnd"/>
      <w:r w:rsidR="00BB5448" w:rsidRPr="00106DFE">
        <w:t xml:space="preserve"> – ДМА</w:t>
      </w:r>
      <w:r w:rsidR="00BB5448">
        <w:t xml:space="preserve"> в </w:t>
      </w:r>
      <w:r w:rsidR="00BB5448" w:rsidRPr="00106DFE">
        <w:t>ацетонитрил</w:t>
      </w:r>
      <w:r w:rsidR="00BB5448"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yNlQxNDowMjoxMyIsIlByb2plY3QiOnsiJHJlZiI6IjgifX0sIlVzZU51bWJlcmluZ1R5cGVPZlBhcmVudERvY3VtZW50IjpmYWxzZX1dLCJGb3JtYXR0ZWRUZXh0Ijp7IiRpZCI6IjExIiwiQ291bnQiOjEsIlRleHRVbml0cyI6W3siJGlkIjoiMTIiLCJGb250U3R5bGUiOnsiJGlkIjoiMTMiLCJOZXV0cmFsIjp0cnVlfSwiUmVhZGluZ09yZGVyIjoxLCJUZXh0IjoiWzMwXSJ9XX0sIlRhZyI6IkNpdGF2aVBsYWNlaG9sZGVyIzY0MTJlYWYxLTgxMTgtNDQwNi1hN2I0LTZkZWFkYzA0MzY0MSIsIlRleHQiOiJbMzBdIiwiV0FJVmVyc2lvbiI6IjYuMTUuMi4wIn0=}</w:instrText>
          </w:r>
          <w:r w:rsidR="0001424B">
            <w:fldChar w:fldCharType="separate"/>
          </w:r>
          <w:hyperlink w:anchor="_CTVL001ec43236ddad642fbaf34a7b8fe91327d" w:tooltip="Peters, K.S. Picosecond dynamics of the photoreduction of benzophenone by DABCO / K.S. Peters, J. Lee // J. Phys. Chem. – 1993. – Т.97. – C.3761–3764." w:history="1">
            <w:r w:rsidR="006D4713">
              <w:t>[30]</w:t>
            </w:r>
          </w:hyperlink>
          <w:r w:rsidR="0001424B">
            <w:fldChar w:fldCharType="end"/>
          </w:r>
        </w:sdtContent>
      </w:sdt>
      <w:r w:rsidR="00BB5448" w:rsidRPr="00A90BCC">
        <w:t>.</w:t>
      </w:r>
      <w:r w:rsidR="0001424B">
        <w:t xml:space="preserve"> </w:t>
      </w:r>
      <w:r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Pr="009D32C9">
        <w:t xml:space="preserve"> </w:t>
      </w:r>
      <w:r w:rsidR="007F1D0A">
        <w:t xml:space="preserve">в комплексе столкновения </w:t>
      </w:r>
      <w:r w:rsidRPr="009D32C9">
        <w:t xml:space="preserve">приводит к образованию </w:t>
      </w:r>
      <w:proofErr w:type="spellStart"/>
      <w:r w:rsidRPr="009D32C9">
        <w:t>сольватированной</w:t>
      </w:r>
      <w:proofErr w:type="spellEnd"/>
      <w:r w:rsidRPr="009D32C9">
        <w:t xml:space="preserve"> контактной ион-радикальной пары, состоящей из анион–радикала </w:t>
      </w:r>
      <w:proofErr w:type="spellStart"/>
      <w:r w:rsidRPr="009D32C9">
        <w:t>бензофенона</w:t>
      </w:r>
      <w:proofErr w:type="spellEnd"/>
      <w:r w:rsidRPr="009D32C9">
        <w:t xml:space="preserve"> и катион–радикала N,N-</w:t>
      </w:r>
      <w:proofErr w:type="spellStart"/>
      <w:r w:rsidRPr="009D32C9">
        <w:lastRenderedPageBreak/>
        <w:t>диметиланилина</w:t>
      </w:r>
      <w:proofErr w:type="spellEnd"/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⋅-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>
        <w:t xml:space="preserve">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>
        <w:fldChar w:fldCharType="end"/>
      </w:r>
      <w:r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F906D8">
        <w:t xml:space="preserve"> </w:t>
      </w:r>
      <w:r w:rsidR="007F1D0A">
        <w:t>Г</w:t>
      </w:r>
      <w:r w:rsidR="00F906D8">
        <w:t xml:space="preserve">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</w:t>
      </w:r>
      <w:r w:rsidR="007F1D0A">
        <w:t xml:space="preserve">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A6FFB409E7C0424981CC0601D1F35385"/>
          </w:placeholder>
        </w:sdtPr>
        <w:sdtContent>
          <w:r w:rsidR="007F1D0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7F1D0A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7F1D0A">
            <w:fldChar w:fldCharType="end"/>
          </w:r>
        </w:sdtContent>
      </w:sdt>
      <w:r w:rsidR="00F906D8">
        <w:t xml:space="preserve">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proofErr w:type="spellStart"/>
      <w:r w:rsidR="00B7473F" w:rsidRPr="00B7473F">
        <w:t>бензофенон</w:t>
      </w:r>
      <w:proofErr w:type="spellEnd"/>
      <w:r w:rsidR="00B7473F" w:rsidRPr="00B7473F">
        <w:t xml:space="preserve">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BkZjIzNGQ2LWVhYWQtNDM0MC04Njk5LWFlNWRhYTZhMzA3ZCIsIlRleHQiOiJbMzFdIiwiV0FJVmVyc2lvbiI6IjYuMTUuMi4wIn0=}</w:instrText>
          </w:r>
          <w:r w:rsidR="0001424B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proofErr w:type="spellStart"/>
      <w:r w:rsidR="003908B4" w:rsidRPr="003908B4">
        <w:t>пирролохинолинхинон</w:t>
      </w:r>
      <w:proofErr w:type="spellEnd"/>
      <w:r w:rsidR="003908B4" w:rsidRPr="003908B4">
        <w:t xml:space="preserve"> –</w:t>
      </w:r>
      <w:proofErr w:type="spellStart"/>
      <w:r w:rsidR="003908B4" w:rsidRPr="003908B4">
        <w:t>бензиловый</w:t>
      </w:r>
      <w:proofErr w:type="spellEnd"/>
      <w:r w:rsidR="003908B4" w:rsidRPr="003908B4">
        <w:t xml:space="preserve">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lQxNDowMjoxMy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BhYWY5NGM3LWFmNTUtNGZmNC05Y2ZmLWViY2ZmNWM1MDZiMSIsIlRleHQiOiJbMjRdIiwiV0FJVmVyc2lvbiI6IjYuMTUuMi4wIn0=}</w:instrText>
          </w:r>
          <w:r w:rsidR="00CE6554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CE6554">
            <w:fldChar w:fldCharType="end"/>
          </w:r>
        </w:sdtContent>
      </w:sdt>
      <w:r w:rsidRPr="000B638D">
        <w:t>.</w:t>
      </w:r>
      <w:r w:rsidR="000C5EC1">
        <w:t xml:space="preserve"> </w:t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веществ: введение </w:t>
      </w:r>
      <w:proofErr w:type="spellStart"/>
      <w:r>
        <w:t>электронодонорных</w:t>
      </w:r>
      <w:proofErr w:type="spellEnd"/>
      <w:r>
        <w:t xml:space="preserve"> заместителей в молекулу </w:t>
      </w:r>
      <w:proofErr w:type="spellStart"/>
      <w:r>
        <w:t>фотоакцептора</w:t>
      </w:r>
      <w:proofErr w:type="spellEnd"/>
      <w:r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</w:t>
      </w:r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, соответственно,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∙</m:t>
                    </m:r>
                  </m:sup>
                </m:sSup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EF5950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80E513AD4B844E79B3143D39162E49CB"/>
          </w:placeholder>
        </w:sdtPr>
        <w:sdtContent>
          <w:r w:rsidR="00EF595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EF595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EF5950">
            <w:fldChar w:fldCharType="end"/>
          </w:r>
        </w:sdtContent>
      </w:sdt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43307F">
        <w:t xml:space="preserve">Рисунок </w:t>
      </w:r>
      <w:r w:rsidR="0043307F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</w:t>
      </w:r>
      <w:r w:rsidR="00814C1C" w:rsidRPr="00814C1C">
        <w:t xml:space="preserve"> свободной энергии переноса протона</w:t>
      </w:r>
      <w:r w:rsidR="000C5EC1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0C5EC1">
        <w:t xml:space="preserve"> </w:t>
      </w:r>
      <w:r w:rsidR="007F1D0A">
        <w:t xml:space="preserve">различных </w:t>
      </w:r>
      <w:proofErr w:type="spellStart"/>
      <w:r w:rsidR="007F1D0A">
        <w:t>бензофенонов</w:t>
      </w:r>
      <w:proofErr w:type="spellEnd"/>
      <w:r w:rsidR="00814C1C">
        <w:t xml:space="preserve"> </w:t>
      </w:r>
      <w:r w:rsidR="00814C1C" w:rsidRPr="00814C1C">
        <w:t xml:space="preserve"> (кривые построены по экспериментальным результатам, приведенным в</w:t>
      </w:r>
      <w:r w:rsidR="00814C1C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DefaultPlaceholder_-1854013440"/>
          </w:placeholder>
        </w:sdtPr>
        <w:sdtContent>
          <w:r w:rsidR="00814C1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lmMmI2ZjIxLTc0MjEtNDc4Mi04YmY2LTU4MjUxOWFhYTEzOCIsIlRleHQiOiJbMzFdIiwiV0FJVmVyc2lvbiI6IjYuMTUuMi4wIn0=}</w:instrText>
          </w:r>
          <w:r w:rsidR="00814C1C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814C1C">
            <w:fldChar w:fldCharType="end"/>
          </w:r>
        </w:sdtContent>
      </w:sdt>
      <w:r w:rsidR="00814C1C" w:rsidRPr="00814C1C">
        <w:t>)</w:t>
      </w:r>
      <w:r w:rsidR="000C5EC1">
        <w:t>.</w:t>
      </w:r>
    </w:p>
    <w:p w14:paraId="6D2CAD46" w14:textId="4180525B" w:rsidR="00841974" w:rsidRDefault="00E00D60" w:rsidP="003D68D9">
      <w:pPr>
        <w:pStyle w:val="aff5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2E44133" wp14:editId="0F102508">
                <wp:simplePos x="0" y="0"/>
                <wp:positionH relativeFrom="column">
                  <wp:posOffset>2579370</wp:posOffset>
                </wp:positionH>
                <wp:positionV relativeFrom="paragraph">
                  <wp:posOffset>39370</wp:posOffset>
                </wp:positionV>
                <wp:extent cx="35560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D95277C" id="Прямая соединительная линия 19" o:spid="_x0000_s1026" style="position:absolute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1pt,3.1pt" to="205.9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" strokecolor="black [3213]" strokeweight=".5pt">
                <v:stroke joinstyle="miter"/>
              </v:line>
            </w:pict>
          </mc:Fallback>
        </mc:AlternateContent>
      </w:r>
      <w:r w:rsidR="00841974">
        <w:rPr>
          <w:noProof/>
          <w:lang w:eastAsia="ru-RU"/>
        </w:rPr>
        <mc:AlternateContent>
          <mc:Choice Requires="wpg">
            <w:drawing>
              <wp:inline distT="0" distB="0" distL="0" distR="0" wp14:anchorId="2424D698" wp14:editId="796960F8">
                <wp:extent cx="6159500" cy="4805045"/>
                <wp:effectExtent l="0" t="0" r="0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805045"/>
                          <a:chOff x="-1098550" y="0"/>
                          <a:chExt cx="6159500" cy="480504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0468" y="0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3595370"/>
                            <a:ext cx="6159500" cy="12096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34D4B0" w14:textId="38D54DEF" w:rsidR="00BF150C" w:rsidRDefault="00BF150C" w:rsidP="009143C3">
                              <w:pPr>
                                <w:pStyle w:val="af4"/>
                              </w:pPr>
                              <w:bookmarkStart w:id="26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6"/>
                              <w:r w:rsidRPr="000B638D">
                                <w:t>.</w:t>
                              </w:r>
                              <w:r w:rsidRPr="00814C1C">
                                <w:t xml:space="preserve"> 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814C1C">
      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      </w:r>
                              <w:r>
                                <w:rPr>
                                  <w:lang w:val="en-US"/>
                                </w:rPr>
                                <w:t>DMA</w:t>
                              </w:r>
                              <w:r w:rsidRPr="00814C1C">
                                <w:t>:</w:t>
                              </w:r>
                            </w:p>
                            <w:p w14:paraId="41B7114E" w14:textId="1D9E279F" w:rsidR="00BF150C" w:rsidRDefault="00BF150C" w:rsidP="009143C3">
                              <w:pPr>
                                <w:pStyle w:val="af4"/>
                              </w:pPr>
                              <w:r w:rsidRPr="00814C1C">
                                <w:t>1) циклогексан</w:t>
                              </w:r>
                            </w:p>
                            <w:p w14:paraId="484BD25E" w14:textId="5C97ACA5" w:rsidR="00BF150C" w:rsidRDefault="00BF150C" w:rsidP="009143C3">
                              <w:pPr>
                                <w:pStyle w:val="af4"/>
                              </w:pPr>
                              <w:r w:rsidRPr="00814C1C">
                                <w:t>2) бензол</w:t>
                              </w:r>
                            </w:p>
                            <w:p w14:paraId="784037A8" w14:textId="5762B90E" w:rsidR="00BF150C" w:rsidRPr="00814C1C" w:rsidRDefault="00BF150C" w:rsidP="009143C3">
                              <w:pPr>
                                <w:pStyle w:val="af4"/>
                              </w:pPr>
                              <w:r w:rsidRPr="00814C1C">
                                <w:t>3) ДМФА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2" style="width:485pt;height:378.35pt;mso-position-horizontal-relative:char;mso-position-vertical-relative:line" coordorigin="-10985" coordsize="61595,48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">
                <v:shape id="Рисунок 9" o:spid="_x0000_s1033" type="#_x0000_t75" style="position:absolute;left:2804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9" o:title=""/>
                </v:shape>
                <v:shape id="Надпись 10" o:spid="_x0000_s1034" type="#_x0000_t202" style="position:absolute;left:-10985;top:35953;width:61594;height:1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0434D4B0" w14:textId="38D54DEF" w:rsidR="00BF150C" w:rsidRDefault="00BF150C" w:rsidP="009143C3">
                        <w:pPr>
                          <w:pStyle w:val="af4"/>
                        </w:pPr>
                        <w:bookmarkStart w:id="27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7"/>
                        <w:r w:rsidRPr="000B638D">
                          <w:t>.</w:t>
                        </w:r>
                        <w:r w:rsidRPr="00814C1C">
                          <w:t xml:space="preserve"> 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814C1C">
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</w:r>
                        <w:r>
                          <w:rPr>
                            <w:lang w:val="en-US"/>
                          </w:rPr>
                          <w:t>DMA</w:t>
                        </w:r>
                        <w:r w:rsidRPr="00814C1C">
                          <w:t>:</w:t>
                        </w:r>
                      </w:p>
                      <w:p w14:paraId="41B7114E" w14:textId="1D9E279F" w:rsidR="00BF150C" w:rsidRDefault="00BF150C" w:rsidP="009143C3">
                        <w:pPr>
                          <w:pStyle w:val="af4"/>
                        </w:pPr>
                        <w:r w:rsidRPr="00814C1C">
                          <w:t>1) циклогексан</w:t>
                        </w:r>
                      </w:p>
                      <w:p w14:paraId="484BD25E" w14:textId="5C97ACA5" w:rsidR="00BF150C" w:rsidRDefault="00BF150C" w:rsidP="009143C3">
                        <w:pPr>
                          <w:pStyle w:val="af4"/>
                        </w:pPr>
                        <w:r w:rsidRPr="00814C1C">
                          <w:t>2) бензол</w:t>
                        </w:r>
                      </w:p>
                      <w:p w14:paraId="784037A8" w14:textId="5762B90E" w:rsidR="00BF150C" w:rsidRPr="00814C1C" w:rsidRDefault="00BF150C" w:rsidP="009143C3">
                        <w:pPr>
                          <w:pStyle w:val="af4"/>
                        </w:pPr>
                        <w:r w:rsidRPr="00814C1C">
                          <w:t>3) ДМФА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798E1" w14:textId="1409A10D" w:rsidR="00E906B7" w:rsidRDefault="00841974" w:rsidP="004129A8">
      <w:pPr>
        <w:pStyle w:val="a2"/>
      </w:pPr>
      <w:r w:rsidRPr="008153C5"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>пары</w:t>
      </w:r>
      <w:r w:rsidR="007F1D0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</w:t>
      </w:r>
      <w:proofErr w:type="spellStart"/>
      <w:r w:rsidR="00C977F5" w:rsidRPr="00C977F5">
        <w:t>сольватно</w:t>
      </w:r>
      <w:proofErr w:type="spellEnd"/>
      <w:r w:rsidR="00C977F5" w:rsidRPr="00C977F5">
        <w:t>-разделенную ион-радикальную пару</w:t>
      </w:r>
      <w:r w:rsidR="00914C22" w:rsidRPr="00914C22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="00914C22" w:rsidRPr="00914C22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2VDE0OjAyOjEz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YWM4YjIwOGMtZTkxYS00Y2U1LTlhNDYtMTQ2NWNjOTA3MDM0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2VDE0OjAyOjEz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OGJjNzViYWEtYWNmNy00Y2E1LWEwMDktMzZjNDMzNjZiZTg4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lQxNDowMjoxMy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QyNzg4NmFkLTk4NDQtNGY2ZC05MTJjLWQ2ZDI2YTc2M2I3OSIsIlRleHQiOiJbMjRdIiwiV0FJVmVyc2lvbiI6IjYuMTUuMi4wIn0=}</w:instrText>
          </w:r>
          <w:r w:rsidR="00581138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581138">
            <w:fldChar w:fldCharType="end"/>
          </w:r>
        </w:sdtContent>
      </w:sdt>
      <w:r w:rsidR="00D45E5B">
        <w:t xml:space="preserve">, что значительно меньше констант переноса </w:t>
      </w:r>
      <w:r w:rsidR="00D45E5B">
        <w:rPr>
          <w:lang w:val="en-US"/>
        </w:rPr>
        <w:t>H</w:t>
      </w:r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</w:t>
      </w:r>
      <w:r w:rsidR="009920C7" w:rsidRPr="009920C7">
        <w:lastRenderedPageBreak/>
        <w:t>скорость фотовосстановления уменьшается с ростом полярности среды.</w:t>
      </w:r>
      <w:r w:rsidR="009223BD">
        <w:t xml:space="preserve"> </w:t>
      </w:r>
      <w:r w:rsidR="00581138">
        <w:t>Поэтому в</w:t>
      </w:r>
      <w:r>
        <w:t xml:space="preserve"> зависимости от того, к</w:t>
      </w:r>
      <w:r w:rsidRPr="00EF1CA2">
        <w:t>акие реагенты и растворитель используются,</w:t>
      </w:r>
      <w:r w:rsidR="00581138">
        <w:t xml:space="preserve"> изменяется</w:t>
      </w:r>
      <w:r w:rsidRPr="00EF1CA2">
        <w:t xml:space="preserve"> величин</w:t>
      </w:r>
      <w:r w:rsidR="00581138"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="00FE2145" w:rsidRPr="00FE2145">
        <w:t>, что влияет на</w:t>
      </w:r>
      <w:r w:rsidRPr="00FE2145">
        <w:t xml:space="preserve"> эффективность процесса фотовосстановления</w:t>
      </w:r>
      <w:r w:rsidRPr="00EF1CA2">
        <w:t>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 w:rsidR="007F1D0A">
        <w:t xml:space="preserve">. Так как нет достоверных данных о константах этих процессов для о-хинонов и </w:t>
      </w:r>
      <w:r w:rsidR="00D45E5B">
        <w:t>моделирование процесса происходит при почти неизменяющихся свойствах среды, в данной работе не затрагиваются диффузионные процессы.</w:t>
      </w:r>
    </w:p>
    <w:p w14:paraId="6FCE63C5" w14:textId="4088A513" w:rsidR="00E906B7" w:rsidRDefault="00E906B7" w:rsidP="004129A8">
      <w:pPr>
        <w:pStyle w:val="a3"/>
      </w:pPr>
      <w:r>
        <w:t xml:space="preserve">Кроме взаимодействия </w:t>
      </w:r>
      <w:r w:rsidR="00104911">
        <w:t xml:space="preserve">с </w:t>
      </w:r>
      <w:r>
        <w:t>аминами, о-хинон</w:t>
      </w:r>
      <w:r w:rsidR="00FE2145">
        <w:t xml:space="preserve"> в триплетном возбужденном состоянии</w:t>
      </w:r>
      <w:r>
        <w:t xml:space="preserve"> может реагировать с фенолами. 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B99141F7F6A6429E9CA8E8E965233267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 по определению механизма ингибирования в системе о-хинон – Н-донор были проведены реакции </w:t>
      </w:r>
      <w:r w:rsidR="00104911">
        <w:t xml:space="preserve">в </w:t>
      </w:r>
      <w:r>
        <w:t xml:space="preserve">обычных условиях </w:t>
      </w:r>
      <w:proofErr w:type="spellStart"/>
      <w:r>
        <w:t>термоинициирования</w:t>
      </w:r>
      <w:proofErr w:type="spellEnd"/>
      <w:r>
        <w:t xml:space="preserve"> и при облучении системы</w:t>
      </w:r>
      <w:r w:rsidR="002D37FE">
        <w:t>.</w:t>
      </w:r>
      <w:r w:rsidRPr="00105252">
        <w:t xml:space="preserve"> Известно, что при облучении видимым светом таких растворов</w:t>
      </w:r>
      <w:r>
        <w:t xml:space="preserve"> </w:t>
      </w:r>
      <w:r w:rsidRPr="00105252">
        <w:t xml:space="preserve">возникают пирокатехины и далее </w:t>
      </w:r>
      <w:proofErr w:type="spellStart"/>
      <w:r w:rsidRPr="00105252">
        <w:t>оксифеноксильные</w:t>
      </w:r>
      <w:proofErr w:type="spellEnd"/>
      <w:r w:rsidRPr="00105252">
        <w:t xml:space="preserve"> радикалы – </w:t>
      </w:r>
      <w:r>
        <w:t>ингибиторы</w:t>
      </w:r>
      <w:r w:rsidRPr="00105252">
        <w:t xml:space="preserve">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B99141F7F6A6429E9CA8E8E965233267"/>
          </w:placeholder>
        </w:sdtPr>
        <w:sdtContent>
          <w:r w:rsidRPr="00F12DE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I2VDE0OjAyOjEz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I2VDE0OjAyOjEz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Pr="00F12DE4"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</w:t>
            </w:r>
          </w:hyperlink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t>, 34]</w:t>
            </w:r>
          </w:hyperlink>
          <w:r w:rsidRPr="00F12DE4">
            <w:fldChar w:fldCharType="end"/>
          </w:r>
        </w:sdtContent>
      </w:sdt>
      <w:r w:rsidRPr="00F12DE4">
        <w:t>.</w:t>
      </w:r>
      <w:r>
        <w:t xml:space="preserve"> Поэтому влияние продуктов фотовосстановления </w:t>
      </w:r>
      <w:proofErr w:type="spellStart"/>
      <w:r>
        <w:t>орто-бензохинонов</w:t>
      </w:r>
      <w:proofErr w:type="spellEnd"/>
      <w:r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>
        <w:t>темновом</w:t>
      </w:r>
      <w:proofErr w:type="spellEnd"/>
      <w:r>
        <w:t xml:space="preserve"> режиме. В ходе работы наблюдалось </w:t>
      </w:r>
      <w:r w:rsidR="00F52122">
        <w:t>ингибирование</w:t>
      </w:r>
      <w:r>
        <w:t xml:space="preserve">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B99141F7F6A6429E9CA8E8E965233267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alias w:val="To edit, see citavi.com/edit"/>
          <w:tag w:val="CitaviPlaceholder#81355273-5b2a-4c23-bc90-5c3659a46557"/>
          <w:id w:val="252168374"/>
          <w:placeholder>
            <w:docPart w:val="B99141F7F6A6429E9CA8E8E965233267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jZUMTQ6MDI6MTM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>
            <w:fldChar w:fldCharType="separate"/>
          </w:r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t>[34]</w:t>
            </w:r>
          </w:hyperlink>
          <w:r>
            <w:fldChar w:fldCharType="end"/>
          </w:r>
        </w:sdtContent>
      </w:sdt>
      <w:r>
        <w:t xml:space="preserve"> по механизму, представленному на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_Ref135206354 \h </w:instrText>
      </w:r>
      <w:r w:rsidR="00BC3CC1">
        <w:fldChar w:fldCharType="separate"/>
      </w:r>
      <w:r w:rsidR="006E211B">
        <w:t xml:space="preserve">Схема </w:t>
      </w:r>
      <w:r w:rsidR="006E211B">
        <w:rPr>
          <w:noProof/>
        </w:rPr>
        <w:t>4</w:t>
      </w:r>
      <w:r w:rsidR="00BC3CC1">
        <w:fldChar w:fldCharType="end"/>
      </w:r>
      <w:r w:rsidR="006D4713">
        <w:t>, реакция равновесна</w:t>
      </w:r>
      <w:r w:rsidR="00337CEF" w:rsidRPr="00337CEF">
        <w:t xml:space="preserve"> </w:t>
      </w:r>
      <w:r w:rsidR="00337CEF">
        <w:t>константа этой реакции:</w:t>
      </w:r>
      <w:r w:rsidR="006D4713"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 w:rsidR="00BC3CC1"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99AB2D0FF634373B67E76C1ABF18421"/>
          </w:placeholder>
        </w:sdtPr>
        <w:sdtEndPr>
          <w:rPr>
            <w:b w:val="0"/>
            <w:bCs w:val="0"/>
          </w:rPr>
        </w:sdtEndPr>
        <w:sdtContent>
          <w:r w:rsidR="006D4713" w:rsidRPr="003E06C9">
            <w:rPr>
              <w:lang w:val="en-US"/>
            </w:rPr>
            <w:fldChar w:fldCharType="begin"/>
          </w:r>
          <w:r w:rsidR="00A14BBC">
            <w:rPr>
              <w:lang w:val="en-US"/>
            </w:rPr>
            <w:instrText>ADDIN</w:instrText>
          </w:r>
          <w:r w:rsidR="00A14BBC" w:rsidRPr="00914C22">
            <w:instrText xml:space="preserve"> </w:instrText>
          </w:r>
          <w:r w:rsidR="00A14BBC">
            <w:rPr>
              <w:lang w:val="en-US"/>
            </w:rPr>
            <w:instrText>CitaviPlaceholder</w:instrText>
          </w:r>
          <w:r w:rsidR="00A14BBC" w:rsidRPr="00914C22">
            <w:instrText>{</w:instrText>
          </w:r>
          <w:r w:rsidR="00A14BBC">
            <w:rPr>
              <w:lang w:val="en-US"/>
            </w:rPr>
            <w:instrText>eyIkaWQiOiIxIiwiJHR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cGUiOiJTd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DaXRhdGlvbnMuV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yZFBsYWNlaG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sZGVyLCBTd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aSIsIkVudHJpZXMiOlt</w:instrText>
          </w:r>
          <w:r w:rsidR="00A14BBC" w:rsidRPr="00914C22">
            <w:instrText>7</w:instrText>
          </w:r>
          <w:r w:rsidR="00A14BBC">
            <w:rPr>
              <w:lang w:val="en-US"/>
            </w:rPr>
            <w:instrText>IiRpZCI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IjIiLCIkdHlwZSI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IlN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aXNzQWNhZGVtaWMuQ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YXZpLkNpdGF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aW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ucy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Xb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JkUGxhY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Vob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xkZXJFbnRyeSwgU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DaXRhdmkiLCJJZCI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IjUyMjczZGJjLWI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YmMtNGI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Mi</w:instrText>
          </w:r>
          <w:r w:rsidR="00A14BBC" w:rsidRPr="00914C22">
            <w:instrText>04</w:instrText>
          </w:r>
          <w:r w:rsidR="00A14BBC">
            <w:rPr>
              <w:lang w:val="en-US"/>
            </w:rPr>
            <w:instrText>NGVmLTc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ZTY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OWMzNzA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NyIsIlJhbmdlTGVuZ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RoIjo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LCJSZWZlcmVuY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VJZCI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IjMyMGMyY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Q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LThlNjctNGZlMS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iODRiLTBkYTZjYzc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VkNyIsIlBhZ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VSYW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eyIkaWQiOiIzIiwiJHR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cGUiOiJTd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FjYWRlbWljLlBhZ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VSYW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nZSwgU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pYyIsIkVuZFBhZ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UiOnsiJGlkIjoiNCIsIiR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eXBlIjoiU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QYWdlTnVtYmVyLCBTd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FjYWRlbWljIiwiSXNGdWxseU</w:instrText>
          </w:r>
          <w:r w:rsidR="00A14BBC" w:rsidRPr="00914C22">
            <w:instrText>51</w:instrText>
          </w:r>
          <w:r w:rsidR="00A14BBC">
            <w:rPr>
              <w:lang w:val="en-US"/>
            </w:rPr>
            <w:instrText>bWVyaWMiOmZhbHNlLCJOdW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iZXJpbmdUeXBlIjowLCJOdW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lcmFsU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lzdGVtIjowfSwiTnVtYmVyaW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nVHlwZSI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MCwiTnVtZXJhbFN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RlbSI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RhcnRQYWdlIjp</w:instrText>
          </w:r>
          <w:r w:rsidR="00A14BBC" w:rsidRPr="00914C22">
            <w:instrText>7</w:instrText>
          </w:r>
          <w:r w:rsidR="00A14BBC">
            <w:rPr>
              <w:lang w:val="en-US"/>
            </w:rPr>
            <w:instrText>IiRpZCI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IjUiLCIkdHlwZSI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IlN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aXNzQWNhZGVtaWMuUGFnZU</w:instrText>
          </w:r>
          <w:r w:rsidR="00A14BBC" w:rsidRPr="00914C22">
            <w:instrText>51</w:instrText>
          </w:r>
          <w:r w:rsidR="00A14BBC">
            <w:rPr>
              <w:lang w:val="en-US"/>
            </w:rPr>
            <w:instrText>bWJlciwgU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pYyIsIklzRnVsbHlOdW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lcmljIjpmYWxzZSwiTnVtYmVyaW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nVHlwZSI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MCwiTnVtZXJhbFN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RlbSI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MH</w:instrText>
          </w:r>
          <w:r w:rsidR="00A14BBC" w:rsidRPr="00914C22">
            <w:instrText>19</w:instrText>
          </w:r>
          <w:r w:rsidR="00A14BBC">
            <w:rPr>
              <w:lang w:val="en-US"/>
            </w:rPr>
            <w:instrText>LCJSZWZlcmVuY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UiOnsiJGlkIjoiNiIsIiR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eXBlIjoiU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DaXRhdmkuUmVmZXJlbmNlLCBTd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aSIsIkFic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RyYWN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Q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tcGxleGl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eSI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MCwiQWJzdHJhY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RTb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VyY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VUZXh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Rm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ybWF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IjowLCJBdXRob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JzIjpbeyIkaWQiOiI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IiwiJHR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cGUiOiJTd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QZXJzb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sIFN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aXNzQWNhZGVtaWMuQ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YXZpIiwiRmlyc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ROYW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lIjoi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Jsu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JguIiwiTGFzdE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hbWUiOiLQnNCw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LfQsNC</w:instrText>
          </w:r>
          <w:r w:rsidR="00A14BBC" w:rsidRPr="00914C22">
            <w:instrText>70</w:instrText>
          </w:r>
          <w:r w:rsidR="00A14BBC">
            <w:rPr>
              <w:lang w:val="en-US"/>
            </w:rPr>
            <w:instrText>LXRhtC</w:instrText>
          </w:r>
          <w:r w:rsidR="00A14BBC" w:rsidRPr="00914C22">
            <w:instrText>60</w:instrText>
          </w:r>
          <w:r w:rsidR="00A14BBC">
            <w:rPr>
              <w:lang w:val="en-US"/>
            </w:rPr>
            <w:instrText>LDRjyIsIlByb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ZmFsc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UsIlNleCI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MCwiQ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JlYXRlZEJ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IjoiX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="00A14BBC" w:rsidRPr="00914C22">
            <w:instrText>60</w:instrText>
          </w:r>
          <w:r w:rsidR="00A14BBC">
            <w:rPr>
              <w:lang w:val="en-US"/>
            </w:rPr>
            <w:instrText>LAg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Lgg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LrQsNGC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LDQu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C</w:instrText>
          </w:r>
          <w:r w:rsidR="00A14BBC" w:rsidRPr="00914C22">
            <w:instrText>40</w:instrText>
          </w:r>
          <w:r w:rsidR="00A14BBC">
            <w:rPr>
              <w:lang w:val="en-US"/>
            </w:rPr>
            <w:instrText>LcuIiwiUGFnaW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hdGlvbiI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MCwiUHJvdGVjdGVkIjpmYWxzZSwiQ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JlYXRlZEJ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IjoiX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hPTUUiLCJDcmVhdGVkT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iOiIyMDIzLTA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LTE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VDExOjMyOjA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IiwiTW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kaWZpZWRCeSI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IT</w:instrText>
          </w:r>
          <w:r w:rsidR="00A14BBC" w:rsidRPr="00914C22">
            <w:instrText>01</w:instrText>
          </w:r>
          <w:r w:rsidR="00A14BBC">
            <w:rPr>
              <w:lang w:val="en-US"/>
            </w:rPr>
            <w:instrText>FIiwiSWQiOiJiNGZiZjdiNy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wN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E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LTQ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NmUtYWM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Yi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jOTdjYmI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YzU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YWMiLCJNb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RpZmllZE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uIjoiMjAyMy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wNS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xNVQxMTozMjowOSIsIlByb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plY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QiOnsiJHJlZiI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IjgifX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sIlB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Ymxpc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hlcnMiOltdLCJRdW</w:instrText>
          </w:r>
          <w:r w:rsidR="00A14BBC" w:rsidRPr="00914C22">
            <w:instrText>90</w:instrText>
          </w:r>
          <w:r w:rsidR="00A14BBC">
            <w:rPr>
              <w:lang w:val="en-US"/>
            </w:rPr>
            <w:instrText>YXRpb</w:instrText>
          </w:r>
          <w:r w:rsidR="00A14BBC" w:rsidRPr="00914C22">
            <w:instrText>25</w:instrText>
          </w:r>
          <w:r w:rsidR="00A14BBC">
            <w:rPr>
              <w:lang w:val="en-US"/>
            </w:rPr>
            <w:instrText>zIjpbXSwiUmF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nIjowLCJSZWZlcmVuY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VUeXBlIjoiSm</w:instrText>
          </w:r>
          <w:r w:rsidR="00A14BBC" w:rsidRPr="00914C22">
            <w:instrText>91</w:instrText>
          </w:r>
          <w:r w:rsidR="00A14BBC">
            <w:rPr>
              <w:lang w:val="en-US"/>
            </w:rPr>
            <w:instrText>cm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hbEFydGljbGUiLCJTaG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ydFRpdGxlVXBkYXRlVHlwZSI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RhdGljSWRzIjpbIjA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MjMwN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NjLTY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ODAtNDgwZC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hY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FjLWIxMTRlOTAzM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JjYiJdLCJUYWJsZU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mQ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udGVudHNDb</w:instrText>
          </w:r>
          <w:r w:rsidR="00A14BBC" w:rsidRPr="00914C22">
            <w:instrText>21</w:instrText>
          </w:r>
          <w:r w:rsidR="00A14BBC">
            <w:rPr>
              <w:lang w:val="en-US"/>
            </w:rPr>
            <w:instrText>wbGV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aXR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IjowLCJUYWJsZU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mQ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udGVudHNTb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VyY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VUZXh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Rm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ybWF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IjowLCJUYXNrcyI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W</w:instrText>
          </w:r>
          <w:r w:rsidR="00A14BBC" w:rsidRPr="00914C22">
            <w:instrText>10</w:instrText>
          </w:r>
          <w:r w:rsidR="00A14BBC">
            <w:rPr>
              <w:lang w:val="en-US"/>
            </w:rPr>
            <w:instrText>sIlRyYW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zbGF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JzIjpbXSwiVm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sdW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lIjoiMzAiLCJZZWFyIjoiMTk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OSIsIlllYXJSZXNvbHZlZCI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IjE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ODkiLCJDcmVhdGVkQnkiOiJfSE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NRSIsIkNyZWF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ZWRPbiI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IjIwMjMtMDUtMTVUMTE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MzE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NDYiLCJNb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RpZmllZEJ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IjoiX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hPTUUiLCJJZCI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IjMyMGMyY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Q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LThlNjctNGZlMS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iODRiLTBkYTZjYzc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VkNyIsIk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vZGlmaWVkT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iOiIyMDIzLTA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LTI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VDE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OjAyOjEzIiwiUHJvamVjdCI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eyIkcmVmIjoiOCJ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fSwiVXNlTnVtYmVyaW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nVHlwZU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mUGFyZW</w:instrText>
          </w:r>
          <w:r w:rsidR="00A14BBC" w:rsidRPr="00914C22">
            <w:instrText>50</w:instrText>
          </w:r>
          <w:r w:rsidR="00A14BBC">
            <w:rPr>
              <w:lang w:val="en-US"/>
            </w:rPr>
            <w:instrText>RG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jdW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lbnQiOmZhbHNlfV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sIkZvcm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hdHRlZFRleHQiOnsiJGlkIjoiMTEiLCJDb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VudCI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MSwiVGV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dFVuaXRzIjpbeyIkaWQiOiIxMiIsIkZvbnRTdHlsZSI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eyIkaWQiOiIxMyIsIk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ldXRyYWwiOnRydWV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LCJSZWFkaW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nT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JkZXIiOjEsIlRleHQiOiJbMzNdIn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dfSwiVGFnIjoiQ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YXZpUGxhY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Vob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xkZXIjZjdiZGZiMTEtMjMzNS</w:instrText>
          </w:r>
          <w:r w:rsidR="00A14BBC" w:rsidRPr="00914C22">
            <w:instrText>00</w:instrText>
          </w:r>
          <w:r w:rsidR="00A14BBC">
            <w:rPr>
              <w:lang w:val="en-US"/>
            </w:rPr>
            <w:instrText>MTMzLWE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MmUtOGY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ZDk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OWM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ZjRmIiwiVGV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dCI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IlszM</w:instrText>
          </w:r>
          <w:r w:rsidR="00A14BBC" w:rsidRPr="00914C22">
            <w:instrText>10</w:instrText>
          </w:r>
          <w:r w:rsidR="00A14BBC">
            <w:rPr>
              <w:lang w:val="en-US"/>
            </w:rPr>
            <w:instrText>iLCJXQUlWZXJzaW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uIjoiNi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xNS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yLjAifQ</w:instrText>
          </w:r>
          <w:r w:rsidR="00A14BBC" w:rsidRPr="00914C22">
            <w:instrText>==}</w:instrText>
          </w:r>
          <w:r w:rsidR="006D4713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6D4713" w:rsidRPr="003E06C9">
            <w:rPr>
              <w:lang w:val="en-US"/>
            </w:rPr>
            <w:fldChar w:fldCharType="end"/>
          </w:r>
        </w:sdtContent>
      </w:sdt>
      <w:r>
        <w:t xml:space="preserve">: </w:t>
      </w:r>
    </w:p>
    <w:p w14:paraId="5B684052" w14:textId="77777777" w:rsidR="000E15C1" w:rsidRDefault="000E15C1" w:rsidP="004129A8">
      <w:pPr>
        <w:pStyle w:val="a3"/>
      </w:pPr>
    </w:p>
    <w:p w14:paraId="671032A3" w14:textId="471D77F7" w:rsidR="000E15C1" w:rsidRDefault="009772E6" w:rsidP="009772E6">
      <w:pPr>
        <w:pStyle w:val="aff5"/>
      </w:pPr>
      <w:r w:rsidRPr="009772E6">
        <w:object w:dxaOrig="7455" w:dyaOrig="900" w14:anchorId="73D300A7">
          <v:shape id="_x0000_i1041" type="#_x0000_t75" style="width:460.15pt;height:55.85pt" o:ole="">
            <v:imagedata r:id="rId20" o:title=""/>
          </v:shape>
          <o:OLEObject Type="Embed" ProgID="ChemDraw.Document.6.0" ShapeID="_x0000_i1041" DrawAspect="Content" ObjectID="_1746637547" r:id="rId21"/>
        </w:object>
      </w:r>
    </w:p>
    <w:p w14:paraId="727387A4" w14:textId="0170D59D" w:rsidR="00E00D60" w:rsidRPr="00E00D60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28" w:name="_Ref135206354"/>
      <w:r>
        <w:t xml:space="preserve">Схема </w:t>
      </w:r>
      <w:fldSimple w:instr=" SEQ Схема \* ARABIC ">
        <w:r w:rsidR="00B403C2">
          <w:rPr>
            <w:noProof/>
          </w:rPr>
          <w:t>4</w:t>
        </w:r>
      </w:fldSimple>
      <w:bookmarkEnd w:id="28"/>
      <w:r>
        <w:t>. Фотовосстановление хинонов в присутствии пирокатехинов.</w:t>
      </w:r>
    </w:p>
    <w:p w14:paraId="1E2F9324" w14:textId="744B0F7C" w:rsidR="00A82AA0" w:rsidRPr="00CE69BE" w:rsidRDefault="00A82AA0" w:rsidP="004129A8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 w:rsidR="00BC3CC1">
        <w:t xml:space="preserve">, см.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FAE57844540441ACA20F2E3E22803B3A"/>
          </w:placeholder>
        </w:sdtPr>
        <w:sdtContent>
          <w:r w:rsidR="00E906B7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 w:rsidR="00E906B7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E906B7">
            <w:fldChar w:fldCharType="end"/>
          </w:r>
        </w:sdtContent>
      </w:sdt>
      <w:r w:rsidRPr="00236A88">
        <w:t>.</w:t>
      </w:r>
      <w:r w:rsidR="00E906B7"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Pr="00CE69BE">
        <w:t xml:space="preserve"> уменьшаются при введении трет-бутиль</w:t>
      </w:r>
      <w:proofErr w:type="spellStart"/>
      <w:r w:rsidRPr="00CE69BE">
        <w:t>ных</w:t>
      </w:r>
      <w:proofErr w:type="spellEnd"/>
      <w:r w:rsidRPr="00CE69BE">
        <w:t xml:space="preserve"> групп в орто-положения фенола, что обусловлено экранированием реакционного центра. Из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видно</w:t>
      </w:r>
      <w:r w:rsidRPr="00111886">
        <w:t>,</w:t>
      </w:r>
      <w:r w:rsidRPr="00CE69BE">
        <w:t xml:space="preserve"> что тушение триплетного состо</w:t>
      </w:r>
      <w:bookmarkStart w:id="29" w:name="_GoBack"/>
      <w:bookmarkEnd w:id="29"/>
      <w:r w:rsidRPr="00CE69BE">
        <w:t xml:space="preserve">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="00914C22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Pr="00CE69BE">
        <w:t xml:space="preserve">уменьшается при ослаблении </w:t>
      </w:r>
      <w:proofErr w:type="spellStart"/>
      <w:r w:rsidRPr="00CE69BE">
        <w:t>электронодонорных</w:t>
      </w:r>
      <w:proofErr w:type="spellEnd"/>
      <w:r w:rsidRPr="00CE69BE">
        <w:t xml:space="preserve">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>
        <w:t>.</w:t>
      </w:r>
    </w:p>
    <w:p w14:paraId="222C8AF2" w14:textId="021CC696" w:rsidR="00A82AA0" w:rsidRDefault="00A82AA0" w:rsidP="00A82AA0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21DB289A" wp14:editId="16BA4879">
                <wp:extent cx="6324453" cy="4185140"/>
                <wp:effectExtent l="0" t="0" r="635" b="635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453" cy="4185140"/>
                          <a:chOff x="-695011" y="106527"/>
                          <a:chExt cx="6324453" cy="4185140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1520" y="106527"/>
                            <a:ext cx="1989299" cy="34494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695011" y="3546377"/>
                            <a:ext cx="6324453" cy="745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FC5E76" w14:textId="0A4DA027" w:rsidR="00BF150C" w:rsidRPr="007848E7" w:rsidRDefault="00BF150C" w:rsidP="00ED799C">
                              <w:pPr>
                                <w:pStyle w:val="af4"/>
                              </w:pPr>
                              <w:bookmarkStart w:id="30" w:name="_Ref135206479"/>
                              <w:r w:rsidRPr="00BD5502">
                                <w:t xml:space="preserve">Рисунок </w:t>
                              </w:r>
                              <w:fldSimple w:instr=" SEQ Рисунок \* ARABIC ">
                                <w:r w:rsidRPr="00BD5502">
                                  <w:t>2</w:t>
                                </w:r>
                              </w:fldSimple>
                              <w:bookmarkEnd w:id="30"/>
                              <w:r w:rsidRPr="00BD5502">
                                <w:t xml:space="preserve">. 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BD5502">
                                <w:t xml:space="preserve"> от одноэлектронного потенциала окисления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BD5502">
                                <w:t xml:space="preserve"> фенолов при тушении триплетных состояний </w:t>
                              </w:r>
                              <w:r w:rsidR="00ED799C" w:rsidRPr="00ED799C">
                                <w:t xml:space="preserve"> </w:t>
                              </w:r>
                              <w:r w:rsidRPr="00BD5502">
                                <w:t xml:space="preserve">2,6-дифенилбензохинона-1,4 (энергия триплетного состояния — 2,3 эВ) в бензоле (1) </w:t>
                              </w:r>
                              <w:proofErr w:type="spellStart"/>
                              <w:r w:rsidRPr="00BD5502">
                                <w:t>антантрона</w:t>
                              </w:r>
                              <w:proofErr w:type="spellEnd"/>
                              <w:r w:rsidRPr="00BD5502">
                                <w:t xml:space="preserve"> (энергия триплетного состояния — 1,6 эВ) в бензоле (2) </w:t>
                              </w:r>
                              <w:r w:rsidR="00ED799C" w:rsidRPr="00ED799C">
                                <w:t xml:space="preserve"> </w:t>
                              </w:r>
                              <w:r>
                                <w:t>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35" style="width:498pt;height:329.55pt;mso-position-horizontal-relative:char;mso-position-vertical-relative:line" coordorigin="-6950,1065" coordsize="63244,4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">
                <v:shape id="Рисунок 87" o:spid="_x0000_s1036" type="#_x0000_t75" style="position:absolute;left:14715;top:1065;width:19893;height:34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3" o:title=""/>
                </v:shape>
                <v:shape id="Надпись 88" o:spid="_x0000_s1037" type="#_x0000_t202" style="position:absolute;left:-6950;top:35463;width:63244;height:7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<v:textbox inset="0,0,0,0">
                    <w:txbxContent>
                      <w:p w14:paraId="13FC5E76" w14:textId="0A4DA027" w:rsidR="00BF150C" w:rsidRPr="007848E7" w:rsidRDefault="00BF150C" w:rsidP="00ED799C">
                        <w:pPr>
                          <w:pStyle w:val="af4"/>
                        </w:pPr>
                        <w:bookmarkStart w:id="31" w:name="_Ref135206479"/>
                        <w:r w:rsidRPr="00BD5502">
                          <w:t xml:space="preserve">Рисунок </w:t>
                        </w:r>
                        <w:fldSimple w:instr=" SEQ Рисунок \* ARABIC ">
                          <w:r w:rsidRPr="00BD5502">
                            <w:t>2</w:t>
                          </w:r>
                        </w:fldSimple>
                        <w:bookmarkEnd w:id="31"/>
                        <w:r w:rsidRPr="00BD5502">
                          <w:t xml:space="preserve">. 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BD5502">
                          <w:t xml:space="preserve"> от одноэлектронного потенциала окисления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BD5502">
                          <w:t xml:space="preserve"> фенолов при тушении триплетных состояний </w:t>
                        </w:r>
                        <w:r w:rsidR="00ED799C" w:rsidRPr="00ED799C">
                          <w:t xml:space="preserve"> </w:t>
                        </w:r>
                        <w:r w:rsidRPr="00BD5502">
                          <w:t xml:space="preserve">2,6-дифенилбензохинона-1,4 (энергия триплетного состояния — 2,3 эВ) в бензоле (1) </w:t>
                        </w:r>
                        <w:proofErr w:type="spellStart"/>
                        <w:r w:rsidRPr="00BD5502">
                          <w:t>антантрона</w:t>
                        </w:r>
                        <w:proofErr w:type="spellEnd"/>
                        <w:r w:rsidRPr="00BD5502">
                          <w:t xml:space="preserve"> (энергия триплетного состояния — 1,6 эВ) в бензоле (2) </w:t>
                        </w:r>
                        <w:r w:rsidR="00ED799C" w:rsidRPr="00ED799C">
                          <w:t xml:space="preserve"> </w:t>
                        </w:r>
                        <w:r>
                          <w:t>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A0F2FD" w14:textId="67CBD81C" w:rsidR="00EF5950" w:rsidRPr="00EE6AF8" w:rsidRDefault="00EF5950" w:rsidP="004129A8">
      <w:pPr>
        <w:pStyle w:val="a2"/>
      </w:pPr>
      <w:r>
        <w:lastRenderedPageBreak/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соединений,</w:t>
      </w:r>
      <w:r w:rsidR="00F52122" w:rsidRPr="00F52122">
        <w:t xml:space="preserve"> </w:t>
      </w:r>
      <w:r w:rsidR="00F52122">
        <w:t>они</w:t>
      </w:r>
      <w:r w:rsidR="00F52122" w:rsidRPr="00FA0E5D">
        <w:t xml:space="preserve"> были изучены наиболее подробно</w:t>
      </w:r>
      <w:r w:rsidR="00F52122">
        <w:t xml:space="preserve"> и</w:t>
      </w:r>
      <w:r w:rsidR="00F52122" w:rsidRPr="00FA0E5D">
        <w:t xml:space="preserve"> зависят от строения донора водорода</w:t>
      </w:r>
      <w:r w:rsidR="00F52122">
        <w:t xml:space="preserve">. В </w:t>
      </w:r>
      <w:r w:rsidR="00AC1CAC">
        <w:t xml:space="preserve">литературе </w:t>
      </w:r>
      <w:sdt>
        <w:sdtPr>
          <w:alias w:val="To edit, see citavi.com/edit"/>
          <w:tag w:val="CitaviPlaceholder#25774c0e-a2e7-4799-8c41-826aabb951c0"/>
          <w:id w:val="-901907249"/>
          <w:placeholder>
            <w:docPart w:val="DefaultPlaceholder_-1854013440"/>
          </w:placeholder>
        </w:sdtPr>
        <w:sdtContent>
          <w:r w:rsidR="00AC1CA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I1Nzc0YzBlLWEyZTctNDc5OS04YzQxLTgyNmFhYmI5NTFjMCIsIlRleHQiOiJbMTddIiwiV0FJVmVyc2lvbiI6IjYuMTUuMi4wIn0=}</w:instrText>
          </w:r>
          <w:r w:rsidR="00AC1CAC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AC1CAC">
            <w:fldChar w:fldCharType="end"/>
          </w:r>
        </w:sdtContent>
      </w:sdt>
      <w:r w:rsidR="00AC1CAC">
        <w:t xml:space="preserve"> </w:t>
      </w:r>
      <w:r w:rsidR="00F52122">
        <w:t xml:space="preserve">представлены константы тушения хинонов различными донорами </w:t>
      </w:r>
      <w:r w:rsidR="00F52122">
        <w:rPr>
          <w:lang w:val="en-US"/>
        </w:rPr>
        <w:t>H</w:t>
      </w:r>
      <w:r w:rsidR="00AE51F7">
        <w:t xml:space="preserve"> и константы гибели хинонов </w:t>
      </w:r>
      <w:r w:rsidR="000C38B6">
        <w:t xml:space="preserve">в триплетном состоянии </w:t>
      </w:r>
      <w:r w:rsidR="00AE51F7">
        <w:t>на разных донорах электрона</w:t>
      </w:r>
      <w:r w:rsidR="00F52122">
        <w:t>.</w:t>
      </w:r>
      <w:r>
        <w:t xml:space="preserve"> </w:t>
      </w:r>
      <w:r w:rsidR="00F52122">
        <w:t>О</w:t>
      </w:r>
      <w:r>
        <w:t xml:space="preserve">днако для </w:t>
      </w:r>
      <w:r w:rsidR="00AC73FA">
        <w:t xml:space="preserve">рассматриваемых в работе </w:t>
      </w:r>
      <w:r>
        <w:t>о-хинонов значимым является</w:t>
      </w:r>
      <w:r w:rsidR="00AE51F7">
        <w:t xml:space="preserve"> </w:t>
      </w:r>
      <w:r>
        <w:t>перенос</w:t>
      </w:r>
      <w:r w:rsidR="00AE51F7">
        <w:t xml:space="preserve"> Н и е</w:t>
      </w:r>
      <w:r>
        <w:t xml:space="preserve"> от аминов </w:t>
      </w:r>
      <w:r w:rsidR="00AE51F7">
        <w:t>к</w:t>
      </w:r>
      <w:r>
        <w:t xml:space="preserve"> хинон</w:t>
      </w:r>
      <w:r w:rsidR="00AE51F7">
        <w:t>ам без диффузионных особенностей, поэтому они учтены в данной работе</w:t>
      </w:r>
      <w:r>
        <w:t>.</w:t>
      </w:r>
    </w:p>
    <w:p w14:paraId="7A1ADB32" w14:textId="34CD1603" w:rsidR="002D37FE" w:rsidRDefault="002D37FE" w:rsidP="009143C3">
      <w:pPr>
        <w:pStyle w:val="31"/>
      </w:pPr>
      <w:bookmarkStart w:id="32" w:name="_Toc135419992"/>
      <w:bookmarkEnd w:id="21"/>
      <w:r>
        <w:t>Радикальные реакции</w:t>
      </w:r>
      <w:bookmarkEnd w:id="32"/>
    </w:p>
    <w:p w14:paraId="32F782A1" w14:textId="0FAA160B" w:rsidR="002D37FE" w:rsidRDefault="002D37FE" w:rsidP="004129A8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 w:rsidR="000C38B6">
        <w:t>аминометильного</w:t>
      </w:r>
      <w:proofErr w:type="spellEnd"/>
      <w:r w:rsidR="000C38B6"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 w:rsidR="00104911">
        <w:t>формировать</w:t>
      </w:r>
      <w:r w:rsidR="00104911"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 w:rsidR="00E00D60">
        <w:t xml:space="preserve"> см. </w:t>
      </w:r>
      <w:r w:rsidR="00E00D60">
        <w:fldChar w:fldCharType="begin"/>
      </w:r>
      <w:r w:rsidR="00E00D60">
        <w:instrText xml:space="preserve"> REF _Ref135329259 \h </w:instrText>
      </w:r>
      <w:r w:rsidR="00E00D60">
        <w:fldChar w:fldCharType="separate"/>
      </w:r>
      <w:r w:rsidR="006E211B">
        <w:t xml:space="preserve">Схема </w:t>
      </w:r>
      <w:r w:rsidR="006E211B">
        <w:rPr>
          <w:noProof/>
        </w:rPr>
        <w:t>5</w:t>
      </w:r>
      <w:r w:rsidR="00E00D60">
        <w:fldChar w:fldCharType="end"/>
      </w:r>
      <w:r w:rsidR="00104911">
        <w:t>. Данное соединени</w:t>
      </w:r>
      <w:r w:rsidR="008E77E7">
        <w:t>е</w:t>
      </w:r>
      <w:r w:rsidR="00877B6A">
        <w:t xml:space="preserve"> неустойчив</w:t>
      </w:r>
      <w:r w:rsidR="00104911">
        <w:t>о и может трансформироваться с образованием в конечном итоге пирокатехина</w:t>
      </w:r>
      <w:r w:rsidR="00AC73FA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DefaultPlaceholder_-1854013440"/>
          </w:placeholder>
        </w:sdtPr>
        <w:sdtContent>
          <w:r w:rsidR="00AC73FA">
            <w:fldChar w:fldCharType="begin"/>
          </w:r>
          <w:r w:rsidR="00AC73F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AzMjQzY2M3LTFiNGUtNDcxMi04Y2FhLTZhMGE1YWE0YzllYyIsIlRleHQiOiJbMjldIiwiV0FJVmVyc2lvbiI6IjYuMTUuMi4wIn0=}</w:instrText>
          </w:r>
          <w:r w:rsidR="00AC73FA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AC73FA">
            <w:fldChar w:fldCharType="end"/>
          </w:r>
        </w:sdtContent>
      </w:sdt>
      <w:r w:rsidR="00877B6A">
        <w:t>.</w:t>
      </w:r>
    </w:p>
    <w:p w14:paraId="2EEAFC7E" w14:textId="7271AE52" w:rsidR="00E00D60" w:rsidRDefault="000C38B6" w:rsidP="000C38B6">
      <w:pPr>
        <w:pStyle w:val="aff5"/>
      </w:pPr>
      <w:r>
        <w:object w:dxaOrig="5631" w:dyaOrig="759" w14:anchorId="4B88FB72">
          <v:shape id="_x0000_i1027" type="#_x0000_t75" style="width:465.25pt;height:62.3pt" o:ole="">
            <v:imagedata r:id="rId24" o:title=""/>
          </v:shape>
          <o:OLEObject Type="Embed" ProgID="ChemDraw.Document.6.0" ShapeID="_x0000_i1027" DrawAspect="Content" ObjectID="_1746637548" r:id="rId25"/>
        </w:object>
      </w:r>
    </w:p>
    <w:p w14:paraId="7F640173" w14:textId="20D678CB" w:rsidR="00E00D60" w:rsidRPr="007848E7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33" w:name="_Ref135329259"/>
      <w:r>
        <w:t xml:space="preserve">Схема </w:t>
      </w:r>
      <w:fldSimple w:instr=" SEQ Схема \* ARABIC ">
        <w:r w:rsidR="00B403C2">
          <w:rPr>
            <w:noProof/>
          </w:rPr>
          <w:t>5</w:t>
        </w:r>
      </w:fldSimple>
      <w:bookmarkEnd w:id="33"/>
      <w:r>
        <w:t xml:space="preserve">. Механизм </w:t>
      </w:r>
      <w:r w:rsidR="008E77E7">
        <w:t xml:space="preserve">образования </w:t>
      </w:r>
      <w:proofErr w:type="spellStart"/>
      <w:r>
        <w:t>фенолэфира</w:t>
      </w:r>
      <w:proofErr w:type="spellEnd"/>
      <w:r>
        <w:t>.</w:t>
      </w:r>
    </w:p>
    <w:p w14:paraId="4718C046" w14:textId="640436E0" w:rsidR="000758F9" w:rsidRDefault="00877B6A" w:rsidP="009143C3">
      <w:pPr>
        <w:pStyle w:val="a3"/>
      </w:pPr>
      <w:r>
        <w:t xml:space="preserve">При этом в системе наблюдается равновесие между </w:t>
      </w:r>
      <w:proofErr w:type="spellStart"/>
      <w:r>
        <w:t>оксифеноксильными</w:t>
      </w:r>
      <w:proofErr w:type="spellEnd"/>
      <w:r>
        <w:t xml:space="preserve"> радикалами, хиноном и пирокатехином</w:t>
      </w:r>
      <w:r w:rsidR="009A0C45"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8BD14507C49E4F8F8A8BEC63E1DBF48D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6E211B">
        <w:t xml:space="preserve">Схема </w:t>
      </w:r>
      <w:r w:rsidR="006E211B">
        <w:rPr>
          <w:noProof/>
        </w:rPr>
        <w:t>6</w:t>
      </w:r>
      <w:r>
        <w:fldChar w:fldCharType="end"/>
      </w:r>
      <w:r w:rsidR="006258BC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DefaultPlaceholder_-1854013440"/>
          </w:placeholder>
        </w:sdtPr>
        <w:sdtContent>
          <w:r w:rsidR="006258B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zdkNzIzMmEtYzNmMC00ZmRmLTg4NTktOWE3OTJjNTcwMTU0IiwiVGV4dCI6IlszMl0iLCJXQUlWZXJzaW9uIjoiNi4xNS4yLjAifQ==}</w:instrText>
          </w:r>
          <w:r w:rsidR="006258BC"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 w:rsidR="006258BC"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C29AC1D4C1EE434D9931215314D71031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>.</w:t>
      </w:r>
    </w:p>
    <w:p w14:paraId="2F9F2B88" w14:textId="609E217C" w:rsidR="000C38B6" w:rsidRPr="000C38B6" w:rsidRDefault="000C38B6" w:rsidP="000C38B6">
      <w:pPr>
        <w:pStyle w:val="aff5"/>
      </w:pPr>
      <w:r>
        <w:object w:dxaOrig="6370" w:dyaOrig="756" w14:anchorId="5D81DCD3">
          <v:shape id="_x0000_i1028" type="#_x0000_t75" style="width:470.3pt;height:55.4pt" o:ole="">
            <v:imagedata r:id="rId26" o:title=""/>
          </v:shape>
          <o:OLEObject Type="Embed" ProgID="ChemDraw.Document.6.0" ShapeID="_x0000_i1028" DrawAspect="Content" ObjectID="_1746637549" r:id="rId27"/>
        </w:object>
      </w:r>
    </w:p>
    <w:p w14:paraId="5FFFB8E0" w14:textId="586A1C18" w:rsidR="000758F9" w:rsidRPr="0062379C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34" w:name="_Ref135051676"/>
      <w:r>
        <w:t xml:space="preserve">Схема </w:t>
      </w:r>
      <w:fldSimple w:instr=" SEQ Схема \* ARABIC ">
        <w:r w:rsidR="00B403C2">
          <w:rPr>
            <w:noProof/>
          </w:rPr>
          <w:t>6</w:t>
        </w:r>
      </w:fldSimple>
      <w:bookmarkEnd w:id="34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04130575" w14:textId="35A8E8CB" w:rsidR="00877B6A" w:rsidRDefault="00F52122" w:rsidP="004129A8">
      <w:pPr>
        <w:pStyle w:val="a2"/>
      </w:pPr>
      <w:r>
        <w:t xml:space="preserve">Эта реакция является ингибирующей </w:t>
      </w:r>
      <w:r w:rsidR="00C827E8">
        <w:t xml:space="preserve">радикальную </w:t>
      </w:r>
      <w:r>
        <w:t>полимеризаци</w:t>
      </w:r>
      <w:r w:rsidR="00C827E8">
        <w:t>ю</w:t>
      </w:r>
      <w:r w:rsidR="00810FDE">
        <w:t xml:space="preserve">. </w:t>
      </w:r>
      <w:r w:rsidR="00877B6A">
        <w:t xml:space="preserve">Эффективность ингибирования радикальной полимеризации хинонами определяется их </w:t>
      </w:r>
      <w:proofErr w:type="spellStart"/>
      <w:proofErr w:type="gramStart"/>
      <w:r w:rsidR="00877B6A">
        <w:t>электроно</w:t>
      </w:r>
      <w:proofErr w:type="spellEnd"/>
      <w:r w:rsidR="00877B6A">
        <w:t>-акцепторными</w:t>
      </w:r>
      <w:proofErr w:type="gramEnd"/>
      <w:r w:rsidR="00877B6A"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 w:rsidR="00877B6A">
        <w:t>семихиноне</w:t>
      </w:r>
      <w:proofErr w:type="spellEnd"/>
      <w:r w:rsidR="00877B6A">
        <w:t xml:space="preserve"> по сравнению с </w:t>
      </w:r>
      <w:proofErr w:type="spellStart"/>
      <w:r w:rsidR="00877B6A">
        <w:t>оксифеноксилом</w:t>
      </w:r>
      <w:proofErr w:type="spellEnd"/>
      <w:r w:rsidR="00877B6A">
        <w:t xml:space="preserve">. Это может препятствовать рекомбинации радикалов </w:t>
      </w:r>
      <w:proofErr w:type="spellStart"/>
      <w:r w:rsidR="00877B6A">
        <w:t>семихинона</w:t>
      </w:r>
      <w:proofErr w:type="spellEnd"/>
      <w:r w:rsidR="00877B6A">
        <w:t xml:space="preserve"> и увеличивать вероятность реакции </w:t>
      </w:r>
      <w:proofErr w:type="spellStart"/>
      <w:r w:rsidR="00877B6A">
        <w:t>диспропорционирования</w:t>
      </w:r>
      <w:proofErr w:type="spellEnd"/>
      <w:r w:rsidR="00877B6A">
        <w:t xml:space="preserve"> радикалов с образованием пирокатехина по </w:t>
      </w:r>
      <w:r w:rsidR="00877B6A">
        <w:fldChar w:fldCharType="begin"/>
      </w:r>
      <w:r w:rsidR="00877B6A">
        <w:instrText xml:space="preserve"> REF _Ref135052313 \h </w:instrText>
      </w:r>
      <w:r w:rsidR="00877B6A">
        <w:fldChar w:fldCharType="separate"/>
      </w:r>
      <w:r w:rsidR="0043307F">
        <w:t xml:space="preserve">Схема </w:t>
      </w:r>
      <w:r w:rsidR="0043307F">
        <w:rPr>
          <w:noProof/>
        </w:rPr>
        <w:t>7</w:t>
      </w:r>
      <w:r w:rsidR="00877B6A">
        <w:fldChar w:fldCharType="end"/>
      </w:r>
      <w:r w:rsidR="00877B6A"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0BED1A2D8EE14E7E97285AAA69121761"/>
          </w:placeholder>
        </w:sdtPr>
        <w:sdtContent>
          <w:r w:rsidR="00877B6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 w:rsidR="00877B6A">
            <w:fldChar w:fldCharType="separate"/>
          </w:r>
          <w:hyperlink w:anchor="_CTVL0017c42405d132d46b1b4369905265ff9d2" w:tooltip="Багдасарьян Х.С. Теория радикальной полимеризации / Багдасарьян Х.С.: Наука, 1966." w:history="1">
            <w:r w:rsidR="006D4713">
              <w:t>[35]</w:t>
            </w:r>
          </w:hyperlink>
          <w:r w:rsidR="00877B6A">
            <w:fldChar w:fldCharType="end"/>
          </w:r>
        </w:sdtContent>
      </w:sdt>
      <w:r w:rsidR="00877B6A">
        <w:t xml:space="preserve">. </w:t>
      </w:r>
      <w:r w:rsidR="00BE00AC">
        <w:t>Однако в данной работе моделируется лишь инициирование системы, поэтому эта реакция не используется при расчетах.</w:t>
      </w:r>
    </w:p>
    <w:p w14:paraId="3CF865EF" w14:textId="1DD92C3F" w:rsidR="000758F9" w:rsidRDefault="000C38B6" w:rsidP="004129A8">
      <w:pPr>
        <w:pStyle w:val="a2"/>
      </w:pPr>
      <w:r>
        <w:object w:dxaOrig="9495" w:dyaOrig="1697" w14:anchorId="6A49C8F8">
          <v:shape id="_x0000_i1029" type="#_x0000_t75" style="width:467.55pt;height:83.55pt" o:ole="">
            <v:imagedata r:id="rId28" o:title=""/>
          </v:shape>
          <o:OLEObject Type="Embed" ProgID="ChemDraw.Document.6.0" ShapeID="_x0000_i1029" DrawAspect="Content" ObjectID="_1746637550" r:id="rId29"/>
        </w:object>
      </w:r>
    </w:p>
    <w:p w14:paraId="68C51DB0" w14:textId="63B2BF28" w:rsidR="00877B6A" w:rsidRPr="000758F9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35" w:name="_Ref135052313"/>
      <w:r>
        <w:t xml:space="preserve">Схема </w:t>
      </w:r>
      <w:fldSimple w:instr=" SEQ Схема \* ARABIC ">
        <w:r w:rsidR="00B403C2">
          <w:rPr>
            <w:noProof/>
          </w:rPr>
          <w:t>7</w:t>
        </w:r>
      </w:fldSimple>
      <w:bookmarkEnd w:id="35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35815E8" w14:textId="78F18853" w:rsidR="002D37FE" w:rsidRDefault="00877B6A" w:rsidP="004129A8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Pr="00877B6A">
        <w:t xml:space="preserve"> </w:t>
      </w:r>
      <w:r w:rsidRPr="00E303DB">
        <w:t xml:space="preserve">Например, 3,5- и 3,6-ди-трет-бутилбензохинонов-1,2 в присутствии соответствующих им пирокатехинов приводит к образованию </w:t>
      </w:r>
      <w:proofErr w:type="spellStart"/>
      <w:r w:rsidRPr="00E303DB">
        <w:t>семихинонов</w:t>
      </w:r>
      <w:proofErr w:type="spellEnd"/>
      <w:r w:rsidRPr="00E303DB">
        <w:t xml:space="preserve">, которые после </w:t>
      </w:r>
      <w:proofErr w:type="spellStart"/>
      <w:r w:rsidRPr="00E303DB">
        <w:t>диспропорционируют</w:t>
      </w:r>
      <w:proofErr w:type="spellEnd"/>
      <w:r w:rsidRPr="00E303DB">
        <w:t xml:space="preserve">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DefaultPlaceholder_-1854013440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 w:rsidR="003E06C9">
        <w:t xml:space="preserve">, </w:t>
      </w:r>
      <w:r w:rsidR="006D4713">
        <w:t xml:space="preserve">как уже было написано, </w:t>
      </w:r>
      <w:r w:rsidR="003E06C9">
        <w:t>она равновесна с константой</w:t>
      </w:r>
      <w:r w:rsidR="00F706E1">
        <w:t xml:space="preserve"> данной реакции</w:t>
      </w:r>
      <w:r w:rsidR="003E06C9"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~0,5*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="003E06C9" w:rsidRPr="006D4713">
        <w:rPr>
          <w:b/>
          <w:bCs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990b848f-04cb-4c87-b723-053d1a87b473"/>
          <w:id w:val="953368480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3E06C9" w:rsidRPr="003E06C9">
            <w:rPr>
              <w:lang w:val="en-US"/>
            </w:rPr>
            <w:fldChar w:fldCharType="begin"/>
          </w:r>
          <w:r w:rsidR="00A14BBC">
            <w:rPr>
              <w:lang w:val="en-US"/>
            </w:rPr>
            <w:instrText>ADDIN</w:instrText>
          </w:r>
          <w:r w:rsidR="00A14BBC" w:rsidRPr="00914C22">
            <w:instrText xml:space="preserve"> </w:instrText>
          </w:r>
          <w:r w:rsidR="00A14BBC">
            <w:rPr>
              <w:lang w:val="en-US"/>
            </w:rPr>
            <w:instrText>CitaviPlaceholder</w:instrText>
          </w:r>
          <w:r w:rsidR="00A14BBC" w:rsidRPr="00914C22">
            <w:instrText>{</w:instrText>
          </w:r>
          <w:r w:rsidR="00A14BBC">
            <w:rPr>
              <w:lang w:val="en-US"/>
            </w:rPr>
            <w:instrText>eyIkaWQiOiIxIiwiJHR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cGUiOiJTd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DaXRhdGlvbnMuV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yZFBsYWNlaG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sZGVyLCBTd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aSIsIkVudHJpZXMiOlt</w:instrText>
          </w:r>
          <w:r w:rsidR="00A14BBC" w:rsidRPr="00914C22">
            <w:instrText>7</w:instrText>
          </w:r>
          <w:r w:rsidR="00A14BBC">
            <w:rPr>
              <w:lang w:val="en-US"/>
            </w:rPr>
            <w:instrText>IiRpZCI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IjIiLCIkdHlwZSI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IlN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aXNzQWNhZGVtaWMuQ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YXZpLkNpdGF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aW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ucy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Xb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JkUGxhY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Vob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xkZXJFbnRyeSwgU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DaXRhdmkiLCJJZCI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IjUyMjczZGJjLWI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YmMtNGI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Mi</w:instrText>
          </w:r>
          <w:r w:rsidR="00A14BBC" w:rsidRPr="00914C22">
            <w:instrText>04</w:instrText>
          </w:r>
          <w:r w:rsidR="00A14BBC">
            <w:rPr>
              <w:lang w:val="en-US"/>
            </w:rPr>
            <w:instrText>NGVmLTc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ZTY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OWMzNzA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NyIsIlJhbmdlTGVuZ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RoIjo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LCJSZWZlcmVuY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VJZCI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IjMyMGMyY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Q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LThlNjctNGZlMS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iODRiLTBkYTZjYzc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VkNyIsIlBhZ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VSYW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eyIkaWQiOiIzIiwiJHR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cGUiOiJTd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FjYWRlbWljLlBhZ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VSYW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nZSwgU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pYyIsIkVuZFBhZ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UiOnsiJGlkIjoiNCIsIiR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eXBlIjoiU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QYWdlTnVtYmVyLCBTd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FjYWRlbWljIiwiSXNGdWxseU</w:instrText>
          </w:r>
          <w:r w:rsidR="00A14BBC" w:rsidRPr="00914C22">
            <w:instrText>51</w:instrText>
          </w:r>
          <w:r w:rsidR="00A14BBC">
            <w:rPr>
              <w:lang w:val="en-US"/>
            </w:rPr>
            <w:instrText>bWVyaWMiOmZhbHNlLCJOdW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iZXJpbmdUeXBlIjowLCJOdW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lcmFsU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lzdGVtIjowfSwiTnVtYmVyaW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nVHlwZSI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MCwiTnVtZXJhbFN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RlbSI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RhcnRQYWdlIjp</w:instrText>
          </w:r>
          <w:r w:rsidR="00A14BBC" w:rsidRPr="00914C22">
            <w:instrText>7</w:instrText>
          </w:r>
          <w:r w:rsidR="00A14BBC">
            <w:rPr>
              <w:lang w:val="en-US"/>
            </w:rPr>
            <w:instrText>IiRpZCI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IjUiLCIkdHlwZSI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IlN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aXNzQWNhZGVtaWMuUGFnZU</w:instrText>
          </w:r>
          <w:r w:rsidR="00A14BBC" w:rsidRPr="00914C22">
            <w:instrText>51</w:instrText>
          </w:r>
          <w:r w:rsidR="00A14BBC">
            <w:rPr>
              <w:lang w:val="en-US"/>
            </w:rPr>
            <w:instrText>bWJlciwgU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pYyIsIklzRnVsbHlOdW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lcmljIjpmYWxzZSwiTnVtYmVyaW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nVHlwZSI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MCwiTnVtZXJhbFN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RlbSI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MH</w:instrText>
          </w:r>
          <w:r w:rsidR="00A14BBC" w:rsidRPr="00914C22">
            <w:instrText>19</w:instrText>
          </w:r>
          <w:r w:rsidR="00A14BBC">
            <w:rPr>
              <w:lang w:val="en-US"/>
            </w:rPr>
            <w:instrText>LCJSZWZlcmVuY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UiOnsiJGlkIjoiNiIsIiR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eXBlIjoiU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dpc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NBY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FkZW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pYy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DaXRhdmkuUmVmZXJlbmNlLCBTd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aSIsIkFic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RyYWN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Q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tcGxleGl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eSI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MCwiQWJzdHJhY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RTb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VyY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VUZXh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Rm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ybWF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IjowLCJBdXRob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JzIjpbeyIkaWQiOiI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IiwiJHR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cGUiOiJTd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lzc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FjYWRlbWljLkNpdGF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aS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QZXJzb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sIFN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aXNzQWNhZGVtaWMuQ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YXZpIiwiRmlyc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ROYW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lIjoi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Jsu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JguIiwiTGFzdE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hbWUiOiLQnNCw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LfQsNC</w:instrText>
          </w:r>
          <w:r w:rsidR="00A14BBC" w:rsidRPr="00914C22">
            <w:instrText>70</w:instrText>
          </w:r>
          <w:r w:rsidR="00A14BBC">
            <w:rPr>
              <w:lang w:val="en-US"/>
            </w:rPr>
            <w:instrText>LXRhtC</w:instrText>
          </w:r>
          <w:r w:rsidR="00A14BBC" w:rsidRPr="00914C22">
            <w:instrText>60</w:instrText>
          </w:r>
          <w:r w:rsidR="00A14BBC">
            <w:rPr>
              <w:lang w:val="en-US"/>
            </w:rPr>
            <w:instrText>LDRjyIsIlByb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RlZCI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ZmFsc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UsIlNleCI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MCwiQ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JlYXRlZEJ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IjoiX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hPTUUiLCJDcmVhdGVkT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iOiIyMDIzLTA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LTE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VDExOjMyOjA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IiwiTW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="00A14BBC" w:rsidRPr="00914C22">
            <w:instrText>60</w:instrText>
          </w:r>
          <w:r w:rsidR="00A14BBC">
            <w:rPr>
              <w:lang w:val="en-US"/>
            </w:rPr>
            <w:instrText>LAg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Lgg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LrQsNGC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LDQu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C</w:instrText>
          </w:r>
          <w:r w:rsidR="00A14BBC" w:rsidRPr="00914C22">
            <w:instrText>40</w:instrText>
          </w:r>
          <w:r w:rsidR="00A14BBC">
            <w:rPr>
              <w:lang w:val="en-US"/>
            </w:rPr>
            <w:instrText>LcuIiwiUGFnaW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hdGlvbiI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MCwiUHJvdGVjdGVkIjpmYWxzZSwiQ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JlYXRlZEJ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IjoiX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hPTUUiLCJDcmVhdGVkT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iOiIyMDIzLTA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LTE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VDExOjMyOjA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IiwiTW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kaWZpZWRCeSI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IT</w:instrText>
          </w:r>
          <w:r w:rsidR="00A14BBC" w:rsidRPr="00914C22">
            <w:instrText>01</w:instrText>
          </w:r>
          <w:r w:rsidR="00A14BBC">
            <w:rPr>
              <w:lang w:val="en-US"/>
            </w:rPr>
            <w:instrText>FIiwiSWQiOiJiNGZiZjdiNy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wN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E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LTQ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NmUtYWM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Yi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jOTdjYmI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YzU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YWMiLCJNb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RpZmllZE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uIjoiMjAyMy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wNS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xNVQxMTozMjowOSIsIlByb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plY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QiOnsiJHJlZiI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IjgifX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sIlB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Ymxpc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hlcnMiOltdLCJRdW</w:instrText>
          </w:r>
          <w:r w:rsidR="00A14BBC" w:rsidRPr="00914C22">
            <w:instrText>90</w:instrText>
          </w:r>
          <w:r w:rsidR="00A14BBC">
            <w:rPr>
              <w:lang w:val="en-US"/>
            </w:rPr>
            <w:instrText>YXRpb</w:instrText>
          </w:r>
          <w:r w:rsidR="00A14BBC" w:rsidRPr="00914C22">
            <w:instrText>25</w:instrText>
          </w:r>
          <w:r w:rsidR="00A14BBC">
            <w:rPr>
              <w:lang w:val="en-US"/>
            </w:rPr>
            <w:instrText>zIjpbXSwiUmF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nIjowLCJSZWZlcmVuY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VUeXBlIjoiSm</w:instrText>
          </w:r>
          <w:r w:rsidR="00A14BBC" w:rsidRPr="00914C22">
            <w:instrText>91</w:instrText>
          </w:r>
          <w:r w:rsidR="00A14BBC">
            <w:rPr>
              <w:lang w:val="en-US"/>
            </w:rPr>
            <w:instrText>cm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hbEFydGljbGUiLCJTaG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ydFRpdGxlVXBkYXRlVHlwZSI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MCwiU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RhdGljSWRzIjpbIjA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MjMwN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NjLTY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ODAtNDgwZC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hY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FjLWIxMTRlOTAzM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JjYiJdLCJUYWJsZU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mQ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udGVudHNDb</w:instrText>
          </w:r>
          <w:r w:rsidR="00A14BBC" w:rsidRPr="00914C22">
            <w:instrText>21</w:instrText>
          </w:r>
          <w:r w:rsidR="00A14BBC">
            <w:rPr>
              <w:lang w:val="en-US"/>
            </w:rPr>
            <w:instrText>wbGV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aXR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IjowLCJUYWJsZU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mQ</w:instrText>
          </w:r>
          <w:r w:rsidR="00A14BBC" w:rsidRPr="00914C22">
            <w:instrText>29</w:instrText>
          </w:r>
          <w:r w:rsidR="00A14BBC">
            <w:rPr>
              <w:lang w:val="en-US"/>
            </w:rPr>
            <w:instrText>udGVudHNTb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VyY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VUZXh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Rm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ybWF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IjowLCJUYXNrcyI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W</w:instrText>
          </w:r>
          <w:r w:rsidR="00A14BBC" w:rsidRPr="00914C22">
            <w:instrText>10</w:instrText>
          </w:r>
          <w:r w:rsidR="00A14BBC">
            <w:rPr>
              <w:lang w:val="en-US"/>
            </w:rPr>
            <w:instrText>sIlRyYW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zbGF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JzIjpbXSwiVm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sdW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lIjoiMzAiLCJZZWFyIjoiMTk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OSIsIlllYXJSZXNvbHZlZCI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IjE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ODkiLCJDcmVhdGVkQnkiOiJfSE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NRSIsIkNyZWF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ZWRPbiI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IjIwMjMtMDUtMTVUMTE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MzE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NDYiLCJNb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RpZmllZEJ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IjoiX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hPTUUiLCJJZCI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IjMyMGMyY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Q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LThlNjctNGZlMS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iODRiLTBkYTZjYzc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N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VkNyIsIk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vZGlmaWVkT</w:instrText>
          </w:r>
          <w:r w:rsidR="00A14BBC" w:rsidRPr="00914C22">
            <w:instrText>24</w:instrText>
          </w:r>
          <w:r w:rsidR="00A14BBC">
            <w:rPr>
              <w:lang w:val="en-US"/>
            </w:rPr>
            <w:instrText>iOiIyMDIzLTA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LTI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VDE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OjAyOjEzIiwiUHJvamVjdCI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eyIkcmVmIjoiOCJ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fSwiVXNlTnVtYmVyaW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nVHlwZU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mUGFyZW</w:instrText>
          </w:r>
          <w:r w:rsidR="00A14BBC" w:rsidRPr="00914C22">
            <w:instrText>50</w:instrText>
          </w:r>
          <w:r w:rsidR="00A14BBC">
            <w:rPr>
              <w:lang w:val="en-US"/>
            </w:rPr>
            <w:instrText>RG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jdW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lbnQiOmZhbHNlfV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sIkZvcm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hdHRlZFRleHQiOnsiJGlkIjoiMTEiLCJDb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VudCI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MSwiVGV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dFVuaXRzIjpbeyIkaWQiOiIxMiIsIkZvbnRTdHlsZSI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eyIkaWQiOiIxMyIsIk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ldXRyYWwiOnRydWV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LCJSZWFkaW</w:instrText>
          </w:r>
          <w:r w:rsidR="00A14BBC" w:rsidRPr="00914C22">
            <w:instrText>5</w:instrText>
          </w:r>
          <w:r w:rsidR="00A14BBC">
            <w:rPr>
              <w:lang w:val="en-US"/>
            </w:rPr>
            <w:instrText>nT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JkZXIiOjEsIlRleHQiOiJbMzNdIn</w:instrText>
          </w:r>
          <w:r w:rsidR="00A14BBC" w:rsidRPr="00914C22">
            <w:instrText>1</w:instrText>
          </w:r>
          <w:r w:rsidR="00A14BBC">
            <w:rPr>
              <w:lang w:val="en-US"/>
            </w:rPr>
            <w:instrText>dfSwiVGFnIjoiQ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l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YXZpUGxhY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Vob</w:instrText>
          </w:r>
          <w:r w:rsidR="00A14BBC" w:rsidRPr="00914C22">
            <w:instrText>2</w:instrText>
          </w:r>
          <w:r w:rsidR="00A14BBC">
            <w:rPr>
              <w:lang w:val="en-US"/>
            </w:rPr>
            <w:instrText>xkZXIjOTkwYjg</w:instrText>
          </w:r>
          <w:r w:rsidR="00A14BBC" w:rsidRPr="00914C22">
            <w:instrText>0</w:instrText>
          </w:r>
          <w:r w:rsidR="00A14BBC">
            <w:rPr>
              <w:lang w:val="en-US"/>
            </w:rPr>
            <w:instrText>OGYtMDRjYi</w:instrText>
          </w:r>
          <w:r w:rsidR="00A14BBC" w:rsidRPr="00914C22">
            <w:instrText>00</w:instrText>
          </w:r>
          <w:r w:rsidR="00A14BBC">
            <w:rPr>
              <w:lang w:val="en-US"/>
            </w:rPr>
            <w:instrText>Yzg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LWI</w:instrText>
          </w:r>
          <w:r w:rsidR="00A14BBC" w:rsidRPr="00914C22">
            <w:instrText>3</w:instrText>
          </w:r>
          <w:r w:rsidR="00A14BBC">
            <w:rPr>
              <w:lang w:val="en-US"/>
            </w:rPr>
            <w:instrText>MjMtMDUzZDFhODdiNDczIiwiVGV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dCI</w:instrText>
          </w:r>
          <w:r w:rsidR="00A14BBC" w:rsidRPr="00914C22">
            <w:instrText>6</w:instrText>
          </w:r>
          <w:r w:rsidR="00A14BBC">
            <w:rPr>
              <w:lang w:val="en-US"/>
            </w:rPr>
            <w:instrText>IlszM</w:instrText>
          </w:r>
          <w:r w:rsidR="00A14BBC" w:rsidRPr="00914C22">
            <w:instrText>10</w:instrText>
          </w:r>
          <w:r w:rsidR="00A14BBC">
            <w:rPr>
              <w:lang w:val="en-US"/>
            </w:rPr>
            <w:instrText>iLCJXQUlWZXJzaW</w:instrText>
          </w:r>
          <w:r w:rsidR="00A14BBC" w:rsidRPr="00914C22">
            <w:instrText>9</w:instrText>
          </w:r>
          <w:r w:rsidR="00A14BBC">
            <w:rPr>
              <w:lang w:val="en-US"/>
            </w:rPr>
            <w:instrText>uIjoiNi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xNS</w:instrText>
          </w:r>
          <w:r w:rsidR="00A14BBC" w:rsidRPr="00914C22">
            <w:instrText>4</w:instrText>
          </w:r>
          <w:r w:rsidR="00A14BBC">
            <w:rPr>
              <w:lang w:val="en-US"/>
            </w:rPr>
            <w:instrText>yLjAifQ</w:instrText>
          </w:r>
          <w:r w:rsidR="00A14BBC" w:rsidRPr="00914C22">
            <w:instrText>==}</w:instrText>
          </w:r>
          <w:r w:rsidR="003E06C9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3E06C9" w:rsidRPr="003E06C9">
            <w:rPr>
              <w:lang w:val="en-US"/>
            </w:rPr>
            <w:fldChar w:fldCharType="end"/>
          </w:r>
        </w:sdtContent>
      </w:sdt>
      <w:r w:rsidR="00810FDE">
        <w:t xml:space="preserve">. Эта реакция – обратная к процессу фотовосстановления хинонов фенолами см. </w:t>
      </w:r>
      <w:r w:rsidR="00810FDE">
        <w:fldChar w:fldCharType="begin"/>
      </w:r>
      <w:r w:rsidR="00810FDE">
        <w:instrText xml:space="preserve"> REF _Ref135241766 \h </w:instrText>
      </w:r>
      <w:r w:rsidR="00810FDE">
        <w:fldChar w:fldCharType="separate"/>
      </w:r>
      <w:r w:rsidR="006E211B">
        <w:t xml:space="preserve">Схема </w:t>
      </w:r>
      <w:r w:rsidR="006E211B">
        <w:rPr>
          <w:noProof/>
        </w:rPr>
        <w:t>8</w:t>
      </w:r>
      <w:r w:rsidR="00810FDE">
        <w:fldChar w:fldCharType="end"/>
      </w:r>
      <w:r w:rsidR="00810FDE">
        <w:t xml:space="preserve"> .</w:t>
      </w:r>
      <w:r>
        <w:t xml:space="preserve"> </w:t>
      </w:r>
      <w:r w:rsidR="002D37FE" w:rsidRPr="00786CA9">
        <w:t xml:space="preserve">Кинетика исчезновения </w:t>
      </w:r>
      <w:proofErr w:type="spellStart"/>
      <w:r w:rsidR="000C38B6" w:rsidRPr="00E303DB">
        <w:t>оксифеноксильных</w:t>
      </w:r>
      <w:proofErr w:type="spellEnd"/>
      <w:r w:rsidR="000C38B6" w:rsidRPr="00E303DB">
        <w:t xml:space="preserve"> </w:t>
      </w:r>
      <w:r w:rsidR="002D37FE" w:rsidRPr="00786CA9">
        <w:t>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4CDB067AE1C443BBB1E05514450A0905"/>
          </w:placeholder>
        </w:sdtPr>
        <w:sdtContent>
          <w:r w:rsidR="002D37FE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yMDY1YzU2LWYyYWQtNDZlYy1iZGY1LTkxNTc4NGFkZGY2OCIsIlRleHQiOiJbMTddIiwiV0FJVmVyc2lvbiI6IjYuMTUuMi4wIn0=}</w:instrText>
          </w:r>
          <w:r w:rsidR="002D37FE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2D37FE">
            <w:fldChar w:fldCharType="end"/>
          </w:r>
        </w:sdtContent>
      </w:sdt>
      <w:r w:rsidR="002D37FE">
        <w:t>:</w:t>
      </w:r>
    </w:p>
    <w:p w14:paraId="557D35F2" w14:textId="4F1F50C8" w:rsidR="000C38B6" w:rsidRDefault="000C38B6" w:rsidP="000C38B6">
      <w:pPr>
        <w:pStyle w:val="aff5"/>
      </w:pPr>
      <w:r>
        <w:object w:dxaOrig="7798" w:dyaOrig="838" w14:anchorId="4203D3ED">
          <v:shape id="_x0000_i1030" type="#_x0000_t75" style="width:465.7pt;height:49.85pt" o:ole="">
            <v:imagedata r:id="rId30" o:title=""/>
          </v:shape>
          <o:OLEObject Type="Embed" ProgID="ChemDraw.Document.6.0" ShapeID="_x0000_i1030" DrawAspect="Content" ObjectID="_1746637551" r:id="rId31"/>
        </w:object>
      </w:r>
    </w:p>
    <w:p w14:paraId="209E1E81" w14:textId="7F609AF1" w:rsidR="000758F9" w:rsidRPr="00C503EE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36" w:name="_Ref135241766"/>
      <w:r>
        <w:t xml:space="preserve">Схема </w:t>
      </w:r>
      <w:fldSimple w:instr=" SEQ Схема \* ARABIC ">
        <w:r w:rsidR="00B403C2">
          <w:rPr>
            <w:noProof/>
          </w:rPr>
          <w:t>8</w:t>
        </w:r>
      </w:fldSimple>
      <w:bookmarkEnd w:id="36"/>
      <w:r>
        <w:t xml:space="preserve">. </w:t>
      </w:r>
      <w:proofErr w:type="spellStart"/>
      <w:r>
        <w:t>Диспропорционирование</w:t>
      </w:r>
      <w:proofErr w:type="spellEnd"/>
      <w:r>
        <w:t xml:space="preserve"> </w:t>
      </w:r>
      <w:proofErr w:type="spellStart"/>
      <w:r>
        <w:t>оксифенксильных</w:t>
      </w:r>
      <w:proofErr w:type="spellEnd"/>
      <w:r>
        <w:t xml:space="preserve"> радикалов.</w:t>
      </w:r>
    </w:p>
    <w:p w14:paraId="0B0C4FF0" w14:textId="15EA79D5" w:rsidR="002D37FE" w:rsidRPr="00E548AF" w:rsidRDefault="002D37FE" w:rsidP="004129A8">
      <w:pPr>
        <w:pStyle w:val="a2"/>
      </w:pPr>
      <w:r>
        <w:t xml:space="preserve">Константы скорости реакций гибели нейтральных </w:t>
      </w:r>
      <w:proofErr w:type="spellStart"/>
      <w:r w:rsidR="006258BC">
        <w:t>оксифенксильных</w:t>
      </w:r>
      <w:proofErr w:type="spellEnd"/>
      <w:r w:rsidR="006258BC">
        <w:t xml:space="preserve"> </w:t>
      </w:r>
      <w:r>
        <w:t xml:space="preserve">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43307F" w:rsidRPr="003D089E">
        <w:t xml:space="preserve">Таблица </w:t>
      </w:r>
      <w:r w:rsidR="0043307F"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DefaultPlaceholder_-1854013440"/>
          </w:placeholder>
        </w:sdtPr>
        <w:sdtContent>
          <w:r w:rsidR="009D078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FiMjYzYmFmLWU0ZmMtNDIyOC04YTA5LWU5ZjYyNzBkNTU3YSIsIlRleHQiOiJbMTddIiwiV0FJVmVyc2lvbiI6IjYuMTUuMi4wIn0=}</w:instrText>
          </w:r>
          <w:r w:rsidR="009D078A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9D078A">
            <w:fldChar w:fldCharType="end"/>
          </w:r>
        </w:sdtContent>
      </w:sdt>
      <w:r w:rsidR="00E548AF">
        <w:t xml:space="preserve"> </w:t>
      </w:r>
      <w:r>
        <w:t>(</w:t>
      </w:r>
      <w:commentRangeStart w:id="37"/>
      <w:r>
        <w:t xml:space="preserve">по константам скорости реакций </w:t>
      </w:r>
      <w:proofErr w:type="spellStart"/>
      <w:r w:rsidR="006258BC">
        <w:t>оксифенксильных</w:t>
      </w:r>
      <w:proofErr w:type="spellEnd"/>
      <w:r w:rsidR="006258BC">
        <w:t xml:space="preserve"> </w:t>
      </w:r>
      <w:r>
        <w:t>радикалов других хинонов можно оценить значения для соответствующих реакций</w:t>
      </w:r>
      <w:r w:rsidR="000930F5">
        <w:t xml:space="preserve"> </w:t>
      </w:r>
      <w:r w:rsidR="00E548AF">
        <w:t>рассматриваемых</w:t>
      </w:r>
      <w:r>
        <w:t xml:space="preserve"> о-хинонов</w:t>
      </w:r>
      <w:r w:rsidR="00E548AF">
        <w:t xml:space="preserve">, информации по константам </w:t>
      </w:r>
      <w:proofErr w:type="spellStart"/>
      <w:r w:rsidR="00E548AF">
        <w:t>диспопроционирования</w:t>
      </w:r>
      <w:proofErr w:type="spellEnd"/>
      <w:r w:rsidR="00E548AF">
        <w:t xml:space="preserve"> </w:t>
      </w:r>
      <w:proofErr w:type="spellStart"/>
      <w:r w:rsidR="00E548AF">
        <w:t>семихинонных</w:t>
      </w:r>
      <w:proofErr w:type="spellEnd"/>
      <w:r w:rsidR="00E548AF">
        <w:t xml:space="preserve"> радикалов нужных о-</w:t>
      </w:r>
      <w:proofErr w:type="spellStart"/>
      <w:r w:rsidR="00E548AF">
        <w:t>хинонв</w:t>
      </w:r>
      <w:proofErr w:type="spellEnd"/>
      <w:r w:rsidR="00E548AF">
        <w:t xml:space="preserve"> не было </w:t>
      </w:r>
      <w:commentRangeStart w:id="38"/>
      <w:r w:rsidR="00E548AF">
        <w:t>найдено</w:t>
      </w:r>
      <w:commentRangeEnd w:id="37"/>
      <w:r w:rsidR="00E548AF">
        <w:rPr>
          <w:rStyle w:val="afc"/>
          <w:rFonts w:eastAsia="SimSun" w:cstheme="minorBidi"/>
          <w:color w:val="auto"/>
          <w:lang w:eastAsia="en-US"/>
        </w:rPr>
        <w:commentReference w:id="37"/>
      </w:r>
      <w:commentRangeEnd w:id="38"/>
      <w:r w:rsidR="00E505F9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38"/>
      </w:r>
      <w:r>
        <w:t>).</w:t>
      </w:r>
      <w:r w:rsidR="00E548AF" w:rsidRPr="00E548AF">
        <w:t xml:space="preserve"> </w:t>
      </w:r>
    </w:p>
    <w:p w14:paraId="13575584" w14:textId="77777777" w:rsidR="002D37FE" w:rsidRDefault="002D37FE" w:rsidP="002D37FE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220F6F3C" wp14:editId="2E6074FA">
                <wp:extent cx="5905500" cy="4385527"/>
                <wp:effectExtent l="0" t="0" r="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4385527"/>
                          <a:chOff x="-304832" y="212313"/>
                          <a:chExt cx="5906120" cy="4386694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690223" y="421939"/>
                            <a:ext cx="4080397" cy="4177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9DABB" w14:textId="30C9FDB7" w:rsidR="00BF150C" w:rsidRPr="003D089E" w:rsidRDefault="00BF150C" w:rsidP="009143C3">
                              <w:pPr>
                                <w:pStyle w:val="af4"/>
                              </w:pPr>
                              <w:bookmarkStart w:id="39" w:name="_Ref135124116"/>
                              <w:bookmarkStart w:id="40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39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4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F6F3C" id="Группа 77" o:spid="_x0000_s1038" style="width:465pt;height:345.3pt;mso-position-horizontal-relative:char;mso-position-vertical-relative:line" coordorigin="-3048,2123" coordsize="59061,43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">
                <v:shape id="Рисунок 75" o:spid="_x0000_s1039" type="#_x0000_t75" style="position:absolute;left:6902;top:4219;width:40804;height:4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33" o:title="" croptop="4354f"/>
                </v:shape>
                <v:shape id="Надпись 76" o:spid="_x0000_s1040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7DE9DABB" w14:textId="30C9FDB7" w:rsidR="00BF150C" w:rsidRPr="003D089E" w:rsidRDefault="00BF150C" w:rsidP="009143C3">
                        <w:pPr>
                          <w:pStyle w:val="af4"/>
                        </w:pPr>
                        <w:bookmarkStart w:id="41" w:name="_Ref135124116"/>
                        <w:bookmarkStart w:id="42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41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42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D69505" w14:textId="32377B23" w:rsidR="00D1407E" w:rsidRDefault="00450EDD" w:rsidP="009143C3">
      <w:pPr>
        <w:pStyle w:val="31"/>
      </w:pPr>
      <w:bookmarkStart w:id="43" w:name="_Toc135419993"/>
      <w:r>
        <w:t>Стабильность продуктов реакции фотовосстановления</w:t>
      </w:r>
      <w:bookmarkEnd w:id="43"/>
    </w:p>
    <w:p w14:paraId="4518D33A" w14:textId="07F744DF" w:rsidR="00383542" w:rsidRDefault="00F87803" w:rsidP="004129A8">
      <w:pPr>
        <w:pStyle w:val="a3"/>
      </w:pPr>
      <w:r>
        <w:t xml:space="preserve">Продукты фотовосстановления о-хинонов аминами - </w:t>
      </w:r>
      <w:proofErr w:type="spellStart"/>
      <w:r>
        <w:t>аминозамещённые</w:t>
      </w:r>
      <w:proofErr w:type="spellEnd"/>
      <w:r>
        <w:t xml:space="preserve"> </w:t>
      </w:r>
      <w:proofErr w:type="spellStart"/>
      <w:r>
        <w:t>фенолэфиры</w:t>
      </w:r>
      <w:proofErr w:type="spellEnd"/>
      <w:r>
        <w:t xml:space="preserve">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DefaultPlaceholder_-1854013440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E1NmQ4YzhiLTdiMmItNDc2Ni04M2M4LWU2YWNiMGVjZjY5NS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>
            <w:fldChar w:fldCharType="end"/>
          </w:r>
        </w:sdtContent>
      </w:sdt>
      <w:r>
        <w:t xml:space="preserve">. </w:t>
      </w:r>
      <w:r w:rsidR="00854DB4" w:rsidRPr="00FA2D51">
        <w:t xml:space="preserve">Степень устойчивости </w:t>
      </w:r>
      <w:proofErr w:type="spellStart"/>
      <w:r w:rsidR="00854DB4" w:rsidRPr="00FA2D51">
        <w:lastRenderedPageBreak/>
        <w:t>фенолэфиров</w:t>
      </w:r>
      <w:proofErr w:type="spellEnd"/>
      <w:r w:rsidR="00854DB4" w:rsidRPr="00FA2D51">
        <w:t xml:space="preserve"> зависит от стерических препятствий в новообразованной эфирной группе</w:t>
      </w:r>
      <w:r w:rsidR="00301230">
        <w:t xml:space="preserve">, она </w:t>
      </w:r>
      <w:r w:rsidR="00301230" w:rsidRPr="00E303DB">
        <w:t xml:space="preserve">увеличивается при уменьшении объема заместителя рядом с новой эфирной связью. Также устойчивость </w:t>
      </w:r>
      <w:proofErr w:type="spellStart"/>
      <w:r w:rsidR="00301230" w:rsidRPr="00E303DB">
        <w:t>фенолэфиров</w:t>
      </w:r>
      <w:proofErr w:type="spellEnd"/>
      <w:r w:rsidR="00301230" w:rsidRPr="00E303DB">
        <w:t xml:space="preserve"> также зависит от </w:t>
      </w:r>
      <w:proofErr w:type="spellStart"/>
      <w:r w:rsidR="00301230" w:rsidRPr="00E303DB">
        <w:t>red</w:t>
      </w:r>
      <w:proofErr w:type="spellEnd"/>
      <w:r w:rsidR="00301230" w:rsidRPr="00E303DB">
        <w:t>/</w:t>
      </w:r>
      <w:proofErr w:type="spellStart"/>
      <w:r w:rsidR="00301230" w:rsidRPr="00E303DB">
        <w:t>ox</w:t>
      </w:r>
      <w:proofErr w:type="spellEnd"/>
      <w:r w:rsidR="00301230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301230" w:rsidRPr="00E303DB">
        <w:t>фенолэфиры</w:t>
      </w:r>
      <w:proofErr w:type="spellEnd"/>
      <w:r w:rsidR="00854DB4" w:rsidRPr="00FA2D51">
        <w:t>.</w:t>
      </w:r>
      <w:r w:rsidR="00301230">
        <w:t xml:space="preserve"> Р</w:t>
      </w:r>
      <w:r w:rsidR="00854DB4">
        <w:t>еакция распада идет</w:t>
      </w:r>
      <w:r w:rsidR="00B56920">
        <w:t xml:space="preserve"> </w:t>
      </w:r>
      <w:r w:rsidR="00B56920" w:rsidRPr="00B56920">
        <w:t xml:space="preserve">по </w:t>
      </w:r>
      <w:proofErr w:type="spellStart"/>
      <w:r w:rsidR="00B56920" w:rsidRPr="00B56920">
        <w:t>гетеролитическому</w:t>
      </w:r>
      <w:proofErr w:type="spellEnd"/>
      <w:r w:rsidR="00B56920" w:rsidRPr="00B56920">
        <w:t xml:space="preserve"> механизму в соответствии с</w:t>
      </w:r>
      <w:r w:rsidR="00B56920">
        <w:t xml:space="preserve">о </w:t>
      </w:r>
      <w:r w:rsidR="007848E7">
        <w:fldChar w:fldCharType="begin"/>
      </w:r>
      <w:r w:rsidR="007848E7">
        <w:instrText xml:space="preserve"> REF _Ref135329955 \h </w:instrText>
      </w:r>
      <w:r w:rsidR="007848E7">
        <w:fldChar w:fldCharType="separate"/>
      </w:r>
      <w:r w:rsidR="006E211B">
        <w:t xml:space="preserve">Схема </w:t>
      </w:r>
      <w:r w:rsidR="006E211B">
        <w:rPr>
          <w:noProof/>
        </w:rPr>
        <w:t>9</w:t>
      </w:r>
      <w:r w:rsidR="007848E7">
        <w:fldChar w:fldCharType="end"/>
      </w:r>
      <w:r w:rsidR="007848E7"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49BA6A9246B42C59E75ED6863836E6E"/>
          </w:placeholder>
        </w:sdtPr>
        <w:sdtContent>
          <w:r w:rsidR="0030123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 w:rsidR="0030123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301230">
            <w:fldChar w:fldCharType="end"/>
          </w:r>
        </w:sdtContent>
      </w:sdt>
      <w:r w:rsidR="00B56920">
        <w:t xml:space="preserve">. Подтверждает такой механизма распада </w:t>
      </w:r>
      <w:proofErr w:type="spellStart"/>
      <w:r w:rsidR="00B56920">
        <w:t>фенолэфира</w:t>
      </w:r>
      <w:proofErr w:type="spellEnd"/>
      <w:r w:rsidR="00B56920">
        <w:t xml:space="preserve"> чувствительность скорости распада </w:t>
      </w:r>
      <w:proofErr w:type="spellStart"/>
      <w:r w:rsidR="00B56920">
        <w:t>фенолэфира</w:t>
      </w:r>
      <w:proofErr w:type="spellEnd"/>
      <w:r w:rsidR="00B56920">
        <w:t xml:space="preserve"> к полярности растворителя.</w:t>
      </w:r>
    </w:p>
    <w:p w14:paraId="15628F2A" w14:textId="77777777" w:rsidR="009143C3" w:rsidRDefault="009143C3" w:rsidP="004129A8">
      <w:pPr>
        <w:pStyle w:val="a3"/>
      </w:pPr>
    </w:p>
    <w:p w14:paraId="241B5FC0" w14:textId="0AF4F1D4" w:rsidR="000758F9" w:rsidRDefault="00BF150C" w:rsidP="004129A8">
      <w:pPr>
        <w:pStyle w:val="a3"/>
      </w:pPr>
      <w:r>
        <w:rPr>
          <w:noProof/>
        </w:rPr>
        <w:object w:dxaOrig="0" w:dyaOrig="0" w14:anchorId="1D527DA4">
          <v:shape id="_x0000_s1039" type="#_x0000_t75" style="position:absolute;left:0;text-align:left;margin-left:0;margin-top:0;width:462.65pt;height:56.3pt;z-index:251654144" filled="t" stroked="t" strokecolor="none">
            <v:imagedata r:id="rId34" o:title=""/>
          </v:shape>
          <o:OLEObject Type="Embed" ProgID="ChemDraw.Document.6.0" ShapeID="_x0000_s1039" DrawAspect="Content" ObjectID="_1746637554" r:id="rId35"/>
        </w:object>
      </w:r>
    </w:p>
    <w:p w14:paraId="66532210" w14:textId="77777777" w:rsidR="000758F9" w:rsidRDefault="000758F9" w:rsidP="004129A8">
      <w:pPr>
        <w:pStyle w:val="a3"/>
      </w:pPr>
    </w:p>
    <w:p w14:paraId="030A69E4" w14:textId="28B64121" w:rsidR="00B56920" w:rsidRPr="000758F9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44" w:name="_Ref135329955"/>
      <w:r>
        <w:t xml:space="preserve">Схема </w:t>
      </w:r>
      <w:fldSimple w:instr=" SEQ Схема \* ARABIC ">
        <w:r w:rsidR="00B403C2">
          <w:rPr>
            <w:noProof/>
          </w:rPr>
          <w:t>9</w:t>
        </w:r>
      </w:fldSimple>
      <w:bookmarkEnd w:id="44"/>
      <w:r>
        <w:t xml:space="preserve">. Механизм распада </w:t>
      </w:r>
      <w:proofErr w:type="spellStart"/>
      <w:r>
        <w:t>аминозамещенного</w:t>
      </w:r>
      <w:proofErr w:type="spellEnd"/>
      <w:r>
        <w:t xml:space="preserve"> </w:t>
      </w:r>
      <w:proofErr w:type="spellStart"/>
      <w:r>
        <w:t>фенолэфира</w:t>
      </w:r>
      <w:proofErr w:type="spellEnd"/>
    </w:p>
    <w:p w14:paraId="569C0E92" w14:textId="0B96B0F7" w:rsidR="00CC5A5F" w:rsidRDefault="00CC5A5F" w:rsidP="004129A8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,</w:t>
      </w:r>
      <w:r w:rsidR="00035089">
        <w:t xml:space="preserve"> константы были найдены при условии, что единственным продуктом реакции фотовосстановления о-хинона является </w:t>
      </w:r>
      <w:proofErr w:type="spellStart"/>
      <w:r w:rsidR="00035089">
        <w:t>фенолэфир</w:t>
      </w:r>
      <w:proofErr w:type="spellEnd"/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DefaultPlaceholder_-1854013440"/>
          </w:placeholder>
        </w:sdtPr>
        <w:sdtContent>
          <w:r w:rsidR="00035089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0seyIkaWQiOiIxMCIsIiR0eXBlIjoiU3dpc3NBY2FkZW1pYy5DaXRhdmkuQ2l0YXRpb25zLldvcmRQbGFjZWhvbGRlckVudHJ5LCBTd2lzc0FjYWRlbWljLkNpdGF2aSIsIklkIjoiZjE1MjJlNWUtMTgwYy00ODk2LWJiY2QtMGY3ZmE2MDU1YTZjIiwiUmFuZ2VTdGFydCI6MiwiUmFuZ2VMZW5ndGgiOjUsIlJlZmVyZW5jZUlkIjoiMjA1MTU2NjktYmVhOS00ZTI0LTllZTctZmRjOGVlYzUwOGJl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uLiIsIkxhc3ROYW1lIjoi0JrRg9GA0YHQutC40LkiLCJNaWRkbGVOYW1lIjoi0JAuIiwiUHJvdGVjdGVkIjpmYWxzZSwiU2V4IjowLCJDcmVhdGVkQnkiOiJfSE9NRSIsIkNyZWF0ZWRPbiI6IjIwMjMtMDUtMTRUMTc6MTM6NDEiLCJNb2RpZmllZEJ5IjoiX0hPTUUiLCJJZCI6ImI4MmZiYmI5LWQzYTctNGRhYS04NzBlLTkzY2Y0M2Y4NzBiYyIsIk1vZGlmaWVkT24iOiIyMDIzLTA1LTE0VDE3OjEzOjQxIiwiUHJvamVjdCI6eyIkcmVmIjoiOCJ9fV0sIkNpdGF0aW9uS2V5Ijoi0JrRg9GAMTE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}</w:instrText>
          </w:r>
          <w:r w:rsidR="00035089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, 36]</w:t>
            </w:r>
          </w:hyperlink>
          <w:r w:rsidR="00035089">
            <w:fldChar w:fldCharType="end"/>
          </w:r>
        </w:sdtContent>
      </w:sdt>
      <w:r w:rsidR="00035089">
        <w:t xml:space="preserve"> </w:t>
      </w:r>
      <w:r>
        <w:t xml:space="preserve">см. </w:t>
      </w:r>
      <w:r>
        <w:fldChar w:fldCharType="begin"/>
      </w:r>
      <w:r>
        <w:instrText xml:space="preserve"> REF _Ref134826791 \h </w:instrText>
      </w:r>
      <w:r>
        <w:fldChar w:fldCharType="separate"/>
      </w:r>
      <w:r w:rsidR="0043307F">
        <w:t xml:space="preserve">Таблица </w:t>
      </w:r>
      <w:r w:rsidR="0043307F">
        <w:rPr>
          <w:noProof/>
        </w:rPr>
        <w:t>2</w:t>
      </w:r>
      <w:r>
        <w:fldChar w:fldCharType="end"/>
      </w:r>
      <w:r w:rsidR="00035089">
        <w:t>:</w:t>
      </w:r>
    </w:p>
    <w:p w14:paraId="13B65A96" w14:textId="3FC0D631" w:rsidR="00E60B0F" w:rsidRPr="00AB722C" w:rsidRDefault="00AB722C" w:rsidP="009143C3">
      <w:pPr>
        <w:pStyle w:val="af4"/>
        <w:rPr>
          <w:noProof/>
          <w:color w:val="000000" w:themeColor="text1"/>
          <w:sz w:val="28"/>
        </w:rPr>
      </w:pPr>
      <w:bookmarkStart w:id="45" w:name="_Ref134826791"/>
      <w:r>
        <w:t xml:space="preserve">Таблица </w:t>
      </w:r>
      <w:fldSimple w:instr=" SEQ Таблица \* ARABIC ">
        <w:r w:rsidR="00401638">
          <w:rPr>
            <w:noProof/>
          </w:rPr>
          <w:t>2</w:t>
        </w:r>
      </w:fldSimple>
      <w:bookmarkEnd w:id="45"/>
      <w:r>
        <w:t xml:space="preserve">. Константы распада различных </w:t>
      </w:r>
      <w:proofErr w:type="spellStart"/>
      <w:r>
        <w:t>фенолэфиров</w:t>
      </w:r>
      <w:proofErr w:type="spellEnd"/>
      <w:r>
        <w:t xml:space="preserve"> и эффективные константы восстановления фенолов при различных донорах водорода</w:t>
      </w:r>
    </w:p>
    <w:p w14:paraId="7A88570B" w14:textId="546B33AF" w:rsidR="00F9773F" w:rsidRPr="00F9773F" w:rsidRDefault="00AB722C" w:rsidP="00AB722C">
      <w:pPr>
        <w:pStyle w:val="aff5"/>
      </w:pPr>
      <w:r w:rsidRPr="00AB722C">
        <w:rPr>
          <w:noProof/>
          <w:lang w:eastAsia="ru-RU"/>
        </w:rPr>
        <w:lastRenderedPageBreak/>
        <w:drawing>
          <wp:inline distT="0" distB="0" distL="0" distR="0" wp14:anchorId="2B142F97" wp14:editId="45745A36">
            <wp:extent cx="4076700" cy="50673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7" t="2612" r="9687" b="2636"/>
                    <a:stretch/>
                  </pic:blipFill>
                  <pic:spPr bwMode="auto">
                    <a:xfrm>
                      <a:off x="0" y="0"/>
                      <a:ext cx="4077169" cy="50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57DC" w14:textId="77777777" w:rsidR="00844787" w:rsidRDefault="00844787" w:rsidP="009143C3">
      <w:pPr>
        <w:pStyle w:val="31"/>
      </w:pPr>
      <w:bookmarkStart w:id="46" w:name="_Toc135419994"/>
      <w:r>
        <w:t>Фотолиз</w:t>
      </w:r>
      <w:bookmarkEnd w:id="46"/>
    </w:p>
    <w:p w14:paraId="381C1A51" w14:textId="0B4F5DF4" w:rsidR="00C17DFB" w:rsidRDefault="00C74938" w:rsidP="004129A8">
      <w:pPr>
        <w:pStyle w:val="a3"/>
      </w:pPr>
      <w:r>
        <w:t>Кроме радикальных реакций и восстановления в системе</w:t>
      </w:r>
      <w:r w:rsidR="00844787">
        <w:t xml:space="preserve"> под действием видимого излучения </w:t>
      </w:r>
      <w:r>
        <w:t>происходит и фотолиз</w:t>
      </w:r>
      <w:r w:rsidR="002F5D0C">
        <w:t xml:space="preserve">. Данный </w:t>
      </w:r>
      <w:r w:rsidR="002F5D0C" w:rsidRPr="002F5D0C">
        <w:t>процесс</w:t>
      </w:r>
      <w:r w:rsidRPr="002F5D0C">
        <w:t xml:space="preserve"> был исследован </w:t>
      </w:r>
      <w:r w:rsidR="002C1A9E" w:rsidRPr="002F5D0C">
        <w:t xml:space="preserve">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="002C1A9E" w:rsidRPr="00F9536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QzNmMxYTNjLWQ4ZTMtNDVhMS04MTRiLWFiMDJiMTE3NzI5NSIsIlRleHQiOiJbMzZdIiwiV0FJVmVyc2lvbiI6IjYuMTUuMi4wIn0=}</w:instrText>
          </w:r>
          <w:r w:rsidR="002C1A9E" w:rsidRPr="00F9536A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 w:rsidRPr="00F9536A">
              <w:t>[36]</w:t>
            </w:r>
          </w:hyperlink>
          <w:r w:rsidR="002C1A9E" w:rsidRPr="00F9536A">
            <w:fldChar w:fldCharType="end"/>
          </w:r>
        </w:sdtContent>
      </w:sdt>
      <w:r w:rsidRPr="002F5D0C">
        <w:t xml:space="preserve"> </w:t>
      </w:r>
      <w:r w:rsidR="002F5D0C" w:rsidRPr="002F5D0C">
        <w:t xml:space="preserve">для </w:t>
      </w:r>
      <w:proofErr w:type="spellStart"/>
      <w:r w:rsidR="00844787" w:rsidRPr="002F5D0C">
        <w:t>бензольных</w:t>
      </w:r>
      <w:proofErr w:type="spellEnd"/>
      <w:r w:rsidR="00844787" w:rsidRPr="002F5D0C">
        <w:t xml:space="preserve"> растворов</w:t>
      </w:r>
      <w:r w:rsidR="00231678" w:rsidRPr="00F9536A">
        <w:t xml:space="preserve"> 3,6-ди-трет-бутил-о-бензохинона и серии некоторых его 4,5-ди-производных</w:t>
      </w:r>
      <w:r w:rsidR="00844787" w:rsidRPr="002F5D0C">
        <w:t>.</w:t>
      </w:r>
      <w:r w:rsidR="00AA19CE" w:rsidRPr="002F5D0C">
        <w:t xml:space="preserve"> Ф</w:t>
      </w:r>
      <w:r w:rsidR="00AA19CE" w:rsidRPr="00AA19CE">
        <w:t xml:space="preserve">отореакции </w:t>
      </w:r>
      <w:r w:rsidR="00AA19CE">
        <w:t xml:space="preserve">таких </w:t>
      </w:r>
      <w:r w:rsidR="00AA19CE" w:rsidRPr="00AA19CE">
        <w:t>о-</w:t>
      </w:r>
      <w:proofErr w:type="spellStart"/>
      <w:r w:rsidR="00AA19CE" w:rsidRPr="00AA19CE">
        <w:t>бензохинонов</w:t>
      </w:r>
      <w:proofErr w:type="spellEnd"/>
      <w:r w:rsidR="00AA19CE" w:rsidRPr="00AA19CE">
        <w:t xml:space="preserve"> приводят к </w:t>
      </w:r>
      <w:proofErr w:type="spellStart"/>
      <w:r w:rsidR="00AA19CE" w:rsidRPr="00AA19CE">
        <w:t>декарбонилированию</w:t>
      </w:r>
      <w:proofErr w:type="spellEnd"/>
      <w:r w:rsidR="00AA19CE"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AA19CE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AA19CE">
        <w:t>В</w:t>
      </w:r>
      <w:r w:rsidR="00E454A5" w:rsidRPr="0001174A">
        <w:t xml:space="preserve"> процессе реакции формируется</w:t>
      </w:r>
      <w:r w:rsidR="00AA19CE">
        <w:t xml:space="preserve"> нестабильный</w:t>
      </w:r>
      <w:r w:rsidR="00E454A5" w:rsidRPr="0001174A">
        <w:t xml:space="preserve"> промежуточный продукт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</w:t>
      </w:r>
      <w:r w:rsidR="0020194D">
        <w:t>и</w:t>
      </w:r>
      <w:r w:rsidR="00B172E7">
        <w:t xml:space="preserve">н продукт фотореакции </w:t>
      </w:r>
      <w:r w:rsidR="00AA19CE">
        <w:t xml:space="preserve">см. </w:t>
      </w:r>
      <w:r w:rsidR="000758F9">
        <w:fldChar w:fldCharType="begin"/>
      </w:r>
      <w:r w:rsidR="000758F9">
        <w:instrText xml:space="preserve"> REF _Ref134996503 \h </w:instrText>
      </w:r>
      <w:r w:rsidR="000758F9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0758F9">
        <w:fldChar w:fldCharType="end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</w:t>
      </w:r>
      <w:proofErr w:type="spellStart"/>
      <w:r w:rsidR="00B172E7">
        <w:t>фотодимеризация</w:t>
      </w:r>
      <w:proofErr w:type="spellEnd"/>
      <w:r w:rsidR="00B172E7">
        <w:t xml:space="preserve"> двух молекул замещённого </w:t>
      </w:r>
      <w:proofErr w:type="spellStart"/>
      <w:proofErr w:type="gramStart"/>
      <w:r w:rsidR="00B172E7">
        <w:t>бицикло</w:t>
      </w:r>
      <w:proofErr w:type="spellEnd"/>
      <w:r w:rsidR="00B172E7">
        <w:t>[</w:t>
      </w:r>
      <w:proofErr w:type="gramEnd"/>
      <w:r w:rsidR="00B172E7">
        <w:t>3.1.0]гекс-3-еп-2,6-диона.</w:t>
      </w:r>
      <w:r w:rsidR="00C17DFB">
        <w:t xml:space="preserve"> </w:t>
      </w:r>
      <w:r w:rsidR="0020194D" w:rsidRPr="0020194D">
        <w:t xml:space="preserve">Следовательно, </w:t>
      </w:r>
      <w:proofErr w:type="spellStart"/>
      <w:r w:rsidR="0020194D" w:rsidRPr="0020194D">
        <w:lastRenderedPageBreak/>
        <w:t>фотолитическое</w:t>
      </w:r>
      <w:proofErr w:type="spellEnd"/>
      <w:r w:rsidR="0020194D" w:rsidRPr="0020194D">
        <w:t xml:space="preserve"> </w:t>
      </w:r>
      <w:proofErr w:type="spellStart"/>
      <w:r w:rsidR="0020194D" w:rsidRPr="0020194D">
        <w:t>декарбонилирование</w:t>
      </w:r>
      <w:proofErr w:type="spellEnd"/>
      <w:r w:rsidR="0020194D" w:rsidRPr="0020194D">
        <w:t xml:space="preserve"> производных о-хинона является двухступенчатым процессом</w:t>
      </w:r>
      <w:r w:rsidR="002C1A9E"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DefaultPlaceholder_-1854013440"/>
          </w:placeholder>
        </w:sdtPr>
        <w:sdtContent>
          <w:r w:rsidR="002C1A9E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VkMzk3YWJlLTY1OGUtNGQwZi1iZTQ0LTNiZjA3OGQyNjc4Yi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2C1A9E">
            <w:fldChar w:fldCharType="end"/>
          </w:r>
        </w:sdtContent>
      </w:sdt>
      <w:r w:rsidR="00C17DFB">
        <w:t xml:space="preserve">. </w:t>
      </w:r>
      <w:r w:rsidR="0020194D" w:rsidRPr="0020194D">
        <w:t xml:space="preserve">На первом этапе </w:t>
      </w:r>
      <w:proofErr w:type="spellStart"/>
      <w:r w:rsidR="0020194D" w:rsidRPr="0020194D">
        <w:t>фотовозбужденная</w:t>
      </w:r>
      <w:proofErr w:type="spellEnd"/>
      <w:r w:rsidR="0020194D" w:rsidRPr="0020194D">
        <w:t xml:space="preserve"> молекула о-хинона перегруппируется из</w:t>
      </w:r>
      <w:r w:rsidR="0020194D">
        <w:t xml:space="preserve"> </w:t>
      </w:r>
      <w:proofErr w:type="spellStart"/>
      <w:r w:rsidR="0020194D" w:rsidRPr="0020194D">
        <w:t>циклогексадиендионового</w:t>
      </w:r>
      <w:proofErr w:type="spellEnd"/>
      <w:r w:rsidR="0020194D" w:rsidRPr="0020194D">
        <w:t xml:space="preserve"> кольца в соответствующий </w:t>
      </w:r>
      <w:proofErr w:type="spellStart"/>
      <w:proofErr w:type="gramStart"/>
      <w:r w:rsidR="0020194D" w:rsidRPr="0020194D">
        <w:t>бицикло</w:t>
      </w:r>
      <w:proofErr w:type="spellEnd"/>
      <w:r w:rsidR="0020194D" w:rsidRPr="0020194D">
        <w:t>[</w:t>
      </w:r>
      <w:proofErr w:type="gramEnd"/>
      <w:r w:rsidR="0020194D"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="0020194D" w:rsidRPr="0020194D">
        <w:t>циклопентадиенона</w:t>
      </w:r>
      <w:proofErr w:type="spellEnd"/>
      <w:r w:rsidR="0020194D" w:rsidRPr="0020194D">
        <w:t xml:space="preserve"> с высоким выходом</w:t>
      </w:r>
      <w:r w:rsidR="000930F5">
        <w:t xml:space="preserve">, </w:t>
      </w:r>
      <w:commentRangeStart w:id="47"/>
      <w:r w:rsidR="000930F5">
        <w:t>со скоростью примерно такой же что и фотовосстановление</w:t>
      </w:r>
      <w:commentRangeEnd w:id="47"/>
      <w:r w:rsidR="000930F5">
        <w:rPr>
          <w:rStyle w:val="afc"/>
          <w:rFonts w:eastAsia="SimSun" w:cstheme="minorBidi"/>
          <w:color w:val="auto"/>
          <w:lang w:eastAsia="en-US"/>
        </w:rPr>
        <w:commentReference w:id="47"/>
      </w:r>
      <w:r w:rsidR="000930F5"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DefaultPlaceholder_-1854013440"/>
          </w:placeholder>
        </w:sdtPr>
        <w:sdtContent>
          <w:r w:rsidR="000930F5">
            <w:fldChar w:fldCharType="begin"/>
          </w:r>
          <w:r w:rsidR="000930F5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M2MTk5MjU5LTA1MzItNDI1Ny1iNmQxLWJhMzQwZjhmNDFkMCIsIlRleHQiOiJbMjldIiwiV0FJVmVyc2lvbiI6IjYuMTUuMi4wIn0=}</w:instrText>
          </w:r>
          <w:r w:rsidR="000930F5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930F5">
            <w:fldChar w:fldCharType="end"/>
          </w:r>
        </w:sdtContent>
      </w:sdt>
      <w:r w:rsidR="0020194D" w:rsidRPr="0020194D">
        <w:t>.</w:t>
      </w:r>
      <w:r w:rsidR="00C17DFB">
        <w:t xml:space="preserve"> Дальнейшие реакции, происходящие производным </w:t>
      </w:r>
      <w:proofErr w:type="spellStart"/>
      <w:r w:rsidR="00C17DFB">
        <w:t>циклопентадиенона</w:t>
      </w:r>
      <w:proofErr w:type="spellEnd"/>
      <w:r w:rsidR="00C17DFB"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FmMDM3MjcxLTk4ZGEtNDIwOS05ZmNlLTRkNTNhM2EyODhiMCIsIlRleHQiOiJbMzZdIiwiV0FJVmVyc2lvbiI6IjYuMTUuMi4wIn0=}</w:instrText>
          </w:r>
          <w:r w:rsidR="00C17DFB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03842287" w14:textId="435D723B" w:rsidR="000758F9" w:rsidRDefault="003E6BA7" w:rsidP="003E6BA7">
      <w:pPr>
        <w:pStyle w:val="aff5"/>
      </w:pPr>
      <w:r>
        <w:object w:dxaOrig="7015" w:dyaOrig="4236" w14:anchorId="56C0D722">
          <v:shape id="_x0000_i1032" type="#_x0000_t75" style="width:425.1pt;height:256.6pt" o:ole="">
            <v:imagedata r:id="rId37" o:title=""/>
          </v:shape>
          <o:OLEObject Type="Embed" ProgID="ChemDraw.Document.6.0" ShapeID="_x0000_i1032" DrawAspect="Content" ObjectID="_1746637552" r:id="rId38"/>
        </w:object>
      </w:r>
    </w:p>
    <w:p w14:paraId="19B43E0A" w14:textId="6D2A647A" w:rsidR="000758F9" w:rsidRPr="00EF334A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48" w:name="_Ref134996503"/>
      <w:r>
        <w:t xml:space="preserve">Схема </w:t>
      </w:r>
      <w:fldSimple w:instr=" SEQ Схема \* ARABIC ">
        <w:r w:rsidR="00B403C2">
          <w:rPr>
            <w:noProof/>
          </w:rPr>
          <w:t>10</w:t>
        </w:r>
      </w:fldSimple>
      <w:bookmarkEnd w:id="48"/>
      <w:r>
        <w:t>. Схема фотолиза хинона.</w:t>
      </w:r>
    </w:p>
    <w:p w14:paraId="6B8B41A8" w14:textId="6AF98381" w:rsidR="003608D7" w:rsidRPr="00BE00AC" w:rsidRDefault="003608D7" w:rsidP="009143C3">
      <w:pPr>
        <w:pStyle w:val="31"/>
      </w:pPr>
      <w:bookmarkStart w:id="49" w:name="_Toc135419995"/>
      <w:r>
        <w:t>Ингибирование</w:t>
      </w:r>
      <w:r w:rsidR="006636C3">
        <w:t xml:space="preserve"> полимеризации</w:t>
      </w:r>
      <w:r w:rsidR="00BE00AC" w:rsidRPr="006D4713">
        <w:t xml:space="preserve"> </w:t>
      </w:r>
      <w:r w:rsidR="00BE00AC">
        <w:t>хинонами</w:t>
      </w:r>
      <w:bookmarkEnd w:id="49"/>
    </w:p>
    <w:p w14:paraId="1F2D390C" w14:textId="1A2CF135" w:rsidR="006F35F2" w:rsidRDefault="001764D1" w:rsidP="004129A8">
      <w:pPr>
        <w:pStyle w:val="a3"/>
      </w:pPr>
      <w:r>
        <w:t>Еще одной крайне интересной р</w:t>
      </w:r>
      <w:r w:rsidR="00AE7EDD">
        <w:t>еакци</w:t>
      </w:r>
      <w:r>
        <w:t xml:space="preserve">ей, прежде всего, своим влиянием на </w:t>
      </w:r>
      <w:commentRangeStart w:id="50"/>
      <w:r>
        <w:t>всю</w:t>
      </w:r>
      <w:r w:rsidR="000626B8">
        <w:t xml:space="preserve"> </w:t>
      </w:r>
      <w:proofErr w:type="spellStart"/>
      <w:r w:rsidR="000626B8">
        <w:t>полимеризющуюся</w:t>
      </w:r>
      <w:proofErr w:type="spellEnd"/>
      <w:r>
        <w:t xml:space="preserve"> систему в целом </w:t>
      </w:r>
      <w:commentRangeEnd w:id="50"/>
      <w:r>
        <w:rPr>
          <w:rStyle w:val="afc"/>
          <w:rFonts w:eastAsia="SimSun" w:cstheme="minorBidi"/>
          <w:color w:val="auto"/>
          <w:lang w:eastAsia="en-US"/>
        </w:rPr>
        <w:commentReference w:id="50"/>
      </w:r>
      <w:r>
        <w:t>является</w:t>
      </w:r>
      <w:r w:rsidR="00AE7EDD">
        <w:t xml:space="preserve"> ингибирован</w:t>
      </w:r>
      <w:r>
        <w:t>ие</w:t>
      </w:r>
      <w:r w:rsidR="00AE7EDD">
        <w:t xml:space="preserve"> полимеризации хинонами</w:t>
      </w:r>
      <w:r w:rsidR="002C1A9E">
        <w:t xml:space="preserve">. </w:t>
      </w:r>
      <w:r w:rsidR="002C1A9E" w:rsidRPr="002C1A9E">
        <w:t>Так при облучении растворов хинонов и Н-донорных соединений в мономере</w:t>
      </w:r>
      <w:r>
        <w:t xml:space="preserve"> </w:t>
      </w:r>
      <w:r w:rsidR="002C1A9E" w:rsidRPr="002C1A9E">
        <w:t xml:space="preserve">возникают алкильные радикалы, которые </w:t>
      </w:r>
      <w:r w:rsidR="00C827E8">
        <w:t xml:space="preserve">способны инициировать радикальную </w:t>
      </w:r>
      <w:r w:rsidR="002C1A9E" w:rsidRPr="002C1A9E">
        <w:t xml:space="preserve">полимеризацию и </w:t>
      </w:r>
      <w:proofErr w:type="spellStart"/>
      <w:r w:rsidR="002C1A9E" w:rsidRPr="002C1A9E">
        <w:t>оксифеноксильные</w:t>
      </w:r>
      <w:proofErr w:type="spellEnd"/>
      <w:r w:rsidR="002C1A9E" w:rsidRPr="002C1A9E">
        <w:t xml:space="preserve"> радикалы</w:t>
      </w:r>
      <w:r w:rsidR="00C827E8">
        <w:t>, которые могут</w:t>
      </w:r>
      <w:r w:rsidR="002C1A9E" w:rsidRPr="002C1A9E">
        <w:t xml:space="preserve"> </w:t>
      </w:r>
      <w:r w:rsidR="00C827E8">
        <w:t xml:space="preserve">ее </w:t>
      </w:r>
      <w:proofErr w:type="spellStart"/>
      <w:r w:rsidR="002C1A9E">
        <w:t>ингибитор</w:t>
      </w:r>
      <w:r w:rsidR="00C827E8">
        <w:t>овать</w:t>
      </w:r>
      <w:proofErr w:type="spellEnd"/>
      <w:r w:rsidR="002C1A9E" w:rsidRPr="002C1A9E">
        <w:t>.</w:t>
      </w:r>
      <w:r w:rsidR="003074AF">
        <w:t xml:space="preserve"> </w:t>
      </w:r>
      <w:r>
        <w:t xml:space="preserve">Такое </w:t>
      </w:r>
      <w:r w:rsidRPr="001764D1">
        <w:t xml:space="preserve">двойственное действие </w:t>
      </w:r>
      <w:r w:rsidR="003074AF">
        <w:t xml:space="preserve">в поведении реакционной пары хинон – Н-донор делает необходимым </w:t>
      </w:r>
      <w:r w:rsidR="003074AF">
        <w:lastRenderedPageBreak/>
        <w:t xml:space="preserve">детальное изучение реакций </w:t>
      </w:r>
      <w:r>
        <w:t>не только</w:t>
      </w:r>
      <w:r w:rsidR="003074AF">
        <w:t xml:space="preserve"> </w:t>
      </w:r>
      <w:proofErr w:type="spellStart"/>
      <w:r w:rsidR="003074AF">
        <w:t>фотоинициирования</w:t>
      </w:r>
      <w:proofErr w:type="spellEnd"/>
      <w:r w:rsidR="003074AF">
        <w:t xml:space="preserve">, </w:t>
      </w:r>
      <w:r>
        <w:t>но и</w:t>
      </w:r>
      <w:r w:rsidR="003074AF">
        <w:t xml:space="preserve"> ингибирования радикальной полимеризации в присутствии хинонов</w:t>
      </w:r>
      <w:r w:rsidR="00E45A6B">
        <w:t xml:space="preserve">. </w:t>
      </w:r>
      <w:r w:rsidR="00AE7EDD"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 w:rsidR="00AE7ED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yNlQxNDowMjoxMy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zUxMWJjNWM0LTUyYzgtNGQ4Ni04NDdkLWU0Zjg3ODdhMjc0ZSIsIlRleHQiOiJbMzddIiwiV0FJVmVyc2lvbiI6IjYuMTUuMi4wIn0=}</w:instrText>
          </w:r>
          <w:r w:rsidR="00AE7EDD">
            <w:fldChar w:fldCharType="separate"/>
          </w:r>
          <w:hyperlink w:anchor="_CTVL001aadcaed744ad42e2993504fcff9a9f7a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6D4713">
              <w:t>[37]</w:t>
            </w:r>
          </w:hyperlink>
          <w:r w:rsidR="00AE7EDD"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Pr="001764D1">
        <w:t>Для квантово-химических расчетов</w:t>
      </w:r>
      <w:r w:rsidR="00C827E8"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="002F7900" w:rsidRPr="00863D0D">
        <w:t xml:space="preserve"> Расчеты</w:t>
      </w:r>
      <w:r w:rsidR="002F7900" w:rsidRPr="002F7900">
        <w:t xml:space="preserve"> выполняли </w:t>
      </w:r>
      <w:r w:rsidR="00725F81" w:rsidRPr="00725F81">
        <w:t>в соответствии с теорией</w:t>
      </w:r>
      <w:r w:rsidR="00725F81">
        <w:t xml:space="preserve"> </w:t>
      </w:r>
      <w:r w:rsidR="002F7900" w:rsidRPr="002F7900">
        <w:t>функционала плотности</w:t>
      </w:r>
      <w:r w:rsidR="00863D0D">
        <w:t>.</w:t>
      </w:r>
      <w:r w:rsidR="006F35F2">
        <w:t xml:space="preserve"> Исследование было проведено</w:t>
      </w:r>
      <w:r w:rsidR="006F35F2" w:rsidRPr="006F35F2">
        <w:t xml:space="preserve"> для бензохинона-1,2 и его </w:t>
      </w:r>
      <w:proofErr w:type="spellStart"/>
      <w:r w:rsidR="006F35F2" w:rsidRPr="006F35F2">
        <w:t>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>-бутильных</w:t>
      </w:r>
      <w:proofErr w:type="spellEnd"/>
      <w:r w:rsidR="006F35F2" w:rsidRPr="006F35F2">
        <w:t xml:space="preserve"> производных (35Q и 36Q</w:t>
      </w:r>
      <w:r w:rsidR="006B26C5">
        <w:t xml:space="preserve"> см. </w:t>
      </w:r>
      <w:r w:rsidR="006B26C5">
        <w:fldChar w:fldCharType="begin"/>
      </w:r>
      <w:r w:rsidR="006B26C5">
        <w:instrText xml:space="preserve"> REF _Ref135046881 \h </w:instrText>
      </w:r>
      <w:r w:rsidR="006B26C5">
        <w:fldChar w:fldCharType="separate"/>
      </w:r>
      <w:r w:rsidR="006B26C5">
        <w:t xml:space="preserve">Схема </w:t>
      </w:r>
      <w:r w:rsidR="006B26C5">
        <w:rPr>
          <w:noProof/>
        </w:rPr>
        <w:t>12</w:t>
      </w:r>
      <w:r w:rsidR="006B26C5">
        <w:fldChar w:fldCharType="end"/>
      </w:r>
      <w:r w:rsidR="006F35F2" w:rsidRPr="006F35F2">
        <w:t>)</w:t>
      </w:r>
      <w:r w:rsidR="006F35F2"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 w:rsidR="006F35F2">
        <w:t>фотоинициации</w:t>
      </w:r>
      <w:proofErr w:type="spellEnd"/>
      <w:r w:rsidR="006F35F2">
        <w:t xml:space="preserve"> и других процессов, специфичных для хинонов см. </w:t>
      </w:r>
      <w:r w:rsidR="006F35F2">
        <w:fldChar w:fldCharType="begin"/>
      </w:r>
      <w:r w:rsidR="006F35F2">
        <w:instrText xml:space="preserve"> REF _Ref135045914 \h </w:instrText>
      </w:r>
      <w:r w:rsidR="006F35F2">
        <w:fldChar w:fldCharType="separate"/>
      </w:r>
      <w:r w:rsidR="006E211B">
        <w:t xml:space="preserve">Схема </w:t>
      </w:r>
      <w:r w:rsidR="006E211B">
        <w:rPr>
          <w:noProof/>
        </w:rPr>
        <w:t>11</w:t>
      </w:r>
      <w:r w:rsidR="006F35F2">
        <w:fldChar w:fldCharType="end"/>
      </w:r>
      <w:r w:rsidR="006F35F2"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66217C2" wp14:editId="59222A9B">
                <wp:extent cx="5472256" cy="3189236"/>
                <wp:effectExtent l="0" t="0" r="0" b="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256" cy="3189236"/>
                          <a:chOff x="-747675" y="49814"/>
                          <a:chExt cx="4027132" cy="234722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0420" y="49814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747675" y="2234028"/>
                            <a:ext cx="4027132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696F816B" w:rsidR="00BF150C" w:rsidRPr="002A68A7" w:rsidRDefault="00BF150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1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51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41" style="width:430.9pt;height:251.1pt;mso-position-horizontal-relative:char;mso-position-vertical-relative:line" coordorigin="-7476,498" coordsize="40271,23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">
                <v:shape id="Рисунок 56" o:spid="_x0000_s1042" type="#_x0000_t75" style="position:absolute;left:3404;top:498;width:17423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0" o:title=""/>
                </v:shape>
                <v:shape id="Надпись 57" o:spid="_x0000_s1043" type="#_x0000_t202" style="position:absolute;left:-7476;top:22340;width:4027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696F816B" w:rsidR="00BF150C" w:rsidRPr="002A68A7" w:rsidRDefault="00BF150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2" w:name="_Ref13504591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bookmarkEnd w:id="52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3A3DFC33" w:rsidR="00B55CA9" w:rsidRDefault="00255FBF" w:rsidP="004129A8">
      <w:pPr>
        <w:pStyle w:val="a2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43307F">
        <w:t xml:space="preserve">Таблица </w:t>
      </w:r>
      <w:r w:rsidR="0043307F">
        <w:rPr>
          <w:noProof/>
        </w:rPr>
        <w:t>3</w:t>
      </w:r>
      <w:r w:rsidR="00D54142">
        <w:fldChar w:fldCharType="end"/>
      </w:r>
      <w:r w:rsidR="001C11C0">
        <w:t xml:space="preserve">. </w:t>
      </w:r>
    </w:p>
    <w:p w14:paraId="77010724" w14:textId="1CF74908" w:rsidR="00433407" w:rsidRPr="00433407" w:rsidRDefault="00433407" w:rsidP="009143C3">
      <w:pPr>
        <w:pStyle w:val="af4"/>
        <w:rPr>
          <w:noProof/>
          <w:color w:val="000000" w:themeColor="text1"/>
          <w:sz w:val="28"/>
        </w:rPr>
      </w:pPr>
      <w:bookmarkStart w:id="53" w:name="_Ref135046901"/>
      <w:r>
        <w:t xml:space="preserve">Таблица </w:t>
      </w:r>
      <w:fldSimple w:instr=" SEQ Таблица \* ARABIC ">
        <w:r w:rsidR="00401638">
          <w:rPr>
            <w:noProof/>
          </w:rPr>
          <w:t>3</w:t>
        </w:r>
      </w:fldSimple>
      <w:bookmarkEnd w:id="53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539BBE29" w14:textId="1393072D" w:rsidR="00B55CA9" w:rsidRDefault="00433407" w:rsidP="00433407">
      <w:pPr>
        <w:pStyle w:val="aff5"/>
      </w:pPr>
      <w:r w:rsidRPr="00433407">
        <w:rPr>
          <w:noProof/>
          <w:lang w:eastAsia="ru-RU"/>
        </w:rPr>
        <w:lastRenderedPageBreak/>
        <w:drawing>
          <wp:inline distT="0" distB="0" distL="0" distR="0" wp14:anchorId="6E9753BD" wp14:editId="2063E72A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2151" w14:textId="3CD32A15" w:rsidR="00B55CA9" w:rsidRDefault="00725F81" w:rsidP="004129A8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="00433407" w:rsidRPr="00433407">
        <w:t xml:space="preserve"> </w:t>
      </w:r>
      <w:r w:rsidRPr="00433407">
        <w:t>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1C11C0">
        <w:t xml:space="preserve"> (энергия реакции увеличивается при переходе от бензохинона-1,4 к хинону 35Q</w:t>
      </w:r>
      <w:r w:rsidR="00B55CA9">
        <w:t xml:space="preserve"> </w:t>
      </w:r>
      <w:r w:rsidR="006B26C5">
        <w:t xml:space="preserve">см.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6E211B">
        <w:t xml:space="preserve">Таблица </w:t>
      </w:r>
      <w:r w:rsidR="006E211B">
        <w:rPr>
          <w:noProof/>
        </w:rPr>
        <w:t>4</w:t>
      </w:r>
      <w:r w:rsidR="00B55CA9">
        <w:fldChar w:fldCharType="end"/>
      </w:r>
      <w:r w:rsidR="001C11C0">
        <w:t>)</w:t>
      </w:r>
      <w:r w:rsidR="00B55CA9">
        <w:t xml:space="preserve">. При атаке радикалом роста атома углерода </w:t>
      </w:r>
      <w:r w:rsidRPr="00725F81">
        <w:t>существенные</w:t>
      </w:r>
      <w:r>
        <w:t xml:space="preserve"> </w:t>
      </w:r>
      <w:r w:rsidR="00B55CA9">
        <w:t xml:space="preserve">препятствия для присоединения создают </w:t>
      </w:r>
      <w:r>
        <w:t xml:space="preserve">объемные </w:t>
      </w:r>
      <w:proofErr w:type="spellStart"/>
      <w:r w:rsidR="00B55CA9">
        <w:t>тpeт-бутильные</w:t>
      </w:r>
      <w:proofErr w:type="spellEnd"/>
      <w:r w:rsidR="00B55CA9">
        <w:t xml:space="preserve"> группы, что </w:t>
      </w:r>
      <w:r>
        <w:t>сказывается</w:t>
      </w:r>
      <w:r w:rsidR="00B55CA9">
        <w:t xml:space="preserve"> на энергетике реакции.</w:t>
      </w:r>
    </w:p>
    <w:p w14:paraId="199DA6C4" w14:textId="50137BF4" w:rsidR="009143C3" w:rsidRDefault="009143C3" w:rsidP="004129A8">
      <w:pPr>
        <w:pStyle w:val="a3"/>
      </w:pPr>
    </w:p>
    <w:p w14:paraId="168715D0" w14:textId="757E7910" w:rsidR="009143C3" w:rsidRDefault="009143C3" w:rsidP="004129A8">
      <w:pPr>
        <w:pStyle w:val="a3"/>
      </w:pPr>
    </w:p>
    <w:p w14:paraId="0FF7600A" w14:textId="77777777" w:rsidR="009143C3" w:rsidRDefault="009143C3" w:rsidP="004129A8">
      <w:pPr>
        <w:pStyle w:val="a3"/>
      </w:pPr>
    </w:p>
    <w:p w14:paraId="7EAD09DC" w14:textId="3E2E7804" w:rsidR="00433407" w:rsidRPr="00433407" w:rsidRDefault="00433407" w:rsidP="009143C3">
      <w:pPr>
        <w:pStyle w:val="af4"/>
        <w:rPr>
          <w:noProof/>
          <w:color w:val="000000" w:themeColor="text1"/>
          <w:sz w:val="28"/>
        </w:rPr>
      </w:pPr>
      <w:bookmarkStart w:id="54" w:name="_Ref135047443"/>
      <w:r>
        <w:t xml:space="preserve">Таблица </w:t>
      </w:r>
      <w:fldSimple w:instr=" SEQ Таблица \* ARABIC ">
        <w:r w:rsidR="00401638">
          <w:rPr>
            <w:noProof/>
          </w:rPr>
          <w:t>4</w:t>
        </w:r>
      </w:fldSimple>
      <w:bookmarkEnd w:id="54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5DB820ED" w14:textId="5E3D8211" w:rsidR="00255FBF" w:rsidRDefault="00433407" w:rsidP="00433407">
      <w:pPr>
        <w:pStyle w:val="aff5"/>
      </w:pPr>
      <w:r w:rsidRPr="00433407">
        <w:rPr>
          <w:noProof/>
          <w:lang w:eastAsia="ru-RU"/>
        </w:rPr>
        <w:drawing>
          <wp:inline distT="0" distB="0" distL="0" distR="0" wp14:anchorId="73DD63DF" wp14:editId="33A7F353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CBC4" w14:textId="4DE802DC" w:rsidR="00255FBF" w:rsidRDefault="00255FBF" w:rsidP="004129A8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9C105D"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 w:rsidR="009C105D">
        <w:t>которые препятствуют</w:t>
      </w:r>
      <w:r w:rsidRPr="00255FBF">
        <w:t xml:space="preserve"> атак</w:t>
      </w:r>
      <w:r w:rsidR="009C105D">
        <w:t>е</w:t>
      </w:r>
      <w:r w:rsidR="009C105D" w:rsidRPr="009C105D">
        <w:t xml:space="preserve"> </w:t>
      </w:r>
      <w:r w:rsidR="009C105D" w:rsidRPr="00255FBF">
        <w:t>растущ</w:t>
      </w:r>
      <w:r w:rsidR="009C105D">
        <w:t>его</w:t>
      </w:r>
      <w:r w:rsidR="009C105D" w:rsidRPr="00255FBF">
        <w:t xml:space="preserve"> макрорадикал</w:t>
      </w:r>
      <w:r w:rsidR="009C105D">
        <w:t>а на</w:t>
      </w:r>
      <w:r w:rsidRPr="00255FBF">
        <w:t xml:space="preserve"> </w:t>
      </w:r>
      <w:r w:rsidR="009C105D" w:rsidRPr="00255FBF">
        <w:t>атом углерода хинона</w:t>
      </w:r>
      <w:r w:rsidRPr="00255FBF">
        <w:t>.</w:t>
      </w:r>
      <w:r>
        <w:t xml:space="preserve"> </w:t>
      </w:r>
      <w:r w:rsidRPr="00255FBF">
        <w:t xml:space="preserve">Квантово-химические расчеты подтверждают, что </w:t>
      </w:r>
      <w:commentRangeStart w:id="55"/>
      <w:r w:rsidR="009C105D">
        <w:t>электронная</w:t>
      </w:r>
      <w:r w:rsidRPr="00255FBF">
        <w:t xml:space="preserve"> </w:t>
      </w:r>
      <w:commentRangeEnd w:id="55"/>
      <w:r w:rsidR="009C105D">
        <w:rPr>
          <w:rStyle w:val="afc"/>
          <w:rFonts w:eastAsia="SimSun" w:cstheme="minorBidi"/>
          <w:color w:val="auto"/>
          <w:lang w:eastAsia="en-US"/>
        </w:rPr>
        <w:commentReference w:id="55"/>
      </w:r>
      <w:r w:rsidRPr="00255FBF">
        <w:t xml:space="preserve">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fldChar w:fldCharType="begin"/>
      </w:r>
      <w:r w:rsidR="00D54142">
        <w:instrText xml:space="preserve"> REF _Ref135046881 \h </w:instrText>
      </w:r>
      <w:r w:rsidR="00D54142">
        <w:fldChar w:fldCharType="separate"/>
      </w:r>
      <w:r w:rsidR="006E211B">
        <w:t xml:space="preserve">Схема </w:t>
      </w:r>
      <w:r w:rsidR="006E211B">
        <w:rPr>
          <w:noProof/>
        </w:rPr>
        <w:t>12</w:t>
      </w:r>
      <w:r w:rsidR="00D54142">
        <w:fldChar w:fldCharType="end"/>
      </w:r>
      <w:r w:rsidR="00301230">
        <w:t xml:space="preserve">. Данная реакция </w:t>
      </w:r>
      <w:r w:rsidR="00301230">
        <w:lastRenderedPageBreak/>
        <w:t>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требуется.</w:t>
      </w:r>
    </w:p>
    <w:p w14:paraId="2A4FD17B" w14:textId="205CA366" w:rsidR="0043307F" w:rsidRDefault="001D157B" w:rsidP="004129A8">
      <w:pPr>
        <w:pStyle w:val="a2"/>
      </w:pPr>
      <w:r>
        <w:object w:dxaOrig="9643" w:dyaOrig="2832" w14:anchorId="6FA5234C">
          <v:shape id="_x0000_i1033" type="#_x0000_t75" style="width:467.55pt;height:137.55pt" o:ole="">
            <v:imagedata r:id="rId43" o:title=""/>
          </v:shape>
          <o:OLEObject Type="Embed" ProgID="ChemDraw.Document.6.0" ShapeID="_x0000_i1033" DrawAspect="Content" ObjectID="_1746637553" r:id="rId44"/>
        </w:object>
      </w:r>
    </w:p>
    <w:p w14:paraId="2163E80D" w14:textId="176778E7" w:rsidR="00D54142" w:rsidRPr="0043307F" w:rsidRDefault="0043307F" w:rsidP="009143C3">
      <w:pPr>
        <w:pStyle w:val="af4"/>
        <w:rPr>
          <w:noProof/>
          <w:color w:val="000000" w:themeColor="text1"/>
          <w:sz w:val="28"/>
        </w:rPr>
      </w:pPr>
      <w:bookmarkStart w:id="56" w:name="_Ref135046881"/>
      <w:r>
        <w:t xml:space="preserve">Схема </w:t>
      </w:r>
      <w:fldSimple w:instr=" SEQ Схема \* ARABIC ">
        <w:r w:rsidR="006E211B">
          <w:rPr>
            <w:noProof/>
          </w:rPr>
          <w:t>12</w:t>
        </w:r>
      </w:fldSimple>
      <w:bookmarkEnd w:id="56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33596D11" w14:textId="6FA376C9" w:rsidR="00383542" w:rsidRDefault="004D45E5" w:rsidP="009143C3">
      <w:pPr>
        <w:pStyle w:val="31"/>
      </w:pPr>
      <w:bookmarkStart w:id="57" w:name="_Toc135419996"/>
      <w:r w:rsidRPr="00EE2A7A">
        <w:t>Итоговый механизм</w:t>
      </w:r>
      <w:bookmarkEnd w:id="57"/>
      <w:r w:rsidR="00877B6A">
        <w:t xml:space="preserve"> </w:t>
      </w:r>
    </w:p>
    <w:p w14:paraId="6D10EB89" w14:textId="0E0CC419" w:rsidR="0075602C" w:rsidRDefault="0075602C" w:rsidP="004129A8">
      <w:pPr>
        <w:pStyle w:val="a3"/>
      </w:pPr>
      <w:r>
        <w:t>Резюмируя все выше написанное</w:t>
      </w:r>
      <w:r w:rsidR="00460D59" w:rsidRPr="00460D59">
        <w:t xml:space="preserve"> </w:t>
      </w:r>
      <w:r w:rsidR="00460D59">
        <w:t>и исключая те процессы, о которых информации недостаточно</w:t>
      </w:r>
      <w:r>
        <w:t>, итоговый механизм о-хинон – донор Н:</w:t>
      </w:r>
    </w:p>
    <w:p w14:paraId="308F0F34" w14:textId="138B73E0" w:rsidR="00B403C2" w:rsidRDefault="00B403C2" w:rsidP="009143C3">
      <w:pPr>
        <w:pStyle w:val="a3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67E92327" wp14:editId="11865835">
                <wp:extent cx="6011230" cy="2319488"/>
                <wp:effectExtent l="0" t="0" r="8890" b="508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230" cy="2319488"/>
                          <a:chOff x="-19293" y="2282"/>
                          <a:chExt cx="6011230" cy="2319488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19293" y="2282"/>
                            <a:ext cx="6011230" cy="2078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2081105"/>
                            <a:ext cx="594741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F999BB" w14:textId="78F4E870" w:rsidR="00BF150C" w:rsidRPr="00F208A3" w:rsidRDefault="00BF150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8" w:name="_Ref135388720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58"/>
                              <w:r>
                                <w:t xml:space="preserve">. </w:t>
                              </w:r>
                              <w:r w:rsidRPr="00417509">
                                <w:t>Общий механизм инициации полимеризации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E92327" id="Группа 16" o:spid="_x0000_s1044" style="width:473.35pt;height:182.65pt;mso-position-horizontal-relative:char;mso-position-vertical-relative:line" coordorigin="-192,22" coordsize="60112,23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">
                <v:shape id="Рисунок 12" o:spid="_x0000_s1045" type="#_x0000_t75" style="position:absolute;left:-192;top:22;width:60111;height:20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">
                  <v:imagedata r:id="rId46" o:title=""/>
                </v:shape>
                <v:shape id="Надпись 13" o:spid="_x0000_s1046" type="#_x0000_t202" style="position:absolute;top:20811;width:59474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45F999BB" w14:textId="78F4E870" w:rsidR="00BF150C" w:rsidRPr="00F208A3" w:rsidRDefault="00BF150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9" w:name="_Ref135388720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bookmarkEnd w:id="59"/>
                        <w:r>
                          <w:t xml:space="preserve">. </w:t>
                        </w:r>
                        <w:r w:rsidRPr="00417509">
                          <w:t>Общий механизм инициации полимеризации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C49DD0" w14:textId="55FC57A4" w:rsidR="009B1AC9" w:rsidRDefault="009B1AC9" w:rsidP="004129A8">
      <w:pPr>
        <w:pStyle w:val="a3"/>
      </w:pPr>
      <w:r>
        <w:t>Примерные порядки констант скоростей каждой отдельной реакции:</w:t>
      </w:r>
    </w:p>
    <w:p w14:paraId="6A4521E8" w14:textId="28352333" w:rsidR="0075602C" w:rsidRPr="00171B3D" w:rsidRDefault="00460D5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t xml:space="preserve"> </w:t>
      </w:r>
      <w:r w:rsidR="00171B3D">
        <w:t xml:space="preserve">(не зависит о концентрации </w:t>
      </w:r>
      <w:r w:rsidR="00171B3D">
        <w:rPr>
          <w:lang w:val="en-US"/>
        </w:rPr>
        <w:t>DH</w:t>
      </w:r>
      <w:r w:rsidR="00171B3D" w:rsidRPr="00171B3D">
        <w:t>)</w:t>
      </w:r>
    </w:p>
    <w:p w14:paraId="50C64EA5" w14:textId="65770CD4" w:rsidR="00460D59" w:rsidRPr="00171B3D" w:rsidRDefault="00460D59" w:rsidP="004129A8">
      <w:pPr>
        <w:pStyle w:val="a3"/>
        <w:rPr>
          <w:bCs/>
        </w:rPr>
      </w:pPr>
      <w:r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rPr>
          <w:bCs/>
        </w:rPr>
        <w:t xml:space="preserve"> </w:t>
      </w:r>
      <w:r w:rsidR="00171B3D" w:rsidRPr="00171B3D">
        <w:t>(происходит в комплексе столкновения)</w:t>
      </w:r>
    </w:p>
    <w:p w14:paraId="4B876465" w14:textId="1E000027" w:rsidR="009B1AC9" w:rsidRDefault="00E6659E" w:rsidP="004129A8">
      <w:pPr>
        <w:pStyle w:val="a3"/>
      </w:pPr>
      <w:r w:rsidRPr="00171B3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  <w:commentRangeStart w:id="60"/>
            <w:commentRangeEnd w:id="60"/>
            <m:r>
              <m:rPr>
                <m:sty m:val="p"/>
              </m:rPr>
              <w:rPr>
                <w:rStyle w:val="afc"/>
                <w:rFonts w:ascii="Cambria Math" w:eastAsia="SimSun" w:hAnsi="Cambria Math" w:cstheme="minorBidi"/>
                <w:color w:val="auto"/>
                <w:lang w:eastAsia="en-US"/>
              </w:rPr>
              <w:commentReference w:id="60"/>
            </m:r>
          </m:sup>
        </m:sSup>
      </m:oMath>
    </w:p>
    <w:p w14:paraId="1FBD1172" w14:textId="01129E01" w:rsidR="009B1AC9" w:rsidRDefault="009B1AC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F11C9A9" w14:textId="50FB59A3" w:rsidR="009B1AC9" w:rsidRPr="000756C2" w:rsidRDefault="009B1AC9" w:rsidP="004129A8">
      <w:pPr>
        <w:pStyle w:val="a3"/>
      </w:pPr>
      <w:r>
        <w:lastRenderedPageBreak/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</m:oMath>
    </w:p>
    <w:p w14:paraId="3D129F3B" w14:textId="43FACBCB" w:rsidR="00460D59" w:rsidRDefault="00225891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6FED69B2" w14:textId="0F6D9D06" w:rsidR="00225891" w:rsidRPr="00225891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225891">
        <w:t xml:space="preserve"> </w:t>
      </w:r>
      <w:r w:rsidR="00225891" w:rsidRPr="00225891">
        <w:t xml:space="preserve">(из расчета через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 w:rsidR="00225891" w:rsidRPr="00225891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</m:oMath>
      <w:r w:rsidR="00225891" w:rsidRPr="00225891">
        <w:t>)</w:t>
      </w:r>
    </w:p>
    <w:p w14:paraId="334FD70D" w14:textId="2449903A" w:rsidR="00225891" w:rsidRPr="00171B3D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?</m:t>
        </m:r>
      </m:oMath>
    </w:p>
    <w:p w14:paraId="3643EA2A" w14:textId="5DED9837" w:rsidR="002B315C" w:rsidRPr="00171B3D" w:rsidRDefault="002B315C" w:rsidP="004129A8">
      <w:pPr>
        <w:pStyle w:val="a3"/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?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</m:t>
        </m:r>
        <w:commentRangeStart w:id="61"/>
        <w:commentRangeEnd w:id="61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bCs/>
            <w:color w:val="auto"/>
            <w:lang w:eastAsia="en-US"/>
          </w:rPr>
          <w:commentReference w:id="61"/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774AF3F" w14:textId="28930875" w:rsidR="002B315C" w:rsidRPr="00171B3D" w:rsidRDefault="002B315C" w:rsidP="004129A8">
      <w:pPr>
        <w:pStyle w:val="a3"/>
        <w:rPr>
          <w:lang w:val="en-US"/>
        </w:rPr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0</m:t>
        </m:r>
        <w:commentRangeStart w:id="62"/>
        <w:commentRangeEnd w:id="62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color w:val="auto"/>
            <w:lang w:eastAsia="en-US"/>
          </w:rPr>
          <w:commentReference w:id="62"/>
        </m:r>
        <m:r>
          <m:rPr>
            <m:sty m:val="b"/>
          </m:rPr>
          <w:rPr>
            <w:rFonts w:ascii="Cambria Math" w:hAnsi="Cambria Math"/>
          </w:rPr>
          <m:t>5</m:t>
        </m:r>
      </m:oMath>
    </w:p>
    <w:p w14:paraId="4B598777" w14:textId="54710D06" w:rsidR="007E7B83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05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776A9E5D" w14:textId="71FF2E6E" w:rsidR="00171B3D" w:rsidRPr="00171B3D" w:rsidRDefault="00171B3D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 xml:space="preserve"> 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F0879DF" w14:textId="0D8DC67E" w:rsidR="007E7B83" w:rsidRPr="00751698" w:rsidRDefault="007E7B83" w:rsidP="004129A8">
      <w:pPr>
        <w:pStyle w:val="a3"/>
      </w:pPr>
      <w:r w:rsidRPr="002E53E2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rD</m:t>
            </m:r>
          </m:sub>
        </m:sSub>
        <w:commentRangeStart w:id="63"/>
        <w:commentRangeEnd w:id="63"/>
        <m:r>
          <m:rPr>
            <m:sty m:val="p"/>
          </m:rPr>
          <w:rPr>
            <w:rStyle w:val="afc"/>
            <w:rFonts w:ascii="Cambria Math" w:eastAsia="SimSun" w:hAnsi="Cambria Math" w:cstheme="minorBidi"/>
            <w:color w:val="auto"/>
            <w:lang w:eastAsia="en-US"/>
          </w:rPr>
          <w:commentReference w:id="63"/>
        </m:r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7BDF2248" w14:textId="1FD25FC6" w:rsidR="0027712E" w:rsidRDefault="0027712E" w:rsidP="00E12E83">
      <w:pPr>
        <w:pStyle w:val="21"/>
      </w:pPr>
      <w:bookmarkStart w:id="64" w:name="_Toc135419997"/>
      <w:r>
        <w:t>Описание метод</w:t>
      </w:r>
      <w:r w:rsidR="007F3EB8">
        <w:t>а</w:t>
      </w:r>
      <w:r>
        <w:t xml:space="preserve"> моделирования</w:t>
      </w:r>
      <w:bookmarkEnd w:id="64"/>
    </w:p>
    <w:p w14:paraId="404DC7DE" w14:textId="66349C99" w:rsidR="00BF285C" w:rsidRPr="00BF285C" w:rsidRDefault="00BF285C" w:rsidP="009143C3">
      <w:pPr>
        <w:pStyle w:val="31"/>
      </w:pPr>
      <w:bookmarkStart w:id="65" w:name="_Toc135419998"/>
      <w:r>
        <w:t>Проблемы моделирования</w:t>
      </w:r>
      <w:bookmarkEnd w:id="65"/>
    </w:p>
    <w:p w14:paraId="19913409" w14:textId="28659628" w:rsidR="00CF5229" w:rsidRDefault="005C7FEA" w:rsidP="004129A8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4129A8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BF150C" w:rsidP="004129A8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573E772E" w:rsidR="00EB3250" w:rsidRDefault="00EB3250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480875FC" w14:textId="2CFEF277" w:rsidR="00BF285C" w:rsidRDefault="00BF285C" w:rsidP="004129A8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proofErr w:type="spellStart"/>
      <w:r w:rsidR="00E452D9" w:rsidRPr="00D87B12">
        <w:t>квазистационарности</w:t>
      </w:r>
      <w:proofErr w:type="spellEnd"/>
      <w:r w:rsidR="00E452D9">
        <w:t xml:space="preserve"> и метод </w:t>
      </w:r>
      <w:proofErr w:type="spellStart"/>
      <w:r w:rsidR="00E452D9">
        <w:t>квазиравновесия</w:t>
      </w:r>
      <w:proofErr w:type="spellEnd"/>
      <w:r w:rsidR="00E452D9">
        <w:t xml:space="preserve">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proofErr w:type="spellStart"/>
      <w:r w:rsidR="00E452D9">
        <w:t>фотоинициировния</w:t>
      </w:r>
      <w:proofErr w:type="spellEnd"/>
      <w:r w:rsidR="00E452D9">
        <w:t xml:space="preserve"> (</w:t>
      </w:r>
      <w:r w:rsidR="001D157B">
        <w:t xml:space="preserve">некоторые </w:t>
      </w:r>
      <w:r w:rsidR="00E452D9">
        <w:t xml:space="preserve">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</w:t>
      </w:r>
      <w:r w:rsidR="00E452D9">
        <w:lastRenderedPageBreak/>
        <w:t>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jZUMTQ6MDI6MTMiLCJQcm9qZWN0Ijp7IiRyZWYiOiI4In19LCJVc2VOdW1iZXJpbmdUeXBlT2ZQYXJlbnREb2N1bWVudCI6ZmFsc2V9XSwiRm9ybWF0dGVkVGV4dCI6eyIkaWQiOiIxMCIsIkNvdW50IjoxLCJUZXh0VW5pdHMiOlt7IiRpZCI6IjExIiwiRm9udFN0eWxlIjp7IiRpZCI6IjEyIiwiTmV1dHJhbCI6dHJ1ZX0sIlJlYWRpbmdPcmRlciI6MSwiVGV4dCI6IlszOF0ifV19LCJUYWciOiJDaXRhdmlQbGFjZWhvbGRlciM2NjgxMWE2My00MjVlLTQ2YzYtODA1YS04OWRkM2M2MTMwNjkiLCJUZXh0IjoiWzM4XSIsIldBSVZlcnNpb24iOiI2LjE1LjIuMCJ9}</w:instrText>
          </w:r>
          <w:r w:rsidR="00340C2F">
            <w:fldChar w:fldCharType="separate"/>
          </w:r>
          <w:hyperlink w:anchor="_CTVL001264ddb9e73854131b0e0ff4875f2de6d" w:tooltip="Арнольд, В.И. Обыкновенные дифференциальные уравнения / В.И. Арнольд: Наука, 1984." w:history="1">
            <w:r w:rsidR="003E6BA7">
              <w:t>[38]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>Учитывая сложность системы уравнений для 1</w:t>
      </w:r>
      <w:r w:rsidR="006B26C5">
        <w:t xml:space="preserve">1 </w:t>
      </w:r>
      <w:r w:rsidR="00E452D9">
        <w:t>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M5XSJ9XX0sIlRhZyI6IkNpdGF2aVBsYWNlaG9sZGVyI2QxMTJlNWIyLTQ3NjMtNDk0Yy04N2VkLTFjNGVmODQ5NWM4YyIsIlRleHQiOiJbMzldIiwiV0FJVmVyc2lvbiI6IjYuMTUuMi4wIn0=}</w:instrText>
          </w:r>
          <w:r w:rsidR="00340C2F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3E6BA7">
              <w:t>[39]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9143C3">
      <w:pPr>
        <w:pStyle w:val="31"/>
      </w:pPr>
      <w:bookmarkStart w:id="66" w:name="_Toc135419999"/>
      <w:r w:rsidRPr="00644CFE">
        <w:t>Формирование</w:t>
      </w:r>
      <w:r>
        <w:t xml:space="preserve"> системы</w:t>
      </w:r>
      <w:bookmarkEnd w:id="66"/>
    </w:p>
    <w:p w14:paraId="3228BE0C" w14:textId="4972A1AC" w:rsidR="00CF5229" w:rsidRDefault="00CF5229" w:rsidP="004129A8">
      <w:pPr>
        <w:pStyle w:val="a3"/>
      </w:pPr>
      <w:bookmarkStart w:id="67" w:name="_Hlk134744660"/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r w:rsidR="00891194">
        <w:t>механизм</w:t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4129A8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4129A8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126393DC" w:rsidR="00CF5229" w:rsidRDefault="00CF5229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4129A8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4129A8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BF150C" w:rsidP="004129A8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13CCC3B3" w:rsidR="00FE72FE" w:rsidRPr="00FE72FE" w:rsidRDefault="00BF150C" w:rsidP="009143C3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5C798DD4" w:rsidR="00891194" w:rsidRDefault="00891194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4129A8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4129A8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BF150C" w:rsidP="004129A8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2E7B6A54" w:rsidR="00FE72FE" w:rsidRDefault="00FE72FE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4129A8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BF150C" w:rsidP="004129A8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4129A8">
      <w:pPr>
        <w:pStyle w:val="a3"/>
      </w:pPr>
      <m:oMath>
        <m:r>
          <w:rPr>
            <w:rFonts w:ascii="Cambria Math" w:hAnsi="Cambria Math"/>
          </w:rPr>
          <w:lastRenderedPageBreak/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BF150C" w:rsidP="004129A8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4129A8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B931E1">
      <w:pPr>
        <w:pStyle w:val="a3"/>
        <w:numPr>
          <w:ilvl w:val="0"/>
          <w:numId w:val="3"/>
        </w:numPr>
      </w:pPr>
      <w:r>
        <w:t>дискретизация по времени</w:t>
      </w:r>
    </w:p>
    <w:p w14:paraId="31C33EE7" w14:textId="52DE525E" w:rsidR="002714BE" w:rsidRDefault="002714BE" w:rsidP="00B931E1">
      <w:pPr>
        <w:pStyle w:val="a3"/>
        <w:numPr>
          <w:ilvl w:val="0"/>
          <w:numId w:val="3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 w:rsidR="00321798">
        <w:t xml:space="preserve"> на каждом временном шаге</w:t>
      </w:r>
    </w:p>
    <w:p w14:paraId="19D4DD41" w14:textId="28F1A0A5" w:rsidR="002714BE" w:rsidRPr="002714BE" w:rsidRDefault="002714BE" w:rsidP="00B931E1">
      <w:pPr>
        <w:pStyle w:val="a3"/>
        <w:numPr>
          <w:ilvl w:val="0"/>
          <w:numId w:val="3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9143C3">
      <w:pPr>
        <w:pStyle w:val="31"/>
      </w:pPr>
      <w:bookmarkStart w:id="68" w:name="_Toc135420000"/>
      <w:bookmarkEnd w:id="67"/>
      <w:r>
        <w:t>Дискретизация по времени</w:t>
      </w:r>
      <w:bookmarkEnd w:id="68"/>
    </w:p>
    <w:p w14:paraId="31E62F58" w14:textId="47DE92EF" w:rsidR="00A902F1" w:rsidRDefault="00A902F1" w:rsidP="004129A8">
      <w:pPr>
        <w:pStyle w:val="a3"/>
      </w:pPr>
      <w:bookmarkStart w:id="69" w:name="_Hlk134744679"/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QwXSJ9XX0sIlRhZyI6IkNpdGF2aVBsYWNlaG9sZGVyI2FkNjQ1YjJiLWJjMjktNDFiMC1hMDQ2LTIxMjZlMmU0NmIyYiIsIlRleHQiOiJbNDBdIiwiV0FJVmVyc2lvbiI6IjYuMTUuMi4wIn0=}</w:instrText>
          </w:r>
          <w:r w:rsidR="00156B5D">
            <w:fldChar w:fldCharType="separate"/>
          </w:r>
          <w:hyperlink w:anchor="_CTVL00184636429924f486baa2b1c88615fc6d4" w:tooltip="Пименов, В.Г. Численные методы : в 2 ч / В.Г. Пименов. – Екатеринбург, 2014." w:history="1">
            <w:r w:rsidR="003E6BA7">
              <w:t>[40]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6192EFC0" w:rsidR="008659E8" w:rsidRDefault="008659E8" w:rsidP="00B931E1">
      <w:pPr>
        <w:pStyle w:val="a3"/>
        <w:numPr>
          <w:ilvl w:val="0"/>
          <w:numId w:val="2"/>
        </w:numPr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M5XSJ9XX0sIlRhZyI6IkNpdGF2aVBsYWNlaG9sZGVyI2NkZGQxMDk4LTJkZWYtNGQzYi1iNTM5LWI2OWI4MmM5Yzg2ZiIsIlRleHQiOiJbMzldIiwiV0FJVmVyc2lvbiI6IjYuMTUuMi4wIn0=}</w:instrText>
          </w:r>
          <w:r w:rsidR="00321798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3E6BA7">
              <w:t>[39]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B931E1">
      <w:pPr>
        <w:pStyle w:val="a3"/>
        <w:numPr>
          <w:ilvl w:val="0"/>
          <w:numId w:val="2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4129A8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B931E1">
      <w:pPr>
        <w:pStyle w:val="a3"/>
        <w:numPr>
          <w:ilvl w:val="0"/>
          <w:numId w:val="1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B931E1">
      <w:pPr>
        <w:pStyle w:val="a3"/>
        <w:numPr>
          <w:ilvl w:val="0"/>
          <w:numId w:val="1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4129A8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4129A8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BF150C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5704F5AF" w:rsidR="006838B0" w:rsidRDefault="006838B0" w:rsidP="004129A8">
            <w:pPr>
              <w:pStyle w:val="a3"/>
            </w:pPr>
            <w:bookmarkStart w:id="70" w:name="_Ref134637239"/>
            <w:r>
              <w:t>(</w:t>
            </w:r>
            <w:fldSimple w:instr=" SEQ Формула \*ARABIC ">
              <w:r w:rsidR="006E211B">
                <w:rPr>
                  <w:noProof/>
                </w:rPr>
                <w:t>6</w:t>
              </w:r>
            </w:fldSimple>
            <w:r>
              <w:t>)</w:t>
            </w:r>
            <w:bookmarkEnd w:id="70"/>
          </w:p>
        </w:tc>
      </w:tr>
    </w:tbl>
    <w:p w14:paraId="7553C8F2" w14:textId="6B55F2DE" w:rsidR="005A4442" w:rsidRPr="007A699D" w:rsidRDefault="005A4442" w:rsidP="004129A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4129A8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BF150C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BF150C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4129A8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4129A8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)      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32D49640" w:rsidR="006838B0" w:rsidRDefault="006838B0" w:rsidP="004129A8">
            <w:pPr>
              <w:pStyle w:val="a3"/>
            </w:pPr>
            <w:bookmarkStart w:id="71" w:name="_Ref134637241"/>
            <w:r>
              <w:t>(</w:t>
            </w:r>
            <w:fldSimple w:instr=" SEQ Формула \*ARABIC ">
              <w:r w:rsidR="006E211B">
                <w:rPr>
                  <w:noProof/>
                </w:rPr>
                <w:t>7</w:t>
              </w:r>
            </w:fldSimple>
            <w:r>
              <w:t>)</w:t>
            </w:r>
            <w:bookmarkEnd w:id="71"/>
          </w:p>
        </w:tc>
      </w:tr>
    </w:tbl>
    <w:p w14:paraId="0606CF9D" w14:textId="6890DC2E" w:rsidR="00A410D0" w:rsidRDefault="00BF150C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proofErr w:type="spellStart"/>
      <w:r w:rsidR="007A699D" w:rsidRPr="007A699D">
        <w:t>нижнетреугольной</w:t>
      </w:r>
      <w:proofErr w:type="spellEnd"/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 xml:space="preserve">Коэффициенты метода задаются таблицей </w:t>
      </w:r>
      <w:proofErr w:type="spellStart"/>
      <w:r w:rsidR="007A699D" w:rsidRPr="007A699D">
        <w:t>Бутчера</w:t>
      </w:r>
      <w:proofErr w:type="spellEnd"/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QxXSJ9XX0sIlRhZyI6IkNpdGF2aVBsYWNlaG9sZGVyIzVhNzY2YjYyLTI0ODUtNDA5Ni1hODcyLTE4YzBmMWUyNjYyYiIsIlRleHQiOiJbNDFdIiwiV0FJVmVyc2lvbiI6IjYuMTUuMi4wIn0=}</w:instrText>
          </w:r>
          <w:r w:rsidR="00321798">
            <w:fldChar w:fldCharType="separate"/>
          </w:r>
          <w:hyperlink w:anchor="_CTVL0017c21c809c7b34edbbeb1dbcde00a753a" w:tooltip="Fehlberg, E. Klassische Runge-Kutta-Formeln vierter und niedrigerer Ordnung mit Schrittweiten-Kontrolle und ihre Anwendung auf Wärmeleitungsprobleme /…" w:history="1">
            <w:r w:rsidR="003E6BA7">
              <w:t>[41]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4129A8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BF150C" w:rsidP="004129A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5EEB2203" w:rsidR="00EA5198" w:rsidRDefault="00EA5198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7FB18147" w14:textId="1488E2D3" w:rsidR="00A410D0" w:rsidRDefault="007A699D" w:rsidP="004129A8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72" w:name="_Hlk134744698"/>
      <w:bookmarkEnd w:id="69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jZUMTQ6MDI6MTMiLCJQcm9qZWN0Ijp7IiRyZWYiOiI4In19LCJVc2VOdW1iZXJpbmdUeXBlT2ZQYXJlbnREb2N1bWVudCI6ZmFsc2V9XSwiRm9ybWF0dGVkVGV4dCI6eyIkaWQiOiIxNCIsIkNvdW50IjoxLCJUZXh0VW5pdHMiOlt7IiRpZCI6IjE1IiwiRm9udFN0eWxlIjp7IiRpZCI6IjE2IiwiTmV1dHJhbCI6dHJ1ZX0sIlJlYWRpbmdPcmRlciI6MSwiVGV4dCI6Ils0Ml0ifV19LCJUYWciOiJDaXRhdmlQbGFjZWhvbGRlciM3NzVmNjAxNS1jMTQxLTQ3Y2MtYTljMi03ZDBlNzVlZTJkOWYiLCJUZXh0IjoiWzQyXSIsIldBSVZlcnNpb24iOiI2LjE1LjIuMCJ9}</w:instrText>
          </w:r>
          <w:r w:rsidR="00321798">
            <w:fldChar w:fldCharType="separate"/>
          </w:r>
          <w:hyperlink w:anchor="_CTVL001ab6d0e4e9680468b8aaf80297df161cd" w:tooltip="Hedayati Nasab, S. Third-order Paired Explicit Runge-Kutta schemes for stiff systems of equations / S. Hedayati Nasab, B.C. Vermeire // Journal of Com…" w:history="1">
            <w:r w:rsidR="003E6BA7">
              <w:t>[42]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643B6954" w:rsidR="002714BE" w:rsidRDefault="002F0945" w:rsidP="004129A8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 xml:space="preserve">, что означает учитывают только 1 </w:t>
      </w:r>
      <w:r w:rsidR="005F648F" w:rsidRPr="005F648F">
        <w:lastRenderedPageBreak/>
        <w:t>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6</w:t>
      </w:r>
      <w:r w:rsidR="006E211B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7</w:t>
      </w:r>
      <w:r w:rsidR="006E211B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"/>
        <w:gridCol w:w="7229"/>
        <w:gridCol w:w="1252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4129A8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BF150C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+</m:t>
                </m:r>
                <m:r>
                  <w:rPr>
                    <w:rFonts w:ascii="Cambria Math" w:hAnsi="Cambria Math" w:cs="Segoe UI"/>
                    <w:color w:val="111111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23B31F01" w:rsidR="004D1C05" w:rsidRDefault="004D1C05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2B362FAA" w14:textId="108E7111" w:rsidR="00234C78" w:rsidRDefault="00185B6A" w:rsidP="004129A8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</w:t>
      </w:r>
      <w:r w:rsidR="00A410D0"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 w:rsidR="00EA5198">
        <w:t xml:space="preserve"> </w:t>
      </w:r>
      <w:r w:rsidR="00A410D0">
        <w:t>задаются в зависимости от разновидности метода)</w:t>
      </w:r>
      <w: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proofErr w:type="spellStart"/>
      <w:r w:rsidR="00A410D0">
        <w:rPr>
          <w:lang w:val="en-US"/>
        </w:rPr>
        <w:t>i</w:t>
      </w:r>
      <w:proofErr w:type="spellEnd"/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t>на каждом этапе приходится решать матричное</w:t>
      </w:r>
      <w:r w:rsidR="00A410D0" w:rsidRPr="002941E4">
        <w:t xml:space="preserve"> </w:t>
      </w:r>
      <w:r w:rsidRPr="002941E4">
        <w:t>уравнение</w:t>
      </w:r>
      <w:r w:rsidRPr="00185B6A">
        <w:t>.</w:t>
      </w:r>
      <w:r>
        <w:t xml:space="preserve"> </w:t>
      </w:r>
      <w:r w:rsidR="00C06CD1">
        <w:t>При этом н</w:t>
      </w:r>
      <w:r w:rsidR="00C06CD1"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I2VDE0OjAyOjEzIiwiUHJvamVjdCI6eyIkcmVmIjoiOCJ9fSwiVXNlTnVtYmVyaW5nVHlwZU9mUGFyZW50RG9jdW1lbnQiOmZhbHNlfV0sIkZvcm1hdHRlZFRleHQiOnsiJGlkIjoiMTAiLCJDb3VudCI6MSwiVGV4dFVuaXRzIjpbeyIkaWQiOiIxMSIsIkZvbnRTdHlsZSI6eyIkaWQiOiIxMiIsIk5ldXRyYWwiOnRydWV9LCJSZWFkaW5nT3JkZXIiOjEsIlRleHQiOiJbNDNdIn1dfSwiVGFnIjoiQ2l0YXZpUGxhY2Vob2xkZXIjY2JmYzI2NWMtY2U0OC00OTcyLTllYTUtYmU2MWM0ODNiNWU3IiwiVGV4dCI6Ils0M10iLCJXQUlWZXJzaW9uIjoiNi4xNS4yLjAifQ==}</w:instrText>
          </w:r>
          <w:r w:rsidR="00321798">
            <w:fldChar w:fldCharType="separate"/>
          </w:r>
          <w:hyperlink w:anchor="_CTVL001b8e617d172154c57b8a7b19c423de974" w:tooltip="Квон, О.Б. Неявные методы типа Рунге-Кутта для функционально-дифференциальных уравнений / О.Б. Квон, В.Г. Пименов, 1997." w:history="1">
            <w:r w:rsidR="003E6BA7">
              <w:t>[43]</w:t>
            </w:r>
          </w:hyperlink>
          <w:r w:rsidR="00321798">
            <w:fldChar w:fldCharType="end"/>
          </w:r>
        </w:sdtContent>
      </w:sdt>
      <w:r w:rsidR="00C06CD1" w:rsidRPr="00C06CD1">
        <w:t>. Однако они требуют больше вычислительных затрат и сложнее в реализации, чем явные методы Рунге-Кутта.</w:t>
      </w:r>
    </w:p>
    <w:p w14:paraId="0F1197A6" w14:textId="30BAB823" w:rsidR="002941E4" w:rsidRDefault="002941E4" w:rsidP="004129A8">
      <w:pPr>
        <w:pStyle w:val="a3"/>
      </w:pPr>
      <w:r>
        <w:t>Альтернативой</w:t>
      </w:r>
      <w:r w:rsidR="002F0945">
        <w:t xml:space="preserve"> неявным</w:t>
      </w:r>
      <w:r w:rsidR="003F5ADC">
        <w:t xml:space="preserve"> 1 шаговым</w:t>
      </w:r>
      <w:r w:rsidR="002F0945">
        <w:t xml:space="preserve"> методам</w:t>
      </w:r>
      <w:r w:rsidR="003F5ADC">
        <w:t xml:space="preserve"> </w:t>
      </w:r>
      <w:r w:rsidR="002F0945">
        <w:t xml:space="preserve">может быть </w:t>
      </w:r>
      <w:r w:rsidR="002F0945" w:rsidRPr="00EA5198">
        <w:rPr>
          <w:b/>
          <w:bCs/>
          <w:lang w:val="en-US"/>
        </w:rPr>
        <w:t>BDF</w:t>
      </w:r>
      <w:r w:rsidR="002F0945" w:rsidRPr="00EA5198">
        <w:rPr>
          <w:b/>
          <w:bCs/>
        </w:rPr>
        <w:t xml:space="preserve"> </w:t>
      </w:r>
      <w:r w:rsidR="002F0945" w:rsidRPr="002F0945">
        <w:t xml:space="preserve">- </w:t>
      </w:r>
      <w:r w:rsidR="00A807B9" w:rsidRPr="00A807B9">
        <w:rPr>
          <w:lang w:val="en-US"/>
        </w:rPr>
        <w:t>backward</w:t>
      </w:r>
      <w:r w:rsidR="00A807B9" w:rsidRPr="00A807B9">
        <w:t xml:space="preserve"> </w:t>
      </w:r>
      <w:r w:rsidR="00A807B9" w:rsidRPr="00A807B9">
        <w:rPr>
          <w:lang w:val="en-US"/>
        </w:rPr>
        <w:t>differentiation</w:t>
      </w:r>
      <w:r w:rsidR="00A807B9" w:rsidRPr="00A807B9">
        <w:t xml:space="preserve"> </w:t>
      </w:r>
      <w:r w:rsidR="00A807B9" w:rsidRPr="00A807B9">
        <w:rPr>
          <w:lang w:val="en-US"/>
        </w:rPr>
        <w:t>formula</w:t>
      </w:r>
      <w:r w:rsidR="00DD4F77">
        <w:t>,</w:t>
      </w:r>
      <w:r w:rsidR="00DD4F77" w:rsidRPr="00DD4F77">
        <w:t xml:space="preserve"> </w:t>
      </w:r>
      <w:r w:rsidR="00DD4F77" w:rsidRPr="00A807B9">
        <w:t>то есть формула обратно</w:t>
      </w:r>
      <w:r w:rsidR="00DD4F77">
        <w:t>го</w:t>
      </w:r>
      <w:r w:rsidR="00DD4F77" w:rsidRPr="00A807B9">
        <w:t xml:space="preserve"> </w:t>
      </w:r>
      <w:r w:rsidR="00A5027C" w:rsidRPr="00A807B9">
        <w:t>дифференци</w:t>
      </w:r>
      <w:r w:rsidR="00A5027C">
        <w:t>рования</w:t>
      </w:r>
      <w:r w:rsidR="00DD4F77">
        <w:t xml:space="preserve"> или по-другому - методы Гира</w:t>
      </w:r>
      <w:r w:rsidR="00321798">
        <w:t xml:space="preserve">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Q0XSJ9XX0sIlRhZyI6IkNpdGF2aVBsYWNlaG9sZGVyIzIyZWFmZDdlLTQ1NTMtNGI1Zi05ODAyLWNiNGMyODYxNGUzZiIsIlRleHQiOiJbNDRdIiwiV0FJVmVyc2lvbiI6IjYuMTUuMi4wIn0=}</w:instrText>
          </w:r>
          <w:r w:rsidR="00321798">
            <w:fldChar w:fldCharType="separate"/>
          </w:r>
          <w:hyperlink w:anchor="_CTVL001c6f622c35dcc45c3b88abad104942fa9" w:tooltip="Гир, К.В. Численное интегрирование обыкновенных дифференциальных уравнений / К.В. Гир // Mathematics of Computation. – 1967. – Т.98." w:history="1">
            <w:r w:rsidR="003E6BA7">
              <w:t>[44]</w:t>
            </w:r>
          </w:hyperlink>
          <w:r w:rsidR="00321798">
            <w:fldChar w:fldCharType="end"/>
          </w:r>
        </w:sdtContent>
      </w:sdt>
      <w:r w:rsidR="00DD4F77">
        <w:t xml:space="preserve">. Он входит в семейство </w:t>
      </w:r>
      <w:r w:rsidR="00DD4F77" w:rsidRPr="00DD4F77">
        <w:t>неявных методов Рунге-Кутта</w:t>
      </w:r>
      <w:r w:rsidR="00DD4F77">
        <w:t>, но является многошаговым.</w:t>
      </w:r>
      <w:r w:rsidR="00A807B9">
        <w:t xml:space="preserve"> </w:t>
      </w:r>
      <w:r w:rsidR="00A807B9" w:rsidRPr="00A807B9">
        <w:t>Это значит, что для вычисления производной y</w:t>
      </w:r>
      <w:r w:rsidR="00A807B9" w:rsidRPr="00A807B9">
        <w:rPr>
          <w:rFonts w:hint="eastAsia"/>
        </w:rPr>
        <w:t>′</w:t>
      </w:r>
      <w:r w:rsidR="00A807B9" w:rsidRPr="00A807B9">
        <w:t xml:space="preserve"> 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A807B9">
        <w:t xml:space="preserve"> </w:t>
      </w:r>
      <w:r w:rsidR="00A807B9"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="00A807B9" w:rsidRPr="00A807B9"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4129A8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BF150C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588CCE5F" w:rsidR="00A807B9" w:rsidRDefault="00A807B9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4129A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BF150C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4129A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</w:t>
      </w:r>
      <w:r w:rsidRPr="00DD4F77">
        <w:lastRenderedPageBreak/>
        <w:t>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6C15D387" w:rsidR="00DD4F77" w:rsidRPr="00DD4F77" w:rsidRDefault="00DD4F77" w:rsidP="00B931E1">
      <w:pPr>
        <w:pStyle w:val="a3"/>
        <w:numPr>
          <w:ilvl w:val="0"/>
          <w:numId w:val="6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 w:rsidR="00321798"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yNlQxNDowMjoxMyIsIlByb2plY3QiOnsiJHJlZiI6IjgifX0sIlVzZU51bWJlcmluZ1R5cGVPZlBhcmVudERvY3VtZW50IjpmYWxzZX1dLCJGb3JtYXR0ZWRUZXh0Ijp7IiRpZCI6IjExIiwiQ291bnQiOjEsIlRleHRVbml0cyI6W3siJGlkIjoiMTIiLCJGb250U3R5bGUiOnsiJGlkIjoiMTMiLCJOZXV0cmFsIjp0cnVlfSwiUmVhZGluZ09yZGVyIjoxLCJUZXh0IjoiWzQ1XSJ9XX0sIlRhZyI6IkNpdGF2aVBsYWNlaG9sZGVyIzhmMGUxOTE0LTFhYWYtNDMyMC04YjlmLTQ0YzMyYzU0MzBjMCIsIlRleHQiOiJbNDVdIiwiV0FJVmVyc2lvbiI6IjYuMTUuMi4wIn0=}</w:instrText>
          </w:r>
          <w:r w:rsidR="00321798">
            <w:fldChar w:fldCharType="separate"/>
          </w:r>
          <w:hyperlink w:anchor="_CTVL001832d1fd66b64488fbead14ccf5132a17" w:tooltip="Самарский, А.А. Численные методы: учеб. пособие для вузов / А.А. Самарский, А.В. Гулин. – Москва: Наука, 1989." w:history="1">
            <w:r w:rsidR="003E6BA7">
              <w:t>[45]</w:t>
            </w:r>
          </w:hyperlink>
          <w:r w:rsidR="00321798">
            <w:fldChar w:fldCharType="end"/>
          </w:r>
        </w:sdtContent>
      </w:sdt>
      <w:r w:rsidRPr="00DD4F77">
        <w:t>.</w:t>
      </w:r>
      <w:r>
        <w:t xml:space="preserve"> </w:t>
      </w:r>
    </w:p>
    <w:p w14:paraId="580EF2D5" w14:textId="30862094" w:rsidR="00DD4F77" w:rsidRPr="00DD4F77" w:rsidRDefault="00DD4F77" w:rsidP="00B931E1">
      <w:pPr>
        <w:pStyle w:val="a3"/>
        <w:numPr>
          <w:ilvl w:val="0"/>
          <w:numId w:val="6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B931E1">
      <w:pPr>
        <w:pStyle w:val="a3"/>
        <w:numPr>
          <w:ilvl w:val="0"/>
          <w:numId w:val="6"/>
        </w:numPr>
      </w:pPr>
      <w:r w:rsidRPr="00DD4F77"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6E11CDC7" w:rsidR="00DD4F77" w:rsidRDefault="00DD4F77" w:rsidP="00B931E1">
      <w:pPr>
        <w:pStyle w:val="a3"/>
        <w:numPr>
          <w:ilvl w:val="0"/>
          <w:numId w:val="6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ZUMTQ6MDI6MTMiLCJQcm9qZWN0Ijp7IiRyZWYiOiI4In19LCJVc2VOdW1iZXJpbmdUeXBlT2ZQYXJlbnREb2N1bWVudCI6ZmFsc2V9XSwiRm9ybWF0dGVkVGV4dCI6eyIkaWQiOiIxMiIsIkNvdW50IjoxLCJUZXh0VW5pdHMiOlt7IiRpZCI6IjEzIiwiRm9udFN0eWxlIjp7IiRpZCI6IjE0IiwiTmV1dHJhbCI6dHJ1ZX0sIlJlYWRpbmdPcmRlciI6MSwiVGV4dCI6Ils0Nl0ifV19LCJUYWciOiJDaXRhdmlQbGFjZWhvbGRlciNkZDdhMzkyZC04YWE4LTRlMWUtYjg3My1jNGYyY2NiZTNmMTMiLCJUZXh0IjoiWzQ2XSIsIldBSVZlcnNpb24iOiI2LjE1LjIuMCJ9}</w:instrText>
          </w:r>
          <w:r w:rsidR="00321798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3E6BA7">
              <w:t>[46]</w:t>
            </w:r>
          </w:hyperlink>
          <w:r w:rsidR="00321798">
            <w:fldChar w:fldCharType="end"/>
          </w:r>
        </w:sdtContent>
      </w:sdt>
      <w:r w:rsidRPr="00DD4F77">
        <w:t>.</w:t>
      </w:r>
    </w:p>
    <w:p w14:paraId="435AE3ED" w14:textId="1C73087B" w:rsidR="00A5027C" w:rsidRPr="00A5027C" w:rsidRDefault="00A5027C" w:rsidP="004129A8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 xml:space="preserve">.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9143C3">
      <w:pPr>
        <w:pStyle w:val="31"/>
      </w:pPr>
      <w:bookmarkStart w:id="73" w:name="_Toc135420001"/>
      <w:bookmarkEnd w:id="72"/>
      <w:r>
        <w:t>Линеаризация системы и итерационное решение</w:t>
      </w:r>
      <w:bookmarkEnd w:id="73"/>
    </w:p>
    <w:p w14:paraId="1BEAAB6F" w14:textId="2884DE2F" w:rsidR="00B30060" w:rsidRDefault="007148E3" w:rsidP="004129A8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jZUMTQ6MDI6MTMiLCJQcm9qZWN0Ijp7IiRyZWYiOiI4In19LCJVc2VOdW1iZXJpbmdUeXBlT2ZQYXJlbnREb2N1bWVudCI6ZmFsc2V9XSwiRm9ybWF0dGVkVGV4dCI6eyIkaWQiOiIxMSIsIkNvdW50IjoxLCJUZXh0VW5pdHMiOlt7IiRpZCI6IjEyIiwiRm9udFN0eWxlIjp7IiRpZCI6IjEzIiwiTmV1dHJhbCI6dHJ1ZX0sIlJlYWRpbmdPcmRlciI6MSwiVGV4dCI6Ils0N10ifV19LCJUYWciOiJDaXRhdmlQbGFjZWhvbGRlciMzYzBjMGI2YS01MWU3LTRmZjktYTM5My0zNDk3OGU3YTBiMzUiLCJUZXh0IjoiWzQ3XSIsIldBSVZlcnNpb24iOiI2LjE1LjIuMCJ9}</w:instrText>
          </w:r>
          <w:r w:rsidR="00C83C57">
            <w:fldChar w:fldCharType="separate"/>
          </w:r>
          <w:hyperlink w:anchor="_CTVL00164aa5b070416412ab318d496f9d954f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3E6BA7">
              <w:t>[47]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1D157B">
        <w:t>Э</w:t>
      </w:r>
      <w:r w:rsidR="00B30060"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</w:t>
      </w:r>
      <w:r w:rsidR="00B30060" w:rsidRPr="00B30060">
        <w:lastRenderedPageBreak/>
        <w:t xml:space="preserve">одного нелинейного уравнения, а затем обобщен Джозефом </w:t>
      </w:r>
      <w:proofErr w:type="spellStart"/>
      <w:r w:rsidR="00B30060" w:rsidRPr="00B30060">
        <w:t>Рафсоном</w:t>
      </w:r>
      <w:proofErr w:type="spellEnd"/>
      <w:r w:rsidR="00B30060" w:rsidRPr="00B30060">
        <w:t xml:space="preserve">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ZUMTQ6MDI6MTMiLCJQcm9qZWN0Ijp7IiRyZWYiOiI4In19LCJVc2VOdW1iZXJpbmdUeXBlT2ZQYXJlbnREb2N1bWVudCI6ZmFsc2V9XSwiRm9ybWF0dGVkVGV4dCI6eyIkaWQiOiIxMiIsIkNvdW50IjoxLCJUZXh0VW5pdHMiOlt7IiRpZCI6IjEzIiwiRm9udFN0eWxlIjp7IiRpZCI6IjE0IiwiTmV1dHJhbCI6dHJ1ZX0sIlJlYWRpbmdPcmRlciI6MSwiVGV4dCI6Ils0Nl0ifV19LCJUYWciOiJDaXRhdmlQbGFjZWhvbGRlciM0MjVjZmFjNS0xMThiLTQ3MDItYTFjZi03ZGYyYTkxNTNlYzMiLCJUZXh0IjoiWzQ2XSIsIldBSVZlcnNpb24iOiI2LjE1LjIuMCJ9}</w:instrText>
          </w:r>
          <w:r w:rsidR="00C83C57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3E6BA7">
              <w:t>[46]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4129A8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BF150C" w:rsidP="004129A8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6D5DAB0C" w:rsidR="00B30060" w:rsidRDefault="00B30060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48ADCA22" w14:textId="116F4376" w:rsidR="000053E7" w:rsidRDefault="00C83C57" w:rsidP="004129A8">
      <w:pPr>
        <w:pStyle w:val="a2"/>
      </w:pPr>
      <w:r>
        <w:t>м</w:t>
      </w:r>
      <w:r w:rsidR="00B30060" w:rsidRPr="00B30060">
        <w:t>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выполняет следующие шаги:</w:t>
      </w:r>
    </w:p>
    <w:p w14:paraId="34A7489B" w14:textId="2DDAAB5A" w:rsidR="00B30060" w:rsidRPr="00B30060" w:rsidRDefault="00B30060" w:rsidP="00B931E1">
      <w:pPr>
        <w:pStyle w:val="a2"/>
        <w:numPr>
          <w:ilvl w:val="0"/>
          <w:numId w:val="7"/>
        </w:numPr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4129A8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,...,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630F72CF" w14:textId="528BB1CF" w:rsidR="00B30060" w:rsidRDefault="00B30060" w:rsidP="00B931E1">
      <w:pPr>
        <w:pStyle w:val="a2"/>
        <w:numPr>
          <w:ilvl w:val="0"/>
          <w:numId w:val="7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931E1">
      <w:pPr>
        <w:pStyle w:val="a2"/>
        <w:numPr>
          <w:ilvl w:val="0"/>
          <w:numId w:val="7"/>
        </w:numPr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"/>
        <w:gridCol w:w="7289"/>
        <w:gridCol w:w="1325"/>
      </w:tblGrid>
      <w:tr w:rsidR="004D1C5D" w:rsidRPr="000053E7" w14:paraId="02244CF5" w14:textId="77777777" w:rsidTr="004D1C5D">
        <w:tc>
          <w:tcPr>
            <w:tcW w:w="482" w:type="pct"/>
          </w:tcPr>
          <w:p w14:paraId="2C78E6E1" w14:textId="77777777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</w:p>
        </w:tc>
        <w:tc>
          <w:tcPr>
            <w:tcW w:w="3981" w:type="pct"/>
          </w:tcPr>
          <w:p w14:paraId="353E1EFB" w14:textId="188BDC1C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</m: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6B135F51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  <w:r w:rsidRPr="000053E7">
              <w:rPr>
                <w:sz w:val="24"/>
                <w:szCs w:val="20"/>
              </w:rPr>
              <w:t>(</w:t>
            </w:r>
            <w:r w:rsidR="002E53E2" w:rsidRPr="000053E7">
              <w:rPr>
                <w:sz w:val="24"/>
                <w:szCs w:val="20"/>
              </w:rPr>
              <w:fldChar w:fldCharType="begin"/>
            </w:r>
            <w:r w:rsidR="002E53E2" w:rsidRPr="000053E7">
              <w:rPr>
                <w:sz w:val="24"/>
                <w:szCs w:val="20"/>
              </w:rPr>
              <w:instrText xml:space="preserve"> SEQ Формула \*ARABIC </w:instrText>
            </w:r>
            <w:r w:rsidR="002E53E2" w:rsidRPr="000053E7">
              <w:rPr>
                <w:sz w:val="24"/>
                <w:szCs w:val="20"/>
              </w:rPr>
              <w:fldChar w:fldCharType="separate"/>
            </w:r>
            <w:r w:rsidR="006E211B" w:rsidRPr="000053E7">
              <w:rPr>
                <w:noProof/>
                <w:sz w:val="24"/>
                <w:szCs w:val="20"/>
              </w:rPr>
              <w:t>12</w:t>
            </w:r>
            <w:r w:rsidR="002E53E2" w:rsidRPr="000053E7">
              <w:rPr>
                <w:noProof/>
                <w:sz w:val="24"/>
                <w:szCs w:val="20"/>
              </w:rPr>
              <w:fldChar w:fldCharType="end"/>
            </w:r>
            <w:r w:rsidRPr="000053E7">
              <w:rPr>
                <w:sz w:val="24"/>
                <w:szCs w:val="20"/>
              </w:rPr>
              <w:t>)</w:t>
            </w:r>
          </w:p>
        </w:tc>
      </w:tr>
    </w:tbl>
    <w:p w14:paraId="6A097172" w14:textId="39B31DF6" w:rsidR="004D1C5D" w:rsidRDefault="004D1C5D" w:rsidP="00B931E1">
      <w:pPr>
        <w:pStyle w:val="a3"/>
        <w:numPr>
          <w:ilvl w:val="0"/>
          <w:numId w:val="7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4129A8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BF150C" w:rsidP="004129A8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75FBC2BB" w:rsidR="004D1C5D" w:rsidRDefault="004D1C5D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B931E1">
      <w:pPr>
        <w:pStyle w:val="a2"/>
        <w:numPr>
          <w:ilvl w:val="0"/>
          <w:numId w:val="7"/>
        </w:numPr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4129A8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9143C3">
      <w:pPr>
        <w:pStyle w:val="31"/>
      </w:pPr>
      <w:bookmarkStart w:id="74" w:name="_Toc135420002"/>
      <w:r>
        <w:lastRenderedPageBreak/>
        <w:t xml:space="preserve">Решение </w:t>
      </w:r>
      <w:r w:rsidR="00E02AF2">
        <w:t>СЛАУ</w:t>
      </w:r>
      <w:bookmarkEnd w:id="74"/>
    </w:p>
    <w:p w14:paraId="57335E02" w14:textId="085A01CC" w:rsidR="004D3883" w:rsidRDefault="00E06C9B" w:rsidP="004129A8">
      <w:pPr>
        <w:pStyle w:val="a3"/>
      </w:pPr>
      <w:bookmarkStart w:id="75" w:name="_Hlk134744726"/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I2VDE0OjAyOjEzIiwiUHJvamVjdCI6eyIkcmVmIjoiOCJ9fSwiVXNlTnVtYmVyaW5nVHlwZU9mUGFyZW50RG9jdW1lbnQiOmZhbHNlfV0sIkZvcm1hdHRlZFRleHQiOnsiJGlkIjoiMTAiLCJDb3VudCI6MSwiVGV4dFVuaXRzIjpbeyIkaWQiOiIxMSIsIkZvbnRTdHlsZSI6eyIkaWQiOiIxMiIsIk5ldXRyYWwiOnRydWV9LCJSZWFkaW5nT3JkZXIiOjEsIlRleHQiOiJbNDhdIn1dfSwiVGFnIjoiQ2l0YXZpUGxhY2Vob2xkZXIjYjZmZjc3ZTctZjRiYi00ZjEwLTk4YjQtMzdmZTFkYjkwNDE2IiwiVGV4dCI6Ils0OF0iLCJXQUlWZXJzaW9uIjoiNi4xNS4yLjAifQ==}</w:instrText>
          </w:r>
          <w:r>
            <w:fldChar w:fldCharType="separate"/>
          </w:r>
          <w:hyperlink w:anchor="_CTVL001ba48853b548e4e90aeb80421cf674030" w:tooltip="Авхадиев, Ф. Численные методы алгебры и анализа / Ф. Авхадиев. – Казань: Казанский университет, 2019." w:history="1">
            <w:r w:rsidR="003E6BA7">
              <w:t>[48]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jZUMTQ6MDI6MTMiLCJQcm9qZWN0Ijp7IiRyZWYiOiI4In19LCJVc2VOdW1iZXJpbmdUeXBlT2ZQYXJlbnREb2N1bWVudCI6ZmFsc2V9XSwiRm9ybWF0dGVkVGV4dCI6eyIkaWQiOiIxMCIsIkNvdW50IjoxLCJUZXh0VW5pdHMiOlt7IiRpZCI6IjExIiwiRm9udFN0eWxlIjp7IiRpZCI6IjEyIiwiTmV1dHJhbCI6dHJ1ZX0sIlJlYWRpbmdPcmRlciI6MSwiVGV4dCI6Ils0OV0ifV19LCJUYWciOiJDaXRhdmlQbGFjZWhvbGRlciNjYTRlMTYzMi00ZGY2LTQ2NmMtODdhYi1mYTg4MTc0ZDVhY2QiLCJUZXh0IjoiWzQ5XSIsIldBSVZlcnNpb24iOiI2LjE1LjIuMCJ9}</w:instrText>
          </w:r>
          <w:r>
            <w:fldChar w:fldCharType="separate"/>
          </w:r>
          <w:hyperlink w:anchor="_CTVL0010471d3e385a5428c87089fad00015b68" w:tooltip="Эстербю, О. Прямые методы для разреженных матриц / О. Эстербю, З. Златев, 1987." w:history="1">
            <w:r w:rsidR="003E6BA7">
              <w:t>[49]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6B4A7E0C" w:rsidR="004D3883" w:rsidRDefault="004D3883" w:rsidP="00B931E1">
      <w:pPr>
        <w:pStyle w:val="a3"/>
        <w:numPr>
          <w:ilvl w:val="0"/>
          <w:numId w:val="8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I2VDE0OjAyOjEzIiwiUHJvamVjdCI6eyIkcmVmIjoiOCJ9fSwiVXNlTnVtYmVyaW5nVHlwZU9mUGFyZW50RG9jdW1lbnQiOmZhbHNlfV0sIkZvcm1hdHRlZFRleHQiOnsiJGlkIjoiMTUiLCJDb3VudCI6MSwiVGV4dFVuaXRzIjpbeyIkaWQiOiIxNiIsIkZvbnRTdHlsZSI6eyIkaWQiOiIxNyIsIk5ldXRyYWwiOnRydWV9LCJSZWFkaW5nT3JkZXIiOjEsIlRleHQiOiJbNTBdIn1dfSwiVGFnIjoiQ2l0YXZpUGxhY2Vob2xkZXIjNWZiODg4ZDMtZTIxOS00MDNkLWJhYjQtMGViYWU1YmI4MDA4IiwiVGV4dCI6Ils1MF0iLCJXQUlWZXJzaW9uIjoiNi4xNS4yLjAifQ==}</w:instrText>
          </w:r>
          <w:r w:rsidR="00E06C9B">
            <w:fldChar w:fldCharType="separate"/>
          </w:r>
          <w:hyperlink w:anchor="_CTVL0010b56564199754e62bb0829457e16fdf2" w:tooltip="Duff, I.S. Direct methods for sparse matrices / I.S. Duff, A.M. Erisman, J.K. Reid. – Oxford: Oxford University Press, 2017." w:history="1">
            <w:r w:rsidR="003E6BA7">
              <w:t>[50]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4E5E58D0" w:rsidR="004D3883" w:rsidRDefault="00D04235" w:rsidP="00B931E1">
      <w:pPr>
        <w:pStyle w:val="a3"/>
        <w:numPr>
          <w:ilvl w:val="0"/>
          <w:numId w:val="8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jZUMTQ6MDI6MTMiLCJQcm9qZWN0Ijp7IiRyZWYiOiI4In19LCJVc2VOdW1iZXJpbmdUeXBlT2ZQYXJlbnREb2N1bWVudCI6ZmFsc2V9XSwiRm9ybWF0dGVkVGV4dCI6eyIkaWQiOiIxMiIsIkNvdW50IjoxLCJUZXh0VW5pdHMiOlt7IiRpZCI6IjEzIiwiRm9udFN0eWxlIjp7IiRpZCI6IjE0IiwiTmV1dHJhbCI6dHJ1ZX0sIlJlYWRpbmdPcmRlciI6MSwiVGV4dCI6Ils1MV0ifV19LCJUYWciOiJDaXRhdmlQbGFjZWhvbGRlciMyYjljZTQ1NC0yMDM5LTQyNTAtYTBiNy03YjJhOWMwMTdiZTgiLCJUZXh0IjoiWzUxXSIsIldBSVZlcnNpb24iOiI2LjE1LjIuMCJ9}</w:instrText>
          </w:r>
          <w:r w:rsidR="00E06C9B">
            <w:fldChar w:fldCharType="separate"/>
          </w:r>
          <w:hyperlink w:anchor="_CTVL00152f8f42f720f4e04b70625d8f3ebe7c8" w:tooltip="Saad, Y. Iterative methods for sparse linear systems / Y. Saad. – Philadelphia: SIAM, 2003." w:history="1">
            <w:r w:rsidR="003E6BA7">
              <w:t>[51]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5A4035DE" w:rsidR="00936AF3" w:rsidRPr="004516FC" w:rsidRDefault="00D04235" w:rsidP="004129A8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>
        <w:t>. Это прямой решатель</w:t>
      </w:r>
      <w:r w:rsidR="00936AF3" w:rsidRPr="00936AF3">
        <w:t xml:space="preserve"> линейных алгебраических уравнений. PARDISO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 xml:space="preserve">поддерживает </w:t>
      </w:r>
      <w:r w:rsidR="00936AF3" w:rsidRPr="00936AF3">
        <w:lastRenderedPageBreak/>
        <w:t>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jZUMTQ6MDI6MTMiLCJQcm9qZWN0Ijp7IiRyZWYiOiI4In19LCJVc2VOdW1iZXJpbmdUeXBlT2ZQYXJlbnREb2N1bWVudCI6ZmFsc2V9XSwiRm9ybWF0dGVkVGV4dCI6eyIkaWQiOiIxNCIsIkNvdW50IjoxLCJUZXh0VW5pdHMiOlt7IiRpZCI6IjE1IiwiRm9udFN0eWxlIjp7IiRpZCI6IjE2IiwiTmV1dHJhbCI6dHJ1ZX0sIlJlYWRpbmdPcmRlciI6MSwiVGV4dCI6Ils1Ml0ifV19LCJUYWciOiJDaXRhdmlQbGFjZWhvbGRlciMwM2RlNjAzYS01ZmI2LTQxMzYtOWNkZi05ZTk1ZGYyMDVjNWUiLCJUZXh0IjoiWzUyXSIsIldBSVZlcnNpb24iOiI2LjE1LjIuMCJ9}</w:instrText>
          </w:r>
          <w:r w:rsidR="0015000C">
            <w:fldChar w:fldCharType="separate"/>
          </w:r>
          <w:hyperlink w:anchor="_CTVL00123786719e4e74060a52dd6d5a04bbf83" w:tooltip="Schenk, O. Two-level dynamic scheduling in PARDISO: Improved scalability on shared memory multiprocessing systems / O. Schenk, K. Gärtner // Parallel …" w:history="1">
            <w:r w:rsidR="003E6BA7">
              <w:t>[52]</w:t>
            </w:r>
          </w:hyperlink>
          <w:r w:rsidR="0015000C">
            <w:fldChar w:fldCharType="end"/>
          </w:r>
        </w:sdtContent>
      </w:sdt>
      <w:r w:rsidR="00936AF3" w:rsidRPr="00936AF3">
        <w:t xml:space="preserve">. PARDISO также имеет ряд опций для настройки параметров решателя, таких как </w:t>
      </w:r>
      <w:proofErr w:type="spellStart"/>
      <w:r w:rsidR="00936AF3" w:rsidRPr="00936AF3">
        <w:t>предобуславливатель</w:t>
      </w:r>
      <w:proofErr w:type="spellEnd"/>
      <w:r w:rsidR="00936AF3" w:rsidRPr="00936AF3">
        <w:t>, стратегия переупорядочивания, уровень диагностики и т.д.</w:t>
      </w:r>
      <w:r w:rsidR="0015000C" w:rsidRPr="0015000C">
        <w:t xml:space="preserve">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="0015000C" w:rsidRPr="004516FC">
        <w:t>предобуславливателей</w:t>
      </w:r>
      <w:proofErr w:type="spellEnd"/>
      <w:r w:rsidR="0015000C" w:rsidRPr="004516FC">
        <w:t xml:space="preserve">, например, диагональный, неполный LU-разложения, многосеточный и др. </w:t>
      </w:r>
      <w:proofErr w:type="spellStart"/>
      <w:r w:rsidR="0015000C" w:rsidRPr="004516FC">
        <w:t>Предобуславливание</w:t>
      </w:r>
      <w:proofErr w:type="spellEnd"/>
      <w:r w:rsidR="0015000C" w:rsidRPr="004516FC">
        <w:t xml:space="preserve">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proofErr w:type="spellStart"/>
      <w:r w:rsidR="00936AF3" w:rsidRPr="00936AF3">
        <w:t>Intel</w:t>
      </w:r>
      <w:proofErr w:type="spellEnd"/>
      <w:r w:rsidR="00936AF3" w:rsidRPr="00936AF3">
        <w:t xml:space="preserve">® </w:t>
      </w:r>
      <w:proofErr w:type="spellStart"/>
      <w:r w:rsidR="00936AF3" w:rsidRPr="00936AF3">
        <w:t>oneAPI</w:t>
      </w:r>
      <w:proofErr w:type="spellEnd"/>
      <w:r w:rsidR="00936AF3" w:rsidRPr="00936AF3">
        <w:t xml:space="preserve"> </w:t>
      </w:r>
      <w:proofErr w:type="spellStart"/>
      <w:r w:rsidR="00936AF3" w:rsidRPr="00936AF3">
        <w:t>Math</w:t>
      </w:r>
      <w:proofErr w:type="spellEnd"/>
      <w:r w:rsidR="00936AF3" w:rsidRPr="00936AF3">
        <w:t xml:space="preserve"> </w:t>
      </w:r>
      <w:proofErr w:type="spellStart"/>
      <w:r w:rsidR="00936AF3" w:rsidRPr="00936AF3">
        <w:t>Kernel</w:t>
      </w:r>
      <w:proofErr w:type="spellEnd"/>
      <w:r w:rsidR="00936AF3" w:rsidRPr="00936AF3">
        <w:t xml:space="preserve"> </w:t>
      </w:r>
      <w:proofErr w:type="spellStart"/>
      <w:r w:rsidR="00936AF3" w:rsidRPr="00936AF3">
        <w:t>Library</w:t>
      </w:r>
      <w:proofErr w:type="spellEnd"/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NTNdIn1dfSwiVGFnIjoiQ2l0YXZpUGxhY2Vob2xkZXIjN2ZiYjAzM2EtMTAyYi00NjAyLTlmMWMtOGQ3MTBhYzZkMGI4IiwiVGV4dCI6Ils1M10iLCJXQUlWZXJzaW9uIjoiNi4xNS4yLjAifQ==}</w:instrText>
          </w:r>
          <w:r w:rsidR="0015000C">
            <w:fldChar w:fldCharType="separate"/>
          </w:r>
          <w:hyperlink w:anchor="_CTVL0011ed0dec2a5e6408bb3deafe782c9dea5" w:tooltip="Intel. oneMKL PARDISO - Parallel Direct Sparse Solver Interface / Intel. – https://www.intel.com/content/www/us/en/docs/onemkl/developer-reference-c/2…" w:history="1">
            <w:r w:rsidR="003E6BA7">
              <w:t>[53]</w:t>
            </w:r>
          </w:hyperlink>
          <w:r w:rsidR="0015000C">
            <w:fldChar w:fldCharType="end"/>
          </w:r>
        </w:sdtContent>
      </w:sdt>
      <w:r w:rsidR="00670C2E">
        <w:t>.</w:t>
      </w:r>
    </w:p>
    <w:bookmarkEnd w:id="75"/>
    <w:p w14:paraId="6CC8CC0D" w14:textId="77777777" w:rsidR="00644CFE" w:rsidRDefault="00644CFE" w:rsidP="004129A8">
      <w:pPr>
        <w:pStyle w:val="a3"/>
      </w:pPr>
    </w:p>
    <w:p w14:paraId="2E9E6A42" w14:textId="77777777" w:rsidR="00E02AF2" w:rsidRPr="00A5027C" w:rsidRDefault="00E02AF2" w:rsidP="004129A8">
      <w:pPr>
        <w:pStyle w:val="a3"/>
      </w:pPr>
    </w:p>
    <w:p w14:paraId="169CABED" w14:textId="77777777" w:rsidR="00E02AF2" w:rsidRPr="00E02AF2" w:rsidRDefault="00E02AF2" w:rsidP="004129A8">
      <w:pPr>
        <w:pStyle w:val="a3"/>
      </w:pPr>
    </w:p>
    <w:p w14:paraId="65C870A1" w14:textId="68AA4BAA" w:rsidR="00EB485C" w:rsidRPr="004516FC" w:rsidRDefault="00EB485C" w:rsidP="004129A8">
      <w:pPr>
        <w:pStyle w:val="a3"/>
      </w:pPr>
    </w:p>
    <w:p w14:paraId="783BA7C3" w14:textId="5084EA73" w:rsidR="00BA0302" w:rsidRPr="00BA0302" w:rsidRDefault="00107C7E" w:rsidP="009143C3">
      <w:pPr>
        <w:pStyle w:val="11"/>
      </w:pPr>
      <w:bookmarkStart w:id="76" w:name="_Toc135420003"/>
      <w:r>
        <w:lastRenderedPageBreak/>
        <w:t>Экспериментальная час</w:t>
      </w:r>
      <w:r w:rsidR="003100B9">
        <w:t>ть</w:t>
      </w:r>
      <w:bookmarkEnd w:id="76"/>
    </w:p>
    <w:p w14:paraId="32F6D39D" w14:textId="431FDF69" w:rsidR="00FE6829" w:rsidRDefault="00BA0302" w:rsidP="004129A8">
      <w:pPr>
        <w:pStyle w:val="a3"/>
      </w:pPr>
      <w:r>
        <w:t xml:space="preserve">Итак, моделирование системы, представленной на </w:t>
      </w:r>
      <w:r>
        <w:fldChar w:fldCharType="begin"/>
      </w:r>
      <w:r>
        <w:instrText xml:space="preserve"> REF _Ref135388720 \h </w:instrText>
      </w:r>
      <w:r>
        <w:fldChar w:fldCharType="separate"/>
      </w:r>
      <w:r>
        <w:t xml:space="preserve">Схема </w:t>
      </w:r>
      <w:r>
        <w:rPr>
          <w:noProof/>
        </w:rPr>
        <w:t>13</w:t>
      </w:r>
      <w:r>
        <w:fldChar w:fldCharType="end"/>
      </w:r>
      <w:r>
        <w:t xml:space="preserve"> начинается с этапа преобразования механизма реакции в систему дифференциальных уравнений. 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представлен на</w:t>
      </w:r>
      <w:r w:rsidR="00513FFB">
        <w:t xml:space="preserve"> </w:t>
      </w:r>
      <w:r w:rsidR="00513FFB">
        <w:fldChar w:fldCharType="begin"/>
      </w:r>
      <w:r w:rsidR="00513FFB">
        <w:instrText xml:space="preserve"> REF _Ref135390045 \h </w:instrText>
      </w:r>
      <w:r w:rsidR="00513FFB">
        <w:fldChar w:fldCharType="separate"/>
      </w:r>
      <w:r w:rsidR="00513FFB">
        <w:t xml:space="preserve">Рисунок </w:t>
      </w:r>
      <w:r w:rsidR="00513FFB">
        <w:rPr>
          <w:noProof/>
        </w:rPr>
        <w:t>3</w:t>
      </w:r>
      <w:r w:rsidR="00513FFB">
        <w:fldChar w:fldCharType="end"/>
      </w:r>
      <w:r>
        <w:t xml:space="preserve">. </w:t>
      </w:r>
    </w:p>
    <w:p w14:paraId="2B32288A" w14:textId="77777777" w:rsidR="004C3EFE" w:rsidRDefault="004C3EFE" w:rsidP="004129A8">
      <w:pPr>
        <w:pStyle w:val="a2"/>
      </w:pPr>
      <w:r>
        <w:rPr>
          <w:noProof/>
        </w:rPr>
        <mc:AlternateContent>
          <mc:Choice Requires="wpg">
            <w:drawing>
              <wp:inline distT="0" distB="0" distL="0" distR="0" wp14:anchorId="28950146" wp14:editId="0C2C5C05">
                <wp:extent cx="6005401" cy="3437926"/>
                <wp:effectExtent l="0" t="0" r="0" b="0"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401" cy="3437926"/>
                          <a:chOff x="-284018" y="-326712"/>
                          <a:chExt cx="6007270" cy="3439318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-284018" y="2871844"/>
                            <a:ext cx="5944930" cy="2407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5079AA" w14:textId="1CDF9A32" w:rsidR="00BF150C" w:rsidRPr="001B61D3" w:rsidRDefault="00BF150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7" w:name="_Ref13539004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77"/>
                              <w:r>
                                <w:t xml:space="preserve">. Интерфейс программы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950146" id="Группа 21" o:spid="_x0000_s1047" style="width:472.85pt;height:270.7pt;mso-position-horizontal-relative:char;mso-position-vertical-relative:line" coordorigin="-2840,-3267" coordsize="60072,34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">
                <v:shape id="Рисунок 20" o:spid="_x0000_s1048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">
                  <v:imagedata r:id="rId49" o:title="" cropleft="591f" cropright="30218f"/>
                </v:shape>
                <v:shape id="Рисунок 14" o:spid="_x0000_s1049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">
                  <v:imagedata r:id="rId50" o:title="" cropleft="365f" cropright="32496f"/>
                </v:shape>
                <v:shape id="Надпись 15" o:spid="_x0000_s1050" type="#_x0000_t202" style="position:absolute;left:-2840;top:28718;width:5944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595079AA" w14:textId="1CDF9A32" w:rsidR="00BF150C" w:rsidRPr="001B61D3" w:rsidRDefault="00BF150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8" w:name="_Ref13539004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78"/>
                        <w:r>
                          <w:t xml:space="preserve">. Интерфейс программы </w:t>
                        </w:r>
                        <w:proofErr w:type="spellStart"/>
                        <w:r>
                          <w:rPr>
                            <w:lang w:val="en-US"/>
                          </w:rPr>
                          <w:t>Kinet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4B7123" w14:textId="2FB90197" w:rsidR="003100B9" w:rsidRDefault="00BA0302" w:rsidP="004129A8">
      <w:pPr>
        <w:pStyle w:val="a2"/>
      </w:pPr>
      <w:r>
        <w:t>Она позволяет записать уравнение кажд</w:t>
      </w:r>
      <w:r w:rsidR="00FE6829">
        <w:t>ой</w:t>
      </w:r>
      <w:r>
        <w:t xml:space="preserve"> из реакций и константой скорости, соответственно,</w:t>
      </w:r>
      <w:r w:rsidR="004C3EFE">
        <w:t xml:space="preserve"> программа преобразует исходный механизм в систему дифференциальных уравнений с начальными условиями. Начальные условия и значения констант скорости заданы </w:t>
      </w:r>
      <w:proofErr w:type="spellStart"/>
      <w:r w:rsidR="004C3EFE">
        <w:t>параметрически</w:t>
      </w:r>
      <w:proofErr w:type="spellEnd"/>
      <w:r w:rsidR="004C3EFE">
        <w:t xml:space="preserve"> в другой программе, о которой написано ниже. </w:t>
      </w:r>
      <w:r w:rsidR="00513FFB">
        <w:t>Сформированн</w:t>
      </w:r>
      <w:r w:rsidR="003100B9">
        <w:t>а</w:t>
      </w:r>
      <w:r w:rsidR="00513FFB">
        <w:t xml:space="preserve">я </w:t>
      </w:r>
      <w:r>
        <w:t>выходн</w:t>
      </w:r>
      <w:r w:rsidR="00513FFB">
        <w:t>ая</w:t>
      </w:r>
      <w:r>
        <w:t xml:space="preserve"> </w:t>
      </w:r>
      <w:r w:rsidR="00513FFB">
        <w:t>система</w:t>
      </w:r>
      <w:r w:rsidR="00A3578F" w:rsidRPr="00A3578F">
        <w:t xml:space="preserve"> </w:t>
      </w:r>
      <w:r w:rsidR="00A3578F">
        <w:rPr>
          <w:lang w:val="en-US"/>
        </w:rPr>
        <w:fldChar w:fldCharType="begin"/>
      </w:r>
      <w:r w:rsidR="00A3578F" w:rsidRPr="00A3578F">
        <w:instrText xml:space="preserve"> </w:instrText>
      </w:r>
      <w:r w:rsidR="00A3578F">
        <w:rPr>
          <w:lang w:val="en-US"/>
        </w:rPr>
        <w:instrText>REF</w:instrText>
      </w:r>
      <w:r w:rsidR="00A3578F" w:rsidRPr="00A3578F">
        <w:instrText xml:space="preserve"> _</w:instrText>
      </w:r>
      <w:r w:rsidR="00A3578F">
        <w:rPr>
          <w:lang w:val="en-US"/>
        </w:rPr>
        <w:instrText>Ref</w:instrText>
      </w:r>
      <w:r w:rsidR="00A3578F" w:rsidRPr="00A3578F">
        <w:instrText>135394664 \</w:instrText>
      </w:r>
      <w:r w:rsidR="00A3578F">
        <w:rPr>
          <w:lang w:val="en-US"/>
        </w:rPr>
        <w:instrText>h</w:instrText>
      </w:r>
      <w:r w:rsidR="00A3578F" w:rsidRPr="00A3578F">
        <w:instrText xml:space="preserve"> </w:instrText>
      </w:r>
      <w:r w:rsidR="00A3578F">
        <w:rPr>
          <w:lang w:val="en-US"/>
        </w:rPr>
      </w:r>
      <w:r w:rsidR="00A3578F">
        <w:rPr>
          <w:lang w:val="en-US"/>
        </w:rPr>
        <w:fldChar w:fldCharType="separate"/>
      </w:r>
      <w:r w:rsidR="00A3578F">
        <w:t xml:space="preserve">Таблица </w:t>
      </w:r>
      <w:r w:rsidR="00A3578F">
        <w:rPr>
          <w:noProof/>
        </w:rPr>
        <w:t>5</w:t>
      </w:r>
      <w:r w:rsidR="00A3578F">
        <w:rPr>
          <w:lang w:val="en-US"/>
        </w:rPr>
        <w:fldChar w:fldCharType="end"/>
      </w:r>
      <w:r w:rsidR="00A3578F" w:rsidRPr="00A3578F">
        <w:t xml:space="preserve"> (</w:t>
      </w:r>
      <w:r w:rsidR="00A3578F">
        <w:rPr>
          <w:lang w:val="en-US"/>
        </w:rPr>
        <w:t>N</w:t>
      </w:r>
      <w:r w:rsidR="00A3578F">
        <w:t xml:space="preserve">-содержащие и продукты фотолиза объедены в </w:t>
      </w:r>
      <w:r w:rsidR="00A3578F">
        <w:rPr>
          <w:lang w:val="en-US"/>
        </w:rPr>
        <w:t>prod</w:t>
      </w:r>
      <w:r w:rsidR="00A3578F">
        <w:t>, они относительно инертны)</w:t>
      </w:r>
      <w:r w:rsidR="00513FFB">
        <w:t>:</w:t>
      </w:r>
      <w:r>
        <w:t xml:space="preserve"> </w:t>
      </w:r>
    </w:p>
    <w:p w14:paraId="677EBD65" w14:textId="0434A6BC" w:rsidR="000053E7" w:rsidRDefault="000053E7" w:rsidP="004129A8">
      <w:pPr>
        <w:pStyle w:val="a2"/>
      </w:pPr>
    </w:p>
    <w:p w14:paraId="72ED2202" w14:textId="1CD2EE5B" w:rsidR="000053E7" w:rsidRDefault="000053E7" w:rsidP="004129A8">
      <w:pPr>
        <w:pStyle w:val="a2"/>
      </w:pPr>
    </w:p>
    <w:p w14:paraId="630ED7EC" w14:textId="77777777" w:rsidR="000053E7" w:rsidRDefault="000053E7" w:rsidP="004129A8">
      <w:pPr>
        <w:pStyle w:val="a2"/>
      </w:pPr>
    </w:p>
    <w:p w14:paraId="067E5AD2" w14:textId="7D6F6D51" w:rsidR="003100B9" w:rsidRDefault="003100B9" w:rsidP="009143C3">
      <w:pPr>
        <w:pStyle w:val="af4"/>
      </w:pPr>
      <w:bookmarkStart w:id="79" w:name="_Ref135394664"/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5</w:t>
        </w:r>
      </w:fldSimple>
      <w:bookmarkEnd w:id="79"/>
      <w:r>
        <w:t>. Выходные данные</w:t>
      </w:r>
    </w:p>
    <w:tbl>
      <w:tblPr>
        <w:tblStyle w:val="af7"/>
        <w:tblW w:w="9536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0"/>
        <w:gridCol w:w="3686"/>
        <w:gridCol w:w="3260"/>
      </w:tblGrid>
      <w:tr w:rsidR="00F3433E" w:rsidRPr="000053E7" w14:paraId="0610679A" w14:textId="446B7B1D" w:rsidTr="002E4B8A">
        <w:tc>
          <w:tcPr>
            <w:tcW w:w="2590" w:type="dxa"/>
          </w:tcPr>
          <w:p w14:paraId="219460D3" w14:textId="5566C26C" w:rsidR="00F3433E" w:rsidRPr="000053E7" w:rsidRDefault="00F3433E" w:rsidP="004129A8">
            <w:pPr>
              <w:pStyle w:val="a2"/>
              <w:rPr>
                <w:sz w:val="24"/>
                <w:szCs w:val="28"/>
              </w:rPr>
            </w:pPr>
            <w:r w:rsidRPr="00F32F00">
              <w:rPr>
                <w:sz w:val="24"/>
                <w:szCs w:val="28"/>
              </w:rPr>
              <w:t xml:space="preserve"># </w:t>
            </w:r>
            <w:r w:rsidRPr="000053E7">
              <w:rPr>
                <w:sz w:val="24"/>
                <w:szCs w:val="28"/>
              </w:rPr>
              <w:t>1</w:t>
            </w:r>
          </w:p>
          <w:p w14:paraId="54534E26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4"/>
                <w:szCs w:val="28"/>
              </w:rPr>
              <w:t xml:space="preserve"> 1</w:t>
            </w:r>
            <w:r w:rsidRPr="00F32F00">
              <w:rPr>
                <w:sz w:val="22"/>
                <w:szCs w:val="24"/>
              </w:rPr>
              <w:t xml:space="preserve">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m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p</w:t>
            </w:r>
          </w:p>
          <w:p w14:paraId="1AE9FD4B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2.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m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p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</w:t>
            </w:r>
          </w:p>
          <w:p w14:paraId="1DA6F8E5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3.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QHD</w:t>
            </w:r>
          </w:p>
          <w:p w14:paraId="29A72A15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># 2</w:t>
            </w:r>
          </w:p>
          <w:p w14:paraId="0D0626A6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4.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QHH</w:t>
            </w:r>
          </w:p>
          <w:p w14:paraId="40055891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5.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</w:p>
          <w:p w14:paraId="2823773D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># 3</w:t>
            </w:r>
          </w:p>
          <w:p w14:paraId="73A21A5A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6.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QHD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QD</w:t>
            </w:r>
          </w:p>
          <w:p w14:paraId="2CD9DB91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4</w:t>
            </w:r>
          </w:p>
          <w:p w14:paraId="3CC920A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7. QD = Q + D</w:t>
            </w:r>
          </w:p>
          <w:p w14:paraId="0AF7158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8. Q + D = QD</w:t>
            </w:r>
          </w:p>
          <w:p w14:paraId="44022BA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5</w:t>
            </w:r>
          </w:p>
          <w:p w14:paraId="2252257A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9. QHD = QHH + prod</w:t>
            </w:r>
          </w:p>
          <w:p w14:paraId="44747171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6</w:t>
            </w:r>
          </w:p>
          <w:p w14:paraId="4230D7C3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10. D + D = prod</w:t>
            </w:r>
          </w:p>
          <w:p w14:paraId="66D23A44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7</w:t>
            </w:r>
          </w:p>
          <w:p w14:paraId="2A122828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11. Q = prod</w:t>
            </w:r>
          </w:p>
          <w:p w14:paraId="2701183B" w14:textId="77777777" w:rsidR="00F3433E" w:rsidRPr="000053E7" w:rsidRDefault="00F3433E" w:rsidP="004129A8">
            <w:pPr>
              <w:pStyle w:val="a2"/>
              <w:rPr>
                <w:sz w:val="24"/>
                <w:szCs w:val="28"/>
              </w:rPr>
            </w:pPr>
          </w:p>
        </w:tc>
        <w:tc>
          <w:tcPr>
            <w:tcW w:w="3686" w:type="dxa"/>
          </w:tcPr>
          <w:p w14:paraId="3A96A80B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d[Q]/dt = -R1 + R4 - R5 - R6 + R7 - R8 - R11</w:t>
            </w:r>
          </w:p>
          <w:p w14:paraId="40B984D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d[DH]/dt = -R1</w:t>
            </w:r>
          </w:p>
          <w:p w14:paraId="2829F39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</w:t>
            </w:r>
            <w:proofErr w:type="spellStart"/>
            <w:r w:rsidRPr="000053E7">
              <w:rPr>
                <w:sz w:val="24"/>
                <w:szCs w:val="28"/>
                <w:lang w:val="en-US"/>
              </w:rPr>
              <w:t>Q_m</w:t>
            </w:r>
            <w:proofErr w:type="spellEnd"/>
            <w:r w:rsidRPr="000053E7">
              <w:rPr>
                <w:sz w:val="24"/>
                <w:szCs w:val="28"/>
                <w:lang w:val="en-US"/>
              </w:rPr>
              <w:t>]/dt = R1 - R2</w:t>
            </w:r>
          </w:p>
          <w:p w14:paraId="6C72A645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</w:t>
            </w:r>
            <w:proofErr w:type="spellStart"/>
            <w:r w:rsidRPr="000053E7">
              <w:rPr>
                <w:sz w:val="24"/>
                <w:szCs w:val="28"/>
                <w:lang w:val="en-US"/>
              </w:rPr>
              <w:t>DH_p</w:t>
            </w:r>
            <w:proofErr w:type="spellEnd"/>
            <w:r w:rsidRPr="000053E7">
              <w:rPr>
                <w:sz w:val="24"/>
                <w:szCs w:val="28"/>
                <w:lang w:val="en-US"/>
              </w:rPr>
              <w:t>]/dt = R1 - R2</w:t>
            </w:r>
          </w:p>
          <w:p w14:paraId="05618AAC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d[QH]/dt = R2 - R3 - 2*R4 + 2*R5 + R6</w:t>
            </w:r>
          </w:p>
          <w:p w14:paraId="0A11A7A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d[D]/dt = R2 - R3 + R7 - R8 - 2*R10</w:t>
            </w:r>
          </w:p>
          <w:p w14:paraId="625969DD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d[QHD]/dt = R3 - R6 - R9</w:t>
            </w:r>
          </w:p>
          <w:p w14:paraId="1B3F25F8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d[QHH]/dt = R4 - R5 + R9</w:t>
            </w:r>
          </w:p>
          <w:p w14:paraId="60A05709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d[QD]/dt = R6 - R7 + R8</w:t>
            </w:r>
          </w:p>
          <w:p w14:paraId="0237DA1A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d[prod]/dt = R9 + R10 + R11</w:t>
            </w:r>
          </w:p>
          <w:p w14:paraId="700B47DA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</w:p>
        </w:tc>
        <w:tc>
          <w:tcPr>
            <w:tcW w:w="3260" w:type="dxa"/>
          </w:tcPr>
          <w:p w14:paraId="3BCA7835" w14:textId="7A98A1D4" w:rsidR="00F3433E" w:rsidRPr="000053E7" w:rsidRDefault="00F3433E" w:rsidP="000053E7">
            <w:pPr>
              <w:pStyle w:val="a2"/>
              <w:rPr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R1 = k1*[Q]*[DH],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e</m:t>
                  </m:r>
                </m:sub>
              </m:sSub>
            </m:oMath>
          </w:p>
          <w:p w14:paraId="61725754" w14:textId="4C852B37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R2 = k2*[</w:t>
            </w:r>
            <w:proofErr w:type="spellStart"/>
            <w:r w:rsidRPr="000053E7">
              <w:rPr>
                <w:sz w:val="24"/>
                <w:szCs w:val="28"/>
                <w:lang w:val="en-US"/>
              </w:rPr>
              <w:t>Q_</w:t>
            </w:r>
            <w:proofErr w:type="gramStart"/>
            <w:r w:rsidRPr="000053E7">
              <w:rPr>
                <w:sz w:val="24"/>
                <w:szCs w:val="28"/>
                <w:lang w:val="en-US"/>
              </w:rPr>
              <w:t>m</w:t>
            </w:r>
            <w:proofErr w:type="spellEnd"/>
            <w:r w:rsidRPr="000053E7">
              <w:rPr>
                <w:sz w:val="24"/>
                <w:szCs w:val="28"/>
                <w:lang w:val="en-US"/>
              </w:rPr>
              <w:t>]*</w:t>
            </w:r>
            <w:proofErr w:type="gramEnd"/>
            <w:r w:rsidRPr="000053E7">
              <w:rPr>
                <w:sz w:val="24"/>
                <w:szCs w:val="28"/>
                <w:lang w:val="en-US"/>
              </w:rPr>
              <w:t>[</w:t>
            </w:r>
            <w:proofErr w:type="spellStart"/>
            <w:r w:rsidRPr="000053E7">
              <w:rPr>
                <w:sz w:val="24"/>
                <w:szCs w:val="28"/>
                <w:lang w:val="en-US"/>
              </w:rPr>
              <w:t>DH_p</w:t>
            </w:r>
            <w:proofErr w:type="spellEnd"/>
            <w:r w:rsidRPr="000053E7">
              <w:rPr>
                <w:sz w:val="24"/>
                <w:szCs w:val="28"/>
                <w:lang w:val="en-US"/>
              </w:rPr>
              <w:t xml:space="preserve">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8"/>
                        </w:rPr>
                        <m:t>H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  <m:t>+</m:t>
                      </m:r>
                    </m:sup>
                  </m:sSup>
                </m:sub>
              </m:sSub>
            </m:oMath>
          </w:p>
          <w:p w14:paraId="7A8D15B1" w14:textId="2BD7B7B8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R3 = k3*[QH]*[D],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r</m:t>
                  </m:r>
                </m:sub>
              </m:sSub>
            </m:oMath>
          </w:p>
          <w:p w14:paraId="118621E3" w14:textId="0DAFE66A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R4 = k4*[QH]*[QH],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disp</m:t>
                  </m:r>
                </m:sub>
              </m:sSub>
            </m:oMath>
          </w:p>
          <w:p w14:paraId="61CEBB3C" w14:textId="30271872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R5 = k5*[Q]*[QHH],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qH</m:t>
                  </m:r>
                </m:sub>
              </m:sSub>
            </m:oMath>
          </w:p>
          <w:p w14:paraId="52F1C85C" w14:textId="66E1A022" w:rsidR="00F3433E" w:rsidRPr="000053E7" w:rsidRDefault="00F3433E" w:rsidP="000053E7">
            <w:pPr>
              <w:pStyle w:val="a2"/>
              <w:rPr>
                <w:b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R6 = k6*[Q]*[QHD],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?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 xml:space="preserve"> </m:t>
              </m:r>
            </m:oMath>
          </w:p>
          <w:p w14:paraId="20A049EA" w14:textId="57D9904B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R7 = k7*[QD],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d</m:t>
                  </m:r>
                </m:sub>
              </m:sSub>
            </m:oMath>
          </w:p>
          <w:p w14:paraId="40405D57" w14:textId="508184C2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R8 = k8*[Q]*[D],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с</m:t>
                  </m:r>
                </m:sub>
              </m:sSub>
            </m:oMath>
          </w:p>
          <w:p w14:paraId="0049A974" w14:textId="13CED574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R9 = k9*[QHD],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p</m:t>
                  </m:r>
                </m:sub>
              </m:sSub>
            </m:oMath>
          </w:p>
          <w:p w14:paraId="24F66843" w14:textId="00DF87DB" w:rsidR="00F3433E" w:rsidRPr="000053E7" w:rsidRDefault="00F3433E" w:rsidP="000053E7">
            <w:pPr>
              <w:pStyle w:val="a2"/>
              <w:rPr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R10 = k10*[D]*[D],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rD</m:t>
                  </m:r>
                </m:sub>
              </m:sSub>
            </m:oMath>
          </w:p>
          <w:p w14:paraId="1C0A90C2" w14:textId="2637A470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R11 = k11*[Q]</w:t>
            </w:r>
            <w:r w:rsidRPr="000053E7">
              <w:rPr>
                <w:sz w:val="24"/>
                <w:szCs w:val="28"/>
              </w:rPr>
              <w:t>,</w:t>
            </w:r>
            <w:r w:rsidRPr="000053E7">
              <w:rPr>
                <w:sz w:val="24"/>
                <w:szCs w:val="28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ph</m:t>
                  </m:r>
                </m:sub>
              </m:sSub>
            </m:oMath>
          </w:p>
          <w:p w14:paraId="7BD06DC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</w:p>
        </w:tc>
      </w:tr>
    </w:tbl>
    <w:p w14:paraId="36BA474D" w14:textId="1C9E4002" w:rsidR="00891060" w:rsidRDefault="00BA0302" w:rsidP="004129A8">
      <w:pPr>
        <w:pStyle w:val="a3"/>
      </w:pPr>
      <w:r>
        <w:t>С помощью документа</w:t>
      </w:r>
      <w:r w:rsidR="003100B9">
        <w:t xml:space="preserve"> </w:t>
      </w:r>
      <w:r w:rsidR="003100B9">
        <w:rPr>
          <w:lang w:val="en-US"/>
        </w:rPr>
        <w:t>Excel</w:t>
      </w:r>
      <w:r>
        <w:t xml:space="preserve"> данные из этого отчета преобразуются в таблицу,</w:t>
      </w:r>
      <w:r w:rsidR="003100B9" w:rsidRPr="003100B9">
        <w:t xml:space="preserve"> </w:t>
      </w:r>
      <w:r>
        <w:t>котор</w:t>
      </w:r>
      <w:r w:rsidR="003100B9">
        <w:t>ая</w:t>
      </w:r>
      <w:r>
        <w:t xml:space="preserve"> используется как входной файл для программы </w:t>
      </w:r>
      <w:proofErr w:type="spellStart"/>
      <w:r w:rsidR="003100B9">
        <w:rPr>
          <w:lang w:val="en-US"/>
        </w:rPr>
        <w:t>Comsol</w:t>
      </w:r>
      <w:proofErr w:type="spellEnd"/>
      <w:r>
        <w:t>. Данное программное обеспечение способн</w:t>
      </w:r>
      <w:r w:rsidR="00A9747F">
        <w:t>о</w:t>
      </w:r>
      <w:r>
        <w:t xml:space="preserve"> моделировать </w:t>
      </w:r>
      <w:r w:rsidR="00A9747F">
        <w:t xml:space="preserve">как физические, </w:t>
      </w:r>
      <w:r>
        <w:t xml:space="preserve">так и химические системы достаточно большой сложности в том числе и систему кинетических уравнений для механизма </w:t>
      </w:r>
      <w:proofErr w:type="spellStart"/>
      <w:r>
        <w:t>фотополимеризаци</w:t>
      </w:r>
      <w:r w:rsidR="00A9747F">
        <w:t>и</w:t>
      </w:r>
      <w:proofErr w:type="spellEnd"/>
      <w:r>
        <w:t xml:space="preserve"> системы </w:t>
      </w:r>
      <w:r w:rsidR="00A9747F">
        <w:t xml:space="preserve">о-хинон – </w:t>
      </w:r>
      <w:r w:rsidR="00A9747F">
        <w:rPr>
          <w:lang w:val="en-US"/>
        </w:rPr>
        <w:t>H</w:t>
      </w:r>
      <w:r w:rsidR="00A9747F">
        <w:t>-донор</w:t>
      </w:r>
      <w:r>
        <w:t xml:space="preserve">. </w:t>
      </w:r>
      <w:r w:rsidR="00A9747F">
        <w:t>И</w:t>
      </w:r>
      <w:r>
        <w:t>нтерфейс программы выглядит так:</w:t>
      </w:r>
    </w:p>
    <w:p w14:paraId="3ADC6B44" w14:textId="49F2FB6C" w:rsidR="00891060" w:rsidRDefault="00181810" w:rsidP="000053E7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9A438FA" wp14:editId="7485D12C">
                <wp:extent cx="5974772" cy="3441357"/>
                <wp:effectExtent l="0" t="0" r="6985" b="6985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772" cy="3441357"/>
                          <a:chOff x="-483720" y="289"/>
                          <a:chExt cx="5974772" cy="3441357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50793" y="289"/>
                            <a:ext cx="5941845" cy="3200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3"/>
                        <wps:cNvSpPr txBox="1"/>
                        <wps:spPr>
                          <a:xfrm>
                            <a:off x="-483720" y="3200981"/>
                            <a:ext cx="594308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03A58D" w14:textId="41CFD050" w:rsidR="00BF150C" w:rsidRPr="00791784" w:rsidRDefault="00BF150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. Окно программы математического моделирования </w:t>
                              </w:r>
                              <w:r>
                                <w:rPr>
                                  <w:lang w:val="en-US"/>
                                </w:rPr>
                                <w:t>COMSOL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A438FA" id="Группа 24" o:spid="_x0000_s1051" style="width:470.45pt;height:270.95pt;mso-position-horizontal-relative:char;mso-position-vertical-relative:line" coordorigin="-4837,2" coordsize="59747,34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">
                <v:shape id="Рисунок 22" o:spid="_x0000_s1052" type="#_x0000_t75" style="position:absolute;left:-4507;top:2;width:59417;height:3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">
                  <v:imagedata r:id="rId52" o:title=""/>
                </v:shape>
                <v:shape id="Надпись 23" o:spid="_x0000_s1053" type="#_x0000_t202" style="position:absolute;left:-4837;top:32009;width:59430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7F03A58D" w14:textId="41CFD050" w:rsidR="00BF150C" w:rsidRPr="00791784" w:rsidRDefault="00BF150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. Окно программы математического моделирования </w:t>
                        </w:r>
                        <w:r>
                          <w:rPr>
                            <w:lang w:val="en-US"/>
                          </w:rPr>
                          <w:t>COMSOL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072A4D" w14:textId="10D52A42" w:rsidR="00891060" w:rsidRDefault="00BA0302" w:rsidP="004129A8">
      <w:pPr>
        <w:pStyle w:val="a2"/>
      </w:pPr>
      <w:r>
        <w:t xml:space="preserve">В </w:t>
      </w:r>
      <w:r w:rsidR="00181810">
        <w:t>узлах дерева задачи</w:t>
      </w:r>
      <w:r>
        <w:t xml:space="preserve"> зада</w:t>
      </w:r>
      <w:r w:rsidR="00891060">
        <w:t>ются дифференциальные уравнения, константы скорости и начальные условия для расчета системы</w:t>
      </w:r>
      <w:bookmarkStart w:id="80" w:name="_Hlk134744735"/>
      <w:r w:rsidR="00181810">
        <w:t>:</w:t>
      </w:r>
    </w:p>
    <w:p w14:paraId="5CC2EA4F" w14:textId="0C57E38B" w:rsidR="00181810" w:rsidRPr="00712354" w:rsidRDefault="00181810" w:rsidP="00B931E1">
      <w:pPr>
        <w:pStyle w:val="a2"/>
        <w:numPr>
          <w:ilvl w:val="0"/>
          <w:numId w:val="20"/>
        </w:numPr>
        <w:rPr>
          <w:lang w:val="en-US"/>
        </w:rPr>
      </w:pPr>
      <w:r w:rsidRPr="00181810">
        <w:rPr>
          <w:lang w:val="en-US"/>
        </w:rPr>
        <w:t>Initial constants</w:t>
      </w:r>
      <w:r>
        <w:rPr>
          <w:lang w:val="en-US"/>
        </w:rPr>
        <w:t xml:space="preserve">, </w:t>
      </w:r>
      <w:r w:rsidRPr="00181810">
        <w:rPr>
          <w:lang w:val="en-US"/>
        </w:rPr>
        <w:t xml:space="preserve">Constants </w:t>
      </w:r>
      <w:r>
        <w:rPr>
          <w:lang w:val="en-US"/>
        </w:rPr>
        <w:t xml:space="preserve">– </w:t>
      </w:r>
      <w:r>
        <w:t>константы</w:t>
      </w:r>
      <w:r w:rsidRPr="00181810">
        <w:rPr>
          <w:lang w:val="en-US"/>
        </w:rPr>
        <w:t xml:space="preserve"> </w:t>
      </w:r>
      <w:r>
        <w:t>скоростей</w:t>
      </w:r>
    </w:p>
    <w:p w14:paraId="7F6C64EF" w14:textId="6DE970D6" w:rsidR="00181810" w:rsidRDefault="00181810" w:rsidP="009143C3">
      <w:pPr>
        <w:pStyle w:val="af4"/>
      </w:pPr>
      <w:bookmarkStart w:id="81" w:name="_Ref135403479"/>
      <w:r>
        <w:t xml:space="preserve">Таблица </w:t>
      </w:r>
      <w:fldSimple w:instr=" SEQ Таблица \* ARABIC ">
        <w:r w:rsidR="00401638">
          <w:rPr>
            <w:noProof/>
          </w:rPr>
          <w:t>6</w:t>
        </w:r>
      </w:fldSimple>
      <w:bookmarkEnd w:id="81"/>
      <w:r>
        <w:t>. Значения констант скоростей</w:t>
      </w:r>
    </w:p>
    <w:tbl>
      <w:tblPr>
        <w:tblW w:w="2339" w:type="dxa"/>
        <w:tblInd w:w="3410" w:type="dxa"/>
        <w:tblLook w:val="04A0" w:firstRow="1" w:lastRow="0" w:firstColumn="1" w:lastColumn="0" w:noHBand="0" w:noVBand="1"/>
      </w:tblPr>
      <w:tblGrid>
        <w:gridCol w:w="1179"/>
        <w:gridCol w:w="1160"/>
      </w:tblGrid>
      <w:tr w:rsidR="00181810" w:rsidRPr="00181810" w14:paraId="4FDE4546" w14:textId="77777777" w:rsidTr="000053E7">
        <w:trPr>
          <w:trHeight w:val="300"/>
        </w:trPr>
        <w:tc>
          <w:tcPr>
            <w:tcW w:w="11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8C91D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Константа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82ACA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значение</w:t>
            </w:r>
          </w:p>
        </w:tc>
      </w:tr>
      <w:tr w:rsidR="00181810" w:rsidRPr="00181810" w14:paraId="2143CE15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14699F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4AE69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1E+9*</w:t>
            </w:r>
            <w:proofErr w:type="spellStart"/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light</w:t>
            </w:r>
            <w:proofErr w:type="spellEnd"/>
          </w:p>
        </w:tc>
      </w:tr>
      <w:tr w:rsidR="00181810" w:rsidRPr="00181810" w14:paraId="40E9DD33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5D099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6056AC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415FB82E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D7C9C3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642EAE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647B55EC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99701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2B01F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31A772FB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3592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BFFF07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K2*k4</w:t>
            </w:r>
          </w:p>
        </w:tc>
      </w:tr>
      <w:tr w:rsidR="00181810" w:rsidRPr="00181810" w14:paraId="2B6BCE0A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F2CCF0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D1783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2,00E+00</w:t>
            </w:r>
          </w:p>
        </w:tc>
      </w:tr>
      <w:tr w:rsidR="00181810" w:rsidRPr="00181810" w14:paraId="62154509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C1A1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2CB7C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K4*k8</w:t>
            </w:r>
          </w:p>
        </w:tc>
      </w:tr>
      <w:tr w:rsidR="00181810" w:rsidRPr="00181810" w14:paraId="3DA647B0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06672C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B0FB52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1,00E+00</w:t>
            </w:r>
          </w:p>
        </w:tc>
      </w:tr>
      <w:tr w:rsidR="00181810" w:rsidRPr="00181810" w14:paraId="4027E324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90F0B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62E63F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0.001</w:t>
            </w:r>
          </w:p>
        </w:tc>
      </w:tr>
      <w:tr w:rsidR="00181810" w:rsidRPr="00181810" w14:paraId="38902733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1B76A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264775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05812DB2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3CA540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33EE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1,00E-05</w:t>
            </w:r>
          </w:p>
        </w:tc>
      </w:tr>
      <w:tr w:rsidR="00181810" w:rsidRPr="00181810" w14:paraId="18D1692D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2BF49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312126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2,00E-06</w:t>
            </w:r>
          </w:p>
        </w:tc>
      </w:tr>
      <w:tr w:rsidR="00181810" w:rsidRPr="00181810" w14:paraId="77D139A8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BCA9E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FED59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</w:tr>
      <w:tr w:rsidR="00181810" w:rsidRPr="00181810" w14:paraId="63000F5B" w14:textId="77777777" w:rsidTr="000053E7">
        <w:trPr>
          <w:trHeight w:val="300"/>
        </w:trPr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DE96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light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10DD21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1,00E-06</w:t>
            </w:r>
          </w:p>
        </w:tc>
      </w:tr>
    </w:tbl>
    <w:p w14:paraId="40FBDA47" w14:textId="2AB96070" w:rsidR="00181810" w:rsidRDefault="00181810" w:rsidP="00B931E1">
      <w:pPr>
        <w:pStyle w:val="a2"/>
        <w:numPr>
          <w:ilvl w:val="0"/>
          <w:numId w:val="20"/>
        </w:numPr>
      </w:pPr>
      <w:r w:rsidRPr="00181810">
        <w:rPr>
          <w:lang w:val="en-US"/>
        </w:rPr>
        <w:t>Initial</w:t>
      </w:r>
      <w:r>
        <w:t xml:space="preserve"> – начальные значения концентраций реагирующих веществ</w:t>
      </w:r>
    </w:p>
    <w:p w14:paraId="24B57A96" w14:textId="612C946C" w:rsidR="000053E7" w:rsidRDefault="000053E7" w:rsidP="000053E7">
      <w:pPr>
        <w:pStyle w:val="a2"/>
      </w:pPr>
    </w:p>
    <w:p w14:paraId="1DCF02CD" w14:textId="77777777" w:rsidR="000053E7" w:rsidRDefault="000053E7" w:rsidP="000053E7">
      <w:pPr>
        <w:pStyle w:val="a2"/>
      </w:pPr>
    </w:p>
    <w:p w14:paraId="02010E29" w14:textId="60652E60" w:rsidR="00712354" w:rsidRDefault="00712354" w:rsidP="009143C3">
      <w:pPr>
        <w:pStyle w:val="af4"/>
      </w:pPr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7</w:t>
        </w:r>
      </w:fldSimple>
      <w:r>
        <w:t>. Начальные концентрации</w:t>
      </w:r>
    </w:p>
    <w:tbl>
      <w:tblPr>
        <w:tblW w:w="2824" w:type="dxa"/>
        <w:tblInd w:w="3230" w:type="dxa"/>
        <w:tblLook w:val="04A0" w:firstRow="1" w:lastRow="0" w:firstColumn="1" w:lastColumn="0" w:noHBand="0" w:noVBand="1"/>
      </w:tblPr>
      <w:tblGrid>
        <w:gridCol w:w="1260"/>
        <w:gridCol w:w="1564"/>
      </w:tblGrid>
      <w:tr w:rsidR="00712354" w:rsidRPr="00712354" w14:paraId="0DC60CE0" w14:textId="77777777" w:rsidTr="000053E7">
        <w:trPr>
          <w:trHeight w:val="300"/>
        </w:trPr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B415A6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Вещество</w:t>
            </w:r>
          </w:p>
        </w:tc>
        <w:tc>
          <w:tcPr>
            <w:tcW w:w="15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F7FC8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Концентрация</w:t>
            </w:r>
          </w:p>
        </w:tc>
      </w:tr>
      <w:tr w:rsidR="00712354" w:rsidRPr="00712354" w14:paraId="1384FE59" w14:textId="77777777" w:rsidTr="000053E7">
        <w:trPr>
          <w:trHeight w:val="288"/>
        </w:trPr>
        <w:tc>
          <w:tcPr>
            <w:tcW w:w="1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E8B277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31E79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712354" w:rsidRPr="00712354" w14:paraId="5A555E59" w14:textId="77777777" w:rsidTr="000053E7">
        <w:trPr>
          <w:trHeight w:val="288"/>
        </w:trPr>
        <w:tc>
          <w:tcPr>
            <w:tcW w:w="1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E6682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DH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4F82AF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712354" w:rsidRPr="00712354" w14:paraId="6E0F5C7E" w14:textId="77777777" w:rsidTr="000053E7">
        <w:trPr>
          <w:trHeight w:val="300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114FF4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QHH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51263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38E26D95" w14:textId="20CA84BD" w:rsidR="00712354" w:rsidRDefault="00712354" w:rsidP="00B931E1">
      <w:pPr>
        <w:pStyle w:val="a2"/>
        <w:numPr>
          <w:ilvl w:val="0"/>
          <w:numId w:val="20"/>
        </w:numPr>
      </w:pPr>
      <w:proofErr w:type="spellStart"/>
      <w:r w:rsidRPr="00712354">
        <w:t>Rates</w:t>
      </w:r>
      <w:proofErr w:type="spellEnd"/>
      <w:r>
        <w:t xml:space="preserve"> – выражения скоростей каждой реакции</w:t>
      </w:r>
    </w:p>
    <w:p w14:paraId="028CF6CB" w14:textId="14DBBC66" w:rsidR="00181810" w:rsidRDefault="00712354" w:rsidP="00B931E1">
      <w:pPr>
        <w:pStyle w:val="a2"/>
        <w:numPr>
          <w:ilvl w:val="0"/>
          <w:numId w:val="20"/>
        </w:numPr>
      </w:pPr>
      <w:proofErr w:type="spellStart"/>
      <w:r w:rsidRPr="00712354">
        <w:t>Mechanism</w:t>
      </w:r>
      <w:proofErr w:type="spellEnd"/>
      <w:r>
        <w:t xml:space="preserve"> – собственно система дифференциальных уравнений</w:t>
      </w:r>
    </w:p>
    <w:p w14:paraId="4B5399EC" w14:textId="6144DCC2" w:rsidR="008D2891" w:rsidRDefault="00712354" w:rsidP="00B931E1">
      <w:pPr>
        <w:pStyle w:val="a2"/>
        <w:numPr>
          <w:ilvl w:val="0"/>
          <w:numId w:val="20"/>
        </w:numPr>
      </w:pPr>
      <w:proofErr w:type="spellStart"/>
      <w:r w:rsidRPr="00712354">
        <w:t>Solver</w:t>
      </w:r>
      <w:proofErr w:type="spellEnd"/>
      <w:r w:rsidRPr="00712354">
        <w:t xml:space="preserve"> </w:t>
      </w:r>
      <w:proofErr w:type="spellStart"/>
      <w:r w:rsidRPr="00712354">
        <w:t>Configurations</w:t>
      </w:r>
      <w:proofErr w:type="spellEnd"/>
      <w:r w:rsidRPr="00712354">
        <w:t xml:space="preserve"> </w:t>
      </w:r>
      <w:r>
        <w:t>–</w:t>
      </w:r>
      <w:r w:rsidRPr="00712354">
        <w:t xml:space="preserve"> </w:t>
      </w:r>
      <w:r>
        <w:t xml:space="preserve">здесь </w:t>
      </w:r>
      <w:r w:rsidR="00891060">
        <w:t xml:space="preserve">задаются конкретные настройки решателя. </w:t>
      </w:r>
    </w:p>
    <w:p w14:paraId="5B23027F" w14:textId="6452A04F" w:rsidR="008D2891" w:rsidRPr="008D2891" w:rsidRDefault="00A9747F" w:rsidP="004129A8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2AD9FA73" w14:textId="7E03AE6B" w:rsidR="00A9747F" w:rsidRDefault="00A9747F" w:rsidP="00B931E1">
      <w:pPr>
        <w:pStyle w:val="a3"/>
        <w:numPr>
          <w:ilvl w:val="0"/>
          <w:numId w:val="9"/>
        </w:numPr>
      </w:pPr>
      <w:r>
        <w:rPr>
          <w:lang w:val="en-US"/>
        </w:rPr>
        <w:t>BDF</w:t>
      </w:r>
      <w:r>
        <w:t xml:space="preserve"> -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 w:rsidR="008D2891">
        <w:t xml:space="preserve">. Настройки решателя, </w:t>
      </w:r>
      <w:r w:rsidR="008D2891">
        <w:fldChar w:fldCharType="begin"/>
      </w:r>
      <w:r w:rsidR="008D2891">
        <w:instrText xml:space="preserve"> REF _Ref135399698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5</w:t>
      </w:r>
      <w:r w:rsidR="008D2891">
        <w:fldChar w:fldCharType="end"/>
      </w:r>
      <w:r w:rsidR="008D2891">
        <w:t>:</w:t>
      </w:r>
    </w:p>
    <w:p w14:paraId="73824DA0" w14:textId="6C199D26" w:rsidR="008D2891" w:rsidRPr="008D2891" w:rsidRDefault="008D2891" w:rsidP="008D2891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3C293F96" wp14:editId="61607469">
                <wp:extent cx="3683635" cy="3185160"/>
                <wp:effectExtent l="0" t="0" r="0" b="0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635" cy="3185160"/>
                          <a:chOff x="0" y="0"/>
                          <a:chExt cx="3683635" cy="3185160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" t="744" r="523" b="-6"/>
                          <a:stretch/>
                        </pic:blipFill>
                        <pic:spPr bwMode="auto">
                          <a:xfrm>
                            <a:off x="0" y="0"/>
                            <a:ext cx="3683635" cy="2884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Надпись 26"/>
                        <wps:cNvSpPr txBox="1"/>
                        <wps:spPr>
                          <a:xfrm>
                            <a:off x="0" y="2944495"/>
                            <a:ext cx="3683635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19A554" w14:textId="6C8F44A2" w:rsidR="00BF150C" w:rsidRPr="001B127B" w:rsidRDefault="00BF150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2" w:name="_Ref135399698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bookmarkEnd w:id="82"/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proofErr w:type="spellStart"/>
                              <w:r w:rsidRPr="006502E4">
                                <w:rPr>
                                  <w:lang w:val="en-US"/>
                                </w:rPr>
                                <w:t>Настройки</w:t>
                              </w:r>
                              <w:proofErr w:type="spellEnd"/>
                              <w:r w:rsidRPr="006502E4">
                                <w:rPr>
                                  <w:lang w:val="en-US"/>
                                </w:rPr>
                                <w:t xml:space="preserve"> BDF solver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293F96" id="Группа 27" o:spid="_x0000_s1054" style="width:290.05pt;height:250.8pt;mso-position-horizontal-relative:char;mso-position-vertical-relative:line" coordsize="36836,3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">
                <v:shape id="Рисунок 25" o:spid="_x0000_s1055" type="#_x0000_t75" style="position:absolute;width:36836;height:28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">
                  <v:imagedata r:id="rId54" o:title="" croptop="488f" cropbottom="-4f" cropleft="318f" cropright="343f"/>
                </v:shape>
                <v:shape id="Надпись 26" o:spid="_x0000_s1056" type="#_x0000_t202" style="position:absolute;top:29444;width:36836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1319A554" w14:textId="6C8F44A2" w:rsidR="00BF150C" w:rsidRPr="001B127B" w:rsidRDefault="00BF150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3" w:name="_Ref135399698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bookmarkEnd w:id="83"/>
                        <w:r>
                          <w:rPr>
                            <w:lang w:val="en-US"/>
                          </w:rPr>
                          <w:t xml:space="preserve">. </w:t>
                        </w:r>
                        <w:proofErr w:type="spellStart"/>
                        <w:r w:rsidRPr="006502E4">
                          <w:rPr>
                            <w:lang w:val="en-US"/>
                          </w:rPr>
                          <w:t>Настройки</w:t>
                        </w:r>
                        <w:proofErr w:type="spellEnd"/>
                        <w:r w:rsidRPr="006502E4">
                          <w:rPr>
                            <w:lang w:val="en-US"/>
                          </w:rPr>
                          <w:t xml:space="preserve"> BDF solver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9E513" w14:textId="1FCD093E" w:rsidR="00A9747F" w:rsidRPr="008D2891" w:rsidRDefault="00A9747F" w:rsidP="00B931E1">
      <w:pPr>
        <w:pStyle w:val="a3"/>
        <w:numPr>
          <w:ilvl w:val="0"/>
          <w:numId w:val="9"/>
        </w:numPr>
        <w:rPr>
          <w:color w:val="111111"/>
        </w:rPr>
      </w:pPr>
      <w:r>
        <w:t>Линеаризация методом Н</w:t>
      </w:r>
      <w:r w:rsidRPr="00B30060">
        <w:t>ьютона-</w:t>
      </w:r>
      <w:proofErr w:type="spellStart"/>
      <w:r w:rsidRPr="00B30060">
        <w:t>Рафсона</w:t>
      </w:r>
      <w:proofErr w:type="spellEnd"/>
      <w:r>
        <w:t xml:space="preserve"> –универсальный вариант для решения систем любой сложности</w:t>
      </w:r>
      <w:r w:rsidR="008D2891" w:rsidRPr="008D2891">
        <w:t xml:space="preserve">. </w:t>
      </w:r>
      <w:r w:rsidR="008D2891">
        <w:rPr>
          <w:color w:val="111111"/>
        </w:rPr>
        <w:t>Настройки</w:t>
      </w:r>
      <w:r w:rsidR="008D2891" w:rsidRPr="00B24622">
        <w:rPr>
          <w:color w:val="111111"/>
        </w:rPr>
        <w:t xml:space="preserve"> </w:t>
      </w:r>
      <w:r w:rsidR="008D2891">
        <w:rPr>
          <w:color w:val="111111"/>
        </w:rPr>
        <w:t xml:space="preserve">метода </w:t>
      </w:r>
      <w:r w:rsidR="008D2891">
        <w:t>Н</w:t>
      </w:r>
      <w:r w:rsidR="008D2891" w:rsidRPr="00B30060">
        <w:t>ьютона-</w:t>
      </w:r>
      <w:proofErr w:type="spellStart"/>
      <w:r w:rsidR="008D2891" w:rsidRPr="00B30060">
        <w:t>Рафсона</w:t>
      </w:r>
      <w:proofErr w:type="spellEnd"/>
      <w:r w:rsidR="008D2891">
        <w:t xml:space="preserve">, </w:t>
      </w:r>
      <w:r w:rsidR="008D2891">
        <w:fldChar w:fldCharType="begin"/>
      </w:r>
      <w:r w:rsidR="008D2891">
        <w:instrText xml:space="preserve"> REF _Ref135399710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6</w:t>
      </w:r>
      <w:r w:rsidR="008D2891">
        <w:fldChar w:fldCharType="end"/>
      </w:r>
      <w:r w:rsidR="008D2891">
        <w:t>:</w:t>
      </w:r>
    </w:p>
    <w:p w14:paraId="76AE03A5" w14:textId="4DFE222A" w:rsidR="008D2891" w:rsidRPr="00B24622" w:rsidRDefault="008D2891" w:rsidP="00B24622">
      <w:pPr>
        <w:pStyle w:val="aff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3B617BCE" wp14:editId="65DF2A3E">
                <wp:extent cx="4445942" cy="3098185"/>
                <wp:effectExtent l="0" t="0" r="0" b="6985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942" cy="3098185"/>
                          <a:chOff x="0" y="508000"/>
                          <a:chExt cx="4445942" cy="3098185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94"/>
                          <a:stretch/>
                        </pic:blipFill>
                        <pic:spPr bwMode="auto">
                          <a:xfrm>
                            <a:off x="0" y="508000"/>
                            <a:ext cx="4445942" cy="2857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Надпись 29"/>
                        <wps:cNvSpPr txBox="1"/>
                        <wps:spPr>
                          <a:xfrm>
                            <a:off x="0" y="3365520"/>
                            <a:ext cx="444119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E1687F" w14:textId="1E528003" w:rsidR="00BF150C" w:rsidRPr="00A6274F" w:rsidRDefault="00BF150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4" w:name="_Ref135399710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84"/>
                              <w:r>
                                <w:t xml:space="preserve">. </w:t>
                              </w:r>
                              <w:r w:rsidRPr="00D9285D">
                                <w:t xml:space="preserve">Настройки </w:t>
                              </w:r>
                              <w:r>
                                <w:rPr>
                                  <w:color w:val="111111"/>
                                </w:rPr>
                                <w:t xml:space="preserve">метода </w:t>
                              </w:r>
                              <w:r>
                                <w:t>Н</w:t>
                              </w:r>
                              <w:r w:rsidRPr="00B30060">
                                <w:t>ьютона-</w:t>
                              </w:r>
                              <w:proofErr w:type="spellStart"/>
                              <w:r w:rsidRPr="00B30060">
                                <w:t>Рафсона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617BCE" id="Группа 30" o:spid="_x0000_s1057" style="width:350.05pt;height:243.95pt;mso-position-horizontal-relative:char;mso-position-vertical-relative:line" coordorigin=",5080" coordsize="44459,30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">
                <v:shape id="Рисунок 28" o:spid="_x0000_s1058" type="#_x0000_t75" style="position:absolute;top:5080;width:44459;height:28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">
                  <v:imagedata r:id="rId56" o:title="" croptop="11924f"/>
                </v:shape>
                <v:shape id="Надпись 29" o:spid="_x0000_s1059" type="#_x0000_t202" style="position:absolute;top:33655;width:44411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5DE1687F" w14:textId="1E528003" w:rsidR="00BF150C" w:rsidRPr="00A6274F" w:rsidRDefault="00BF150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5" w:name="_Ref135399710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bookmarkEnd w:id="85"/>
                        <w:r>
                          <w:t xml:space="preserve">. </w:t>
                        </w:r>
                        <w:r w:rsidRPr="00D9285D">
                          <w:t xml:space="preserve">Настройки </w:t>
                        </w:r>
                        <w:r>
                          <w:rPr>
                            <w:color w:val="111111"/>
                          </w:rPr>
                          <w:t xml:space="preserve">метода </w:t>
                        </w:r>
                        <w:r>
                          <w:t>Н</w:t>
                        </w:r>
                        <w:r w:rsidRPr="00B30060">
                          <w:t>ьютона-</w:t>
                        </w:r>
                        <w:proofErr w:type="spellStart"/>
                        <w:r w:rsidRPr="00B30060">
                          <w:t>Рафсона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85AE79" w14:textId="67872B66" w:rsidR="00A9747F" w:rsidRPr="008D2891" w:rsidRDefault="00A9747F" w:rsidP="00B931E1">
      <w:pPr>
        <w:pStyle w:val="a3"/>
        <w:numPr>
          <w:ilvl w:val="0"/>
          <w:numId w:val="9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</w:t>
      </w:r>
      <w:r w:rsidR="008D2891">
        <w:t xml:space="preserve">. Настройки решателя </w:t>
      </w:r>
      <w:r w:rsidR="008D2891" w:rsidRPr="00D04235">
        <w:t>PARDISO</w:t>
      </w:r>
      <w:r w:rsidR="008D2891">
        <w:t xml:space="preserve"> см. </w:t>
      </w:r>
      <w:r w:rsidR="008D2891">
        <w:fldChar w:fldCharType="begin"/>
      </w:r>
      <w:r w:rsidR="008D2891">
        <w:instrText xml:space="preserve"> REF _Ref135399851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7</w:t>
      </w:r>
      <w:r w:rsidR="008D2891">
        <w:fldChar w:fldCharType="end"/>
      </w:r>
      <w:r w:rsidR="002F04CD">
        <w:t>:</w:t>
      </w:r>
    </w:p>
    <w:p w14:paraId="2B5E1432" w14:textId="3FE35FF0" w:rsidR="008D2891" w:rsidRDefault="008D2891" w:rsidP="008D2891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C815B6F" wp14:editId="6E2DAF5F">
                <wp:extent cx="4441190" cy="3772535"/>
                <wp:effectExtent l="0" t="0" r="0" b="0"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1190" cy="3772535"/>
                          <a:chOff x="0" y="0"/>
                          <a:chExt cx="4441190" cy="3772535"/>
                        </a:xfrm>
                      </wpg:grpSpPr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5"/>
                          <a:stretch/>
                        </pic:blipFill>
                        <pic:spPr bwMode="auto">
                          <a:xfrm>
                            <a:off x="0" y="0"/>
                            <a:ext cx="4441190" cy="3474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" name="Надпись 32"/>
                        <wps:cNvSpPr txBox="1"/>
                        <wps:spPr>
                          <a:xfrm>
                            <a:off x="0" y="3531870"/>
                            <a:ext cx="444119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9CE154" w14:textId="54C1F6AE" w:rsidR="00BF150C" w:rsidRPr="005D6DD5" w:rsidRDefault="00BF150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6" w:name="_Ref135399851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86"/>
                              <w:r>
                                <w:t xml:space="preserve">. Настройки решателя </w:t>
                              </w:r>
                              <w:r w:rsidRPr="00D04235">
                                <w:t>PARDISO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815B6F" id="Группа 33" o:spid="_x0000_s1060" style="width:349.7pt;height:297.05pt;mso-position-horizontal-relative:char;mso-position-vertical-relative:line" coordsize="44411,37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">
                <v:shape id="Рисунок 31" o:spid="_x0000_s1061" type="#_x0000_t75" style="position:absolute;width:44411;height:3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">
                  <v:imagedata r:id="rId58" o:title="" cropright="482f"/>
                </v:shape>
                <v:shape id="Надпись 32" o:spid="_x0000_s1062" type="#_x0000_t202" style="position:absolute;top:35318;width:44411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0A9CE154" w14:textId="54C1F6AE" w:rsidR="00BF150C" w:rsidRPr="005D6DD5" w:rsidRDefault="00BF150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7" w:name="_Ref135399851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bookmarkEnd w:id="87"/>
                        <w:r>
                          <w:t xml:space="preserve">. Настройки решателя </w:t>
                        </w:r>
                        <w:r w:rsidRPr="00D04235">
                          <w:t>PARDISO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22519B" w14:textId="77777777" w:rsidR="002F04CD" w:rsidRDefault="002F04CD" w:rsidP="00B931E1">
      <w:pPr>
        <w:pStyle w:val="a2"/>
        <w:numPr>
          <w:ilvl w:val="0"/>
          <w:numId w:val="20"/>
        </w:numPr>
      </w:pPr>
      <w:proofErr w:type="spellStart"/>
      <w:r w:rsidRPr="008D2891">
        <w:t>Parametric</w:t>
      </w:r>
      <w:proofErr w:type="spellEnd"/>
      <w:r>
        <w:t xml:space="preserve"> – узел, задающий настройки параметрического исследования</w:t>
      </w:r>
    </w:p>
    <w:bookmarkEnd w:id="80"/>
    <w:p w14:paraId="19C07240" w14:textId="1E2D8333" w:rsidR="00A66877" w:rsidRPr="009D158F" w:rsidRDefault="00BA0302" w:rsidP="004129A8">
      <w:pPr>
        <w:pStyle w:val="a3"/>
      </w:pPr>
      <w:r>
        <w:t>Данн</w:t>
      </w:r>
      <w:r w:rsidR="00B24622">
        <w:t>ый</w:t>
      </w:r>
      <w:r>
        <w:t xml:space="preserve"> </w:t>
      </w:r>
      <w:r w:rsidR="00891060">
        <w:t>этап</w:t>
      </w:r>
      <w:r>
        <w:t xml:space="preserve"> применяется для параметрического исследования влияния значений констант скорости всю систему. </w:t>
      </w:r>
      <w:r w:rsidR="00891060">
        <w:t>Для этого</w:t>
      </w:r>
      <w:r>
        <w:t xml:space="preserve"> выполняется </w:t>
      </w:r>
      <w:r w:rsidR="00891060">
        <w:t xml:space="preserve">решение системы </w:t>
      </w:r>
      <w:r>
        <w:t xml:space="preserve">при каждом изменении констант. </w:t>
      </w:r>
      <w:r w:rsidR="00891060">
        <w:t>И</w:t>
      </w:r>
      <w:r>
        <w:t xml:space="preserve"> </w:t>
      </w:r>
      <w:r w:rsidR="00891060">
        <w:t>т</w:t>
      </w:r>
      <w:r>
        <w:t xml:space="preserve">ак как скорость фото </w:t>
      </w:r>
      <w:r>
        <w:lastRenderedPageBreak/>
        <w:t xml:space="preserve">полимеризации зависит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, поэтому для нахождения наиболее оптимальных параметров </w:t>
      </w:r>
      <w:r w:rsidR="00A56039">
        <w:t xml:space="preserve">для максимальной скорости полимеризации </w:t>
      </w:r>
      <w:r>
        <w:t>использовался интеграл концентрации</w:t>
      </w:r>
      <w:r w:rsidR="00A56039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 времени</w:t>
      </w:r>
      <m:oMath>
        <m:r>
          <w:rPr>
            <w:rFonts w:ascii="Cambria Math" w:hAnsi="Cambria Math"/>
          </w:rPr>
          <m:t xml:space="preserve"> t∈{0,1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-4}</m:t>
        </m:r>
      </m:oMath>
      <w:r w:rsidR="006170CE">
        <w:t xml:space="preserve">. </w:t>
      </w:r>
    </w:p>
    <w:p w14:paraId="0F9D53A9" w14:textId="3EDC0588" w:rsidR="006170CE" w:rsidRDefault="00BA0302" w:rsidP="004129A8">
      <w:pPr>
        <w:pStyle w:val="a3"/>
      </w:pPr>
      <w:r>
        <w:t xml:space="preserve">Данные сохраняются внутри программы, по ним возможно построить </w:t>
      </w:r>
      <w:r w:rsidR="00181810">
        <w:t>графики</w:t>
      </w:r>
      <w:r>
        <w:t xml:space="preserve"> и </w:t>
      </w:r>
      <w:r w:rsidR="006170CE">
        <w:t>найти, например,</w:t>
      </w:r>
      <w:r>
        <w:t xml:space="preserve"> минимальные максимальные значения от любой концентрации</w:t>
      </w:r>
      <w:r w:rsidR="006170CE" w:rsidRPr="006170CE">
        <w:t>.</w:t>
      </w:r>
      <w:r w:rsidR="00B24622">
        <w:t xml:space="preserve"> </w:t>
      </w:r>
      <w:r w:rsidR="006170CE">
        <w:t>Пример одного из решений</w:t>
      </w:r>
      <w:r w:rsidR="00536D1C">
        <w:t xml:space="preserve"> см.</w:t>
      </w:r>
      <w:r w:rsidR="00B24622">
        <w:t xml:space="preserve"> </w:t>
      </w:r>
      <w:r w:rsidR="00B24622">
        <w:fldChar w:fldCharType="begin"/>
      </w:r>
      <w:r w:rsidR="00B24622">
        <w:instrText xml:space="preserve"> REF _Ref135404309 \h </w:instrText>
      </w:r>
      <w:r w:rsidR="00B24622">
        <w:fldChar w:fldCharType="separate"/>
      </w:r>
      <w:r w:rsidR="00B24622">
        <w:t xml:space="preserve">Рисунок </w:t>
      </w:r>
      <w:r w:rsidR="00B24622">
        <w:rPr>
          <w:noProof/>
        </w:rPr>
        <w:t>8</w:t>
      </w:r>
      <w:r w:rsidR="00B24622">
        <w:fldChar w:fldCharType="end"/>
      </w:r>
      <w:r w:rsidR="006170CE">
        <w:t xml:space="preserve"> с параметрами</w:t>
      </w:r>
      <w:r w:rsidR="00536D1C">
        <w:t xml:space="preserve"> из </w:t>
      </w:r>
      <w:r w:rsidR="00536D1C">
        <w:fldChar w:fldCharType="begin"/>
      </w:r>
      <w:r w:rsidR="00536D1C">
        <w:instrText xml:space="preserve"> REF _Ref135403479 \h </w:instrText>
      </w:r>
      <w:r w:rsidR="00536D1C">
        <w:fldChar w:fldCharType="separate"/>
      </w:r>
      <w:r w:rsidR="00536D1C">
        <w:t xml:space="preserve">Таблица </w:t>
      </w:r>
      <w:r w:rsidR="00536D1C">
        <w:rPr>
          <w:noProof/>
        </w:rPr>
        <w:t>6</w:t>
      </w:r>
      <w:r w:rsidR="00536D1C">
        <w:fldChar w:fldCharType="end"/>
      </w:r>
      <w:r w:rsidR="00536D1C">
        <w:t>:</w:t>
      </w:r>
    </w:p>
    <w:p w14:paraId="01A5C309" w14:textId="2FCDF78B" w:rsidR="00536D1C" w:rsidRDefault="00536D1C" w:rsidP="000053E7">
      <w:pPr>
        <w:pStyle w:val="a3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1DDEABC5" wp14:editId="266CBD3D">
                <wp:extent cx="5974252" cy="4310727"/>
                <wp:effectExtent l="0" t="0" r="7620" b="0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252" cy="4310727"/>
                          <a:chOff x="-855775" y="-203779"/>
                          <a:chExt cx="5974252" cy="4310727"/>
                        </a:xfrm>
                      </wpg:grpSpPr>
                      <wpg:grpSp>
                        <wpg:cNvPr id="37" name="Группа 37"/>
                        <wpg:cNvGrpSpPr/>
                        <wpg:grpSpPr>
                          <a:xfrm>
                            <a:off x="-825353" y="-203779"/>
                            <a:ext cx="5943830" cy="3973180"/>
                            <a:chOff x="-825353" y="-203779"/>
                            <a:chExt cx="5943830" cy="3973180"/>
                          </a:xfrm>
                        </wpg:grpSpPr>
                        <pic:pic xmlns:pic="http://schemas.openxmlformats.org/drawingml/2006/picture">
                          <pic:nvPicPr>
                            <pic:cNvPr id="34" name="Рисунок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824833" y="-203778"/>
                              <a:ext cx="2971207" cy="196085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Рисунок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46697" y="-203779"/>
                              <a:ext cx="2971780" cy="196085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Рисунок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825353" y="1809116"/>
                              <a:ext cx="2971207" cy="19602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8" name="Надпись 38"/>
                        <wps:cNvSpPr txBox="1"/>
                        <wps:spPr>
                          <a:xfrm>
                            <a:off x="-855775" y="3866283"/>
                            <a:ext cx="594256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7742CD" w14:textId="33D06161" w:rsidR="00BF150C" w:rsidRPr="00532A25" w:rsidRDefault="00BF150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8" w:name="_Ref13540430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bookmarkEnd w:id="88"/>
                              <w:r>
                                <w:t>. Пример графиков решения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EABC5" id="Группа 39" o:spid="_x0000_s1063" style="width:470.4pt;height:339.45pt;mso-position-horizontal-relative:char;mso-position-vertical-relative:line" coordorigin="-8557,-2037" coordsize="59742,43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">
                <v:group id="Группа 37" o:spid="_x0000_s1064" style="position:absolute;left:-8253;top:-2037;width:59437;height:39731" coordorigin="-8253,-2037" coordsize="59438,39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Рисунок 34" o:spid="_x0000_s1065" type="#_x0000_t75" style="position:absolute;left:-8248;top:-2037;width:29711;height:1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">
                    <v:imagedata r:id="rId62" o:title=""/>
                  </v:shape>
                  <v:shape id="Рисунок 35" o:spid="_x0000_s1066" type="#_x0000_t75" style="position:absolute;left:21466;top:-2037;width:29718;height:1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">
                    <v:imagedata r:id="rId63" o:title=""/>
                  </v:shape>
                  <v:shape id="Рисунок 36" o:spid="_x0000_s1067" type="#_x0000_t75" style="position:absolute;left:-8253;top:18091;width:29711;height:19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">
                    <v:imagedata r:id="rId64" o:title=""/>
                  </v:shape>
                </v:group>
                <v:shape id="Надпись 38" o:spid="_x0000_s1068" type="#_x0000_t202" style="position:absolute;left:-8557;top:38662;width:59424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5D7742CD" w14:textId="33D06161" w:rsidR="00BF150C" w:rsidRPr="00532A25" w:rsidRDefault="00BF150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9" w:name="_Ref13540430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bookmarkEnd w:id="89"/>
                        <w:r>
                          <w:t>. Пример графиков решения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186714" w14:textId="64EFDA06" w:rsidR="00BA0302" w:rsidRDefault="006170CE" w:rsidP="004129A8">
      <w:pPr>
        <w:pStyle w:val="a2"/>
      </w:pPr>
      <w:r>
        <w:t>О</w:t>
      </w:r>
      <w:r w:rsidR="00BA0302">
        <w:t xml:space="preserve">днако </w:t>
      </w:r>
      <w:r>
        <w:t xml:space="preserve">представление внутри </w:t>
      </w:r>
      <w:r>
        <w:rPr>
          <w:lang w:val="en-US"/>
        </w:rPr>
        <w:t>COMSOL</w:t>
      </w:r>
      <w:r w:rsidRPr="006170CE">
        <w:t xml:space="preserve"> </w:t>
      </w:r>
      <w:r w:rsidR="00181810">
        <w:t>не очень</w:t>
      </w:r>
      <w:r>
        <w:t xml:space="preserve"> удобно</w:t>
      </w:r>
      <w:r w:rsidR="00BA0302">
        <w:t xml:space="preserve">, поэтому наиболее важные из них: значение интеграла по </w:t>
      </w:r>
      <w:r w:rsidR="00BA0302" w:rsidRPr="004129A8">
        <w:t>времени</w:t>
      </w:r>
      <w:r w:rsidR="00BA0302">
        <w:t xml:space="preserve"> от константы скорости, некоторые наиболее </w:t>
      </w:r>
      <w:r>
        <w:t>показательные</w:t>
      </w:r>
      <w:r w:rsidR="00BA0302">
        <w:t xml:space="preserve"> решения системы после экспортируются в </w:t>
      </w:r>
      <w:proofErr w:type="spellStart"/>
      <w:r w:rsidR="00BA0302">
        <w:t>scv</w:t>
      </w:r>
      <w:proofErr w:type="spellEnd"/>
      <w:r w:rsidR="00BA0302">
        <w:t xml:space="preserve"> формате. Для более удобной визуализации</w:t>
      </w:r>
      <w:r>
        <w:t xml:space="preserve">, а </w:t>
      </w:r>
      <w:r w:rsidR="00536D1C">
        <w:t>также</w:t>
      </w:r>
      <w:r w:rsidR="00BA0302">
        <w:t xml:space="preserve"> сохранение данных для разных сессий были использованы </w:t>
      </w:r>
      <w:r>
        <w:rPr>
          <w:lang w:val="en-US"/>
        </w:rPr>
        <w:t>python</w:t>
      </w:r>
      <w:r w:rsidR="00BA0302">
        <w:t xml:space="preserve"> пакеты </w:t>
      </w:r>
      <w:r>
        <w:rPr>
          <w:lang w:val="en-US"/>
        </w:rPr>
        <w:t>pandas</w:t>
      </w:r>
      <w:r w:rsidR="00BA0302">
        <w:t xml:space="preserve"> и </w:t>
      </w:r>
      <w:proofErr w:type="spellStart"/>
      <w:r>
        <w:rPr>
          <w:lang w:val="en-US"/>
        </w:rPr>
        <w:t>plotly</w:t>
      </w:r>
      <w:proofErr w:type="spellEnd"/>
      <w:r w:rsidR="00BA0302">
        <w:t xml:space="preserve">. </w:t>
      </w:r>
    </w:p>
    <w:p w14:paraId="608C113A" w14:textId="77777777" w:rsidR="00B24622" w:rsidRPr="00BA0302" w:rsidRDefault="00B24622" w:rsidP="004129A8">
      <w:pPr>
        <w:pStyle w:val="a2"/>
      </w:pPr>
    </w:p>
    <w:p w14:paraId="393C0115" w14:textId="4320563E" w:rsidR="00107C7E" w:rsidRDefault="00107C7E" w:rsidP="009143C3">
      <w:pPr>
        <w:pStyle w:val="11"/>
      </w:pPr>
      <w:bookmarkStart w:id="90" w:name="_Toc135420004"/>
      <w:r>
        <w:lastRenderedPageBreak/>
        <w:t>Результаты и обсуждение</w:t>
      </w:r>
      <w:bookmarkEnd w:id="90"/>
    </w:p>
    <w:p w14:paraId="58BA4876" w14:textId="77777777" w:rsidR="009D158F" w:rsidRDefault="00C707AA" w:rsidP="004129A8">
      <w:pPr>
        <w:pStyle w:val="a3"/>
      </w:pPr>
      <w:r>
        <w:t>В ходе расчетов были получены следующие результаты</w:t>
      </w:r>
      <w:r w:rsidR="00A66877" w:rsidRPr="00A66877">
        <w:t>.</w:t>
      </w:r>
      <w:r w:rsidR="009D158F" w:rsidRPr="009D158F">
        <w:t xml:space="preserve"> </w:t>
      </w:r>
    </w:p>
    <w:p w14:paraId="5292FFEA" w14:textId="529F8A01" w:rsidR="009D158F" w:rsidRDefault="009D158F" w:rsidP="004129A8">
      <w:pPr>
        <w:pStyle w:val="a3"/>
      </w:pPr>
      <w:r>
        <w:t xml:space="preserve">Некоторые примеры решений </w:t>
      </w:r>
      <w:r>
        <w:fldChar w:fldCharType="begin"/>
      </w:r>
      <w:r>
        <w:instrText xml:space="preserve"> REF _Ref135403479 \h </w:instrText>
      </w:r>
      <w:r>
        <w:fldChar w:fldCharType="separate"/>
      </w:r>
      <w:r>
        <w:t xml:space="preserve">Таблица </w:t>
      </w:r>
      <w:r>
        <w:rPr>
          <w:noProof/>
        </w:rPr>
        <w:t>6</w:t>
      </w:r>
      <w:r>
        <w:fldChar w:fldCharType="end"/>
      </w:r>
      <w:r w:rsidRPr="009D158F">
        <w:t xml:space="preserve"> </w:t>
      </w:r>
      <w:r>
        <w:t xml:space="preserve">при </w:t>
      </w:r>
      <w:r w:rsidR="001525BE">
        <w:t>разных значениях</w:t>
      </w:r>
      <w:r>
        <w:t xml:space="preserve"> параметра </w:t>
      </w:r>
      <w:r>
        <w:rPr>
          <w:lang w:val="en-US"/>
        </w:rPr>
        <w:t>light</w:t>
      </w:r>
      <w:r w:rsidR="001525BE" w:rsidRPr="001525BE">
        <w:t xml:space="preserve"> (</w:t>
      </w:r>
      <w:r w:rsidR="001525BE">
        <w:t xml:space="preserve">на левой оси – концентрации </w:t>
      </w:r>
      <w:r w:rsidR="00253763">
        <w:t>радикалов</w:t>
      </w:r>
      <w:r w:rsidR="001525BE" w:rsidRPr="001525BE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25BE">
        <w:t xml:space="preserve"> , на правой – концентрации</w:t>
      </w:r>
      <w:r w:rsidR="001525BE" w:rsidRPr="001525BE">
        <w:t xml:space="preserve"> </w:t>
      </w:r>
      <w:r w:rsidR="00253763">
        <w:t xml:space="preserve">частиц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DH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QHH,QHD, prod</m:t>
        </m:r>
      </m:oMath>
      <w:r w:rsidR="00C70046">
        <w:rPr>
          <w:iCs/>
        </w:rPr>
        <w:t xml:space="preserve">) представлены в </w:t>
      </w:r>
      <w:r w:rsidR="00C70046">
        <w:rPr>
          <w:iCs/>
        </w:rPr>
        <w:fldChar w:fldCharType="begin"/>
      </w:r>
      <w:r w:rsidR="00C70046">
        <w:rPr>
          <w:iCs/>
        </w:rPr>
        <w:instrText xml:space="preserve"> REF _Ref135408024 \h </w:instrText>
      </w:r>
      <w:r w:rsidR="00C70046">
        <w:rPr>
          <w:iCs/>
        </w:rPr>
      </w:r>
      <w:r w:rsidR="00C70046">
        <w:rPr>
          <w:iCs/>
        </w:rPr>
        <w:fldChar w:fldCharType="separate"/>
      </w:r>
      <w:r w:rsidR="00C70046">
        <w:t xml:space="preserve">Таблица </w:t>
      </w:r>
      <w:r w:rsidR="00C70046">
        <w:rPr>
          <w:noProof/>
        </w:rPr>
        <w:t>8</w:t>
      </w:r>
      <w:r w:rsidR="00C70046">
        <w:rPr>
          <w:iCs/>
        </w:rPr>
        <w:fldChar w:fldCharType="end"/>
      </w:r>
      <w:r w:rsidRPr="009D158F">
        <w:t>:</w:t>
      </w:r>
    </w:p>
    <w:p w14:paraId="2A8C3F9F" w14:textId="19E86B14" w:rsidR="00401638" w:rsidRDefault="00401638" w:rsidP="009143C3">
      <w:pPr>
        <w:pStyle w:val="af4"/>
      </w:pPr>
      <w:bookmarkStart w:id="91" w:name="_Ref135408024"/>
      <w:r>
        <w:t xml:space="preserve">Таблица </w:t>
      </w:r>
      <w:fldSimple w:instr=" SEQ Таблица \* ARABIC ">
        <w:r>
          <w:rPr>
            <w:noProof/>
          </w:rPr>
          <w:t>8</w:t>
        </w:r>
      </w:fldSimple>
      <w:bookmarkEnd w:id="91"/>
      <w:r w:rsidRPr="00353246">
        <w:t xml:space="preserve">. </w:t>
      </w:r>
      <w:r>
        <w:t xml:space="preserve">Решения для </w:t>
      </w:r>
      <w:r w:rsidRPr="00401638">
        <w:t>разных</w:t>
      </w:r>
      <w:r>
        <w:t xml:space="preserve"> констант </w:t>
      </w:r>
      <w:r>
        <w:rPr>
          <w:lang w:val="en-US"/>
        </w:rPr>
        <w:t>light</w:t>
      </w:r>
    </w:p>
    <w:tbl>
      <w:tblPr>
        <w:tblStyle w:val="af7"/>
        <w:tblW w:w="9923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7"/>
        <w:gridCol w:w="4956"/>
      </w:tblGrid>
      <w:tr w:rsidR="001525BE" w14:paraId="29681E1A" w14:textId="77777777" w:rsidTr="002E4B8A">
        <w:tc>
          <w:tcPr>
            <w:tcW w:w="4967" w:type="dxa"/>
          </w:tcPr>
          <w:p w14:paraId="3BDA7ADF" w14:textId="5D08E10B" w:rsidR="001525BE" w:rsidRDefault="002E4B8A" w:rsidP="002E4B8A">
            <w:pPr>
              <w:pStyle w:val="a3"/>
              <w:ind w:hanging="109"/>
            </w:pPr>
            <w:r w:rsidRPr="009D158F">
              <w:rPr>
                <w:noProof/>
              </w:rPr>
              <w:drawing>
                <wp:inline distT="0" distB="0" distL="0" distR="0" wp14:anchorId="38AE4022" wp14:editId="0FDF29BA">
                  <wp:extent cx="3113290" cy="2054307"/>
                  <wp:effectExtent l="0" t="0" r="0" b="317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05" cy="2094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47A894FA" w14:textId="277DC4D6" w:rsidR="001525BE" w:rsidRDefault="002E4B8A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1EF51CE3" wp14:editId="3C61ED75">
                  <wp:extent cx="3113163" cy="2054225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687" cy="207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BE" w14:paraId="08342474" w14:textId="77777777" w:rsidTr="002E4B8A">
        <w:tc>
          <w:tcPr>
            <w:tcW w:w="4967" w:type="dxa"/>
          </w:tcPr>
          <w:p w14:paraId="1A5798C6" w14:textId="3288A909" w:rsidR="001525BE" w:rsidRDefault="001525BE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3FC9981C" wp14:editId="617257DC">
                  <wp:extent cx="3113163" cy="2054225"/>
                  <wp:effectExtent l="0" t="0" r="0" b="317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98" cy="2079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2D8CA8CA" w14:textId="08E37FC1" w:rsidR="001525BE" w:rsidRDefault="001525BE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1AA8BCD2" wp14:editId="7ABB90A6">
                  <wp:extent cx="3113164" cy="2054225"/>
                  <wp:effectExtent l="0" t="0" r="0" b="317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787" cy="208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BE" w14:paraId="43C9F036" w14:textId="77777777" w:rsidTr="002E4B8A">
        <w:tc>
          <w:tcPr>
            <w:tcW w:w="4967" w:type="dxa"/>
          </w:tcPr>
          <w:p w14:paraId="53672C2A" w14:textId="5A7A334C" w:rsidR="001525BE" w:rsidRDefault="001525BE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532A9AE3" wp14:editId="5BF3D1D8">
                  <wp:extent cx="3118411" cy="2057689"/>
                  <wp:effectExtent l="0" t="0" r="635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694" cy="208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8161FAD" w14:textId="32F12DD8" w:rsidR="001525BE" w:rsidRDefault="001525BE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6978835E" wp14:editId="0380EA00">
                  <wp:extent cx="3117975" cy="2057400"/>
                  <wp:effectExtent l="0" t="0" r="635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73" cy="207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5932BF00" w14:textId="77777777" w:rsidTr="002E4B8A">
        <w:tc>
          <w:tcPr>
            <w:tcW w:w="4967" w:type="dxa"/>
          </w:tcPr>
          <w:p w14:paraId="06967690" w14:textId="315F099E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lastRenderedPageBreak/>
              <w:drawing>
                <wp:inline distT="0" distB="0" distL="0" distR="0" wp14:anchorId="2600B4C9" wp14:editId="555AF1EF">
                  <wp:extent cx="3151910" cy="2079792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76" cy="209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554F2B08" w14:textId="0EB717B8" w:rsidR="002E4B8A" w:rsidRPr="001525BE" w:rsidRDefault="002E4B8A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2115B27B" wp14:editId="482A995E">
                  <wp:extent cx="3151657" cy="2079625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760" cy="2098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10E063CA" w14:textId="77777777" w:rsidTr="002E4B8A">
        <w:tc>
          <w:tcPr>
            <w:tcW w:w="4967" w:type="dxa"/>
          </w:tcPr>
          <w:p w14:paraId="7C615270" w14:textId="4BCF6701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6EAF70D2" wp14:editId="7DCC2FA6">
                  <wp:extent cx="3151910" cy="2079791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639" cy="209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CA49477" w14:textId="6F1AB295" w:rsidR="002E4B8A" w:rsidRPr="001525BE" w:rsidRDefault="002E4B8A" w:rsidP="002E4B8A">
            <w:pPr>
              <w:pStyle w:val="a3"/>
              <w:ind w:hanging="113"/>
            </w:pPr>
            <w:r w:rsidRPr="00253763">
              <w:rPr>
                <w:noProof/>
              </w:rPr>
              <w:drawing>
                <wp:inline distT="0" distB="0" distL="0" distR="0" wp14:anchorId="6E41E9E0" wp14:editId="500F647B">
                  <wp:extent cx="3033395" cy="2001589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213" cy="205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686663C1" w14:textId="77777777" w:rsidTr="002E4B8A">
        <w:tc>
          <w:tcPr>
            <w:tcW w:w="4967" w:type="dxa"/>
          </w:tcPr>
          <w:p w14:paraId="137BA197" w14:textId="32638B8A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2FECE8A1" wp14:editId="01D99944">
                  <wp:extent cx="3170467" cy="2092037"/>
                  <wp:effectExtent l="0" t="0" r="0" b="381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287" cy="211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08F2DF1F" w14:textId="47CAD7B8" w:rsidR="002E4B8A" w:rsidRPr="001525BE" w:rsidRDefault="002E4B8A" w:rsidP="002E4B8A">
            <w:pPr>
              <w:pStyle w:val="a3"/>
              <w:ind w:hanging="113"/>
            </w:pPr>
            <w:r w:rsidRPr="00253763">
              <w:rPr>
                <w:noProof/>
              </w:rPr>
              <w:drawing>
                <wp:inline distT="0" distB="0" distL="0" distR="0" wp14:anchorId="4BC2837D" wp14:editId="5D3B2048">
                  <wp:extent cx="3033990" cy="2001982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559" cy="205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7E6B0" w14:textId="44C1F2ED" w:rsidR="009D158F" w:rsidRDefault="00C70046" w:rsidP="004129A8">
      <w:pPr>
        <w:pStyle w:val="a3"/>
      </w:pPr>
      <w:r>
        <w:t xml:space="preserve">Если </w:t>
      </w:r>
      <w:r w:rsidR="00253763">
        <w:t>рассмотреть графики</w:t>
      </w:r>
      <w:r>
        <w:t xml:space="preserve"> более детально</w:t>
      </w:r>
      <w:r w:rsidR="00253763">
        <w:t xml:space="preserve">, можно заметить, что </w:t>
      </w:r>
      <w:r>
        <w:t xml:space="preserve">скорость </w:t>
      </w:r>
      <w:r w:rsidR="00253763">
        <w:t xml:space="preserve">расходования и резкость пика концентрации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253763">
        <w:t xml:space="preserve"> растет с увеличением </w:t>
      </w:r>
      <w:r w:rsidR="00253763">
        <w:rPr>
          <w:lang w:val="en-US"/>
        </w:rPr>
        <w:t>light</w:t>
      </w:r>
      <w:r w:rsidR="00253763">
        <w:t xml:space="preserve"> (т.е.  интенсивности света), но уменьшается ширина. </w:t>
      </w:r>
      <w:r>
        <w:t xml:space="preserve">Как видно по графиком, качественно система удовлетворяет эксперименту – концентрация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резко увеличивается после начала облучения, </w:t>
      </w:r>
      <w:r w:rsidR="00253763">
        <w:t xml:space="preserve">однако </w:t>
      </w:r>
      <w:r>
        <w:t>после некоторого времени</w:t>
      </w:r>
      <w:r w:rsidR="00253763">
        <w:t xml:space="preserve"> уменьшается достаточно сильно. </w:t>
      </w:r>
      <w:r>
        <w:t xml:space="preserve"> </w:t>
      </w:r>
      <w:r w:rsidR="00253763">
        <w:t xml:space="preserve">Из-за малости констант фотолиза, без учета полимеризации наступает равновесие в системе, при этом амин полностью тратится и превращается в </w:t>
      </w:r>
      <w:r w:rsidR="00253763">
        <w:rPr>
          <w:lang w:val="en-US"/>
        </w:rPr>
        <w:t>N</w:t>
      </w:r>
      <w:r w:rsidR="00253763" w:rsidRPr="00253763">
        <w:t>-</w:t>
      </w:r>
      <w:r w:rsidR="00253763">
        <w:t>содержащие продукты.</w:t>
      </w:r>
    </w:p>
    <w:p w14:paraId="5F9143C2" w14:textId="4C96E798" w:rsidR="00940D95" w:rsidRDefault="00940D95" w:rsidP="006B26C5">
      <w:pPr>
        <w:pStyle w:val="a3"/>
      </w:pPr>
      <w:r>
        <w:lastRenderedPageBreak/>
        <w:t xml:space="preserve">При рассмотрении графиков зависимости интеграла </w:t>
      </w:r>
      <w:r w:rsidR="00462B74">
        <w:t>концентрации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A3A2C">
        <w:t xml:space="preserve"> </w:t>
      </w:r>
      <w:r w:rsidR="00FA3A2C">
        <w:rPr>
          <w:highlight w:val="yellow"/>
        </w:rPr>
        <w:fldChar w:fldCharType="begin"/>
      </w:r>
      <w:r w:rsidR="00FA3A2C">
        <w:instrText xml:space="preserve"> REF _Ref135418830 \h </w:instrText>
      </w:r>
      <w:r w:rsidR="00FA3A2C">
        <w:rPr>
          <w:highlight w:val="yellow"/>
        </w:rPr>
      </w:r>
      <w:r w:rsidR="00FA3A2C">
        <w:rPr>
          <w:highlight w:val="yellow"/>
        </w:rPr>
        <w:fldChar w:fldCharType="separate"/>
      </w:r>
      <w:r w:rsidR="00FA3A2C">
        <w:t xml:space="preserve">Рисунок </w:t>
      </w:r>
      <w:r w:rsidR="00FA3A2C">
        <w:rPr>
          <w:noProof/>
        </w:rPr>
        <w:t>9</w:t>
      </w:r>
      <w:r w:rsidR="00FA3A2C">
        <w:rPr>
          <w:highlight w:val="yellow"/>
        </w:rPr>
        <w:fldChar w:fldCharType="end"/>
      </w:r>
      <w:r w:rsidR="00462B74">
        <w:t>, можно заметить явный максимум этой функции</w:t>
      </w:r>
      <w:r w:rsidR="006B26C5">
        <w:t xml:space="preserve"> в точке: </w:t>
      </w:r>
      <w:proofErr w:type="spellStart"/>
      <w:r w:rsidR="006B26C5" w:rsidRPr="006B26C5">
        <w:rPr>
          <w:i/>
          <w:iCs/>
        </w:rPr>
        <w:t>Max</w:t>
      </w:r>
      <w:proofErr w:type="spellEnd"/>
      <w:r w:rsidR="006B26C5">
        <w:rPr>
          <w:i/>
          <w:iCs/>
        </w:rPr>
        <w:t xml:space="preserve"> </w:t>
      </w:r>
      <w:r w:rsidR="006B26C5">
        <w:rPr>
          <w:i/>
          <w:iCs/>
          <w:lang w:val="en-US"/>
        </w:rPr>
        <w:t>integral</w:t>
      </w:r>
      <w:r w:rsidR="006B26C5" w:rsidRPr="006B26C5">
        <w:rPr>
          <w:i/>
          <w:iCs/>
        </w:rPr>
        <w:t xml:space="preserve"> </w:t>
      </w:r>
      <w:proofErr w:type="spellStart"/>
      <w:r w:rsidR="006B26C5" w:rsidRPr="006B26C5">
        <w:rPr>
          <w:i/>
          <w:iCs/>
        </w:rPr>
        <w:t>value</w:t>
      </w:r>
      <w:proofErr w:type="spellEnd"/>
      <w:r w:rsidR="006B26C5" w:rsidRPr="006B26C5">
        <w:rPr>
          <w:i/>
          <w:iCs/>
        </w:rPr>
        <w:t xml:space="preserve"> = 1.55E-07, </w:t>
      </w:r>
      <w:proofErr w:type="spellStart"/>
      <w:r w:rsidR="006B26C5" w:rsidRPr="006B26C5">
        <w:rPr>
          <w:i/>
          <w:iCs/>
        </w:rPr>
        <w:t>Light</w:t>
      </w:r>
      <w:proofErr w:type="spellEnd"/>
      <w:r w:rsidR="006B26C5" w:rsidRPr="006B26C5">
        <w:rPr>
          <w:i/>
          <w:iCs/>
        </w:rPr>
        <w:t xml:space="preserve">     = 3.70E-05</w:t>
      </w:r>
      <w:r w:rsidR="00462B74">
        <w:t xml:space="preserve">, </w:t>
      </w:r>
      <w:r w:rsidR="006F64BE">
        <w:t>такое поведение согласуется с экспериментом</w:t>
      </w:r>
      <w:r w:rsidR="00F32F00">
        <w:t xml:space="preserve">: с увеличением интенсивности света полимеризация ускоряется, а при дальнейшем увеличении интенсивности наблюдается </w:t>
      </w:r>
      <w:commentRangeStart w:id="92"/>
      <w:r w:rsidR="00F32F00">
        <w:t>уменьшение скорости полимеризации</w:t>
      </w:r>
      <w:commentRangeEnd w:id="92"/>
      <w:r w:rsidR="000A201A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92"/>
      </w:r>
      <w:r w:rsidR="006F64BE">
        <w:t>. Резюмируя, выше сказанное, увеличение интенсивности излучения после некоторого порога приводит не к увеличению общего количества радикалов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6F64BE">
        <w:t>, а к уменьшению</w:t>
      </w:r>
      <w:r w:rsidR="00F32F00">
        <w:t xml:space="preserve"> за счет особенностей самой системы в целом</w:t>
      </w:r>
      <w:r w:rsidR="006F64BE">
        <w:t xml:space="preserve">. </w:t>
      </w:r>
      <w:r w:rsidR="00F32F00">
        <w:t>Следовательно,</w:t>
      </w:r>
      <w:r w:rsidR="006F64BE">
        <w:t xml:space="preserve"> для каждой конкретной системы оптимальная интенсивность света должна определяться отдельно</w:t>
      </w:r>
      <w:r w:rsidR="00F32F00">
        <w:t>.</w:t>
      </w:r>
    </w:p>
    <w:p w14:paraId="4D365675" w14:textId="5F963F68" w:rsidR="00F32F00" w:rsidRPr="00F32F00" w:rsidRDefault="00F32F00" w:rsidP="00F32F00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0B6AF9" wp14:editId="6F62266D">
                <wp:simplePos x="0" y="0"/>
                <wp:positionH relativeFrom="column">
                  <wp:posOffset>0</wp:posOffset>
                </wp:positionH>
                <wp:positionV relativeFrom="paragraph">
                  <wp:posOffset>3747770</wp:posOffset>
                </wp:positionV>
                <wp:extent cx="5941060" cy="635"/>
                <wp:effectExtent l="0" t="0" r="0" b="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BFFF9" w14:textId="087D9952" w:rsidR="00BF150C" w:rsidRPr="00F32F00" w:rsidRDefault="00BF150C" w:rsidP="00F32F00">
                            <w:pPr>
                              <w:pStyle w:val="af4"/>
                              <w:rPr>
                                <w:color w:val="000000" w:themeColor="text1"/>
                                <w:sz w:val="28"/>
                              </w:rPr>
                            </w:pPr>
                            <w:bookmarkStart w:id="93" w:name="_Ref135418830"/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bookmarkEnd w:id="93"/>
                            <w:r>
                              <w:t xml:space="preserve">. График зависимости интеграла концентрации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•</m:t>
                                  </m:r>
                                </m:sup>
                              </m:sSup>
                            </m:oMath>
                            <w:r>
                              <w:t xml:space="preserve"> по времени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t∈{0,1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-4}</m:t>
                              </m:r>
                            </m:oMath>
                            <w:r>
                              <w:t xml:space="preserve"> от интенсивности света </w:t>
                            </w:r>
                            <w:r>
                              <w:rPr>
                                <w:lang w:val="en-US"/>
                              </w:rPr>
                              <w:t>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B6AF9" id="Надпись 17" o:spid="_x0000_s1069" type="#_x0000_t202" style="position:absolute;left:0;text-align:left;margin-left:0;margin-top:295.1pt;width:467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" stroked="f">
                <v:textbox style="mso-fit-shape-to-text:t" inset="0,0,0,0">
                  <w:txbxContent>
                    <w:p w14:paraId="419BFFF9" w14:textId="087D9952" w:rsidR="00BF150C" w:rsidRPr="00F32F00" w:rsidRDefault="00BF150C" w:rsidP="00F32F00">
                      <w:pPr>
                        <w:pStyle w:val="af4"/>
                        <w:rPr>
                          <w:color w:val="000000" w:themeColor="text1"/>
                          <w:sz w:val="28"/>
                        </w:rPr>
                      </w:pPr>
                      <w:bookmarkStart w:id="94" w:name="_Ref135418830"/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bookmarkEnd w:id="94"/>
                      <w:r>
                        <w:t xml:space="preserve">. График зависимости интеграла концентрации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•</m:t>
                            </m:r>
                          </m:sup>
                        </m:sSup>
                      </m:oMath>
                      <w:r>
                        <w:t xml:space="preserve"> по времени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t∈{0,1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  <m:r>
                          <w:rPr>
                            <w:rFonts w:ascii="Cambria Math" w:hAnsi="Cambria Math"/>
                          </w:rPr>
                          <m:t>-4}</m:t>
                        </m:r>
                      </m:oMath>
                      <w:r>
                        <w:t xml:space="preserve"> от интенсивности света </w:t>
                      </w:r>
                      <w:r>
                        <w:rPr>
                          <w:lang w:val="en-US"/>
                        </w:rPr>
                        <w:t>light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2F00">
        <w:rPr>
          <w:noProof/>
        </w:rPr>
        <w:drawing>
          <wp:anchor distT="0" distB="0" distL="114300" distR="114300" simplePos="0" relativeHeight="251662336" behindDoc="0" locked="0" layoutInCell="1" allowOverlap="1" wp14:anchorId="0949D703" wp14:editId="157740A9">
            <wp:simplePos x="0" y="0"/>
            <wp:positionH relativeFrom="column">
              <wp:posOffset>520</wp:posOffset>
            </wp:positionH>
            <wp:positionV relativeFrom="paragraph">
              <wp:posOffset>-750</wp:posOffset>
            </wp:positionV>
            <wp:extent cx="5941060" cy="3691255"/>
            <wp:effectExtent l="0" t="0" r="2540" b="444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AFB7A" w14:textId="13FF1531" w:rsidR="00107C7E" w:rsidRPr="00EF5950" w:rsidRDefault="00107C7E" w:rsidP="009143C3">
      <w:pPr>
        <w:pStyle w:val="11"/>
      </w:pPr>
      <w:bookmarkStart w:id="95" w:name="_Toc135420005"/>
      <w:r>
        <w:lastRenderedPageBreak/>
        <w:t>Выводы</w:t>
      </w:r>
      <w:bookmarkEnd w:id="95"/>
      <w:r w:rsidR="00782C96" w:rsidRPr="00EF5950">
        <w:t xml:space="preserve"> </w:t>
      </w:r>
    </w:p>
    <w:p w14:paraId="4B1AD026" w14:textId="77777777" w:rsidR="00B00767" w:rsidRDefault="006F64BE" w:rsidP="004129A8">
      <w:pPr>
        <w:pStyle w:val="a3"/>
      </w:pPr>
      <w:r>
        <w:t>В ходе данной работы был изучен литературный материал</w:t>
      </w:r>
      <w:r w:rsidR="00B00767">
        <w:t xml:space="preserve">, найдены кинетические данные для каждой реакции из разных источников. Описан общий механизм инициирования </w:t>
      </w:r>
      <w:proofErr w:type="spellStart"/>
      <w:r w:rsidR="00B00767">
        <w:t>фотополимеризации</w:t>
      </w:r>
      <w:proofErr w:type="spellEnd"/>
      <w:r w:rsidR="00B00767">
        <w:t xml:space="preserve"> в системе о-хинон – </w:t>
      </w:r>
      <w:r w:rsidR="00B00767">
        <w:rPr>
          <w:lang w:val="en-US"/>
        </w:rPr>
        <w:t>H</w:t>
      </w:r>
      <w:r w:rsidR="00B00767">
        <w:t xml:space="preserve"> -донор. Для этого собрана воедино</w:t>
      </w:r>
      <w:r w:rsidR="00B00767" w:rsidRPr="00B00767">
        <w:t xml:space="preserve"> </w:t>
      </w:r>
      <w:r w:rsidR="00B00767">
        <w:t xml:space="preserve">и проанализирована вся система химических уравнений. </w:t>
      </w:r>
    </w:p>
    <w:p w14:paraId="43A19169" w14:textId="4237EC8A" w:rsidR="00B00767" w:rsidRDefault="00B00767" w:rsidP="004129A8">
      <w:pPr>
        <w:pStyle w:val="a3"/>
      </w:pPr>
      <w:r>
        <w:t>С некоторыми допущениями, указанными выше, на основе общего механизма построена математическое модель, описывающая эволюцию всей системы во времени, которая качественно объясняет некоторые ее особенности.</w:t>
      </w:r>
    </w:p>
    <w:p w14:paraId="6623545B" w14:textId="0976C8BC" w:rsidR="00B00767" w:rsidRDefault="00B00767" w:rsidP="004129A8">
      <w:pPr>
        <w:pStyle w:val="a3"/>
      </w:pPr>
      <w:r>
        <w:t xml:space="preserve">Были проанализированы некоторые свойства системы, проявляющиеся в эксперименте: экстремальные зависимость концентрации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от интенсивности света, качественно показывая на эволюции концентрации различных соединений в системе.</w:t>
      </w:r>
    </w:p>
    <w:p w14:paraId="2CFF8A52" w14:textId="383AB3D3" w:rsidR="0099256D" w:rsidRPr="0099256D" w:rsidRDefault="0099256D" w:rsidP="0099256D">
      <w:pPr>
        <w:pStyle w:val="a3"/>
      </w:pPr>
      <w:r w:rsidRPr="0099256D">
        <w:t xml:space="preserve">Дальнейшая работа будет заключаться в добавлении нового функционала по визуализации и </w:t>
      </w:r>
      <w:r>
        <w:t>описанию</w:t>
      </w:r>
      <w:r w:rsidRPr="0099256D">
        <w:t xml:space="preserve"> поведения системы</w:t>
      </w:r>
      <w:r>
        <w:t xml:space="preserve"> при учете протекания диффузионных процессов. Так же будет проводиться </w:t>
      </w:r>
      <w:r w:rsidRPr="0099256D">
        <w:t>улучшение гибкости модели</w:t>
      </w:r>
      <w:r>
        <w:t>, например добавление других возможных реакций, добавление новых алгоритмов оценки констант скоростей и, конечно же,</w:t>
      </w:r>
      <w:r w:rsidRPr="0099256D">
        <w:t xml:space="preserve"> скорости расчетов</w:t>
      </w:r>
      <w:r>
        <w:t>.</w:t>
      </w:r>
    </w:p>
    <w:sdt>
      <w:sdtPr>
        <w:rPr>
          <w:rFonts w:asciiTheme="minorHAnsi" w:hAnsiTheme="minorHAnsi" w:cstheme="minorHAnsi"/>
          <w:caps w:val="0"/>
          <w:sz w:val="28"/>
          <w:szCs w:val="22"/>
        </w:rPr>
        <w:tag w:val="CitaviBibliography"/>
        <w:id w:val="1794256405"/>
        <w:placeholder>
          <w:docPart w:val="DefaultPlaceholder_-1854013440"/>
        </w:placeholder>
      </w:sdtPr>
      <w:sdtContent>
        <w:p w14:paraId="2FD9B505" w14:textId="77777777" w:rsidR="003E6BA7" w:rsidRPr="003E6BA7" w:rsidRDefault="000053AF" w:rsidP="002835B4">
          <w:pPr>
            <w:pStyle w:val="11"/>
            <w:rPr>
              <w:lang w:val="en-US"/>
            </w:rPr>
          </w:pPr>
          <w:r w:rsidRPr="00160A05">
            <w:rPr>
              <w:rFonts w:asciiTheme="majorHAnsi" w:eastAsiaTheme="majorEastAsia" w:hAnsiTheme="majorHAnsi" w:cstheme="majorBidi"/>
              <w:color w:val="2F5496" w:themeColor="accent1" w:themeShade="BF"/>
            </w:rPr>
            <w:fldChar w:fldCharType="begin"/>
          </w:r>
          <w:r w:rsidRPr="00160A05">
            <w:rPr>
              <w:lang w:val="en-US"/>
            </w:rPr>
            <w:instrText>ADDIN CitaviBibliography</w:instrText>
          </w:r>
          <w:r w:rsidRPr="00160A05">
            <w:rPr>
              <w:rFonts w:asciiTheme="majorHAnsi" w:eastAsiaTheme="majorEastAsia" w:hAnsiTheme="majorHAnsi" w:cstheme="majorBidi"/>
              <w:color w:val="2F5496" w:themeColor="accent1" w:themeShade="BF"/>
            </w:rPr>
            <w:fldChar w:fldCharType="separate"/>
          </w:r>
          <w:r w:rsidR="003E6BA7">
            <w:t>Список</w:t>
          </w:r>
          <w:r w:rsidR="003E6BA7" w:rsidRPr="003E6BA7">
            <w:rPr>
              <w:lang w:val="en-US"/>
            </w:rPr>
            <w:t xml:space="preserve"> </w:t>
          </w:r>
          <w:r w:rsidR="003E6BA7">
            <w:t>литературы</w:t>
          </w:r>
        </w:p>
        <w:p w14:paraId="4E877DD5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6" w:name="_CTVL00102ba0894b4054580acd6a36cb9b208a8"/>
          <w:r w:rsidRPr="003E6BA7">
            <w:rPr>
              <w:rFonts w:ascii="Times New Roman" w:hAnsi="Times New Roman" w:cs="Times New Roman"/>
              <w:lang w:val="en-US"/>
            </w:rPr>
            <w:t>Decker, C. The use of UV irradiation in polymerization / C. Decker // Polymer International. – 1998.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.45, №2. – C.133–141.</w:t>
          </w:r>
        </w:p>
        <w:bookmarkEnd w:id="96"/>
        <w:p w14:paraId="6A2F7C61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7" w:name="_CTVL001ae62df1c2426409396dee33b3c34f31c"/>
          <w:r w:rsidRPr="003E6BA7">
            <w:rPr>
              <w:rFonts w:ascii="Times New Roman" w:hAnsi="Times New Roman" w:cs="Times New Roman"/>
              <w:lang w:val="en-US"/>
            </w:rPr>
            <w:t>Chemistry &amp; technology of UV &amp; EB formulation for coatings, inks and paints / P.K.T. Oldring, N.S. Allen, K.K. Dietliker [</w:t>
          </w:r>
          <w:r>
            <w:rPr>
              <w:rFonts w:ascii="Times New Roman" w:hAnsi="Times New Roman" w:cs="Times New Roman"/>
            </w:rPr>
            <w:t>и</w:t>
          </w:r>
          <w:r w:rsidRPr="003E6BA7">
            <w:rPr>
              <w:rFonts w:ascii="Times New Roman" w:hAnsi="Times New Roman" w:cs="Times New Roman"/>
              <w:lang w:val="en-US"/>
            </w:rPr>
            <w:t xml:space="preserve"> </w:t>
          </w:r>
          <w:r>
            <w:rPr>
              <w:rFonts w:ascii="Times New Roman" w:hAnsi="Times New Roman" w:cs="Times New Roman"/>
            </w:rPr>
            <w:t>др</w:t>
          </w:r>
          <w:r w:rsidRPr="003E6BA7">
            <w:rPr>
              <w:rFonts w:ascii="Times New Roman" w:hAnsi="Times New Roman" w:cs="Times New Roman"/>
              <w:lang w:val="en-US"/>
            </w:rPr>
            <w:t>.], 1991.</w:t>
          </w:r>
        </w:p>
        <w:bookmarkEnd w:id="97"/>
        <w:p w14:paraId="1BB558AC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3.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8" w:name="_CTVL0010b5c196a7662405c85dc864fb3134b46"/>
          <w:r w:rsidRPr="003E6BA7">
            <w:rPr>
              <w:rFonts w:ascii="Times New Roman" w:hAnsi="Times New Roman" w:cs="Times New Roman"/>
              <w:lang w:val="en-US"/>
            </w:rPr>
            <w:t>Lasers and Photopolymers / C. Carre, C. Decker, J.P. Fouassier, D.J. Lougnot // Laser Chemistry. – 1990.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.10, №5-6. – C.349–366.</w:t>
          </w:r>
        </w:p>
        <w:bookmarkEnd w:id="98"/>
        <w:p w14:paraId="16EAB7BC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4.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9" w:name="_CTVL00151b2b1ee088e4183b1fc32db850d3839"/>
          <w:r w:rsidRPr="003E6BA7">
            <w:rPr>
              <w:rFonts w:ascii="Times New Roman" w:hAnsi="Times New Roman" w:cs="Times New Roman"/>
              <w:lang w:val="en-US"/>
            </w:rPr>
            <w:t>Pappas, S.P. Radiation curing / S.P. Pappas, 1992.</w:t>
          </w:r>
        </w:p>
        <w:bookmarkEnd w:id="99"/>
        <w:p w14:paraId="1229C0B4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0" w:name="_CTVL001ab75b46309be4ee5b38c04fd1e949d34"/>
          <w:r w:rsidRPr="003E6BA7">
            <w:rPr>
              <w:rFonts w:ascii="Times New Roman" w:hAnsi="Times New Roman" w:cs="Times New Roman"/>
              <w:lang w:val="en-US"/>
            </w:rPr>
            <w:t>Kloosterboer, J.G. / J.G. Kloosterboer // Adv. Polym. Sci. – 1988.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.84.</w:t>
          </w:r>
        </w:p>
        <w:bookmarkEnd w:id="100"/>
        <w:p w14:paraId="2DBA4BC7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6.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1" w:name="_CTVL001b8a662bd057c4565858afb9872ef0c97"/>
          <w:r w:rsidRPr="003E6BA7">
            <w:rPr>
              <w:rFonts w:ascii="Times New Roman" w:hAnsi="Times New Roman" w:cs="Times New Roman"/>
              <w:lang w:val="en-US"/>
            </w:rPr>
            <w:t>Decker, C. / C. Decker // Progr. Polym. Sci. – 1996.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.21. – C.593.</w:t>
          </w:r>
        </w:p>
        <w:bookmarkEnd w:id="101"/>
        <w:p w14:paraId="5920A258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 w:rsidRPr="003E6BA7">
            <w:rPr>
              <w:rFonts w:ascii="Times New Roman" w:hAnsi="Times New Roman" w:cs="Times New Roman"/>
              <w:lang w:val="en-US"/>
            </w:rPr>
            <w:t>7.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2" w:name="_CTVL0011b6dea1e39f14210ba312914715a2ca3"/>
          <w:r w:rsidRPr="003E6BA7">
            <w:rPr>
              <w:rFonts w:ascii="Times New Roman" w:hAnsi="Times New Roman" w:cs="Times New Roman"/>
              <w:lang w:val="en-US"/>
            </w:rPr>
            <w:t xml:space="preserve">Decker, C. Macromol. Sci / C. Decker, D. Decker // Pure Appl. </w:t>
          </w:r>
          <w:r>
            <w:rPr>
              <w:rFonts w:ascii="Times New Roman" w:hAnsi="Times New Roman" w:cs="Times New Roman"/>
            </w:rPr>
            <w:t>Chem. – 1997. – Т.34. – C.605.</w:t>
          </w:r>
        </w:p>
        <w:bookmarkEnd w:id="102"/>
        <w:p w14:paraId="43FD8E43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8.</w:t>
          </w:r>
          <w:r>
            <w:rPr>
              <w:rFonts w:ascii="Times New Roman" w:hAnsi="Times New Roman" w:cs="Times New Roman"/>
            </w:rPr>
            <w:tab/>
          </w:r>
          <w:bookmarkStart w:id="103" w:name="_CTVL0010cef0407724345ecb99c5c6a68a2eaf3"/>
          <w:r>
            <w:rPr>
              <w:rFonts w:ascii="Times New Roman" w:hAnsi="Times New Roman" w:cs="Times New Roman"/>
            </w:rP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03"/>
        <w:p w14:paraId="5DF94862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9.</w:t>
          </w:r>
          <w:r>
            <w:rPr>
              <w:rFonts w:ascii="Times New Roman" w:hAnsi="Times New Roman" w:cs="Times New Roman"/>
            </w:rPr>
            <w:tab/>
          </w:r>
          <w:bookmarkStart w:id="104" w:name="_CTVL0013ed82feb036c426882177cbc61643b4d"/>
          <w:r>
            <w:rPr>
              <w:rFonts w:ascii="Times New Roman" w:hAnsi="Times New Roman" w:cs="Times New Roman"/>
            </w:rPr>
            <w:t>Шурыгина, М.П. Механизм фотовосстановления орто-хинонов / М.П. Шурыгина, В.К. Черкасов. – 2006. – .</w:t>
          </w:r>
        </w:p>
        <w:bookmarkEnd w:id="104"/>
        <w:p w14:paraId="63DEAA2D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10.</w:t>
          </w:r>
          <w:r>
            <w:rPr>
              <w:rFonts w:ascii="Times New Roman" w:hAnsi="Times New Roman" w:cs="Times New Roman"/>
            </w:rPr>
            <w:tab/>
          </w:r>
          <w:bookmarkStart w:id="105" w:name="_CTVL00154e8fde31d3f492b8d2eb336a57901c0"/>
          <w:r>
            <w:rPr>
              <w:rFonts w:ascii="Times New Roman" w:hAnsi="Times New Roman" w:cs="Times New Roman"/>
            </w:rP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05"/>
        <w:p w14:paraId="539FC606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6" w:name="_CTVL0015042abb9e2344c32b864ac209cc9040b"/>
          <w:r w:rsidRPr="003E6BA7">
            <w:rPr>
              <w:rFonts w:ascii="Times New Roman" w:hAnsi="Times New Roman" w:cs="Times New Roman"/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.46, №2. – C.93–114.</w:t>
          </w:r>
        </w:p>
        <w:bookmarkEnd w:id="106"/>
        <w:p w14:paraId="52D04487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7" w:name="_CTVL001e847070fb205461b8ab5be1baa2cb533"/>
          <w:r w:rsidRPr="003E6BA7">
            <w:rPr>
              <w:rFonts w:ascii="Times New Roman" w:hAnsi="Times New Roman" w:cs="Times New Roman"/>
              <w:lang w:val="en-US"/>
            </w:rPr>
            <w:t>Calvert, J.G. Photochemistry / J.G. Calvert, J.N. Pitts. – New York, N.Y.: Wiley, 1966. – 899 c.</w:t>
          </w:r>
        </w:p>
        <w:bookmarkEnd w:id="107"/>
        <w:p w14:paraId="51E388FE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13.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8" w:name="_CTVL0018a1ae8a3bf9a45698c73307aa964a900"/>
          <w:r w:rsidRPr="003E6BA7">
            <w:rPr>
              <w:rFonts w:ascii="Times New Roman" w:hAnsi="Times New Roman" w:cs="Times New Roman"/>
              <w:lang w:val="en-US"/>
            </w:rPr>
            <w:t>Carapllucci, P.A. Photoreduction of 9,10-phenantrenquinone / P.A. Carapllucci, H.P. Wolf, W. K. // J. Amer. Chem. Soc. – 1969.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.91. – C.4635–4639.</w:t>
          </w:r>
        </w:p>
        <w:bookmarkEnd w:id="108"/>
        <w:p w14:paraId="11134BC9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 w:rsidRPr="003E6BA7">
            <w:rPr>
              <w:rFonts w:ascii="Times New Roman" w:hAnsi="Times New Roman" w:cs="Times New Roman"/>
              <w:lang w:val="en-US"/>
            </w:rPr>
            <w:t>14.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9" w:name="_CTVL0018a285f2686c44f1f830cda3675130b90"/>
          <w:r w:rsidRPr="003E6BA7">
            <w:rPr>
              <w:rFonts w:ascii="Times New Roman" w:hAnsi="Times New Roman" w:cs="Times New Roman"/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rPr>
              <w:rFonts w:ascii="Times New Roman" w:hAnsi="Times New Roman" w:cs="Times New Roman"/>
            </w:rPr>
            <w:t>Chem. Soc. – 1997. – Т.119. – C.11468–11479.</w:t>
          </w:r>
        </w:p>
        <w:bookmarkEnd w:id="109"/>
        <w:p w14:paraId="402A9B1C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15.</w:t>
          </w:r>
          <w:r>
            <w:rPr>
              <w:rFonts w:ascii="Times New Roman" w:hAnsi="Times New Roman" w:cs="Times New Roman"/>
            </w:rPr>
            <w:tab/>
          </w:r>
          <w:bookmarkStart w:id="110" w:name="_CTVL0014e0005c52a7f420e85aa99600ce8e268"/>
          <w:r>
            <w:rPr>
              <w:rFonts w:ascii="Times New Roman" w:hAnsi="Times New Roman" w:cs="Times New Roman"/>
            </w:rPr>
            <w:t>Беккер, Г. Введение в фотохимию органических соединений / Г. Беккер. – Ленинград: Химия, 1976.</w:t>
          </w:r>
        </w:p>
        <w:bookmarkEnd w:id="110"/>
        <w:p w14:paraId="5BA2573A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16.</w:t>
          </w:r>
          <w:r>
            <w:rPr>
              <w:rFonts w:ascii="Times New Roman" w:hAnsi="Times New Roman" w:cs="Times New Roman"/>
            </w:rPr>
            <w:tab/>
          </w:r>
          <w:bookmarkStart w:id="111" w:name="_CTVL0013bcf14a619fe4cff9b9abbf0717c9b45"/>
          <w:r>
            <w:rPr>
              <w:rFonts w:ascii="Times New Roman" w:hAnsi="Times New Roman" w:cs="Times New Roman"/>
            </w:rP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11"/>
        <w:p w14:paraId="78B60F67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lastRenderedPageBreak/>
            <w:t>17.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2" w:name="_CTVL001367e67b3d3c14dbab8d1d6323d13ec85"/>
          <w:r w:rsidRPr="003E6BA7">
            <w:rPr>
              <w:rFonts w:ascii="Times New Roman" w:hAnsi="Times New Roman" w:cs="Times New Roman"/>
              <w:lang w:val="en-US"/>
            </w:rPr>
            <w:t>Khudyakov, I.V. Short-lived Phenoxy- and Semiquinone Radicals / I.V. Khudyakov, V.A. Kuz'min // Russian Chemical Reviews. – 1975.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.44, №10. – C.801–815.</w:t>
          </w:r>
        </w:p>
        <w:bookmarkEnd w:id="112"/>
        <w:p w14:paraId="30AF5101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18.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3" w:name="_CTVL0016f889ecb1b854275990058cd4f0e21a1"/>
          <w:r w:rsidRPr="003E6BA7">
            <w:rPr>
              <w:rFonts w:ascii="Times New Roman" w:hAnsi="Times New Roman" w:cs="Times New Roman"/>
              <w:lang w:val="en-US"/>
            </w:rPr>
            <w:t>Camphorquinone–amines photoinitating systems for the initiation of free radical polymerization / J. Jakubiak, X. Allonas, J.P. Fouassier [</w:t>
          </w:r>
          <w:r>
            <w:rPr>
              <w:rFonts w:ascii="Times New Roman" w:hAnsi="Times New Roman" w:cs="Times New Roman"/>
            </w:rPr>
            <w:t>и</w:t>
          </w:r>
          <w:r w:rsidRPr="003E6BA7">
            <w:rPr>
              <w:rFonts w:ascii="Times New Roman" w:hAnsi="Times New Roman" w:cs="Times New Roman"/>
              <w:lang w:val="en-US"/>
            </w:rPr>
            <w:t xml:space="preserve"> </w:t>
          </w:r>
          <w:r>
            <w:rPr>
              <w:rFonts w:ascii="Times New Roman" w:hAnsi="Times New Roman" w:cs="Times New Roman"/>
            </w:rPr>
            <w:t>др</w:t>
          </w:r>
          <w:r w:rsidRPr="003E6BA7">
            <w:rPr>
              <w:rFonts w:ascii="Times New Roman" w:hAnsi="Times New Roman" w:cs="Times New Roman"/>
              <w:lang w:val="en-US"/>
            </w:rPr>
            <w:t>.] // Polymer. – 2003.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.44, №18. – C.5219–5226.</w:t>
          </w:r>
        </w:p>
        <w:bookmarkEnd w:id="113"/>
        <w:p w14:paraId="064E2A6F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19.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4" w:name="_CTVL0011182372a473a429fb8f0d76476df6b09"/>
          <w:r w:rsidRPr="003E6BA7">
            <w:rPr>
              <w:rFonts w:ascii="Times New Roman" w:hAnsi="Times New Roman" w:cs="Times New Roman"/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rPr>
              <w:rFonts w:ascii="Times New Roman" w:hAnsi="Times New Roman" w:cs="Times New Roman"/>
            </w:rPr>
            <w:t>и</w:t>
          </w:r>
          <w:r w:rsidRPr="003E6BA7">
            <w:rPr>
              <w:rFonts w:ascii="Times New Roman" w:hAnsi="Times New Roman" w:cs="Times New Roman"/>
              <w:lang w:val="en-US"/>
            </w:rPr>
            <w:t xml:space="preserve"> </w:t>
          </w:r>
          <w:r>
            <w:rPr>
              <w:rFonts w:ascii="Times New Roman" w:hAnsi="Times New Roman" w:cs="Times New Roman"/>
            </w:rPr>
            <w:t>др</w:t>
          </w:r>
          <w:r w:rsidRPr="003E6BA7">
            <w:rPr>
              <w:rFonts w:ascii="Times New Roman" w:hAnsi="Times New Roman" w:cs="Times New Roman"/>
              <w:lang w:val="en-US"/>
            </w:rPr>
            <w:t>.] // Journal of the American Chemical Society. – 2000.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.122, №35. – C.8435–8443.</w:t>
          </w:r>
        </w:p>
        <w:bookmarkEnd w:id="114"/>
        <w:p w14:paraId="0E8A71C2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>
            <w:rPr>
              <w:rFonts w:ascii="Times New Roman" w:hAnsi="Times New Roman" w:cs="Times New Roman"/>
            </w:rPr>
            <w:t>20.</w:t>
          </w:r>
          <w:r>
            <w:rPr>
              <w:rFonts w:ascii="Times New Roman" w:hAnsi="Times New Roman" w:cs="Times New Roman"/>
            </w:rPr>
            <w:tab/>
          </w:r>
          <w:bookmarkStart w:id="115" w:name="_CTVL00168c4e1812678420cbd1ca09ab87246e4"/>
          <w:r>
            <w:rPr>
              <w:rFonts w:ascii="Times New Roman" w:hAnsi="Times New Roman" w:cs="Times New Roman"/>
            </w:rP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3E6BA7">
            <w:rPr>
              <w:rFonts w:ascii="Times New Roman" w:hAnsi="Times New Roman" w:cs="Times New Roman"/>
              <w:lang w:val="en-US"/>
            </w:rPr>
            <w:t xml:space="preserve"> </w:t>
          </w:r>
          <w:r>
            <w:rPr>
              <w:rFonts w:ascii="Times New Roman" w:hAnsi="Times New Roman" w:cs="Times New Roman"/>
            </w:rPr>
            <w:t>СССР</w:t>
          </w:r>
          <w:r w:rsidRPr="003E6BA7">
            <w:rPr>
              <w:rFonts w:ascii="Times New Roman" w:hAnsi="Times New Roman" w:cs="Times New Roman"/>
              <w:lang w:val="en-US"/>
            </w:rPr>
            <w:t xml:space="preserve">, </w:t>
          </w:r>
          <w:r>
            <w:rPr>
              <w:rFonts w:ascii="Times New Roman" w:hAnsi="Times New Roman" w:cs="Times New Roman"/>
            </w:rPr>
            <w:t>сер</w:t>
          </w:r>
          <w:r w:rsidRPr="003E6BA7">
            <w:rPr>
              <w:rFonts w:ascii="Times New Roman" w:hAnsi="Times New Roman" w:cs="Times New Roman"/>
              <w:lang w:val="en-US"/>
            </w:rPr>
            <w:t>. x</w:t>
          </w:r>
          <w:r>
            <w:rPr>
              <w:rFonts w:ascii="Times New Roman" w:hAnsi="Times New Roman" w:cs="Times New Roman"/>
            </w:rPr>
            <w:t>им</w:t>
          </w:r>
          <w:r w:rsidRPr="003E6BA7">
            <w:rPr>
              <w:rFonts w:ascii="Times New Roman" w:hAnsi="Times New Roman" w:cs="Times New Roman"/>
              <w:lang w:val="en-US"/>
            </w:rPr>
            <w:t>. – 1987. – №2. – C.448–451.</w:t>
          </w:r>
        </w:p>
        <w:bookmarkEnd w:id="115"/>
        <w:p w14:paraId="6EE95F2E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6" w:name="_CTVL001e8b5474b67e14347bf61d83bfcb294be"/>
          <w:r w:rsidRPr="003E6BA7">
            <w:rPr>
              <w:rFonts w:ascii="Times New Roman" w:hAnsi="Times New Roman" w:cs="Times New Roman"/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16"/>
        <w:p w14:paraId="7E3E72BE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7" w:name="_CTVL0017780c177f7a84040b233caa3a173ca5c"/>
          <w:r w:rsidRPr="003E6BA7">
            <w:rPr>
              <w:rFonts w:ascii="Times New Roman" w:hAnsi="Times New Roman" w:cs="Times New Roman"/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.45, №8. – C.2433–2437.</w:t>
          </w:r>
        </w:p>
        <w:bookmarkEnd w:id="117"/>
        <w:p w14:paraId="021E7B16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23.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8" w:name="_CTVL001e38ff760cb1346c5ad4d92b07adbd62e"/>
          <w:r w:rsidRPr="003E6BA7">
            <w:rPr>
              <w:rFonts w:ascii="Times New Roman" w:hAnsi="Times New Roman" w:cs="Times New Roman"/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.95, №19. – C.7253–7260.</w:t>
          </w:r>
        </w:p>
        <w:bookmarkEnd w:id="118"/>
        <w:p w14:paraId="702AE60B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24.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9" w:name="_CTVL0013ba6da625dcb48eb92d602275be4e3b0"/>
          <w:r w:rsidRPr="003E6BA7">
            <w:rPr>
              <w:rFonts w:ascii="Times New Roman" w:hAnsi="Times New Roman" w:cs="Times New Roman"/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.63, №12. – C.3385–3397.</w:t>
          </w:r>
        </w:p>
        <w:bookmarkEnd w:id="119"/>
        <w:p w14:paraId="6C66DC53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25.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0" w:name="_CTVL001e2e3ff0a3f444252876f32760ae81dcc"/>
          <w:r w:rsidRPr="003E6BA7">
            <w:rPr>
              <w:rFonts w:ascii="Times New Roman" w:hAnsi="Times New Roman" w:cs="Times New Roman"/>
              <w:lang w:val="en-US"/>
            </w:rPr>
            <w:t>Peters, K.S. Proton-Transfer Reactions in Benzophenone/N,N-Dimethylaniline Photochemistry / K.S. Peters // In Advances in photochemistry.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.27. – C.51–82.</w:t>
          </w:r>
        </w:p>
        <w:bookmarkEnd w:id="120"/>
        <w:p w14:paraId="408DD520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26.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1" w:name="_CTVL0019a1980ac37d9419d926bf5fcb1cdd5c7"/>
          <w:r w:rsidRPr="003E6BA7">
            <w:rPr>
              <w:rFonts w:ascii="Times New Roman" w:hAnsi="Times New Roman" w:cs="Times New Roman"/>
              <w:lang w:val="en-US"/>
            </w:rPr>
            <w:t>Barltrop, J.A. Excited states in organic chemistry / J.A. Barltrop, J.D. Coyle. – London: Wiley, 1975.</w:t>
          </w:r>
        </w:p>
        <w:bookmarkEnd w:id="121"/>
        <w:p w14:paraId="1F200354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27.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2" w:name="_CTVL0012b7f60b93d564e73807e2915eb54653b"/>
          <w:r w:rsidRPr="003E6BA7">
            <w:rPr>
              <w:rFonts w:ascii="Times New Roman" w:hAnsi="Times New Roman" w:cs="Times New Roman"/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.96. – C.223–233.</w:t>
          </w:r>
        </w:p>
        <w:bookmarkEnd w:id="122"/>
        <w:p w14:paraId="5EFFB051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 w:rsidRPr="003E6BA7">
            <w:rPr>
              <w:rFonts w:ascii="Times New Roman" w:hAnsi="Times New Roman" w:cs="Times New Roman"/>
              <w:lang w:val="en-US"/>
            </w:rPr>
            <w:t>28.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3" w:name="_CTVL001292c6354d73e44b08a255cb21fa4e588"/>
          <w:r w:rsidRPr="003E6BA7">
            <w:rPr>
              <w:rFonts w:ascii="Times New Roman" w:hAnsi="Times New Roman" w:cs="Times New Roman"/>
              <w:lang w:val="en-US"/>
            </w:rPr>
            <w:t xml:space="preserve">Peters, K.S. A theory-experiment conundrum for proton transfer / K.S. Peters // Acc. </w:t>
          </w:r>
          <w:r>
            <w:rPr>
              <w:rFonts w:ascii="Times New Roman" w:hAnsi="Times New Roman" w:cs="Times New Roman"/>
            </w:rPr>
            <w:t>Chem. Res. – 2009. – Vol. 42, №1. – P.89–96.</w:t>
          </w:r>
        </w:p>
        <w:bookmarkEnd w:id="123"/>
        <w:p w14:paraId="29202953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29.</w:t>
          </w:r>
          <w:r>
            <w:rPr>
              <w:rFonts w:ascii="Times New Roman" w:hAnsi="Times New Roman" w:cs="Times New Roman"/>
            </w:rPr>
            <w:tab/>
          </w:r>
          <w:bookmarkStart w:id="124" w:name="_CTVL001cfe63ef72bdb41a5b4db0c1d156f14df"/>
          <w:r>
            <w:rPr>
              <w:rFonts w:ascii="Times New Roman" w:hAnsi="Times New Roman" w:cs="Times New Roman"/>
            </w:rP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24"/>
        <w:p w14:paraId="67B9731C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lastRenderedPageBreak/>
            <w:t>30.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5" w:name="_CTVL001ec43236ddad642fbaf34a7b8fe91327d"/>
          <w:r w:rsidRPr="003E6BA7">
            <w:rPr>
              <w:rFonts w:ascii="Times New Roman" w:hAnsi="Times New Roman" w:cs="Times New Roman"/>
              <w:lang w:val="en-US"/>
            </w:rPr>
            <w:t>Peters, K.S. Picosecond dynamics of the photoreduction of benzophenone by DABCO / K.S. Peters, J. Lee // J. Phys. Chem. – 1993.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.97. – C.3761–3764.</w:t>
          </w:r>
        </w:p>
        <w:bookmarkEnd w:id="125"/>
        <w:p w14:paraId="0DE170FF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 w:rsidRPr="003E6BA7">
            <w:rPr>
              <w:rFonts w:ascii="Times New Roman" w:hAnsi="Times New Roman" w:cs="Times New Roman"/>
              <w:lang w:val="en-US"/>
            </w:rPr>
            <w:t>31.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6" w:name="_CTVL0013b14bcf754ef4de4aa6e87347afa2d59"/>
          <w:r w:rsidRPr="003E6BA7">
            <w:rPr>
              <w:rFonts w:ascii="Times New Roman" w:hAnsi="Times New Roman" w:cs="Times New Roman"/>
              <w:lang w:val="en-US"/>
            </w:rPr>
            <w:t xml:space="preserve">Peters, K. A picosecond kinetic study of nonadiabatic proton transfer within the contact radical ion pair of substituted benzophenones/N,N-diethylaniline / K. Peters, A. Cashin, P. Timbers // J. Amer. </w:t>
          </w:r>
          <w:r>
            <w:rPr>
              <w:rFonts w:ascii="Times New Roman" w:hAnsi="Times New Roman" w:cs="Times New Roman"/>
            </w:rPr>
            <w:t>Chem. Soc. – 2000. – Т.122. – C.107–113.</w:t>
          </w:r>
        </w:p>
        <w:bookmarkEnd w:id="126"/>
        <w:p w14:paraId="39BD2831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32.</w:t>
          </w:r>
          <w:r>
            <w:rPr>
              <w:rFonts w:ascii="Times New Roman" w:hAnsi="Times New Roman" w:cs="Times New Roman"/>
            </w:rPr>
            <w:tab/>
          </w:r>
          <w:bookmarkStart w:id="127" w:name="_CTVL001ed550c714c5544508b25af2ca3873023"/>
          <w:r>
            <w:rPr>
              <w:rFonts w:ascii="Times New Roman" w:hAnsi="Times New Roman" w:cs="Times New Roman"/>
            </w:rP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27"/>
        <w:p w14:paraId="63BC504E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33.</w:t>
          </w:r>
          <w:r>
            <w:rPr>
              <w:rFonts w:ascii="Times New Roman" w:hAnsi="Times New Roman" w:cs="Times New Roman"/>
            </w:rPr>
            <w:tab/>
          </w:r>
          <w:bookmarkStart w:id="128" w:name="_CTVL001320c2cd48e674fe1b84b0da6cc777ed7"/>
          <w:r>
            <w:rPr>
              <w:rFonts w:ascii="Times New Roman" w:hAnsi="Times New Roman" w:cs="Times New Roman"/>
            </w:rPr>
            <w:t>Мазалецкая, Л. / Л. Мазалецкая, Карпухина Г.В. // Кинетика и катализ. – 1989. – Т.30, №2. – C.308.</w:t>
          </w:r>
        </w:p>
        <w:bookmarkEnd w:id="128"/>
        <w:p w14:paraId="40122DE7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34.</w:t>
          </w:r>
          <w:r>
            <w:rPr>
              <w:rFonts w:ascii="Times New Roman" w:hAnsi="Times New Roman" w:cs="Times New Roman"/>
            </w:rPr>
            <w:tab/>
          </w:r>
          <w:bookmarkStart w:id="129" w:name="_CTVL001a69e667818c84b01b749bb0a990f5b93"/>
          <w:r>
            <w:rPr>
              <w:rFonts w:ascii="Times New Roman" w:hAnsi="Times New Roman" w:cs="Times New Roman"/>
            </w:rPr>
            <w:t>С. Чесноков, В. Черкасов, Ю. Чечет [и др.] // Изв. АН СССР, сер. xим. – 2000. – C.1515.</w:t>
          </w:r>
        </w:p>
        <w:bookmarkEnd w:id="129"/>
        <w:p w14:paraId="42B1425A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35.</w:t>
          </w:r>
          <w:r>
            <w:rPr>
              <w:rFonts w:ascii="Times New Roman" w:hAnsi="Times New Roman" w:cs="Times New Roman"/>
            </w:rPr>
            <w:tab/>
          </w:r>
          <w:bookmarkStart w:id="130" w:name="_CTVL0017c42405d132d46b1b4369905265ff9d2"/>
          <w:r>
            <w:rPr>
              <w:rFonts w:ascii="Times New Roman" w:hAnsi="Times New Roman" w:cs="Times New Roman"/>
            </w:rPr>
            <w:t>Багдасарьян Х.С. Теория радикальной полимеризации / Багдасарьян Х.С.: Наука, 1966.</w:t>
          </w:r>
        </w:p>
        <w:bookmarkEnd w:id="130"/>
        <w:p w14:paraId="0B3E7988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36.</w:t>
          </w:r>
          <w:r>
            <w:rPr>
              <w:rFonts w:ascii="Times New Roman" w:hAnsi="Times New Roman" w:cs="Times New Roman"/>
            </w:rPr>
            <w:tab/>
          </w:r>
          <w:bookmarkStart w:id="131" w:name="_CTVL00120515669bea94e249ee7fdc8eec508be"/>
          <w:r>
            <w:rPr>
              <w:rFonts w:ascii="Times New Roman" w:hAnsi="Times New Roman" w:cs="Times New Roman"/>
            </w:rP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31"/>
        <w:p w14:paraId="79FB660C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37.</w:t>
          </w:r>
          <w:r>
            <w:rPr>
              <w:rFonts w:ascii="Times New Roman" w:hAnsi="Times New Roman" w:cs="Times New Roman"/>
            </w:rPr>
            <w:tab/>
          </w:r>
          <w:bookmarkStart w:id="132" w:name="_CTVL001aadcaed744ad42e2993504fcff9a9f7a"/>
          <w:r>
            <w:rPr>
              <w:rFonts w:ascii="Times New Roman" w:hAnsi="Times New Roman" w:cs="Times New Roman"/>
            </w:rP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32"/>
        <w:p w14:paraId="5F598D39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38.</w:t>
          </w:r>
          <w:r>
            <w:rPr>
              <w:rFonts w:ascii="Times New Roman" w:hAnsi="Times New Roman" w:cs="Times New Roman"/>
            </w:rPr>
            <w:tab/>
          </w:r>
          <w:bookmarkStart w:id="133" w:name="_CTVL001264ddb9e73854131b0e0ff4875f2de6d"/>
          <w:r>
            <w:rPr>
              <w:rFonts w:ascii="Times New Roman" w:hAnsi="Times New Roman" w:cs="Times New Roman"/>
            </w:rPr>
            <w:t>Арнольд, В.И. Обыкновенные дифференциальные уравнения / В.И. Арнольд: Наука, 1984.</w:t>
          </w:r>
        </w:p>
        <w:bookmarkEnd w:id="133"/>
        <w:p w14:paraId="610B4D11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39.</w:t>
          </w:r>
          <w:r>
            <w:rPr>
              <w:rFonts w:ascii="Times New Roman" w:hAnsi="Times New Roman" w:cs="Times New Roman"/>
            </w:rPr>
            <w:tab/>
          </w:r>
          <w:bookmarkStart w:id="134" w:name="_CTVL001da35897ff2f44b61b77795d1895b4d49"/>
          <w:r>
            <w:rPr>
              <w:rFonts w:ascii="Times New Roman" w:hAnsi="Times New Roman" w:cs="Times New Roman"/>
            </w:rP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34"/>
        <w:p w14:paraId="4B6F1B4D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40.</w:t>
          </w:r>
          <w:r>
            <w:rPr>
              <w:rFonts w:ascii="Times New Roman" w:hAnsi="Times New Roman" w:cs="Times New Roman"/>
            </w:rPr>
            <w:tab/>
          </w:r>
          <w:bookmarkStart w:id="135" w:name="_CTVL00184636429924f486baa2b1c88615fc6d4"/>
          <w:r>
            <w:rPr>
              <w:rFonts w:ascii="Times New Roman" w:hAnsi="Times New Roman" w:cs="Times New Roman"/>
            </w:rPr>
            <w:t>Пименов, В.Г. Численные методы : в 2 ч / В.Г. Пименов. – Екатеринбург, 2014.</w:t>
          </w:r>
        </w:p>
        <w:bookmarkEnd w:id="135"/>
        <w:p w14:paraId="7AECFF3B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41.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36" w:name="_CTVL0017c21c809c7b34edbbeb1dbcde00a753a"/>
          <w:r w:rsidRPr="003E6BA7">
            <w:rPr>
              <w:rFonts w:ascii="Times New Roman" w:hAnsi="Times New Roman" w:cs="Times New Roman"/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36"/>
        <w:p w14:paraId="42634BE1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42.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37" w:name="_CTVL001ab6d0e4e9680468b8aaf80297df161cd"/>
          <w:r w:rsidRPr="003E6BA7">
            <w:rPr>
              <w:rFonts w:ascii="Times New Roman" w:hAnsi="Times New Roman" w:cs="Times New Roman"/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.468. – C.111470.</w:t>
          </w:r>
        </w:p>
        <w:bookmarkEnd w:id="137"/>
        <w:p w14:paraId="2D825E09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43.</w:t>
          </w:r>
          <w:r>
            <w:rPr>
              <w:rFonts w:ascii="Times New Roman" w:hAnsi="Times New Roman" w:cs="Times New Roman"/>
            </w:rPr>
            <w:tab/>
          </w:r>
          <w:bookmarkStart w:id="138" w:name="_CTVL001b8e617d172154c57b8a7b19c423de974"/>
          <w:r>
            <w:rPr>
              <w:rFonts w:ascii="Times New Roman" w:hAnsi="Times New Roman" w:cs="Times New Roman"/>
            </w:rP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38"/>
        <w:p w14:paraId="618F05A1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44.</w:t>
          </w:r>
          <w:r>
            <w:rPr>
              <w:rFonts w:ascii="Times New Roman" w:hAnsi="Times New Roman" w:cs="Times New Roman"/>
            </w:rPr>
            <w:tab/>
          </w:r>
          <w:bookmarkStart w:id="139" w:name="_CTVL001c6f622c35dcc45c3b88abad104942fa9"/>
          <w:r>
            <w:rPr>
              <w:rFonts w:ascii="Times New Roman" w:hAnsi="Times New Roman" w:cs="Times New Roman"/>
            </w:rP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39"/>
        <w:p w14:paraId="5913E73B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45.</w:t>
          </w:r>
          <w:r>
            <w:rPr>
              <w:rFonts w:ascii="Times New Roman" w:hAnsi="Times New Roman" w:cs="Times New Roman"/>
            </w:rPr>
            <w:tab/>
          </w:r>
          <w:bookmarkStart w:id="140" w:name="_CTVL001832d1fd66b64488fbead14ccf5132a17"/>
          <w:r>
            <w:rPr>
              <w:rFonts w:ascii="Times New Roman" w:hAnsi="Times New Roman" w:cs="Times New Roman"/>
            </w:rPr>
            <w:t>Самарский, А.А. Численные методы: учеб. пособие для вузов / А.А. Самарский, А.В. Гулин. – Москва: Наука, 1989.</w:t>
          </w:r>
        </w:p>
        <w:bookmarkEnd w:id="140"/>
        <w:p w14:paraId="3F07E369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46.</w:t>
          </w:r>
          <w:r>
            <w:rPr>
              <w:rFonts w:ascii="Times New Roman" w:hAnsi="Times New Roman" w:cs="Times New Roman"/>
            </w:rPr>
            <w:tab/>
          </w:r>
          <w:bookmarkStart w:id="141" w:name="_CTVL001fb14ad44da4d434cb79bc94b65730299"/>
          <w:r>
            <w:rPr>
              <w:rFonts w:ascii="Times New Roman" w:hAnsi="Times New Roman" w:cs="Times New Roman"/>
            </w:rP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41"/>
        <w:p w14:paraId="2302FE72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lastRenderedPageBreak/>
            <w:t>47.</w:t>
          </w:r>
          <w:r>
            <w:rPr>
              <w:rFonts w:ascii="Times New Roman" w:hAnsi="Times New Roman" w:cs="Times New Roman"/>
            </w:rPr>
            <w:tab/>
          </w:r>
          <w:bookmarkStart w:id="142" w:name="_CTVL00164aa5b070416412ab318d496f9d954f8"/>
          <w:r>
            <w:rPr>
              <w:rFonts w:ascii="Times New Roman" w:hAnsi="Times New Roman" w:cs="Times New Roman"/>
            </w:rP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42"/>
        <w:p w14:paraId="606B566C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48.</w:t>
          </w:r>
          <w:r>
            <w:rPr>
              <w:rFonts w:ascii="Times New Roman" w:hAnsi="Times New Roman" w:cs="Times New Roman"/>
            </w:rPr>
            <w:tab/>
          </w:r>
          <w:bookmarkStart w:id="143" w:name="_CTVL001ba48853b548e4e90aeb80421cf674030"/>
          <w:r>
            <w:rPr>
              <w:rFonts w:ascii="Times New Roman" w:hAnsi="Times New Roman" w:cs="Times New Roman"/>
            </w:rPr>
            <w:t>Авхадиев, Ф. Численные методы алгебры и анализа / Ф. Авхадиев. – Казань: Казанский университет, 2019.</w:t>
          </w:r>
        </w:p>
        <w:bookmarkEnd w:id="143"/>
        <w:p w14:paraId="561686A0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49.</w:t>
          </w:r>
          <w:r>
            <w:rPr>
              <w:rFonts w:ascii="Times New Roman" w:hAnsi="Times New Roman" w:cs="Times New Roman"/>
            </w:rPr>
            <w:tab/>
          </w:r>
          <w:bookmarkStart w:id="144" w:name="_CTVL0010471d3e385a5428c87089fad00015b68"/>
          <w:r>
            <w:rPr>
              <w:rFonts w:ascii="Times New Roman" w:hAnsi="Times New Roman" w:cs="Times New Roman"/>
            </w:rPr>
            <w:t>Эстербю, О. Прямые методы для разреженных матриц / О. Эстербю, З. Златев, 1987.</w:t>
          </w:r>
        </w:p>
        <w:bookmarkEnd w:id="144"/>
        <w:p w14:paraId="154624F0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50.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45" w:name="_CTVL0010b56564199754e62bb0829457e16fdf2"/>
          <w:r w:rsidRPr="003E6BA7">
            <w:rPr>
              <w:rFonts w:ascii="Times New Roman" w:hAnsi="Times New Roman" w:cs="Times New Roman"/>
              <w:lang w:val="en-US"/>
            </w:rPr>
            <w:t>Duff, I.S. Direct methods for sparse matrices / I.S. Duff, A.M. Erisman, J.K. Reid. – Oxford: Oxford University Press, 2017.</w:t>
          </w:r>
        </w:p>
        <w:bookmarkEnd w:id="145"/>
        <w:p w14:paraId="2F3569D0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46" w:name="_CTVL00152f8f42f720f4e04b70625d8f3ebe7c8"/>
          <w:r w:rsidRPr="003E6BA7">
            <w:rPr>
              <w:rFonts w:ascii="Times New Roman" w:hAnsi="Times New Roman" w:cs="Times New Roman"/>
              <w:lang w:val="en-US"/>
            </w:rPr>
            <w:t>Saad, Y. Iterative methods for sparse linear systems / Y. Saad. – Philadelphia: SIAM, 2003.</w:t>
          </w:r>
        </w:p>
        <w:bookmarkEnd w:id="146"/>
        <w:p w14:paraId="7A3FE910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47" w:name="_CTVL00123786719e4e74060a52dd6d5a04bbf83"/>
          <w:r w:rsidRPr="003E6BA7">
            <w:rPr>
              <w:rFonts w:ascii="Times New Roman" w:hAnsi="Times New Roman" w:cs="Times New Roman"/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.28, №2. – C.187–197.</w:t>
          </w:r>
        </w:p>
        <w:bookmarkEnd w:id="147"/>
        <w:p w14:paraId="7E865D85" w14:textId="29B2836F" w:rsidR="000053AF" w:rsidRPr="00E06C9B" w:rsidRDefault="003E6BA7" w:rsidP="003E6BA7">
          <w:pPr>
            <w:pStyle w:val="CitaviBibliographyEntry"/>
            <w:rPr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53.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48" w:name="_CTVL0011ed0dec2a5e6408bb3deafe782c9dea5"/>
          <w:r w:rsidRPr="003E6BA7">
            <w:rPr>
              <w:rFonts w:ascii="Times New Roman" w:hAnsi="Times New Roman" w:cs="Times New Roman"/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48"/>
          <w:r w:rsidRPr="003E6BA7">
            <w:rPr>
              <w:rFonts w:ascii="Times New Roman" w:hAnsi="Times New Roman" w:cs="Times New Roman"/>
              <w:lang w:val="en-US"/>
            </w:rPr>
            <w:t>.</w:t>
          </w:r>
          <w:r w:rsidR="000053AF" w:rsidRPr="00160A05">
            <w:rPr>
              <w:rFonts w:ascii="Times New Roman" w:hAnsi="Times New Roman" w:cs="Times New Roman"/>
            </w:rPr>
            <w:fldChar w:fldCharType="end"/>
          </w:r>
        </w:p>
      </w:sdtContent>
    </w:sdt>
    <w:sectPr w:rsidR="000053AF" w:rsidRPr="00E06C9B" w:rsidSect="004129A8">
      <w:footerReference w:type="default" r:id="rId78"/>
      <w:pgSz w:w="11906" w:h="16838"/>
      <w:pgMar w:top="1135" w:right="849" w:bottom="1276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HOME" w:date="2023-05-14T11:50:00Z" w:initials="H">
    <w:p w14:paraId="1AAA2AE6" w14:textId="337645BA" w:rsidR="00BF150C" w:rsidRDefault="00BF150C">
      <w:pPr>
        <w:pStyle w:val="afd"/>
      </w:pPr>
      <w:r>
        <w:rPr>
          <w:rStyle w:val="afc"/>
        </w:rPr>
        <w:annotationRef/>
      </w:r>
      <w:r>
        <w:t>Не знаю как изменить?</w:t>
      </w:r>
    </w:p>
  </w:comment>
  <w:comment w:id="17" w:author="HOME" w:date="2023-05-26T12:43:00Z" w:initials="H">
    <w:p w14:paraId="516CF0A2" w14:textId="24C826C5" w:rsidR="00BF150C" w:rsidRDefault="00BF150C">
      <w:pPr>
        <w:pStyle w:val="afd"/>
      </w:pPr>
      <w:r>
        <w:rPr>
          <w:rStyle w:val="afc"/>
        </w:rPr>
        <w:annotationRef/>
      </w:r>
      <w:r>
        <w:t>Время жизни уже есть</w:t>
      </w:r>
    </w:p>
  </w:comment>
  <w:comment w:id="18" w:author="HOME" w:date="2023-05-22T12:31:00Z" w:initials="H">
    <w:p w14:paraId="1DE526A2" w14:textId="3A40A30E" w:rsidR="00BF150C" w:rsidRDefault="00BF150C">
      <w:pPr>
        <w:pStyle w:val="afd"/>
      </w:pPr>
      <w:r>
        <w:rPr>
          <w:rStyle w:val="afc"/>
        </w:rPr>
        <w:annotationRef/>
      </w:r>
      <w:r>
        <w:t xml:space="preserve">Вот так исключил - </w:t>
      </w:r>
    </w:p>
  </w:comment>
  <w:comment w:id="20" w:author="HOME" w:date="2023-05-17T20:28:00Z" w:initials="H">
    <w:p w14:paraId="5DAE6923" w14:textId="598DE284" w:rsidR="00BF150C" w:rsidRPr="00814C1C" w:rsidRDefault="00BF150C">
      <w:pPr>
        <w:pStyle w:val="afd"/>
      </w:pPr>
      <w:r>
        <w:rPr>
          <w:rStyle w:val="afc"/>
        </w:rPr>
        <w:annotationRef/>
      </w:r>
      <w:r>
        <w:t>Возможно лучше назвать реакции тушения триплетов</w:t>
      </w:r>
      <w:r w:rsidRPr="00814C1C">
        <w:t xml:space="preserve">, </w:t>
      </w:r>
      <w:r>
        <w:t xml:space="preserve">в конце привести </w:t>
      </w:r>
      <w:proofErr w:type="spellStart"/>
      <w:r>
        <w:t>эффективыне</w:t>
      </w:r>
      <w:proofErr w:type="spellEnd"/>
      <w:r>
        <w:t xml:space="preserve"> константы </w:t>
      </w:r>
      <w:proofErr w:type="gramStart"/>
      <w:r>
        <w:t>восстановления?,</w:t>
      </w:r>
      <w:proofErr w:type="gramEnd"/>
      <w:r>
        <w:t xml:space="preserve"> написать что система моделируется без воздуха, указать какие конкретно о-хиноны затрагиваются в данной работе</w:t>
      </w:r>
    </w:p>
  </w:comment>
  <w:comment w:id="22" w:author="HOME" w:date="2023-05-26T12:47:00Z" w:initials="H">
    <w:p w14:paraId="18FCCB16" w14:textId="39E2FECD" w:rsidR="00BF150C" w:rsidRDefault="00BF150C">
      <w:pPr>
        <w:pStyle w:val="afd"/>
      </w:pPr>
      <w:r>
        <w:rPr>
          <w:rStyle w:val="afc"/>
        </w:rPr>
        <w:annotationRef/>
      </w:r>
      <w:r>
        <w:t xml:space="preserve">Черточка не пропущена так как это общий мех восстановления а </w:t>
      </w:r>
      <w:proofErr w:type="spellStart"/>
      <w:r>
        <w:t>семихиноны</w:t>
      </w:r>
      <w:proofErr w:type="spellEnd"/>
      <w:r>
        <w:t xml:space="preserve"> будут уже в раскрытии этого механизма</w:t>
      </w:r>
    </w:p>
  </w:comment>
  <w:comment w:id="37" w:author="HOME" w:date="2023-05-17T21:48:00Z" w:initials="H">
    <w:p w14:paraId="372B7BC3" w14:textId="25996A51" w:rsidR="00BF150C" w:rsidRDefault="00BF150C">
      <w:pPr>
        <w:pStyle w:val="afd"/>
      </w:pPr>
      <w:r>
        <w:rPr>
          <w:rStyle w:val="afc"/>
        </w:rPr>
        <w:annotationRef/>
      </w:r>
      <w:r>
        <w:t>приписка о реакциях гибели</w:t>
      </w:r>
    </w:p>
  </w:comment>
  <w:comment w:id="38" w:author="HOME" w:date="2023-05-19T18:55:00Z" w:initials="H">
    <w:p w14:paraId="5A86D97D" w14:textId="645D64AF" w:rsidR="00BF150C" w:rsidRDefault="00BF150C">
      <w:pPr>
        <w:pStyle w:val="afd"/>
      </w:pPr>
      <w:r>
        <w:rPr>
          <w:rStyle w:val="afc"/>
        </w:rPr>
        <w:annotationRef/>
      </w:r>
      <w:r>
        <w:t>стоит ли приводить эти таблицы, ведь они не относятся к нашим хинонам?</w:t>
      </w:r>
    </w:p>
  </w:comment>
  <w:comment w:id="47" w:author="HOME" w:date="2023-05-17T19:29:00Z" w:initials="H">
    <w:p w14:paraId="4BEE8FF1" w14:textId="6B1ABDB6" w:rsidR="00BF150C" w:rsidRPr="00E6659E" w:rsidRDefault="00BF150C">
      <w:pPr>
        <w:pStyle w:val="afd"/>
      </w:pPr>
      <w:r>
        <w:rPr>
          <w:rStyle w:val="afc"/>
        </w:rPr>
        <w:annotationRef/>
      </w:r>
      <w:r>
        <w:t>но дали другую, которая на 7 порядков меньше: 1Е-5</w:t>
      </w:r>
    </w:p>
  </w:comment>
  <w:comment w:id="50" w:author="HOME" w:date="2023-05-16T19:13:00Z" w:initials="H">
    <w:p w14:paraId="01971D87" w14:textId="54979BE0" w:rsidR="00BF150C" w:rsidRDefault="00BF150C">
      <w:pPr>
        <w:pStyle w:val="afd"/>
      </w:pPr>
      <w:r>
        <w:rPr>
          <w:rStyle w:val="afc"/>
        </w:rPr>
        <w:annotationRef/>
      </w:r>
      <w:r>
        <w:t>Слишком сильное утверждение</w:t>
      </w:r>
    </w:p>
  </w:comment>
  <w:comment w:id="55" w:author="HOME" w:date="2023-05-16T19:36:00Z" w:initials="H">
    <w:p w14:paraId="205A4103" w14:textId="2BF9970F" w:rsidR="00BF150C" w:rsidRDefault="00BF150C">
      <w:pPr>
        <w:pStyle w:val="afd"/>
      </w:pPr>
      <w:r>
        <w:rPr>
          <w:rStyle w:val="afc"/>
        </w:rPr>
        <w:annotationRef/>
      </w:r>
      <w:r>
        <w:t>В тексте была спиновая, но что значит спиновая?</w:t>
      </w:r>
    </w:p>
  </w:comment>
  <w:comment w:id="60" w:author="HOME" w:date="2023-05-19T00:45:00Z" w:initials="H">
    <w:p w14:paraId="29E6C813" w14:textId="4DCC18AB" w:rsidR="00BF150C" w:rsidRPr="00E6659E" w:rsidRDefault="00BF150C">
      <w:pPr>
        <w:pStyle w:val="afd"/>
      </w:pPr>
      <w:r>
        <w:rPr>
          <w:rStyle w:val="afc"/>
        </w:rPr>
        <w:annotationRef/>
      </w:r>
      <w:r>
        <w:t>Примем равной диффузионной?</w:t>
      </w:r>
    </w:p>
  </w:comment>
  <w:comment w:id="61" w:author="HOME" w:date="2023-05-19T01:00:00Z" w:initials="H">
    <w:p w14:paraId="3CE14CB1" w14:textId="1910DA75" w:rsidR="00BF150C" w:rsidRPr="002B315C" w:rsidRDefault="00BF150C">
      <w:pPr>
        <w:pStyle w:val="afd"/>
      </w:pPr>
      <w:r>
        <w:rPr>
          <w:rStyle w:val="afc"/>
        </w:rPr>
        <w:annotationRef/>
      </w:r>
      <w:r>
        <w:t>Источника нет</w:t>
      </w:r>
    </w:p>
  </w:comment>
  <w:comment w:id="62" w:author="HOME" w:date="2023-05-19T01:04:00Z" w:initials="H">
    <w:p w14:paraId="28F451E4" w14:textId="4408F5BD" w:rsidR="00BF150C" w:rsidRPr="00E6659E" w:rsidRDefault="00BF150C">
      <w:pPr>
        <w:pStyle w:val="afd"/>
      </w:pPr>
      <w:r>
        <w:rPr>
          <w:rStyle w:val="afc"/>
        </w:rPr>
        <w:annotationRef/>
      </w:r>
      <w:r>
        <w:t>Источников тоже нет</w:t>
      </w:r>
    </w:p>
  </w:comment>
  <w:comment w:id="63" w:author="HOME" w:date="2023-05-19T01:10:00Z" w:initials="H">
    <w:p w14:paraId="267C1211" w14:textId="193B2BD2" w:rsidR="00BF150C" w:rsidRDefault="00BF150C">
      <w:pPr>
        <w:pStyle w:val="afd"/>
      </w:pPr>
      <w:r>
        <w:rPr>
          <w:rStyle w:val="afc"/>
        </w:rPr>
        <w:annotationRef/>
      </w:r>
      <w:r>
        <w:t>Тоже нет инфы</w:t>
      </w:r>
    </w:p>
  </w:comment>
  <w:comment w:id="92" w:author="HOME" w:date="2023-05-19T19:58:00Z" w:initials="H">
    <w:p w14:paraId="369B31BC" w14:textId="7A5C8E59" w:rsidR="00BF150C" w:rsidRPr="000A201A" w:rsidRDefault="00BF150C">
      <w:pPr>
        <w:pStyle w:val="afd"/>
      </w:pPr>
      <w:r>
        <w:t xml:space="preserve">Нужна </w:t>
      </w:r>
      <w:r>
        <w:rPr>
          <w:rStyle w:val="afc"/>
        </w:rPr>
        <w:annotationRef/>
      </w:r>
      <w:r>
        <w:t>точная формулировка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AA2AE6" w15:done="0"/>
  <w15:commentEx w15:paraId="516CF0A2" w15:done="0"/>
  <w15:commentEx w15:paraId="1DE526A2" w15:done="0"/>
  <w15:commentEx w15:paraId="5DAE6923" w15:done="0"/>
  <w15:commentEx w15:paraId="18FCCB16" w15:done="0"/>
  <w15:commentEx w15:paraId="372B7BC3" w15:done="0"/>
  <w15:commentEx w15:paraId="5A86D97D" w15:done="0"/>
  <w15:commentEx w15:paraId="4BEE8FF1" w15:done="0"/>
  <w15:commentEx w15:paraId="01971D87" w15:done="0"/>
  <w15:commentEx w15:paraId="205A4103" w15:done="0"/>
  <w15:commentEx w15:paraId="29E6C813" w15:done="0"/>
  <w15:commentEx w15:paraId="3CE14CB1" w15:done="0"/>
  <w15:commentEx w15:paraId="28F451E4" w15:done="0"/>
  <w15:commentEx w15:paraId="267C1211" w15:done="0"/>
  <w15:commentEx w15:paraId="369B31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996" w16cex:dateUtc="2023-05-14T08:50:00Z"/>
  <w16cex:commentExtensible w16cex:durableId="281B27FF" w16cex:dateUtc="2023-05-26T09:43:00Z"/>
  <w16cex:commentExtensible w16cex:durableId="280F6827" w16cex:dateUtc="2023-05-17T11:50:00Z"/>
  <w16cex:commentExtensible w16cex:durableId="280FB76A" w16cex:dateUtc="2023-05-17T17:28:00Z"/>
  <w16cex:commentExtensible w16cex:durableId="281B28E4" w16cex:dateUtc="2023-05-26T09:47:00Z"/>
  <w16cex:commentExtensible w16cex:durableId="280FCA17" w16cex:dateUtc="2023-05-17T18:48:00Z"/>
  <w16cex:commentExtensible w16cex:durableId="28124497" w16cex:dateUtc="2023-05-19T15:55:00Z"/>
  <w16cex:commentExtensible w16cex:durableId="280FA98F" w16cex:dateUtc="2023-05-17T16:29:00Z"/>
  <w16cex:commentExtensible w16cex:durableId="280E545E" w16cex:dateUtc="2023-05-16T16:13:00Z"/>
  <w16cex:commentExtensible w16cex:durableId="280E59CC" w16cex:dateUtc="2023-05-16T16:36:00Z"/>
  <w16cex:commentExtensible w16cex:durableId="28114515" w16cex:dateUtc="2023-05-18T21:45:00Z"/>
  <w16cex:commentExtensible w16cex:durableId="281148B3" w16cex:dateUtc="2023-05-18T22:00:00Z"/>
  <w16cex:commentExtensible w16cex:durableId="2811499F" w16cex:dateUtc="2023-05-18T22:04:00Z"/>
  <w16cex:commentExtensible w16cex:durableId="28114AF2" w16cex:dateUtc="2023-05-18T22:10:00Z"/>
  <w16cex:commentExtensible w16cex:durableId="28125373" w16cex:dateUtc="2023-05-19T16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AA2AE6" w16cid:durableId="280B4996"/>
  <w16cid:commentId w16cid:paraId="516CF0A2" w16cid:durableId="281B27FF"/>
  <w16cid:commentId w16cid:paraId="1DE526A2" w16cid:durableId="280F6827"/>
  <w16cid:commentId w16cid:paraId="5DAE6923" w16cid:durableId="280FB76A"/>
  <w16cid:commentId w16cid:paraId="18FCCB16" w16cid:durableId="281B28E4"/>
  <w16cid:commentId w16cid:paraId="372B7BC3" w16cid:durableId="280FCA17"/>
  <w16cid:commentId w16cid:paraId="5A86D97D" w16cid:durableId="28124497"/>
  <w16cid:commentId w16cid:paraId="4BEE8FF1" w16cid:durableId="280FA98F"/>
  <w16cid:commentId w16cid:paraId="01971D87" w16cid:durableId="280E545E"/>
  <w16cid:commentId w16cid:paraId="205A4103" w16cid:durableId="280E59CC"/>
  <w16cid:commentId w16cid:paraId="29E6C813" w16cid:durableId="28114515"/>
  <w16cid:commentId w16cid:paraId="3CE14CB1" w16cid:durableId="281148B3"/>
  <w16cid:commentId w16cid:paraId="28F451E4" w16cid:durableId="2811499F"/>
  <w16cid:commentId w16cid:paraId="267C1211" w16cid:durableId="28114AF2"/>
  <w16cid:commentId w16cid:paraId="369B31BC" w16cid:durableId="2812537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4945A7" w14:textId="77777777" w:rsidR="00320A71" w:rsidRDefault="00320A71" w:rsidP="004129A8">
      <w:pPr>
        <w:spacing w:after="0" w:line="240" w:lineRule="auto"/>
      </w:pPr>
      <w:r>
        <w:separator/>
      </w:r>
    </w:p>
  </w:endnote>
  <w:endnote w:type="continuationSeparator" w:id="0">
    <w:p w14:paraId="3A44C94A" w14:textId="77777777" w:rsidR="00320A71" w:rsidRDefault="00320A71" w:rsidP="00412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23345847"/>
      <w:docPartObj>
        <w:docPartGallery w:val="Page Numbers (Bottom of Page)"/>
        <w:docPartUnique/>
      </w:docPartObj>
    </w:sdtPr>
    <w:sdtContent>
      <w:p w14:paraId="53D90AFC" w14:textId="07750C31" w:rsidR="00BF150C" w:rsidRDefault="00BF150C">
        <w:pPr>
          <w:pStyle w:val="afffff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46</w:t>
        </w:r>
        <w:r>
          <w:fldChar w:fldCharType="end"/>
        </w:r>
      </w:p>
    </w:sdtContent>
  </w:sdt>
  <w:p w14:paraId="6890F952" w14:textId="77777777" w:rsidR="00BF150C" w:rsidRDefault="00BF150C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03E62B" w14:textId="77777777" w:rsidR="00320A71" w:rsidRDefault="00320A71" w:rsidP="004129A8">
      <w:pPr>
        <w:spacing w:after="0" w:line="240" w:lineRule="auto"/>
      </w:pPr>
      <w:r>
        <w:separator/>
      </w:r>
    </w:p>
  </w:footnote>
  <w:footnote w:type="continuationSeparator" w:id="0">
    <w:p w14:paraId="66B8AEAF" w14:textId="77777777" w:rsidR="00320A71" w:rsidRDefault="00320A71" w:rsidP="004129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6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103CCF"/>
    <w:multiLevelType w:val="multilevel"/>
    <w:tmpl w:val="DC5664CA"/>
    <w:lvl w:ilvl="0">
      <w:start w:val="1"/>
      <w:numFmt w:val="decimal"/>
      <w:pStyle w:val="2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15"/>
  </w:num>
  <w:num w:numId="2">
    <w:abstractNumId w:val="11"/>
  </w:num>
  <w:num w:numId="3">
    <w:abstractNumId w:val="17"/>
  </w:num>
  <w:num w:numId="4">
    <w:abstractNumId w:val="10"/>
  </w:num>
  <w:num w:numId="5">
    <w:abstractNumId w:val="13"/>
  </w:num>
  <w:num w:numId="6">
    <w:abstractNumId w:val="16"/>
  </w:num>
  <w:num w:numId="7">
    <w:abstractNumId w:val="18"/>
  </w:num>
  <w:num w:numId="8">
    <w:abstractNumId w:val="14"/>
  </w:num>
  <w:num w:numId="9">
    <w:abstractNumId w:val="20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2"/>
  </w:num>
  <w:num w:numId="21">
    <w:abstractNumId w:val="19"/>
  </w:num>
  <w:num w:numId="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70"/>
    <w:rsid w:val="00001B31"/>
    <w:rsid w:val="000053AF"/>
    <w:rsid w:val="000053E7"/>
    <w:rsid w:val="0000681E"/>
    <w:rsid w:val="000104BB"/>
    <w:rsid w:val="0001174A"/>
    <w:rsid w:val="0001424B"/>
    <w:rsid w:val="000237E1"/>
    <w:rsid w:val="00026A25"/>
    <w:rsid w:val="00035089"/>
    <w:rsid w:val="00036AF3"/>
    <w:rsid w:val="00053B3A"/>
    <w:rsid w:val="00053E58"/>
    <w:rsid w:val="00060B6F"/>
    <w:rsid w:val="00061E5C"/>
    <w:rsid w:val="00062010"/>
    <w:rsid w:val="000626B8"/>
    <w:rsid w:val="0007403B"/>
    <w:rsid w:val="000756C2"/>
    <w:rsid w:val="000758F9"/>
    <w:rsid w:val="00081494"/>
    <w:rsid w:val="000844EB"/>
    <w:rsid w:val="0008703F"/>
    <w:rsid w:val="000930F5"/>
    <w:rsid w:val="000A201A"/>
    <w:rsid w:val="000A3471"/>
    <w:rsid w:val="000C38B6"/>
    <w:rsid w:val="000C5EC1"/>
    <w:rsid w:val="000E15C1"/>
    <w:rsid w:val="000E3832"/>
    <w:rsid w:val="000E740E"/>
    <w:rsid w:val="000F0FC7"/>
    <w:rsid w:val="000F219C"/>
    <w:rsid w:val="000F22A6"/>
    <w:rsid w:val="000F5D36"/>
    <w:rsid w:val="00104911"/>
    <w:rsid w:val="00105252"/>
    <w:rsid w:val="00106DFE"/>
    <w:rsid w:val="00107C7E"/>
    <w:rsid w:val="00111886"/>
    <w:rsid w:val="00111DF6"/>
    <w:rsid w:val="00111F39"/>
    <w:rsid w:val="00121578"/>
    <w:rsid w:val="00130B08"/>
    <w:rsid w:val="00135B3F"/>
    <w:rsid w:val="0014242F"/>
    <w:rsid w:val="0015000C"/>
    <w:rsid w:val="001505CC"/>
    <w:rsid w:val="001525BE"/>
    <w:rsid w:val="00156B5D"/>
    <w:rsid w:val="00157670"/>
    <w:rsid w:val="001601F3"/>
    <w:rsid w:val="00160A05"/>
    <w:rsid w:val="001669FC"/>
    <w:rsid w:val="00171A6D"/>
    <w:rsid w:val="00171B3D"/>
    <w:rsid w:val="001764D1"/>
    <w:rsid w:val="00181810"/>
    <w:rsid w:val="0018264C"/>
    <w:rsid w:val="00184F68"/>
    <w:rsid w:val="00185B6A"/>
    <w:rsid w:val="001901CD"/>
    <w:rsid w:val="0019575E"/>
    <w:rsid w:val="001A0A75"/>
    <w:rsid w:val="001A48D4"/>
    <w:rsid w:val="001B4B45"/>
    <w:rsid w:val="001B5F85"/>
    <w:rsid w:val="001B6C93"/>
    <w:rsid w:val="001B73CF"/>
    <w:rsid w:val="001B7CDB"/>
    <w:rsid w:val="001C11C0"/>
    <w:rsid w:val="001C2329"/>
    <w:rsid w:val="001D0361"/>
    <w:rsid w:val="001D157B"/>
    <w:rsid w:val="001D6525"/>
    <w:rsid w:val="001E18CF"/>
    <w:rsid w:val="0020194D"/>
    <w:rsid w:val="0020357C"/>
    <w:rsid w:val="00205119"/>
    <w:rsid w:val="0020671A"/>
    <w:rsid w:val="002231B7"/>
    <w:rsid w:val="0022550E"/>
    <w:rsid w:val="00225891"/>
    <w:rsid w:val="00226B50"/>
    <w:rsid w:val="00231678"/>
    <w:rsid w:val="00234C78"/>
    <w:rsid w:val="00236A88"/>
    <w:rsid w:val="00236B4A"/>
    <w:rsid w:val="00243B10"/>
    <w:rsid w:val="00246F91"/>
    <w:rsid w:val="00253763"/>
    <w:rsid w:val="00255FBF"/>
    <w:rsid w:val="0026597B"/>
    <w:rsid w:val="002714BE"/>
    <w:rsid w:val="002747F2"/>
    <w:rsid w:val="0027712E"/>
    <w:rsid w:val="002801FB"/>
    <w:rsid w:val="002824B3"/>
    <w:rsid w:val="002835B4"/>
    <w:rsid w:val="00290724"/>
    <w:rsid w:val="002941E4"/>
    <w:rsid w:val="002950D9"/>
    <w:rsid w:val="002951FB"/>
    <w:rsid w:val="002A3B6C"/>
    <w:rsid w:val="002B315C"/>
    <w:rsid w:val="002B4880"/>
    <w:rsid w:val="002B6D21"/>
    <w:rsid w:val="002C1A9E"/>
    <w:rsid w:val="002C1E0A"/>
    <w:rsid w:val="002C2224"/>
    <w:rsid w:val="002C3E2B"/>
    <w:rsid w:val="002D010D"/>
    <w:rsid w:val="002D37FE"/>
    <w:rsid w:val="002D4680"/>
    <w:rsid w:val="002D6951"/>
    <w:rsid w:val="002E4B8A"/>
    <w:rsid w:val="002E53E2"/>
    <w:rsid w:val="002E5FD6"/>
    <w:rsid w:val="002F04CD"/>
    <w:rsid w:val="002F0945"/>
    <w:rsid w:val="002F3C9D"/>
    <w:rsid w:val="002F4CF7"/>
    <w:rsid w:val="002F5D0C"/>
    <w:rsid w:val="002F7900"/>
    <w:rsid w:val="00301230"/>
    <w:rsid w:val="00303B84"/>
    <w:rsid w:val="003074AF"/>
    <w:rsid w:val="003100B9"/>
    <w:rsid w:val="00310F1C"/>
    <w:rsid w:val="00320A71"/>
    <w:rsid w:val="00321798"/>
    <w:rsid w:val="00322207"/>
    <w:rsid w:val="0032573F"/>
    <w:rsid w:val="0033182A"/>
    <w:rsid w:val="003336B8"/>
    <w:rsid w:val="00337CEF"/>
    <w:rsid w:val="00340C2F"/>
    <w:rsid w:val="0035319E"/>
    <w:rsid w:val="00353246"/>
    <w:rsid w:val="003608D7"/>
    <w:rsid w:val="00360960"/>
    <w:rsid w:val="00361F48"/>
    <w:rsid w:val="00373AD7"/>
    <w:rsid w:val="00377583"/>
    <w:rsid w:val="003826D4"/>
    <w:rsid w:val="00383542"/>
    <w:rsid w:val="003908B4"/>
    <w:rsid w:val="003918AA"/>
    <w:rsid w:val="00392652"/>
    <w:rsid w:val="003967F0"/>
    <w:rsid w:val="003A452C"/>
    <w:rsid w:val="003C4269"/>
    <w:rsid w:val="003D089E"/>
    <w:rsid w:val="003D44B2"/>
    <w:rsid w:val="003D68D9"/>
    <w:rsid w:val="003E06C9"/>
    <w:rsid w:val="003E2351"/>
    <w:rsid w:val="003E4494"/>
    <w:rsid w:val="003E6BA7"/>
    <w:rsid w:val="003F44E2"/>
    <w:rsid w:val="003F5ADC"/>
    <w:rsid w:val="003F76A4"/>
    <w:rsid w:val="00401638"/>
    <w:rsid w:val="0040201F"/>
    <w:rsid w:val="004106B0"/>
    <w:rsid w:val="004129A8"/>
    <w:rsid w:val="0041419D"/>
    <w:rsid w:val="0043307F"/>
    <w:rsid w:val="00433407"/>
    <w:rsid w:val="004350B6"/>
    <w:rsid w:val="00441670"/>
    <w:rsid w:val="0045027B"/>
    <w:rsid w:val="00450EDD"/>
    <w:rsid w:val="004516FC"/>
    <w:rsid w:val="004601CE"/>
    <w:rsid w:val="004602CC"/>
    <w:rsid w:val="00460A9A"/>
    <w:rsid w:val="00460D59"/>
    <w:rsid w:val="00462B74"/>
    <w:rsid w:val="00462DFA"/>
    <w:rsid w:val="00483F12"/>
    <w:rsid w:val="0048545F"/>
    <w:rsid w:val="00485905"/>
    <w:rsid w:val="004A5516"/>
    <w:rsid w:val="004B094B"/>
    <w:rsid w:val="004B3E26"/>
    <w:rsid w:val="004B6D08"/>
    <w:rsid w:val="004B6E1B"/>
    <w:rsid w:val="004B714E"/>
    <w:rsid w:val="004C07EB"/>
    <w:rsid w:val="004C3EFE"/>
    <w:rsid w:val="004D1C05"/>
    <w:rsid w:val="004D1C5D"/>
    <w:rsid w:val="004D1E41"/>
    <w:rsid w:val="004D3883"/>
    <w:rsid w:val="004D45E5"/>
    <w:rsid w:val="004D745C"/>
    <w:rsid w:val="004F16A8"/>
    <w:rsid w:val="00501C26"/>
    <w:rsid w:val="0050400B"/>
    <w:rsid w:val="00504FB2"/>
    <w:rsid w:val="00507376"/>
    <w:rsid w:val="00510E70"/>
    <w:rsid w:val="00512E26"/>
    <w:rsid w:val="00513FFB"/>
    <w:rsid w:val="00517BBB"/>
    <w:rsid w:val="005206D7"/>
    <w:rsid w:val="0052271D"/>
    <w:rsid w:val="00527F6C"/>
    <w:rsid w:val="005365EA"/>
    <w:rsid w:val="00536D1C"/>
    <w:rsid w:val="00543881"/>
    <w:rsid w:val="00544144"/>
    <w:rsid w:val="005455B1"/>
    <w:rsid w:val="00545724"/>
    <w:rsid w:val="00556D5D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3526"/>
    <w:rsid w:val="005A4442"/>
    <w:rsid w:val="005A61F5"/>
    <w:rsid w:val="005C17BF"/>
    <w:rsid w:val="005C7FEA"/>
    <w:rsid w:val="005D045A"/>
    <w:rsid w:val="005D3CA7"/>
    <w:rsid w:val="005E62E3"/>
    <w:rsid w:val="005E79A9"/>
    <w:rsid w:val="005F648F"/>
    <w:rsid w:val="00612516"/>
    <w:rsid w:val="006170CE"/>
    <w:rsid w:val="0062146D"/>
    <w:rsid w:val="006226A6"/>
    <w:rsid w:val="006258BC"/>
    <w:rsid w:val="006272B8"/>
    <w:rsid w:val="00635D59"/>
    <w:rsid w:val="00644CFE"/>
    <w:rsid w:val="00654227"/>
    <w:rsid w:val="00654503"/>
    <w:rsid w:val="006636C3"/>
    <w:rsid w:val="00670956"/>
    <w:rsid w:val="00670C2E"/>
    <w:rsid w:val="006802C4"/>
    <w:rsid w:val="006812F5"/>
    <w:rsid w:val="006838B0"/>
    <w:rsid w:val="00683E4E"/>
    <w:rsid w:val="00695AD2"/>
    <w:rsid w:val="006B26C5"/>
    <w:rsid w:val="006C107E"/>
    <w:rsid w:val="006C2616"/>
    <w:rsid w:val="006C6B1A"/>
    <w:rsid w:val="006D4713"/>
    <w:rsid w:val="006E211B"/>
    <w:rsid w:val="006E2A7D"/>
    <w:rsid w:val="006E394B"/>
    <w:rsid w:val="006E3D47"/>
    <w:rsid w:val="006E5AA1"/>
    <w:rsid w:val="006E76EF"/>
    <w:rsid w:val="006F35F2"/>
    <w:rsid w:val="006F64BE"/>
    <w:rsid w:val="00705F91"/>
    <w:rsid w:val="00712354"/>
    <w:rsid w:val="00713C71"/>
    <w:rsid w:val="00714633"/>
    <w:rsid w:val="007148E3"/>
    <w:rsid w:val="00725F81"/>
    <w:rsid w:val="007312FE"/>
    <w:rsid w:val="00741ECC"/>
    <w:rsid w:val="007500A8"/>
    <w:rsid w:val="00751698"/>
    <w:rsid w:val="0075602C"/>
    <w:rsid w:val="007578C9"/>
    <w:rsid w:val="007579F6"/>
    <w:rsid w:val="00761D78"/>
    <w:rsid w:val="007815EF"/>
    <w:rsid w:val="00782C96"/>
    <w:rsid w:val="007848E7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27AA"/>
    <w:rsid w:val="007B63FE"/>
    <w:rsid w:val="007C02DE"/>
    <w:rsid w:val="007D6034"/>
    <w:rsid w:val="007E7B83"/>
    <w:rsid w:val="007F1D0A"/>
    <w:rsid w:val="007F3EB8"/>
    <w:rsid w:val="008005C0"/>
    <w:rsid w:val="00806A5D"/>
    <w:rsid w:val="008101A1"/>
    <w:rsid w:val="00810FDE"/>
    <w:rsid w:val="0081412B"/>
    <w:rsid w:val="00814C1C"/>
    <w:rsid w:val="0083300C"/>
    <w:rsid w:val="008374BE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0AA"/>
    <w:rsid w:val="0087053D"/>
    <w:rsid w:val="008712D1"/>
    <w:rsid w:val="00877B6A"/>
    <w:rsid w:val="00891060"/>
    <w:rsid w:val="00891194"/>
    <w:rsid w:val="008A208C"/>
    <w:rsid w:val="008B451D"/>
    <w:rsid w:val="008C3FB4"/>
    <w:rsid w:val="008D2891"/>
    <w:rsid w:val="008D7EE4"/>
    <w:rsid w:val="008E00D4"/>
    <w:rsid w:val="008E77E7"/>
    <w:rsid w:val="009022A5"/>
    <w:rsid w:val="009143C3"/>
    <w:rsid w:val="00914C22"/>
    <w:rsid w:val="009223BD"/>
    <w:rsid w:val="009307CF"/>
    <w:rsid w:val="00936AF3"/>
    <w:rsid w:val="00940D95"/>
    <w:rsid w:val="00953FE3"/>
    <w:rsid w:val="00957116"/>
    <w:rsid w:val="009601DE"/>
    <w:rsid w:val="00960875"/>
    <w:rsid w:val="00961D07"/>
    <w:rsid w:val="00962A62"/>
    <w:rsid w:val="009633F1"/>
    <w:rsid w:val="00965194"/>
    <w:rsid w:val="009664A6"/>
    <w:rsid w:val="00966E5D"/>
    <w:rsid w:val="00970DA6"/>
    <w:rsid w:val="00972FE3"/>
    <w:rsid w:val="0097363D"/>
    <w:rsid w:val="009737C4"/>
    <w:rsid w:val="00974A35"/>
    <w:rsid w:val="00975EA5"/>
    <w:rsid w:val="009772E6"/>
    <w:rsid w:val="009920C7"/>
    <w:rsid w:val="00992353"/>
    <w:rsid w:val="0099256D"/>
    <w:rsid w:val="00992986"/>
    <w:rsid w:val="00993D49"/>
    <w:rsid w:val="009A0C45"/>
    <w:rsid w:val="009A32AB"/>
    <w:rsid w:val="009A443D"/>
    <w:rsid w:val="009A61FA"/>
    <w:rsid w:val="009B1AC9"/>
    <w:rsid w:val="009B2E27"/>
    <w:rsid w:val="009B41FA"/>
    <w:rsid w:val="009C105D"/>
    <w:rsid w:val="009C1A4B"/>
    <w:rsid w:val="009D078A"/>
    <w:rsid w:val="009D158F"/>
    <w:rsid w:val="009D21CC"/>
    <w:rsid w:val="009D406A"/>
    <w:rsid w:val="009D46C4"/>
    <w:rsid w:val="009D7978"/>
    <w:rsid w:val="009E32A6"/>
    <w:rsid w:val="009E414C"/>
    <w:rsid w:val="009E69A0"/>
    <w:rsid w:val="009F2605"/>
    <w:rsid w:val="009F5183"/>
    <w:rsid w:val="00A022A1"/>
    <w:rsid w:val="00A106DE"/>
    <w:rsid w:val="00A120C6"/>
    <w:rsid w:val="00A14BBC"/>
    <w:rsid w:val="00A17616"/>
    <w:rsid w:val="00A203CA"/>
    <w:rsid w:val="00A236C6"/>
    <w:rsid w:val="00A317F8"/>
    <w:rsid w:val="00A3578F"/>
    <w:rsid w:val="00A410D0"/>
    <w:rsid w:val="00A5027C"/>
    <w:rsid w:val="00A56039"/>
    <w:rsid w:val="00A66877"/>
    <w:rsid w:val="00A743F4"/>
    <w:rsid w:val="00A807B9"/>
    <w:rsid w:val="00A82AA0"/>
    <w:rsid w:val="00A902F1"/>
    <w:rsid w:val="00A90BCC"/>
    <w:rsid w:val="00A946F6"/>
    <w:rsid w:val="00A96F80"/>
    <w:rsid w:val="00A9747F"/>
    <w:rsid w:val="00AA0913"/>
    <w:rsid w:val="00AA19CE"/>
    <w:rsid w:val="00AA2972"/>
    <w:rsid w:val="00AA62BF"/>
    <w:rsid w:val="00AA6B8F"/>
    <w:rsid w:val="00AB71D0"/>
    <w:rsid w:val="00AB722C"/>
    <w:rsid w:val="00AB77F0"/>
    <w:rsid w:val="00AC1CAC"/>
    <w:rsid w:val="00AC73FA"/>
    <w:rsid w:val="00AD331C"/>
    <w:rsid w:val="00AE092A"/>
    <w:rsid w:val="00AE51F7"/>
    <w:rsid w:val="00AE7EDD"/>
    <w:rsid w:val="00AF12FC"/>
    <w:rsid w:val="00AF1784"/>
    <w:rsid w:val="00AF5E47"/>
    <w:rsid w:val="00AF6AE0"/>
    <w:rsid w:val="00AF7DC2"/>
    <w:rsid w:val="00B00767"/>
    <w:rsid w:val="00B04A91"/>
    <w:rsid w:val="00B150AB"/>
    <w:rsid w:val="00B17016"/>
    <w:rsid w:val="00B172E7"/>
    <w:rsid w:val="00B229B8"/>
    <w:rsid w:val="00B22EDA"/>
    <w:rsid w:val="00B24622"/>
    <w:rsid w:val="00B255AC"/>
    <w:rsid w:val="00B27AD4"/>
    <w:rsid w:val="00B30060"/>
    <w:rsid w:val="00B36656"/>
    <w:rsid w:val="00B403C2"/>
    <w:rsid w:val="00B43B2E"/>
    <w:rsid w:val="00B55CA9"/>
    <w:rsid w:val="00B56920"/>
    <w:rsid w:val="00B65979"/>
    <w:rsid w:val="00B65D9D"/>
    <w:rsid w:val="00B702BD"/>
    <w:rsid w:val="00B72113"/>
    <w:rsid w:val="00B7473F"/>
    <w:rsid w:val="00B758CF"/>
    <w:rsid w:val="00B75F45"/>
    <w:rsid w:val="00B77EB0"/>
    <w:rsid w:val="00B931E1"/>
    <w:rsid w:val="00BA0302"/>
    <w:rsid w:val="00BA0923"/>
    <w:rsid w:val="00BB3F1E"/>
    <w:rsid w:val="00BB52B3"/>
    <w:rsid w:val="00BB5448"/>
    <w:rsid w:val="00BB6C23"/>
    <w:rsid w:val="00BB7E4D"/>
    <w:rsid w:val="00BC3CC1"/>
    <w:rsid w:val="00BD50D0"/>
    <w:rsid w:val="00BD5502"/>
    <w:rsid w:val="00BD7982"/>
    <w:rsid w:val="00BD7F44"/>
    <w:rsid w:val="00BE00AC"/>
    <w:rsid w:val="00BE18A4"/>
    <w:rsid w:val="00BE4A74"/>
    <w:rsid w:val="00BF150C"/>
    <w:rsid w:val="00BF285C"/>
    <w:rsid w:val="00BF3117"/>
    <w:rsid w:val="00C007F3"/>
    <w:rsid w:val="00C00F2E"/>
    <w:rsid w:val="00C0462C"/>
    <w:rsid w:val="00C06CD1"/>
    <w:rsid w:val="00C13A37"/>
    <w:rsid w:val="00C163E3"/>
    <w:rsid w:val="00C17DFB"/>
    <w:rsid w:val="00C27BE3"/>
    <w:rsid w:val="00C27ED1"/>
    <w:rsid w:val="00C312D0"/>
    <w:rsid w:val="00C52E6E"/>
    <w:rsid w:val="00C60100"/>
    <w:rsid w:val="00C61372"/>
    <w:rsid w:val="00C63688"/>
    <w:rsid w:val="00C70046"/>
    <w:rsid w:val="00C706E1"/>
    <w:rsid w:val="00C707AA"/>
    <w:rsid w:val="00C74938"/>
    <w:rsid w:val="00C77D1B"/>
    <w:rsid w:val="00C77E20"/>
    <w:rsid w:val="00C827E8"/>
    <w:rsid w:val="00C83C57"/>
    <w:rsid w:val="00C87BC8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16F8"/>
    <w:rsid w:val="00CD1EE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2144"/>
    <w:rsid w:val="00D1407E"/>
    <w:rsid w:val="00D21DF3"/>
    <w:rsid w:val="00D26C8F"/>
    <w:rsid w:val="00D2740F"/>
    <w:rsid w:val="00D35582"/>
    <w:rsid w:val="00D3606B"/>
    <w:rsid w:val="00D45E5B"/>
    <w:rsid w:val="00D46C54"/>
    <w:rsid w:val="00D50E28"/>
    <w:rsid w:val="00D54142"/>
    <w:rsid w:val="00D60F00"/>
    <w:rsid w:val="00D62AB0"/>
    <w:rsid w:val="00D62EA6"/>
    <w:rsid w:val="00D720B6"/>
    <w:rsid w:val="00D72AD9"/>
    <w:rsid w:val="00D74987"/>
    <w:rsid w:val="00D87B12"/>
    <w:rsid w:val="00D903EB"/>
    <w:rsid w:val="00DB000E"/>
    <w:rsid w:val="00DB150E"/>
    <w:rsid w:val="00DC007B"/>
    <w:rsid w:val="00DD0A12"/>
    <w:rsid w:val="00DD1997"/>
    <w:rsid w:val="00DD225F"/>
    <w:rsid w:val="00DD4F77"/>
    <w:rsid w:val="00DF30AF"/>
    <w:rsid w:val="00DF4100"/>
    <w:rsid w:val="00DF737A"/>
    <w:rsid w:val="00E00D60"/>
    <w:rsid w:val="00E02AF2"/>
    <w:rsid w:val="00E06C9B"/>
    <w:rsid w:val="00E06D06"/>
    <w:rsid w:val="00E07A4C"/>
    <w:rsid w:val="00E12E83"/>
    <w:rsid w:val="00E26B7F"/>
    <w:rsid w:val="00E303DB"/>
    <w:rsid w:val="00E452D9"/>
    <w:rsid w:val="00E454A5"/>
    <w:rsid w:val="00E45A6B"/>
    <w:rsid w:val="00E505F9"/>
    <w:rsid w:val="00E529C3"/>
    <w:rsid w:val="00E548AF"/>
    <w:rsid w:val="00E60B0F"/>
    <w:rsid w:val="00E618E4"/>
    <w:rsid w:val="00E6659E"/>
    <w:rsid w:val="00E6661F"/>
    <w:rsid w:val="00E6698E"/>
    <w:rsid w:val="00E77C5A"/>
    <w:rsid w:val="00E847D2"/>
    <w:rsid w:val="00E865FC"/>
    <w:rsid w:val="00E906B7"/>
    <w:rsid w:val="00EA29CE"/>
    <w:rsid w:val="00EA5198"/>
    <w:rsid w:val="00EA5420"/>
    <w:rsid w:val="00EA5675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D799C"/>
    <w:rsid w:val="00EE2A7A"/>
    <w:rsid w:val="00EE3F84"/>
    <w:rsid w:val="00EE5633"/>
    <w:rsid w:val="00EE6AF8"/>
    <w:rsid w:val="00EF4421"/>
    <w:rsid w:val="00EF572B"/>
    <w:rsid w:val="00EF5950"/>
    <w:rsid w:val="00F035BF"/>
    <w:rsid w:val="00F12DE4"/>
    <w:rsid w:val="00F16911"/>
    <w:rsid w:val="00F30733"/>
    <w:rsid w:val="00F32F00"/>
    <w:rsid w:val="00F34141"/>
    <w:rsid w:val="00F3433E"/>
    <w:rsid w:val="00F353D4"/>
    <w:rsid w:val="00F37A8C"/>
    <w:rsid w:val="00F42920"/>
    <w:rsid w:val="00F50791"/>
    <w:rsid w:val="00F5116E"/>
    <w:rsid w:val="00F52122"/>
    <w:rsid w:val="00F5283F"/>
    <w:rsid w:val="00F55594"/>
    <w:rsid w:val="00F56C72"/>
    <w:rsid w:val="00F706E1"/>
    <w:rsid w:val="00F71484"/>
    <w:rsid w:val="00F820D4"/>
    <w:rsid w:val="00F868A6"/>
    <w:rsid w:val="00F87803"/>
    <w:rsid w:val="00F906D8"/>
    <w:rsid w:val="00F9226D"/>
    <w:rsid w:val="00F9536A"/>
    <w:rsid w:val="00F9773F"/>
    <w:rsid w:val="00FA2D51"/>
    <w:rsid w:val="00FA3A2C"/>
    <w:rsid w:val="00FA7AA8"/>
    <w:rsid w:val="00FB0C64"/>
    <w:rsid w:val="00FB7997"/>
    <w:rsid w:val="00FC078C"/>
    <w:rsid w:val="00FE0519"/>
    <w:rsid w:val="00FE2145"/>
    <w:rsid w:val="00FE2FD9"/>
    <w:rsid w:val="00FE682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19E07320"/>
  <w15:docId w15:val="{58BE3768-7A79-47AE-848F-758DBEBFF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1525BE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2">
    <w:name w:val="heading 2"/>
    <w:basedOn w:val="a1"/>
    <w:next w:val="a1"/>
    <w:link w:val="23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9E69A0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9E69A0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4129A8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4129A8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9143C3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1">
    <w:name w:val="Заголовок2"/>
    <w:basedOn w:val="a2"/>
    <w:next w:val="a3"/>
    <w:link w:val="24"/>
    <w:qFormat/>
    <w:rsid w:val="009E69A0"/>
    <w:pPr>
      <w:keepNext/>
      <w:keepLines/>
      <w:numPr>
        <w:numId w:val="21"/>
      </w:numPr>
      <w:outlineLvl w:val="1"/>
    </w:pPr>
    <w:rPr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1"/>
    <w:rsid w:val="009E69A0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1">
    <w:name w:val="Заголовок3"/>
    <w:basedOn w:val="a2"/>
    <w:next w:val="a3"/>
    <w:link w:val="34"/>
    <w:autoRedefine/>
    <w:qFormat/>
    <w:rsid w:val="009143C3"/>
    <w:pPr>
      <w:keepNext/>
      <w:keepLines/>
      <w:numPr>
        <w:ilvl w:val="1"/>
        <w:numId w:val="21"/>
      </w:numPr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9143C3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customStyle="1" w:styleId="33">
    <w:name w:val="Заголовок 3 Знак"/>
    <w:basedOn w:val="a4"/>
    <w:link w:val="32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9143C3"/>
    <w:pPr>
      <w:keepLines/>
      <w:framePr w:hSpace="0" w:wrap="auto" w:vAnchor="margin" w:hAnchor="text" w:yAlign="inline"/>
      <w:spacing w:after="0"/>
      <w:jc w:val="center"/>
    </w:pPr>
    <w:rPr>
      <w:color w:val="auto"/>
      <w:sz w:val="22"/>
      <w:szCs w:val="36"/>
    </w:rPr>
  </w:style>
  <w:style w:type="character" w:customStyle="1" w:styleId="12">
    <w:name w:val="Заголовок1 Знак"/>
    <w:basedOn w:val="a9"/>
    <w:link w:val="11"/>
    <w:rsid w:val="009143C3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3">
    <w:name w:val="Заголовок 2 Знак"/>
    <w:basedOn w:val="a4"/>
    <w:link w:val="22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unhideWhenUsed/>
    <w:qFormat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16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17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BF3117"/>
  </w:style>
  <w:style w:type="paragraph" w:styleId="affffff3">
    <w:name w:val="header"/>
    <w:basedOn w:val="a1"/>
    <w:link w:val="affffff4"/>
    <w:uiPriority w:val="99"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2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2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9">
    <w:name w:val="Неразрешенное упоминание1"/>
    <w:basedOn w:val="a4"/>
    <w:uiPriority w:val="99"/>
    <w:semiHidden/>
    <w:unhideWhenUsed/>
    <w:rsid w:val="000053AF"/>
    <w:rPr>
      <w:color w:val="605E5C"/>
      <w:shd w:val="clear" w:color="auto" w:fill="E1DFDD"/>
    </w:rPr>
  </w:style>
  <w:style w:type="paragraph" w:customStyle="1" w:styleId="47">
    <w:name w:val="Заголовок4"/>
    <w:basedOn w:val="31"/>
    <w:next w:val="a3"/>
    <w:link w:val="48"/>
    <w:rsid w:val="00BC3CC1"/>
    <w:pPr>
      <w:ind w:left="567"/>
      <w:outlineLvl w:val="3"/>
    </w:pPr>
  </w:style>
  <w:style w:type="character" w:customStyle="1" w:styleId="48">
    <w:name w:val="Заголовок4 Знак"/>
    <w:basedOn w:val="34"/>
    <w:link w:val="47"/>
    <w:rsid w:val="00BC3CC1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3E6B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oleObject" Target="embeddings/oleObject2.bin"/><Relationship Id="rId42" Type="http://schemas.openxmlformats.org/officeDocument/2006/relationships/image" Target="media/image24.emf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16" Type="http://schemas.openxmlformats.org/officeDocument/2006/relationships/image" Target="media/image5.png"/><Relationship Id="rId11" Type="http://schemas.microsoft.com/office/2016/09/relationships/commentsIds" Target="commentsIds.xml"/><Relationship Id="rId32" Type="http://schemas.openxmlformats.org/officeDocument/2006/relationships/image" Target="media/image16.png"/><Relationship Id="rId37" Type="http://schemas.openxmlformats.org/officeDocument/2006/relationships/image" Target="media/image20.emf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oleObject" Target="embeddings/oleObject4.bin"/><Relationship Id="rId30" Type="http://schemas.openxmlformats.org/officeDocument/2006/relationships/image" Target="media/image15.emf"/><Relationship Id="rId35" Type="http://schemas.openxmlformats.org/officeDocument/2006/relationships/oleObject" Target="embeddings/oleObject7.bin"/><Relationship Id="rId43" Type="http://schemas.openxmlformats.org/officeDocument/2006/relationships/image" Target="media/image25.emf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1.jpe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oleObject" Target="embeddings/oleObject3.bin"/><Relationship Id="rId33" Type="http://schemas.openxmlformats.org/officeDocument/2006/relationships/image" Target="media/image17.png"/><Relationship Id="rId38" Type="http://schemas.openxmlformats.org/officeDocument/2006/relationships/oleObject" Target="embeddings/oleObject8.bin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9.emf"/><Relationship Id="rId41" Type="http://schemas.openxmlformats.org/officeDocument/2006/relationships/image" Target="media/image23.emf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image" Target="media/image14.emf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microsoft.com/office/2011/relationships/commentsExtended" Target="commentsExtended.xml"/><Relationship Id="rId31" Type="http://schemas.openxmlformats.org/officeDocument/2006/relationships/oleObject" Target="embeddings/oleObject6.bin"/><Relationship Id="rId44" Type="http://schemas.openxmlformats.org/officeDocument/2006/relationships/oleObject" Target="embeddings/oleObject9.bin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footer" Target="footer1.xml"/><Relationship Id="rId8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1.png"/><Relationship Id="rId34" Type="http://schemas.openxmlformats.org/officeDocument/2006/relationships/image" Target="media/image18.emf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Relationship Id="rId24" Type="http://schemas.openxmlformats.org/officeDocument/2006/relationships/image" Target="media/image12.emf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66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wnloads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9141F7F6A6429E9CA8E8E965233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59955-AF45-4D04-8951-FA6AB6961BB6}"/>
      </w:docPartPr>
      <w:docPartBody>
        <w:p w:rsidR="00F040BA" w:rsidRDefault="00F040BA" w:rsidP="00F040BA">
          <w:pPr>
            <w:pStyle w:val="B99141F7F6A6429E9CA8E8E96523326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AE57844540441ACA20F2E3E22803B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6D6D7-1202-4FC8-9496-846A370654AE}"/>
      </w:docPartPr>
      <w:docPartBody>
        <w:p w:rsidR="00F040BA" w:rsidRDefault="00F040BA" w:rsidP="00F040BA">
          <w:pPr>
            <w:pStyle w:val="FAE57844540441ACA20F2E3E22803B3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212BEE9FEE4BC38BE1FB2001C976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73A95-9E94-4E6F-BA05-81F5675BD152}"/>
      </w:docPartPr>
      <w:docPartBody>
        <w:p w:rsidR="0031307B" w:rsidRDefault="0031307B" w:rsidP="0031307B">
          <w:pPr>
            <w:pStyle w:val="87212BEE9FEE4BC38BE1FB2001C976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48C649950E4FA7ABB58082ADEB89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09175D-DF7D-4130-A30D-D71D30CC5DBB}"/>
      </w:docPartPr>
      <w:docPartBody>
        <w:p w:rsidR="00693B0B" w:rsidRDefault="00693B0B" w:rsidP="00693B0B">
          <w:pPr>
            <w:pStyle w:val="4F48C649950E4FA7ABB58082ADEB89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BFD8DC80724724B62670415A5CEF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232F54-8B6D-4674-8447-4EE3533D17F5}"/>
      </w:docPartPr>
      <w:docPartBody>
        <w:p w:rsidR="00693B0B" w:rsidRDefault="00693B0B" w:rsidP="00693B0B">
          <w:pPr>
            <w:pStyle w:val="94BFD8DC80724724B62670415A5CEFF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6FFB409E7C0424981CC0601D1F353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2649A8-D858-43F9-8E08-04230917B6FE}"/>
      </w:docPartPr>
      <w:docPartBody>
        <w:p w:rsidR="00693B0B" w:rsidRDefault="00693B0B" w:rsidP="00693B0B">
          <w:pPr>
            <w:pStyle w:val="A6FFB409E7C0424981CC0601D1F3538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CDB067AE1C443BBB1E05514450A0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8E15C8-AD57-4CAC-8ABE-7F801C7C3C42}"/>
      </w:docPartPr>
      <w:docPartBody>
        <w:p w:rsidR="00693B0B" w:rsidRDefault="00693B0B" w:rsidP="00693B0B">
          <w:pPr>
            <w:pStyle w:val="4CDB067AE1C443BBB1E05514450A090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D14507C49E4F8F8A8BEC63E1DBF4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93D23D-480D-454C-BB61-2CEE2EC4B360}"/>
      </w:docPartPr>
      <w:docPartBody>
        <w:p w:rsidR="00693B0B" w:rsidRDefault="00693B0B" w:rsidP="00693B0B">
          <w:pPr>
            <w:pStyle w:val="8BD14507C49E4F8F8A8BEC63E1DBF48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9AC1D4C1EE434D9931215314D710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F5D5DB-7D7E-40B5-B43D-990AA2948974}"/>
      </w:docPartPr>
      <w:docPartBody>
        <w:p w:rsidR="00693B0B" w:rsidRDefault="00693B0B" w:rsidP="00693B0B">
          <w:pPr>
            <w:pStyle w:val="C29AC1D4C1EE434D9931215314D7103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ED1A2D8EE14E7E97285AAA691217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7E96F-F648-48BC-A021-80C96BBFB905}"/>
      </w:docPartPr>
      <w:docPartBody>
        <w:p w:rsidR="00693B0B" w:rsidRDefault="00693B0B" w:rsidP="00693B0B">
          <w:pPr>
            <w:pStyle w:val="0BED1A2D8EE14E7E97285AAA6912176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49BA6A9246B42C59E75ED6863836E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5B613C-3A4E-4A77-84FB-0D0777211598}"/>
      </w:docPartPr>
      <w:docPartBody>
        <w:p w:rsidR="006C6138" w:rsidRDefault="00693B0B" w:rsidP="00693B0B">
          <w:pPr>
            <w:pStyle w:val="349BA6A9246B42C59E75ED6863836E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0E513AD4B844E79B3143D39162E49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5FD877-566F-442F-8802-648FDB7215EB}"/>
      </w:docPartPr>
      <w:docPartBody>
        <w:p w:rsidR="006C6138" w:rsidRDefault="006C6138" w:rsidP="006C6138">
          <w:pPr>
            <w:pStyle w:val="80E513AD4B844E79B3143D39162E49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07FA64B68EA41FA9309FA2761E245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0B1F48-B0C5-4E2D-B219-60ABCF9BC5AB}"/>
      </w:docPartPr>
      <w:docPartBody>
        <w:p w:rsidR="006C6138" w:rsidRDefault="006C6138" w:rsidP="006C6138">
          <w:pPr>
            <w:pStyle w:val="107FA64B68EA41FA9309FA2761E2456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99AB2D0FF634373B67E76C1ABF184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2D24B3-8F45-48ED-80A5-6B977C2BA081}"/>
      </w:docPartPr>
      <w:docPartBody>
        <w:p w:rsidR="00F802D2" w:rsidRDefault="00F802D2" w:rsidP="00F802D2">
          <w:pPr>
            <w:pStyle w:val="799AB2D0FF634373B67E76C1ABF18421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5FCC"/>
    <w:rsid w:val="00005A77"/>
    <w:rsid w:val="00113AAE"/>
    <w:rsid w:val="00146F15"/>
    <w:rsid w:val="001957AC"/>
    <w:rsid w:val="001D0331"/>
    <w:rsid w:val="0031307B"/>
    <w:rsid w:val="003647AA"/>
    <w:rsid w:val="003D085F"/>
    <w:rsid w:val="00420BB5"/>
    <w:rsid w:val="004B1D1B"/>
    <w:rsid w:val="00535FCC"/>
    <w:rsid w:val="005817F6"/>
    <w:rsid w:val="00583EF1"/>
    <w:rsid w:val="00631610"/>
    <w:rsid w:val="00693B0B"/>
    <w:rsid w:val="006B0536"/>
    <w:rsid w:val="006C6138"/>
    <w:rsid w:val="0077612E"/>
    <w:rsid w:val="00781730"/>
    <w:rsid w:val="00830C43"/>
    <w:rsid w:val="008D7C1A"/>
    <w:rsid w:val="00B13AD6"/>
    <w:rsid w:val="00BD7211"/>
    <w:rsid w:val="00C03ADF"/>
    <w:rsid w:val="00C81D6C"/>
    <w:rsid w:val="00D074C9"/>
    <w:rsid w:val="00F040BA"/>
    <w:rsid w:val="00F306EA"/>
    <w:rsid w:val="00F8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D7C1A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  <w:style w:type="paragraph" w:customStyle="1" w:styleId="F321B5C756064752B4D9C13B0287B568">
    <w:name w:val="F321B5C756064752B4D9C13B0287B568"/>
    <w:rsid w:val="00F040BA"/>
  </w:style>
  <w:style w:type="paragraph" w:customStyle="1" w:styleId="6C8C1BC631C940D1884C59A3E31CA99D">
    <w:name w:val="6C8C1BC631C940D1884C59A3E31CA99D"/>
    <w:rsid w:val="00F040BA"/>
  </w:style>
  <w:style w:type="paragraph" w:customStyle="1" w:styleId="B99141F7F6A6429E9CA8E8E965233267">
    <w:name w:val="B99141F7F6A6429E9CA8E8E965233267"/>
    <w:rsid w:val="00F040BA"/>
  </w:style>
  <w:style w:type="paragraph" w:customStyle="1" w:styleId="FAE57844540441ACA20F2E3E22803B3A">
    <w:name w:val="FAE57844540441ACA20F2E3E22803B3A"/>
    <w:rsid w:val="00F040BA"/>
  </w:style>
  <w:style w:type="paragraph" w:customStyle="1" w:styleId="5BB94CACCA7E4018B811AF12B6887156">
    <w:name w:val="5BB94CACCA7E4018B811AF12B6887156"/>
    <w:rsid w:val="00F040BA"/>
  </w:style>
  <w:style w:type="paragraph" w:customStyle="1" w:styleId="497EF2BFCCE8450AA7C4EE8357A4772C">
    <w:name w:val="497EF2BFCCE8450AA7C4EE8357A4772C"/>
    <w:rsid w:val="00F040BA"/>
  </w:style>
  <w:style w:type="paragraph" w:customStyle="1" w:styleId="87212BEE9FEE4BC38BE1FB2001C976C2">
    <w:name w:val="87212BEE9FEE4BC38BE1FB2001C976C2"/>
    <w:rsid w:val="0031307B"/>
  </w:style>
  <w:style w:type="paragraph" w:customStyle="1" w:styleId="A4FDDA42AD11468B966B39ECA72695DE">
    <w:name w:val="A4FDDA42AD11468B966B39ECA72695DE"/>
    <w:rsid w:val="0031307B"/>
  </w:style>
  <w:style w:type="paragraph" w:customStyle="1" w:styleId="FC42EAE039B74C3098716831BFE4A6C3">
    <w:name w:val="FC42EAE039B74C3098716831BFE4A6C3"/>
    <w:rsid w:val="0031307B"/>
  </w:style>
  <w:style w:type="paragraph" w:customStyle="1" w:styleId="156E6960C1E745E1B060B79E04B7A072">
    <w:name w:val="156E6960C1E745E1B060B79E04B7A072"/>
    <w:rsid w:val="0031307B"/>
  </w:style>
  <w:style w:type="paragraph" w:customStyle="1" w:styleId="9480D9E0FFC74175B6381A94358666A7">
    <w:name w:val="9480D9E0FFC74175B6381A94358666A7"/>
    <w:rsid w:val="00693B0B"/>
  </w:style>
  <w:style w:type="paragraph" w:customStyle="1" w:styleId="4F48C649950E4FA7ABB58082ADEB89B4">
    <w:name w:val="4F48C649950E4FA7ABB58082ADEB89B4"/>
    <w:rsid w:val="00693B0B"/>
  </w:style>
  <w:style w:type="paragraph" w:customStyle="1" w:styleId="94BFD8DC80724724B62670415A5CEFFB">
    <w:name w:val="94BFD8DC80724724B62670415A5CEFFB"/>
    <w:rsid w:val="00693B0B"/>
  </w:style>
  <w:style w:type="paragraph" w:customStyle="1" w:styleId="A6FFB409E7C0424981CC0601D1F35385">
    <w:name w:val="A6FFB409E7C0424981CC0601D1F35385"/>
    <w:rsid w:val="00693B0B"/>
  </w:style>
  <w:style w:type="paragraph" w:customStyle="1" w:styleId="5F7B7EDD22384A3FA2375F521FD32B05">
    <w:name w:val="5F7B7EDD22384A3FA2375F521FD32B05"/>
    <w:rsid w:val="00693B0B"/>
  </w:style>
  <w:style w:type="paragraph" w:customStyle="1" w:styleId="07D3A65827AF4A52A6EF1D51E55F82EC">
    <w:name w:val="07D3A65827AF4A52A6EF1D51E55F82EC"/>
    <w:rsid w:val="00693B0B"/>
  </w:style>
  <w:style w:type="paragraph" w:customStyle="1" w:styleId="4CDB067AE1C443BBB1E05514450A0905">
    <w:name w:val="4CDB067AE1C443BBB1E05514450A0905"/>
    <w:rsid w:val="00693B0B"/>
  </w:style>
  <w:style w:type="paragraph" w:customStyle="1" w:styleId="AF3D0062BB1148A6AE0917C2BCEC02BE">
    <w:name w:val="AF3D0062BB1148A6AE0917C2BCEC02BE"/>
    <w:rsid w:val="00693B0B"/>
  </w:style>
  <w:style w:type="paragraph" w:customStyle="1" w:styleId="5767641A16964D65A88374A339E5DC10">
    <w:name w:val="5767641A16964D65A88374A339E5DC10"/>
    <w:rsid w:val="00693B0B"/>
  </w:style>
  <w:style w:type="paragraph" w:customStyle="1" w:styleId="8E1F11EEA0E14BAC99CA89EB5F8349C3">
    <w:name w:val="8E1F11EEA0E14BAC99CA89EB5F8349C3"/>
    <w:rsid w:val="00693B0B"/>
  </w:style>
  <w:style w:type="paragraph" w:customStyle="1" w:styleId="8BD14507C49E4F8F8A8BEC63E1DBF48D">
    <w:name w:val="8BD14507C49E4F8F8A8BEC63E1DBF48D"/>
    <w:rsid w:val="00693B0B"/>
  </w:style>
  <w:style w:type="paragraph" w:customStyle="1" w:styleId="C29AC1D4C1EE434D9931215314D71031">
    <w:name w:val="C29AC1D4C1EE434D9931215314D71031"/>
    <w:rsid w:val="00693B0B"/>
  </w:style>
  <w:style w:type="paragraph" w:customStyle="1" w:styleId="0BED1A2D8EE14E7E97285AAA69121761">
    <w:name w:val="0BED1A2D8EE14E7E97285AAA69121761"/>
    <w:rsid w:val="00693B0B"/>
  </w:style>
  <w:style w:type="paragraph" w:customStyle="1" w:styleId="349BA6A9246B42C59E75ED6863836E6E">
    <w:name w:val="349BA6A9246B42C59E75ED6863836E6E"/>
    <w:rsid w:val="00693B0B"/>
  </w:style>
  <w:style w:type="paragraph" w:customStyle="1" w:styleId="80E513AD4B844E79B3143D39162E49CB">
    <w:name w:val="80E513AD4B844E79B3143D39162E49CB"/>
    <w:rsid w:val="006C6138"/>
  </w:style>
  <w:style w:type="paragraph" w:customStyle="1" w:styleId="107FA64B68EA41FA9309FA2761E2456B">
    <w:name w:val="107FA64B68EA41FA9309FA2761E2456B"/>
    <w:rsid w:val="006C6138"/>
  </w:style>
  <w:style w:type="paragraph" w:customStyle="1" w:styleId="799AB2D0FF634373B67E76C1ABF18421">
    <w:name w:val="799AB2D0FF634373B67E76C1ABF18421"/>
    <w:rsid w:val="00F802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BDD7C57-9E5F-4514-AE7D-794B41EA0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</Template>
  <TotalTime>65</TotalTime>
  <Pages>48</Pages>
  <Words>75735</Words>
  <Characters>431692</Characters>
  <Application>Microsoft Office Word</Application>
  <DocSecurity>0</DocSecurity>
  <Lines>3597</Lines>
  <Paragraphs>1012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506415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cp:lastModifiedBy>STRANGER</cp:lastModifiedBy>
  <cp:revision>22</cp:revision>
  <cp:lastPrinted>2023-05-18T07:39:00Z</cp:lastPrinted>
  <dcterms:created xsi:type="dcterms:W3CDTF">2023-05-26T10:53:00Z</dcterms:created>
  <dcterms:modified xsi:type="dcterms:W3CDTF">2023-05-26T17:18:00Z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6">
    <vt:lpwstr>False</vt:lpwstr>
  </property>
  <property fmtid="{D5CDD505-2E9C-101B-9397-08002B2CF9AE}" pid="12" name="CitaviDocumentProperty_1">
    <vt:lpwstr>6.15.2.0</vt:lpwstr>
  </property>
  <property fmtid="{D5CDD505-2E9C-101B-9397-08002B2CF9AE}" pid="13" name="CitaviDocumentProperty_8">
    <vt:lpwstr>D:\Programs\Citavi\User files\Projects\Course\Course.ctv6</vt:lpwstr>
  </property>
</Properties>
</file>