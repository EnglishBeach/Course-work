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p w14:paraId="29ADF4CC" w14:textId="5C306BF4" w:rsidR="00441670" w:rsidRPr="00782C96" w:rsidRDefault="00373AD7" w:rsidP="00D87B12">
      <w:pPr>
        <w:pStyle w:val="11"/>
      </w:pPr>
      <w:bookmarkStart w:id="1" w:name="_Hlk134743938"/>
      <w:bookmarkEnd w:id="0"/>
      <w:r w:rsidRPr="00782C96">
        <w:rPr>
          <w:rFonts w:hint="eastAsia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2"/>
      <w:r>
        <w:t xml:space="preserve">высокой скоростью </w:t>
      </w:r>
      <w:r w:rsidR="00081494">
        <w:t>и с высокими степенями конверсии мономера</w:t>
      </w:r>
      <w:commentRangeEnd w:id="2"/>
      <w:r w:rsidR="00081494">
        <w:rPr>
          <w:rStyle w:val="afc"/>
          <w:rFonts w:eastAsia="SimSun" w:cstheme="minorBidi"/>
          <w:color w:val="auto"/>
          <w:lang w:eastAsia="en-US"/>
        </w:rPr>
        <w:commentReference w:id="2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3"/>
      <w:r w:rsidR="00B65979" w:rsidRPr="00F37A8C">
        <w:t xml:space="preserve"> дает воспроизводимые результаты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B65979" w:rsidRPr="00F37A8C">
        <w:t xml:space="preserve">. Однако у него есть и недостатки, такие как </w:t>
      </w:r>
      <w:commentRangeStart w:id="4"/>
      <w:r w:rsidR="00081494">
        <w:t>необходимость точного</w:t>
      </w:r>
      <w:r w:rsidR="00B65979" w:rsidRPr="00F37A8C">
        <w:t xml:space="preserve"> 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5"/>
      <w:r w:rsidR="009022A5">
        <w:t>рассчитанные свойства</w:t>
      </w:r>
      <w:r>
        <w:t xml:space="preserve"> </w:t>
      </w:r>
      <w:commentRangeEnd w:id="5"/>
      <w:r w:rsidR="009022A5">
        <w:rPr>
          <w:rStyle w:val="afc"/>
          <w:rFonts w:eastAsia="SimSun" w:cstheme="minorBidi"/>
          <w:color w:val="auto"/>
          <w:lang w:eastAsia="en-US"/>
        </w:rPr>
        <w:commentReference w:id="5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23FBD8D2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 w:rsidR="000053AF">
            <w:fldChar w:fldCharType="separate"/>
          </w:r>
          <w:hyperlink r:id="rId11" w:tooltip="Decker, C. The use of UV irradiation in polymerization / C. Decker // Polymer International. – 1998. – Т.45, №2. – C.133–141." w:history="1">
            <w:r w:rsidR="00301230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r:id="rId12" w:tooltip="Chemistry &amp; technology of UV &amp; EB formulation for coatings, inks and paints / P.K.T. Oldring, N.S. Allen, K.K. Dietliker [и др.], 1991." w:history="1">
            <w:r w:rsidR="00301230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3VDE0OjU5OjA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r:id="rId13" w:tooltip="Lasers and Photopolymers / C. Carre, C. Decker, J.P. Fouassier, D.J. Lougnot // Laser Chemistry. – 1990. – Т.10, №5-6. – C.349–366." w:history="1">
            <w:r w:rsidR="00301230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zLTA1LTE3VDE0OjU5OjA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0053AF">
            <w:fldChar w:fldCharType="separate"/>
          </w:r>
          <w:hyperlink r:id="rId14" w:tooltip="Pappas, S.P. Radiation curing / S.P. Pappas, 1992." w:history="1">
            <w:r w:rsidR="00301230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965194">
            <w:fldChar w:fldCharType="separate"/>
          </w:r>
          <w:hyperlink r:id="rId15" w:tooltip="Kloosterboer, J.G. / J.G. Kloosterboer // Adv. Polym. Sci. – 1988. – Т.84." w:history="1">
            <w:r w:rsidR="00301230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965194">
            <w:fldChar w:fldCharType="separate"/>
          </w:r>
          <w:hyperlink r:id="rId16" w:tooltip="Decker, C. / C. Decker // Progr. Polym. Sci. – 1996. – Т.21. – C.593." w:history="1">
            <w:r w:rsidR="00301230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My0wNS0xN1QxNDo1OTow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965194">
            <w:fldChar w:fldCharType="separate"/>
          </w:r>
          <w:hyperlink r:id="rId17" w:tooltip="Decker, C. Macromol. Sci / C. Decker, D. Decker // Pure Appl. Chem. – 1997. – Т.34. – C.605." w:history="1">
            <w:r w:rsidR="00301230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6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6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My0wNS0xN1QxNDo1OTow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965194">
            <w:fldChar w:fldCharType="separate"/>
          </w:r>
          <w:hyperlink r:id="rId18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301230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7"/>
      <w:r>
        <w:t>полимеризации</w:t>
      </w:r>
      <w:commentRangeEnd w:id="7"/>
      <w:r>
        <w:rPr>
          <w:rStyle w:val="afc"/>
          <w:rFonts w:eastAsia="SimSun" w:cstheme="minorBidi"/>
          <w:color w:val="auto"/>
          <w:lang w:eastAsia="en-US"/>
        </w:rPr>
        <w:commentReference w:id="7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661BB41F" w:rsidR="00965194" w:rsidRDefault="00BB3F1E" w:rsidP="00965194">
      <w:pPr>
        <w:pStyle w:val="a3"/>
      </w:pPr>
      <w:commentRangeStart w:id="8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8"/>
      <w:r w:rsidR="00970DA6">
        <w:rPr>
          <w:rStyle w:val="afc"/>
          <w:rFonts w:eastAsia="SimSun" w:cstheme="minorBidi"/>
          <w:color w:val="auto"/>
          <w:lang w:eastAsia="en-US"/>
        </w:rPr>
        <w:commentReference w:id="8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My0wNS0xN1QxNDo1OTowNC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 w:rsidR="00157670">
            <w:fldChar w:fldCharType="separate"/>
          </w:r>
          <w:hyperlink r:id="rId19" w:tooltip="Шурыгина, М.П. Механизм фотовосстановления орто-хинонов / М.П. Шурыгина, В.К. Черкасов. – 2006. – ." w:history="1">
            <w:r w:rsidR="00301230">
              <w:t>[9</w:t>
            </w:r>
          </w:hyperlink>
          <w:hyperlink r:id="rId2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301230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9"/>
      <w:r w:rsidR="006C2616">
        <w:t xml:space="preserve">без учета диффузионных </w:t>
      </w:r>
      <w:commentRangeEnd w:id="9"/>
      <w:r w:rsidR="006C2616">
        <w:rPr>
          <w:rStyle w:val="afc"/>
          <w:rFonts w:eastAsia="SimSun" w:cstheme="minorBidi"/>
          <w:color w:val="auto"/>
          <w:lang w:eastAsia="en-US"/>
        </w:rPr>
        <w:commentReference w:id="9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0" w:name="_Hlk134744030"/>
      <w:bookmarkEnd w:id="1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1" w:name="_Hlk134744164"/>
      <w:r>
        <w:t>Описание химических реакций</w:t>
      </w:r>
    </w:p>
    <w:p w14:paraId="409475A8" w14:textId="4C3A83AF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877B6A">
        <w:t>(</w:t>
      </w:r>
      <w:r w:rsidR="00877B6A">
        <w:rPr>
          <w:noProof/>
        </w:rPr>
        <w:t>1</w:t>
      </w:r>
      <w:r w:rsidR="00877B6A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My0wNS0xN1QxNDo1OTow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 w:rsidR="00157670">
            <w:fldChar w:fldCharType="separate"/>
          </w:r>
          <w:hyperlink r:id="rId21" w:tooltip="El'tsov, A.V. Photoinitiation of the Reactions of Quinones / A.V. El'tsov, O.P. Studzinskii, V.M. Grebenkina // Russian Chemical Reviews. – 1977. – Т.…" w:history="1">
            <w:r w:rsidR="00301230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F9226D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656BC18A" w:rsidR="00841974" w:rsidRDefault="00841974" w:rsidP="00FE0519">
            <w:pPr>
              <w:pStyle w:val="a3"/>
              <w:jc w:val="center"/>
            </w:pPr>
            <w:bookmarkStart w:id="12" w:name="_Ref135115514"/>
            <w:bookmarkStart w:id="13" w:name="_Ref114479140"/>
            <w:r>
              <w:t>(</w:t>
            </w:r>
            <w:fldSimple w:instr=" SEQ Формула \*ARABIC  \r 1 ">
              <w:r w:rsidR="00877B6A">
                <w:rPr>
                  <w:noProof/>
                </w:rPr>
                <w:t>1</w:t>
              </w:r>
            </w:fldSimple>
            <w:bookmarkEnd w:id="12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4" w:name="_Hlk134744241"/>
      <w:bookmarkEnd w:id="11"/>
      <w:r>
        <w:t>Фотосенсибилизация</w:t>
      </w:r>
    </w:p>
    <w:p w14:paraId="42549D62" w14:textId="7989FBDF" w:rsidR="009E414C" w:rsidRDefault="00157670" w:rsidP="00F9226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877B6A">
        <w:t xml:space="preserve">Схема </w:t>
      </w:r>
      <w:r w:rsidR="00877B6A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ZmFsc2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3VDE0OjU5OjA0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r:id="rId22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301230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1QxNDo1OTow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r:id="rId23" w:tooltip="Calvert, J.G. Photochemistry / J.G. Calvert, J.N. Pitts. – New York, N.Y.: Wiley, 1966. – 899 c." w:history="1">
            <w:r w:rsidR="00301230">
              <w:t>[12]</w:t>
            </w:r>
          </w:hyperlink>
          <w:r w:rsidR="00584E60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My0wNS0xN1QxNDo1OTow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584E60">
            <w:fldChar w:fldCharType="separate"/>
          </w:r>
          <w:hyperlink r:id="rId24" w:tooltip="Carapllucci, P.A. Photoreduction of 9,10-phenantrenquinone / P.A. Carapllucci, H.P. Wolf, W. K. // J. Amer. Chem. Soc. – 1969. – Т.91. – C.4635–4639." w:history="1">
            <w:r w:rsidR="00301230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NDo1OTowN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r:id="rId25" w:tooltip="Rathore, R. Direct observation and structural characterization of the encounter complex in bimolecular electron transfers with photoactivated acceptor…" w:history="1">
            <w:r w:rsidR="00301230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="00584E60">
            <w:fldChar w:fldCharType="separate"/>
          </w:r>
          <w:hyperlink r:id="rId26" w:tooltip="Беккер, Г. Введение в фотохимию органических соединений / Г. Беккер. – Ленинград: Химия, 1976." w:history="1">
            <w:r w:rsidR="00301230">
              <w:t>[15]</w:t>
            </w:r>
          </w:hyperlink>
          <w:r w:rsidR="00584E60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Ew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xNl0ifV19LCJUYWciOiJDaXRhdmlQbGFjZWhvbGRlciMxMGNjOWFmZC0xMTkxLTQ0ZmQtOTkyZi1kNzE1YTIwZjMwNTgiLCJUZXh0IjoiWzE2XSIsIldBSVZlcnNpb24iOiI2LjE1LjIuMCJ9}</w:instrText>
          </w:r>
          <w:r w:rsidR="009E414C">
            <w:fldChar w:fldCharType="separate"/>
          </w:r>
          <w:hyperlink r:id="rId27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301230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 w:rsidR="00F035BF">
            <w:fldChar w:fldCharType="separate"/>
          </w:r>
          <w:hyperlink r:id="rId28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 w:rsidR="00F9226D">
            <w:fldChar w:fldCharType="separate"/>
          </w:r>
          <w:hyperlink r:id="rId29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5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вместо этого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15"/>
      <w:r w:rsidR="00BE18A4">
        <w:rPr>
          <w:rStyle w:val="afc"/>
          <w:rFonts w:eastAsia="SimSun" w:cstheme="minorBidi"/>
          <w:color w:val="auto"/>
          <w:lang w:eastAsia="en-US"/>
        </w:rPr>
        <w:commentReference w:id="15"/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0E631E96" w:rsidR="00877B6A" w:rsidRPr="004E4165" w:rsidRDefault="00877B6A" w:rsidP="00877B6A">
                              <w:pPr>
                                <w:pStyle w:val="af4"/>
                                <w:jc w:val="left"/>
                              </w:pPr>
                              <w:bookmarkStart w:id="16" w:name="_Ref134792185"/>
                              <w:bookmarkStart w:id="17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6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0E631E96" w:rsidR="00877B6A" w:rsidRPr="004E4165" w:rsidRDefault="00877B6A" w:rsidP="00877B6A">
                        <w:pPr>
                          <w:pStyle w:val="af4"/>
                          <w:jc w:val="left"/>
                        </w:pPr>
                        <w:bookmarkStart w:id="18" w:name="_Ref134792185"/>
                        <w:bookmarkStart w:id="19" w:name="_Ref13479218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18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1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0" w:name="_Hlk134744485"/>
      <w:bookmarkEnd w:id="10"/>
      <w:bookmarkEnd w:id="14"/>
      <w:r>
        <w:t>Фотовосстановление</w:t>
      </w:r>
    </w:p>
    <w:p w14:paraId="62F5E972" w14:textId="613A11D7" w:rsidR="00501C26" w:rsidRDefault="004B3E26" w:rsidP="00501C26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97363D">
        <w:t xml:space="preserve">. Оно </w:t>
      </w:r>
      <w:r w:rsidR="00CD36C3">
        <w:t xml:space="preserve">происходит за счет реакции отрыва водорода от молекул 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35319E" w:rsidRPr="0035319E">
        <w:rPr>
          <w:iCs/>
        </w:rPr>
        <w:t xml:space="preserve"> (</w:t>
      </w:r>
      <w:r>
        <w:rPr>
          <w:iCs/>
        </w:rPr>
        <w:t xml:space="preserve">где </w:t>
      </w:r>
      <w:r w:rsidR="0035319E">
        <w:rPr>
          <w:iCs/>
          <w:lang w:val="en-US"/>
        </w:rPr>
        <w:t>Q</w:t>
      </w:r>
      <w:r w:rsidR="0035319E" w:rsidRPr="0035319E">
        <w:rPr>
          <w:iCs/>
        </w:rPr>
        <w:t xml:space="preserve"> – </w:t>
      </w:r>
      <w:r w:rsidR="00AA6B8F">
        <w:rPr>
          <w:iCs/>
        </w:rPr>
        <w:t>орто-</w:t>
      </w:r>
      <w:r w:rsidR="0035319E">
        <w:rPr>
          <w:iCs/>
        </w:rPr>
        <w:t>хинон)</w:t>
      </w:r>
      <w:r w:rsidR="002D37FE">
        <w:rPr>
          <w:iCs/>
        </w:rPr>
        <w:t xml:space="preserve"> </w:t>
      </w:r>
      <w:r w:rsidR="002D37FE">
        <w:fldChar w:fldCharType="begin"/>
      </w:r>
      <w:r w:rsidR="002D37FE">
        <w:instrText xml:space="preserve"> REF _Ref135206354 \h </w:instrText>
      </w:r>
      <w:r w:rsidR="002D37FE">
        <w:fldChar w:fldCharType="separate"/>
      </w:r>
      <w:r w:rsidR="00877B6A">
        <w:t xml:space="preserve">Схема </w:t>
      </w:r>
      <w:r w:rsidR="00877B6A">
        <w:rPr>
          <w:noProof/>
        </w:rPr>
        <w:t>4</w:t>
      </w:r>
      <w:r w:rsidR="002D37FE">
        <w:fldChar w:fldCharType="end"/>
      </w:r>
      <w:r w:rsidR="002D37FE">
        <w:t xml:space="preserve">, в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 w:rsidR="00CD36C3" w:rsidRPr="00F113BC">
        <w:t>.</w:t>
      </w:r>
      <w:r w:rsidR="00CD36C3">
        <w:t xml:space="preserve"> </w:t>
      </w:r>
    </w:p>
    <w:p w14:paraId="0F09AEC8" w14:textId="77777777" w:rsidR="00501C26" w:rsidRDefault="00501C26" w:rsidP="00501C2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5AB5E35" wp14:editId="56B52ABF">
                <wp:extent cx="5798184" cy="1207476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4" cy="1207476"/>
                          <a:chOff x="0" y="2"/>
                          <a:chExt cx="7017034" cy="1461281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" b="65389"/>
                          <a:stretch/>
                        </pic:blipFill>
                        <pic:spPr>
                          <a:xfrm>
                            <a:off x="0" y="2"/>
                            <a:ext cx="6832133" cy="1262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184434" y="1214846"/>
                            <a:ext cx="6832600" cy="2464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A7E8F" w14:textId="128C4182" w:rsidR="00877B6A" w:rsidRPr="00E43886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Механизм фотовосстановления о-хинонов аминами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B5E35" id="Группа 27" o:spid="_x0000_s1029" style="width:456.55pt;height:95.1pt;mso-position-horizontal-relative:char;mso-position-vertical-relative:line" coordorigin="" coordsize="70170,1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">
                <v:shape id="Рисунок 28" o:spid="_x0000_s1030" type="#_x0000_t75" style="position:absolute;width:68321;height:12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">
                  <v:imagedata r:id="rId33" o:title="" cropbottom="42853f" cropleft="1f" cropright="3f"/>
                </v:shape>
                <v:shape id="Надпись 29" o:spid="_x0000_s1031" type="#_x0000_t202" style="position:absolute;left:1844;top:12148;width:683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159A7E8F" w14:textId="128C4182" w:rsidR="00877B6A" w:rsidRPr="00E43886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Механизм фотовосстановления о-хинонов аминами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EFA4C2" w14:textId="792E0081" w:rsidR="00A17616" w:rsidRDefault="00A17616" w:rsidP="00501C26">
      <w:pPr>
        <w:pStyle w:val="a2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5A352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U3RhcnQiOjMsIlJlZmVyZW5jZUlkIjoiMzY3ZTY3YjMtZDNjMS00ZGJhLWI4ZDEtZDYzMjNkMTNlYzg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Z29yIiwiTGFzdE5hbWUiOiJLaHVkeWFrb3YiLCJNaWRkbGVOYW1lIjoiVi4iLCJQcm90ZWN0ZWQiOmZhbHNlLCJTZXgiOjIsIkNyZWF0ZWRCeSI6Il9IT01FIiwiQ3JlYXRlZE9uIjoiMjAyMy0wNS0xNlQwNDoyODo0MiIsIk1vZGlmaWVkQnkiOiJfSE9NRSIsIklkIjoiZDMwYjE0NDYtZGIwZS00YWJhLTgwNTktNGJhYWJhYzlkODUxIiwiTW9kaWZpZWRPbiI6IjIwMjMtMDUtMTZUMDQ6Mjg6NDI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JpYlRlWEtleSI6IktodWR5YWtvdi4xOTc1IiwiQ2l0YXRpb25LZXlVcGRhdGVUeXBlIjowLCJDb2xsYWJvcmF0b3JzIjpbXSwiRG9pIjoiMTAuMTA3MC9SQzE5NzV2MDQ0bjEwQUJFSDAwMjM3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MtMDUtMTdUMTQ6NTc6NDY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2l0YXRpb25LZXlVcGRhdGVUeXBlIjowLCJDb2xsYWJvcmF0b3JzIjpbXSwiRG9pIjoiMTAuMTAxNi9TMDAzMi0zODYxKDAzKTAwNTY4LTg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zLTA1LTE3VDE0OjU5OjEy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Uxlbmd0a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U2h1bmljaGkiLCJMYXN0TmFtZSI6IkZ1a3V6dW1pIiwiUHJvdGVjdGVkIjpmYWxzZSwiU2V4IjowLCJDcmVhdGVkQnkiOiJfSE9NRSIsIkNyZWF0ZWRPbiI6IjIwMjMtMDUtMTdUMTI6MDA6MzRaIiwiTW9kaWZpZWRCeSI6Il9IT01FIiwiSWQiOiI5NzVhNjY4Ny01NmYzLTRiOTgtYmU4MS03MThlZTY1MTlhNGQiLCJNb2RpZmllZE9uIjoiMjAyMy0wNS0xN1QxMjowMDozNFo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RaIiwiTW9kaWZpZWRCeSI6Il9IT01FIiwiSWQiOiJjODJmZDRhMC02YWMzLTQyMzctYjY3MC04ODNiNjY1ODU2YTEiLCJNb2RpZmllZE9uIjoiMjAyMy0wNS0xN1QxMjowMDozNFo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FoiLCJNb2RpZmllZEJ5IjoiX0hPTUUiLCJJZCI6ImNhM2IxNTNiLTVhNzAtNDkwOC04YTkxLTI2OGNmMTBjYzkwMCIsIk1vZGlmaWVkT24iOiIyMDIzLTA1LTE3VDEyOjAwOjM0Wi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WiIsIk1vZGlmaWVkQnkiOiJfSE9NRSIsIklkIjoiYzQzYjA3YzItYTAyOC00ZmFiLWJmZGUtNzRhYTQ5Mjc5ZmM3IiwiTW9kaWZpZWRPbiI6IjIwMjMtMDUtMTdUMTI6MDA6MzRa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WiIsIk1vZGlmaWVkQnkiOiJfSE9NRSIsIklkIjoiZWY1YmE1NTMtMDFlYi00OWFiLWI3YTAtY2E3OTI4ZWMwZGFjIiwiTW9kaWZpZWRPbiI6IjIwMjMtMDUtMTdUMTI6MDA6MzRa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FoiLCJNb2RpZmllZEJ5IjoiX0hPTUUiLCJJZCI6IjdmNTA5YWY3LWNhNWEtNDA1OC1iMDc4LWUwZjllNTc2ZTYyMiIsIk1vZGlmaWVkT24iOiIyMDIzLTA1LTE3VDEyOjAwOjM0Wi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FoiLCJNb2RpZmllZEJ5IjoiX0hPTUUiLCJJZCI6IjMwZDc2OTEzLTAxMTItNGY3Yy1hNzczLTgwMDliY2ZlN2NhNyIsIk1vZGlmaWVkT24iOiIyMDIzLTA1LTE3VDEyOjAwOjM0Wi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FoiLCJNb2RpZmllZEJ5IjoiX0hPTUUiLCJJZCI6ImE1ZjVlZjljLTVmZmUtNGQwNi1iNThlLTc0ZDVkOGU0MGUzOSIsIk1vZGlmaWVkT24iOiIyMDIzLTA1LTE3VDEyOjAwOjM0Wi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CaWJUZVhLZXkiOiIuMTk4N2Ii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dUMTQ6NTk6MDQ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r:id="rId34" w:tooltip="Photochemical Reactions of Coenzyme PQQ (Pyrroloquinolinequinone) and Analogues with Benzyl Alcohol Derivatives via Photoinduced Electron Transfer / S…" w:history="1">
            <w:r w:rsidR="00301230">
              <w:t>[17</w:t>
            </w:r>
          </w:hyperlink>
          <w:hyperlink r:id="rId35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301230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1"/>
      <w:r w:rsidR="005A3526">
        <w:t>принята</w:t>
      </w:r>
      <w:commentRangeEnd w:id="21"/>
      <w:r w:rsidR="007500A8">
        <w:rPr>
          <w:rStyle w:val="afc"/>
          <w:rFonts w:eastAsia="SimSun" w:cstheme="minorBidi"/>
          <w:color w:val="auto"/>
          <w:lang w:eastAsia="en-US"/>
        </w:rPr>
        <w:commentReference w:id="21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877B6A">
        <w:t xml:space="preserve">Схема </w:t>
      </w:r>
      <w:r w:rsidR="00877B6A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MtMDUtMTdUMTQ6NTk6MD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DaXRhdGlvbktleSI6IkFyaTcyIiwiQ2l0YXRpb25LZXlVcGRhdGVUeXBlIjoxLCJDb2xsYWJvcmF0b3JzIjpbXSwiRGF0ZSI6IjE5NzIiLCJEb2kiOiIxMC4xMjQ2L2Jjc2ouNDUuMjQzMy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yNDYvYmNzai40NS4yNDMzIiwiVXJpU3RyaW5nIjoiaHR0cHM6Ly9kb2kub3JnLzEwLjEyNDYvYmNzai40NS4yNDM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cmVmIjoiOCJ9fSx7IiRpZCI6IjMxIiwiJHR5cGUiOiJTd2lzc0FjYWRlbWljLkNpdGF2aS5QZXJzb24sIFN3aXNzQWNhZGVtaWMuQ2l0YXZpIiwiRmlyc3ROYW1lIjoi0JQu0J0uIiwiTGFzdE5hbWUiOiLQqNC40LPQvtGA0LjQvSIsIlByb3RlY3RlZCI6ZmFsc2UsIlNleCI6MCwiQ3JlYXRlZEJ5IjoiX0hPTUUiLCJDcmVhdGVkT24iOiIyMDIzLTA1LTE0VDE3OjEzOjQxIiwiTW9kaWZpZWRCeSI6Il9IT01FIiwiSWQiOiI3YTA1YWUxMS1hM2E3LTQ4YzctOTM5ZS00ZDI3ZDE5ZGVhN2UiLCJNb2RpZmllZE9uIjoiMjAyMy0wNS0xNFQxNzoxMzo0MSIsIlByb2plY3QiOnsiJHJlZiI6IjgifX1dLCJCaWJUZVhLZXkiOiIuMTk3MiI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E0OjU5OjA0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r:id="rId36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301230">
              <w:t>[16</w:t>
            </w:r>
          </w:hyperlink>
          <w:hyperlink r:id="rId37" w:tooltip="Bruce, J.M. Light-induced and related reactions of quinones. Part I. The mechanism of formation of acetylquinol from 1,4-benzoquinone and acetaldehyde…" w:history="1">
            <w:r w:rsidR="00301230">
              <w:t>, 21</w:t>
            </w:r>
          </w:hyperlink>
          <w:hyperlink r:id="rId38" w:tooltip="Arimitsu, S. Photochemical Reactions of p -Benzoquinone Complexes with Aromatic Molecules / S. Arimitsu, H. Tsubomura // Bulletin of the Chemical Soci…" w:history="1">
            <w:r w:rsidR="00301230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N1QxNToyMjoyO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r:id="rId39" w:tooltip="Devadoss, C. Picosecond and nanosecond studies of the photoreduction of benzophenone by N,N-diethylaniline and triethylamine / C. Devadoss, R.W. Fesse…" w:history="1">
            <w:r w:rsidR="00301230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dUMTQ6NTk6MDQiLCJQcm9qZWN0Ijp7IiRyZWYiOiI4In19LCJVc2VOdW1iZXJpbmdUeXBlT2ZQYXJlbnREb2N1bWVudCI6ZmFsc2V9LHsiJGlkIjoiMTYiLCIkdHlwZSI6IlN3aXNzQWNhZGVtaWMuQ2l0YXZpLkNpdGF0aW9ucy5Xb3JkUGxhY2Vob2xkZXJFbnRyeSwgU3dpc3NBY2FkZW1pYy5DaXRhdmkiLCJJZCI6ImFjOTI2MTE0LTFlMzMtNGQ5Zi1hMWE3LTJiN2RhNzBhMDczYyIsIlJhbmdlU3RhcnQiOjMsIlJhbmdlTGVuZ3RoIjo1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JpYlRlWEtleSI6IlBldGVycy4i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yNS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1QxNDo1OTowNCIsIlByb2plY3QiOnsiJHJlZiI6IjgifX0sIlVzZU51bWJlcmluZ1R5cGVPZlBhcmVudERvY3VtZW50IjpmYWxzZX1dLCJGb3JtYXR0ZWRUZXh0Ijp7IiRpZCI6IjI2IiwiQ291bnQiOjEsIlRleHRVbml0cyI6W3siJGlkIjoiMjciLCJGb250U3R5bGUiOnsiJGlkIjoiMjgiLCJOZXV0cmFsIjp0cnVlfSwiUmVhZGluZ09yZGVyIjoxLCJUZXh0IjoiWzI0LCAyNV0ifV19LCJUYWciOiJDaXRhdmlQbGFjZWhvbGRlciNmMzJiM2EyMS05MjdkLTRiY2EtOWZlNy04ZDU1MTQyZDI4NDQiLCJUZXh0IjoiWzI0LCAyNV0iLCJXQUlWZXJzaW9uIjoiNi4xNS4yLjAifQ==}</w:instrText>
          </w:r>
          <w:r w:rsidR="00DF737A">
            <w:fldChar w:fldCharType="separate"/>
          </w:r>
          <w:hyperlink r:id="rId40" w:tooltip="Femtosecond-Picosecond Laser Photolysis Studies on Photoreduction Process of Excited Benzophenone with N , N -Dimethylaniline in Acetonitrile Solution…" w:history="1">
            <w:r w:rsidR="00301230">
              <w:t>[24</w:t>
            </w:r>
          </w:hyperlink>
          <w:hyperlink r:id="rId41" w:tooltip="Peters, K.S. Proton-Transfer Reactions in Benzophenone/N,N-Dimethylaniline Photochemistry / K.S. Peters // In Advances in photochemistry. – Т.27. – C.…" w:history="1">
            <w:r w:rsidR="00301230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</w:t>
      </w:r>
      <w:proofErr w:type="gramStart"/>
      <w:r w:rsidR="00DF737A">
        <w:t>N,N</w:t>
      </w:r>
      <w:proofErr w:type="gramEnd"/>
      <w:r w:rsidR="00DF737A">
        <w:t>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DF737A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29B7EAAC" wp14:editId="0FB28DA5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0AFCAE9E" w:rsidR="00877B6A" w:rsidRPr="00596DA9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2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2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32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">
                <v:shape id="Рисунок 6" o:spid="_x0000_s1033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43" o:title=""/>
                </v:shape>
                <v:shape id="Надпись 7" o:spid="_x0000_s1034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0AFCAE9E" w:rsidR="00877B6A" w:rsidRPr="00596DA9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3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3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8F3211" w14:textId="5F2D071C" w:rsidR="00EE6AF8" w:rsidRPr="00EE6AF8" w:rsidRDefault="00841974" w:rsidP="00EE6AF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862AA4">
        <w:t xml:space="preserve">, который состоит из фотовозбужденной молекулы соединения с карбонильной группой и </w:t>
      </w:r>
      <w:r w:rsidRPr="00862AA4">
        <w:lastRenderedPageBreak/>
        <w:t>молекулы донора водорода в основном сост</w:t>
      </w:r>
      <w:proofErr w:type="spellStart"/>
      <w:r w:rsidRPr="00862AA4">
        <w:t>оянии</w:t>
      </w:r>
      <w:proofErr w:type="spellEnd"/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xNDo1OTowN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r:id="rId44" w:tooltip="Rathore, R. Direct observation and structural characterization of the encounter complex in bimolecular electron transfers with photoactivated acceptor…" w:history="1">
            <w:r w:rsidR="00301230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этой работы</w:t>
      </w:r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mliVGVYS2V5IjoiQmFybHRyb3AuMTk3NSIsIkNpdGF0aW9uS2V5IjoiQmFyNzUiLCJDaXRhdGlvbktleVVwZGF0ZVR5cGUiOjEsIkNvbGxhYm9yYXRvcnMiOltdLCJDb3ZlclBhdGgiOnsiJGlkIjoiMTAiLCIkdHlwZSI6IlN3aXNzQWNhZGVtaWMuQ2l0YXZpLkxpbmtlZFJlc291cmNlLCBTd2lzc0FjYWRlbWljLkNpdGF2aSIsIkxpbmtlZFJlc291cmNlVHlwZSI6MSwiVXJpU3RyaW5nIjoiQmFybHRyb3AsIENveWxlIDE5NzUgLSBFeGNpdGVkIHN0YXRlcyBpbiBvcmdhbmljIG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A0OTk1NiIsIktleXdvcmRzIjpbXSwiTG9jYXRpb25zIjpbXSwiT3JnYW5pemF0aW9ucyI6W10sIk90aGVyc0ludm9sdmVkIjpbXSwiUGxhY2VPZlB1YmxpY2F0aW9uIjoiTG9uZG9uIiwiUHVibGlzaGVycyI6W3siJGlkIjoiMTI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IzZDMwMGYyLTA1ZTYtNDI0YS1iMjcxLTUwNTYxYWYwNDk5ZiIsIlRleHQiOiJbMjZdIiwiV0FJVmVyc2lvbiI6IjYuMTUuMi4wIn0=}</w:instrText>
          </w:r>
          <w:r w:rsidR="00A17616">
            <w:fldChar w:fldCharType="separate"/>
          </w:r>
          <w:hyperlink r:id="rId45" w:tooltip="Barltrop, J.A. Excited states in organic chemistry / J.A. Barltrop, J.D. Coyle. – London: Wiley, 1975." w:history="1">
            <w:r w:rsidR="00301230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EE6AF8"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="00EE6AF8"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</w:t>
      </w:r>
      <w:r w:rsidR="00DF737A">
        <w:t xml:space="preserve">, </w:t>
      </w:r>
      <w:commentRangeStart w:id="24"/>
      <w:r w:rsidR="00DF737A">
        <w:t>однако для о-хинонов значимым является перенос от аминов и хинонов.</w:t>
      </w:r>
      <w:commentRangeEnd w:id="24"/>
      <w:r w:rsidR="00DF737A">
        <w:rPr>
          <w:rStyle w:val="afc"/>
          <w:rFonts w:eastAsia="SimSun" w:cstheme="minorBidi"/>
          <w:color w:val="auto"/>
          <w:lang w:eastAsia="en-US"/>
        </w:rPr>
        <w:commentReference w:id="24"/>
      </w:r>
    </w:p>
    <w:p w14:paraId="6B7E73C8" w14:textId="5753CE38" w:rsidR="00841974" w:rsidRPr="00992353" w:rsidRDefault="003967F0" w:rsidP="00992353">
      <w:pPr>
        <w:pStyle w:val="a3"/>
        <w:rPr>
          <w:strike/>
        </w:rPr>
      </w:pP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>
            <w:fldChar w:fldCharType="begin"/>
          </w:r>
          <w:r w:rsidR="005A352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hyperlink r:id="rId46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301230">
              <w:t>[20]</w:t>
            </w:r>
          </w:hyperlink>
          <w:r>
            <w:fldChar w:fldCharType="end"/>
          </w:r>
        </w:sdtContent>
      </w:sdt>
      <w:r w:rsidR="007F1D0A">
        <w:t>.</w:t>
      </w:r>
      <w:r>
        <w:rPr>
          <w:strike/>
        </w:rPr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MTk5MiIsIkNpdGF0aW9uS2V5IjoiUGV0OTIiLCJDaXRhdGlvbktleVVwZGF0ZVR5cGUiOjEsIkNvbGxhYm9yYXRvcnMiOltdLCJEYXRlIjoiMTk5MiIsIkRvaSI6IjEwLjEwMDcvOTc4LTk0LTAxMS0wOTE2LTFf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QtMDExLTA5MTYtMV83IiwiVXJpU3RyaW5nIjoiaHR0cHM6Ly9kb2kub3JnLzEwLjEwMDcvOTc4LTk0LTAxMS0wOTE2LTFf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I3XSJ9XX0sIlRhZyI6IkNpdGF2aVBsYWNlaG9sZGVyIzUwZTIzYjQ3LWY4YjgtNDRmMC1iYWY2LWRlODA4MzI1OTg0MiIsIlRleHQiOiJbMjddIiwiV0FJVmVyc2lvbiI6IjYuMTUuMi4wIn0=}</w:instrText>
          </w:r>
          <w:r w:rsidR="009223BD">
            <w:fldChar w:fldCharType="separate"/>
          </w:r>
          <w:hyperlink r:id="rId47" w:tooltip="Peters, K.S. Diffusional Quenching of trans-Stilbene by Fumaronitrile: Role of Contact Radical Ion Pairs and Solvent Separated Radical Ion Pairs / K.S…" w:history="1">
            <w:r w:rsidR="00301230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7F1D0A">
        <w:t xml:space="preserve">, </w:t>
      </w:r>
      <w:commentRangeStart w:id="25"/>
      <w:r w:rsidR="007F1D0A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25"/>
      <w:r w:rsidR="007F1D0A">
        <w:rPr>
          <w:rStyle w:val="afc"/>
          <w:rFonts w:eastAsia="SimSun" w:cstheme="minorBidi"/>
          <w:color w:val="auto"/>
          <w:lang w:eastAsia="en-US"/>
        </w:rPr>
        <w:commentReference w:id="25"/>
      </w:r>
      <w:r w:rsidR="00C312D0">
        <w:t>)</w:t>
      </w:r>
      <w:r w:rsidR="0097363D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My0wNS0xN1QxNDo1OTowNCIsIlByb2plY3QiOnsiJHJlZiI6IjgifX0sIlVzZU51bWJlcmluZ1R5cGVPZlBhcmVudERvY3VtZW50IjpmYWxzZX1dLCJGb3JtYXR0ZWRUZXh0Ijp7IiRpZCI6IjE2IiwiQ291bnQiOjEsIlRleHRVbml0cyI6W3siJGlkIjoiMTciLCJGb250U3R5bGUiOnsiJGlkIjoiMTgiLCJOZXV0cmFsIjp0cnVlfSwiUmVhZGluZ09yZGVyIjoxLCJUZXh0IjoiWzI4XSJ9XX0sIlRhZyI6IkNpdGF2aVBsYWNlaG9sZGVyI2MwY2Q0ZTc2LTc1MzEtNGI3Mi05NmYxLTQzM2JkMzhlZWYwOSIsIlRleHQiOiJbMjhdIiwiV0FJVmVyc2lvbiI6IjYuMTUuMi4wIn0=}</w:instrText>
          </w:r>
          <w:r w:rsidR="0097363D">
            <w:fldChar w:fldCharType="separate"/>
          </w:r>
          <w:hyperlink r:id="rId48" w:tooltip="Peters, K.S. A theory-experiment conundrum for proton transfer / K.S. Peters // Acc. Chem. Res. – 2009. – Vol. 42, №1. – P.89–96." w:history="1">
            <w:r w:rsidR="00301230">
              <w:t>[28]</w:t>
            </w:r>
          </w:hyperlink>
          <w:r w:rsidR="0097363D">
            <w:fldChar w:fldCharType="end"/>
          </w:r>
        </w:sdtContent>
      </w:sdt>
      <w:r w:rsidR="00F5116E">
        <w:t>.</w:t>
      </w:r>
      <w:r w:rsidR="007F1D0A">
        <w:t xml:space="preserve"> </w:t>
      </w:r>
      <w:r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</w:t>
      </w:r>
      <w:proofErr w:type="spellStart"/>
      <w:r w:rsidR="00D21DF3">
        <w:t>ргии</w:t>
      </w:r>
      <w:proofErr w:type="spellEnd"/>
      <w:r w:rsidR="00D21DF3">
        <w:t xml:space="preserve"> триплетного </w:t>
      </w:r>
      <w:proofErr w:type="spellStart"/>
      <w:r w:rsidR="00D21DF3">
        <w:t>фотоакцептора</w:t>
      </w:r>
      <w:proofErr w:type="spellEnd"/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</w:t>
      </w:r>
      <w:proofErr w:type="spellStart"/>
      <w:r w:rsidR="00D21DF3">
        <w:t>инения</w:t>
      </w:r>
      <w:proofErr w:type="spellEnd"/>
      <w:r w:rsidR="00D21DF3">
        <w:t xml:space="preserve">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r:id="rId49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301230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877B6A">
        <w:t xml:space="preserve">Схема </w:t>
      </w:r>
      <w:r w:rsidR="00877B6A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zLTA1LTE3VDE0OjU5OjA0IiwiUHJvamVjdCI6eyIkcmVmIjoiOCJ9fSwiVXNlTnVtYmVyaW5nVHlwZU9mUGFyZW50RG9jdW1lbnQiOmZhbHNlfV0sIkZvcm1hdHRlZFRleHQiOnsiJGlkIjoiMTEiLCJDb3VudCI6MSwiVGV4dFVuaXRzIjpbeyIkaWQiOiIxMiIsIkZvbnRTdHlsZSI6eyIkaWQiOiIxMyIsIk5ldXRyYWwiOnRydWV9LCJSZWFkaW5nT3JkZXIiOjEsIlRleHQiOiJbMzBdIn1dfSwiVGFnIjoiQ2l0YXZpUGxhY2Vob2xkZXIjNjQxMmVhZjEtODExOC00NDA2LWE3YjQtNmRlYWRjMDQzNjQxIiwiVGV4dCI6IlszMF0iLCJXQUlWZXJzaW9uIjoiNi4xNS4yLjAifQ==}</w:instrText>
          </w:r>
          <w:r w:rsidR="0001424B">
            <w:fldChar w:fldCharType="separate"/>
          </w:r>
          <w:hyperlink r:id="rId50" w:tooltip="Peters, K.S. Picosecond dynamics of the photoreduction of benzophenone by DABCO / K.S. Peters, J. Lee // J. Phys. Chem. – 1993. – Т.97. – C.3761–3764." w:history="1">
            <w:r w:rsidR="00301230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="00841974"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841974"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="00841974" w:rsidRPr="009D32C9">
        <w:t xml:space="preserve"> </w:t>
      </w:r>
      <w:r w:rsidR="007F1D0A">
        <w:t xml:space="preserve">в комплексе столкновения </w:t>
      </w:r>
      <w:r w:rsidR="00841974" w:rsidRPr="009D32C9">
        <w:t xml:space="preserve">приводит к образованию </w:t>
      </w:r>
      <w:proofErr w:type="spellStart"/>
      <w:r w:rsidR="00841974" w:rsidRPr="009D32C9">
        <w:t>сольватированной</w:t>
      </w:r>
      <w:proofErr w:type="spellEnd"/>
      <w:r w:rsidR="00841974" w:rsidRPr="009D32C9">
        <w:t xml:space="preserve"> контактной ион-радикальной пары, состоящей из анион–радикала </w:t>
      </w:r>
      <w:proofErr w:type="spellStart"/>
      <w:r w:rsidR="00841974" w:rsidRPr="009D32C9">
        <w:t>бензофенона</w:t>
      </w:r>
      <w:proofErr w:type="spellEnd"/>
      <w:r w:rsidR="00841974" w:rsidRPr="009D32C9">
        <w:t xml:space="preserve"> и катион–радикала N,N-</w:t>
      </w:r>
      <w:proofErr w:type="spellStart"/>
      <w:r w:rsidR="00841974" w:rsidRPr="009D32C9">
        <w:t>диметиланилина</w:t>
      </w:r>
      <w:proofErr w:type="spellEnd"/>
      <w:r w:rsidR="00841974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 w:rsidR="00841974">
        <w:t xml:space="preserve"> </w:t>
      </w:r>
      <w:r w:rsidR="00841974">
        <w:fldChar w:fldCharType="begin"/>
      </w:r>
      <w:r w:rsidR="00841974">
        <w:instrText xml:space="preserve"> REF _Ref134726767 \h </w:instrText>
      </w:r>
      <w:r w:rsidR="00841974">
        <w:fldChar w:fldCharType="separate"/>
      </w:r>
      <w:r w:rsidR="00877B6A">
        <w:t xml:space="preserve">Схема </w:t>
      </w:r>
      <w:r w:rsidR="00877B6A">
        <w:rPr>
          <w:noProof/>
        </w:rPr>
        <w:t>3</w:t>
      </w:r>
      <w:r w:rsidR="00841974">
        <w:fldChar w:fldCharType="end"/>
      </w:r>
      <w:r w:rsidR="00841974"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7F1D0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7F1D0A">
            <w:fldChar w:fldCharType="separate"/>
          </w:r>
          <w:hyperlink r:id="rId51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877B6A">
        <w:t xml:space="preserve">Схема </w:t>
      </w:r>
      <w:r w:rsidR="00877B6A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 w:rsidR="00841974">
        <w:t>О</w:t>
      </w:r>
      <w:r w:rsidR="00841974" w:rsidRPr="003D2050">
        <w:t>д</w:t>
      </w:r>
      <w:r w:rsidR="00581138">
        <w:t>но</w:t>
      </w:r>
      <w:r w:rsidR="00841974" w:rsidRPr="003D2050">
        <w:t xml:space="preserve"> связан</w:t>
      </w:r>
      <w:r w:rsidR="00581138">
        <w:t>о</w:t>
      </w:r>
      <w:r w:rsidR="00841974" w:rsidRPr="003D2050">
        <w:t xml:space="preserve"> с передачей протона и образованием пары радикалов </w:t>
      </w:r>
      <w:r w:rsidR="00841974">
        <w:t xml:space="preserve">с </w:t>
      </w:r>
      <w:r w:rsidR="00841974" w:rsidRPr="003D2050">
        <w:t>констант</w:t>
      </w:r>
      <w:r w:rsidR="00841974">
        <w:t>ой</w:t>
      </w:r>
      <w:r w:rsidR="00841974"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41974"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 w:rsidR="00841974"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MzFdIn1dfSwiVGFnIjoiQ2l0YXZpUGxhY2Vob2xkZXIjMGRmMjM0ZDYtZWFhZC00MzQwLTg2OTktYWU1ZGFhNmEzMDdkIiwiVGV4dCI6IlszMV0iLCJXQUlWZXJzaW9uIjoiNi4xNS4yLjAifQ==}</w:instrText>
          </w:r>
          <w:r w:rsidR="0001424B">
            <w:fldChar w:fldCharType="separate"/>
          </w:r>
          <w:hyperlink r:id="rId52" w:tooltip="Peters, K. A picosecond kinetic study of nonadiabatic proton transfer within the contact radical ion pair of substituted benzophenones/N,N-diethylanil…" w:history="1">
            <w:r w:rsidR="00301230">
              <w:t>[31]</w:t>
            </w:r>
          </w:hyperlink>
          <w:r w:rsidR="0001424B">
            <w:fldChar w:fldCharType="end"/>
          </w:r>
        </w:sdtContent>
      </w:sdt>
      <w:r w:rsidR="00841974"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41974"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 w:rsidR="00841974"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dUMTQ6NTk6MDQ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wYWFmOTRjNy1hZjU1LTRmZjQtOWNmZi1lYmNmZjVjNTA2YjEiLCJUZXh0IjoiWzI0XSIsIldBSVZlcnNpb24iOiI2LjE1LjIuMCJ9}</w:instrText>
          </w:r>
          <w:r w:rsidR="00CE6554">
            <w:fldChar w:fldCharType="separate"/>
          </w:r>
          <w:hyperlink r:id="rId53" w:tooltip="Femtosecond-Picosecond Laser Photolysis Studies on Photoreduction Process of Excited Benzophenone with N , N -Dimethylaniline in Acetonitrile Solution…" w:history="1">
            <w:r w:rsidR="00301230">
              <w:t>[24]</w:t>
            </w:r>
          </w:hyperlink>
          <w:r w:rsidR="00CE6554">
            <w:fldChar w:fldCharType="end"/>
          </w:r>
        </w:sdtContent>
      </w:sdt>
      <w:r w:rsidR="00841974" w:rsidRPr="000B638D">
        <w:t>.</w:t>
      </w:r>
      <w:r w:rsidR="000C5EC1">
        <w:t xml:space="preserve"> </w:t>
      </w:r>
      <w:r w:rsidR="00841974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841974">
        <w:t xml:space="preserve"> сильно зависит </w:t>
      </w:r>
      <w:r w:rsidR="00841974" w:rsidRPr="008153C5">
        <w:t>от</w:t>
      </w:r>
      <w:r w:rsidR="00841974">
        <w:t xml:space="preserve"> строения и химических свойств реагирующих веществ</w:t>
      </w:r>
      <w:r w:rsidR="00581138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581138">
            <w:fldChar w:fldCharType="separate"/>
          </w:r>
          <w:hyperlink r:id="rId54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581138">
            <w:fldChar w:fldCharType="end"/>
          </w:r>
        </w:sdtContent>
      </w:sdt>
      <w:r w:rsidR="00841974">
        <w:t xml:space="preserve">: введение </w:t>
      </w:r>
      <w:proofErr w:type="spellStart"/>
      <w:r w:rsidR="00841974">
        <w:t>электронодонорных</w:t>
      </w:r>
      <w:proofErr w:type="spellEnd"/>
      <w:r w:rsidR="00841974">
        <w:t xml:space="preserve"> заместителей в молекулу </w:t>
      </w:r>
      <w:proofErr w:type="spellStart"/>
      <w:r w:rsidR="00841974">
        <w:t>фотоакцептора</w:t>
      </w:r>
      <w:proofErr w:type="spellEnd"/>
      <w:r w:rsidR="00841974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 w:rsidR="00841974"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 w:rsidR="00841974">
        <w:t>, соответственно, и, тем самым, смещать равн</w:t>
      </w:r>
      <w:proofErr w:type="spellStart"/>
      <w:r w:rsidR="00841974">
        <w:t>овесие</w:t>
      </w:r>
      <w:proofErr w:type="spellEnd"/>
      <w:r w:rsidR="00841974">
        <w:t xml:space="preserve">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 w:rsidR="00841974">
        <w:t>, увелич</w:t>
      </w:r>
      <w:proofErr w:type="spellStart"/>
      <w:r w:rsidR="00841974">
        <w:t>ивая</w:t>
      </w:r>
      <w:proofErr w:type="spellEnd"/>
      <w:r w:rsidR="00841974">
        <w:t xml:space="preserve">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841974"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877B6A">
        <w:t xml:space="preserve">Рисунок </w:t>
      </w:r>
      <w:r w:rsidR="00877B6A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</w:t>
      </w:r>
      <w:proofErr w:type="spellStart"/>
      <w:r w:rsidR="000C5EC1">
        <w:t>ависимости</w:t>
      </w:r>
      <w:proofErr w:type="spellEnd"/>
      <w:r w:rsidR="000C5EC1">
        <w:t xml:space="preserve"> от потенциала восстановления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0C5EC1">
        <w:t>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68B09D99" w:rsidR="00877B6A" w:rsidRPr="00CD162B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6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5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63jbH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6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56" o:title=""/>
                </v:shape>
                <v:shape id="Надпись 10" o:spid="_x0000_s1037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68B09D99" w:rsidR="00877B6A" w:rsidRPr="00CD162B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7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5452B0A4" w:rsidR="00E906B7" w:rsidRDefault="00841974" w:rsidP="00992353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2FjOGIyMDhjLWU5MWEtNGNlNS05YTQ2LTE0NjVjYzkwNzAzNCIsIlRleHQiOiJbMjVdIiwiV0FJVmVyc2lvbiI6IjYuMTUuMi4wIn0=}</w:instrText>
          </w:r>
          <w:r w:rsidR="00581138">
            <w:fldChar w:fldCharType="separate"/>
          </w:r>
          <w:hyperlink r:id="rId57" w:tooltip="Peters, K.S. Proton-Transfer Reactions in Benzophenone/N,N-Dimethylaniline Photochemistry / K.S. Peters // In Advances in photochemistry. – Т.27. – C.…" w:history="1">
            <w:r w:rsidR="0030123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1QxNDo1OTowNC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zhiYzc1YmFhLWFjZjctNGNhNS1hMDA5LTM2YzQzMzY2YmU4OCIsIlRleHQiOiJbMjVdIiwiV0FJVmVyc2lvbiI6IjYuMTUuMi4wIn0=}</w:instrText>
          </w:r>
          <w:r w:rsidR="00581138">
            <w:fldChar w:fldCharType="separate"/>
          </w:r>
          <w:hyperlink r:id="rId58" w:tooltip="Peters, K.S. Proton-Transfer Reactions in Benzophenone/N,N-Dimethylaniline Photochemistry / K.S. Peters // In Advances in photochemistry. – Т.27. – C.…" w:history="1">
            <w:r w:rsidR="00301230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dUMTQ6NTk6MDQ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0Mjc4ODZhZC05ODQ0LTRmNmQtOTEyYy1kNmQyNmE3NjNiNzkiLCJUZXh0IjoiWzI0XSIsIldBSVZlcnNpb24iOiI2LjE1LjIuMCJ9}</w:instrText>
          </w:r>
          <w:r w:rsidR="00581138">
            <w:fldChar w:fldCharType="separate"/>
          </w:r>
          <w:hyperlink r:id="rId59" w:tooltip="Femtosecond-Picosecond Laser Photolysis Studies on Photoreduction Process of Excited Benzophenone with N , N -Dimethylaniline in Acetonitrile Solution…" w:history="1">
            <w:r w:rsidR="00301230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28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28"/>
      <w:r w:rsidR="00D45E5B">
        <w:rPr>
          <w:rStyle w:val="afc"/>
          <w:rFonts w:eastAsia="SimSun" w:cstheme="minorBidi"/>
          <w:color w:val="auto"/>
          <w:lang w:eastAsia="en-US"/>
        </w:rPr>
        <w:commentReference w:id="28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1BA32A9D" w:rsidR="00E906B7" w:rsidRPr="00D54142" w:rsidRDefault="00E906B7" w:rsidP="00E906B7">
      <w:pPr>
        <w:pStyle w:val="a3"/>
        <w:rPr>
          <w:lang w:eastAsia="en-US"/>
        </w:rPr>
      </w:pPr>
      <w:r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F737A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>
            <w:rPr>
              <w:lang w:eastAsia="en-US"/>
            </w:rPr>
            <w:fldChar w:fldCharType="separate"/>
          </w:r>
          <w:hyperlink r:id="rId60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0123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</w:t>
      </w:r>
      <w:r w:rsidR="002D37FE">
        <w:rPr>
          <w:lang w:eastAsia="en-US"/>
        </w:rPr>
        <w:t>.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DF737A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3VDE0OjU5OjA0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JpYlRlWEtleSI6Ii4yMDAw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yMi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dUMTQ6NTk6MDQiLCJQcm9qZWN0Ijp7IiRyZWYiOiI4In19LCJVc2VOdW1iZXJpbmdUeXBlT2ZQYXJlbnREb2N1bWVudCI6ZmFsc2V9XSwiRm9ybWF0dGVkVGV4dCI6eyIkaWQiOiIyMyIsIkNvdW50IjoxLCJUZXh0VW5pdHMiOlt7IiRpZCI6IjI0IiwiRm9udFN0eWxlIjp7IiRpZCI6IjI1IiwiTmV1dHJhbCI6dHJ1ZX0sIlJlYWRpbmdPcmRlciI6MSwiVGV4dCI6IlszMywgMzRdIn1dfSwiVGFnIjoiQ2l0YXZpUGxhY2Vob2xkZXIjNmE5YjhjYjMtNGZjNC00NTNlLThhM2UtZTBjYjQyYjMwM2U0IiwiVGV4dCI6IlszMywgMzRdIiwiV0FJVmVyc2lvbiI6IjYuMTUuMi4wIn0=}</w:instrText>
          </w:r>
          <w:r w:rsidRPr="00F12DE4">
            <w:rPr>
              <w:lang w:eastAsia="en-US"/>
            </w:rPr>
            <w:fldChar w:fldCharType="separate"/>
          </w:r>
          <w:hyperlink r:id="rId61" w:tooltip="Мазалецкая, Л. / Л. Мазалецкая, Карпухина Г.В. // Кинетика и катализ. – 1989. – Т.30, №2. – C.308." w:history="1">
            <w:r w:rsidR="00301230">
              <w:rPr>
                <w:lang w:eastAsia="en-US"/>
              </w:rPr>
              <w:t>[33</w:t>
            </w:r>
          </w:hyperlink>
          <w:hyperlink r:id="rId62" w:tooltip="С. Чесноков, В. Черкасов, Ю. Чечет [и др.] // Изв. АН СССР, сер. xим. – 2000. – C.1515." w:history="1">
            <w:r w:rsidR="00301230">
              <w:rPr>
                <w:lang w:eastAsia="en-US"/>
              </w:rPr>
              <w:t>, 34]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</w:t>
      </w:r>
      <w:r>
        <w:rPr>
          <w:lang w:eastAsia="en-US"/>
        </w:rPr>
        <w:lastRenderedPageBreak/>
        <w:t>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торможение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F737A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>
            <w:rPr>
              <w:lang w:eastAsia="en-US"/>
            </w:rPr>
            <w:fldChar w:fldCharType="separate"/>
          </w:r>
          <w:hyperlink r:id="rId6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01230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F737A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mliVGVYS2V5IjoiLjIwMDAi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E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My0wNS0xN1QxNDo1OTowNCIsIlByb2plY3QiOnsiJHJlZiI6IjgifX0sIlVzZU51bWJlcmluZ1R5cGVPZlBhcmVudERvY3VtZW50IjpmYWxzZX1dLCJGb3JtYXR0ZWRUZXh0Ijp7IiRpZCI6IjE1IiwiQ291bnQiOjEsIlRleHRVbml0cyI6W3siJGlkIjoiMTYiLCJGb250U3R5bGUiOnsiJGlkIjoiMTciLCJOZXV0cmFsIjp0cnVlfSwiUmVhZGluZ09yZGVyIjoxLCJUZXh0IjoiWzM0XSJ9XX0sIlRhZyI6IkNpdGF2aVBsYWNlaG9sZGVyIzgxMzU1MjczLTViMmEtNGMyMy1iYzkwLTVjMzY1OWE0NjU1NyIsIlRleHQiOiJbMzRdIiwiV0FJVmVyc2lvbiI6IjYuMTUuMi4wIn0=}</w:instrText>
          </w:r>
          <w:r>
            <w:rPr>
              <w:lang w:eastAsia="en-US"/>
            </w:rPr>
            <w:fldChar w:fldCharType="separate"/>
          </w:r>
          <w:hyperlink r:id="rId64" w:tooltip="С. Чесноков, В. Черкасов, Ю. Чечет [и др.] // Изв. АН СССР, сер. xим. – 2000. – C.1515." w:history="1">
            <w:r w:rsidR="00301230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877B6A">
        <w:t xml:space="preserve">Схема </w:t>
      </w:r>
      <w:r w:rsidR="00877B6A">
        <w:rPr>
          <w:noProof/>
        </w:rPr>
        <w:t>4</w:t>
      </w:r>
      <w:r w:rsidR="00BC3CC1">
        <w:rPr>
          <w:lang w:eastAsia="en-US"/>
        </w:rPr>
        <w:fldChar w:fldCharType="end"/>
      </w:r>
      <w:r w:rsidR="00BC3CC1">
        <w:rPr>
          <w:lang w:eastAsia="en-US"/>
        </w:rPr>
        <w:t xml:space="preserve"> </w:t>
      </w:r>
      <w:r>
        <w:rPr>
          <w:lang w:eastAsia="en-US"/>
        </w:rPr>
        <w:t xml:space="preserve">: </w:t>
      </w:r>
    </w:p>
    <w:p w14:paraId="5BD665B0" w14:textId="77777777" w:rsidR="00E906B7" w:rsidRPr="00255FBF" w:rsidRDefault="00E906B7" w:rsidP="00E906B7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4B080B25" wp14:editId="0EA06E19">
                <wp:extent cx="5720080" cy="1732915"/>
                <wp:effectExtent l="0" t="0" r="0" b="635"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Надпись 81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0F0F0C" w14:textId="667BA8A1" w:rsidR="00877B6A" w:rsidRPr="00C503EE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9" w:name="_Ref13520635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29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80B25" id="Группа 79" o:spid="_x0000_s1038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">
                <v:shape id="Рисунок 80" o:spid="_x0000_s1039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">
                  <v:imagedata r:id="rId66" o:title=""/>
                </v:shape>
                <v:shape id="Надпись 81" o:spid="_x0000_s1040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" stroked="f">
                  <v:textbox style="mso-fit-shape-to-text:t" inset="0,0,0,0">
                    <w:txbxContent>
                      <w:p w14:paraId="230F0F0C" w14:textId="667BA8A1" w:rsidR="00877B6A" w:rsidRPr="00C503EE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0" w:name="_Ref13520635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30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F9324" w14:textId="10BBEC2C" w:rsidR="00A82AA0" w:rsidRPr="00CE69BE" w:rsidRDefault="00A82AA0" w:rsidP="00E906B7">
      <w:pPr>
        <w:pStyle w:val="a2"/>
      </w:pPr>
      <w:commentRangeStart w:id="31"/>
      <w:r w:rsidRPr="00236A88">
        <w:t>Тушение</w:t>
      </w:r>
      <w:commentRangeEnd w:id="31"/>
      <w:r>
        <w:rPr>
          <w:rStyle w:val="afc"/>
          <w:rFonts w:eastAsia="SimSun" w:cstheme="minorBidi"/>
          <w:color w:val="auto"/>
          <w:lang w:eastAsia="en-US"/>
        </w:rPr>
        <w:commentReference w:id="31"/>
      </w:r>
      <w:r w:rsidRPr="00236A88">
        <w:t xml:space="preserve"> триплетных состояний хинонов с достаточно высокой триплетной энергией фенольными соединениями протекает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77B6A">
        <w:t xml:space="preserve">Рисунок </w:t>
      </w:r>
      <w:r w:rsidR="00877B6A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5A352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r:id="rId67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301230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2"/>
      <w:r w:rsidRPr="00CE69BE">
        <w:t>Величины</w:t>
      </w:r>
      <w:commentRangeEnd w:id="32"/>
      <w:r w:rsidR="00E906B7">
        <w:rPr>
          <w:rStyle w:val="afc"/>
          <w:rFonts w:eastAsia="SimSun" w:cstheme="minorBidi"/>
          <w:color w:val="auto"/>
          <w:lang w:eastAsia="en-US"/>
        </w:rPr>
        <w:commentReference w:id="32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</w:t>
      </w:r>
      <w:proofErr w:type="spellStart"/>
      <w:r w:rsidRPr="00CE69BE">
        <w:t>ет-бутильных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877B6A">
        <w:t xml:space="preserve">Рисунок </w:t>
      </w:r>
      <w:r w:rsidR="00877B6A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>уменьшае</w:t>
      </w:r>
      <w:proofErr w:type="spellStart"/>
      <w:r w:rsidRPr="00CE69BE">
        <w:t>тся</w:t>
      </w:r>
      <w:proofErr w:type="spellEnd"/>
      <w:r w:rsidRPr="00CE69BE">
        <w:t xml:space="preserve">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</w:t>
      </w:r>
      <w:commentRangeStart w:id="33"/>
      <w:r w:rsidRPr="00111886">
        <w:t>системах</w:t>
      </w:r>
      <w:commentRangeEnd w:id="33"/>
      <w:r>
        <w:rPr>
          <w:rStyle w:val="afc"/>
          <w:rFonts w:eastAsia="SimSun" w:cstheme="minorBidi"/>
          <w:color w:val="auto"/>
          <w:lang w:eastAsia="en-US"/>
        </w:rPr>
        <w:commentReference w:id="33"/>
      </w:r>
      <w:r w:rsidRPr="00111886">
        <w:t xml:space="preserve">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5A352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r:id="rId68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301230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482A6B5B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4ED370C0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59E5D608" w:rsidR="00877B6A" w:rsidRPr="00825FBC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4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4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41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">
                <v:shape id="Рисунок 87" o:spid="_x0000_s1042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70" o:title=""/>
                </v:shape>
                <v:shape id="Надпись 88" o:spid="_x0000_s1043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59E5D608" w:rsidR="00877B6A" w:rsidRPr="00825FBC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5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5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65559B" w14:textId="4BBB4D79" w:rsidR="00992353" w:rsidRPr="00992353" w:rsidRDefault="00992353" w:rsidP="00992353">
      <w:pPr>
        <w:pStyle w:val="a3"/>
        <w:rPr>
          <w:lang w:eastAsia="en-US"/>
        </w:rPr>
      </w:pPr>
      <w:r>
        <w:rPr>
          <w:lang w:eastAsia="en-US"/>
        </w:rPr>
        <w:t xml:space="preserve">Кроме рассмотренных существуют еще и множество других реакций тушения триплетных хинонов с </w:t>
      </w:r>
      <w:r w:rsidRPr="00FA0E5D">
        <w:t>разными донорами водорода</w:t>
      </w:r>
      <w:r>
        <w:t>, они</w:t>
      </w:r>
      <w:r w:rsidRPr="00FA0E5D">
        <w:t xml:space="preserve"> были изучены наиболее подробно</w:t>
      </w:r>
      <w:r>
        <w:t xml:space="preserve"> и</w:t>
      </w:r>
      <w:r w:rsidRPr="00FA0E5D">
        <w:t xml:space="preserve"> зависят от строения донора водорода</w:t>
      </w:r>
      <w:r w:rsidR="00D62AB0">
        <w:t>.</w:t>
      </w:r>
      <w:r w:rsidR="002D37FE">
        <w:t xml:space="preserve"> </w:t>
      </w:r>
      <w:r w:rsidR="00D62AB0">
        <w:t xml:space="preserve">В </w:t>
      </w:r>
      <w:commentRangeStart w:id="36"/>
      <w:r w:rsidR="00D62AB0">
        <w:t xml:space="preserve">большой таблице </w:t>
      </w:r>
      <w:commentRangeEnd w:id="36"/>
      <w:r w:rsidR="002D37FE">
        <w:rPr>
          <w:rStyle w:val="afc"/>
          <w:rFonts w:eastAsia="SimSun" w:cstheme="minorBidi"/>
          <w:color w:val="auto"/>
          <w:lang w:eastAsia="en-US"/>
        </w:rPr>
        <w:commentReference w:id="36"/>
      </w:r>
      <w:r w:rsidR="00D62AB0">
        <w:t>представлены константы тушения</w:t>
      </w:r>
      <w:r w:rsidR="002D6951">
        <w:t xml:space="preserve"> хинонов различными донорами </w:t>
      </w:r>
      <w:r w:rsidR="002D6951">
        <w:rPr>
          <w:lang w:val="en-US"/>
        </w:rPr>
        <w:t>H</w:t>
      </w:r>
      <w:r w:rsidR="002D6951">
        <w:t>.</w:t>
      </w:r>
      <w:r w:rsidR="00D62AB0">
        <w:t xml:space="preserve"> </w:t>
      </w:r>
      <w:commentRangeStart w:id="37"/>
      <w:r w:rsidR="00D62AB0">
        <w:t>Однако для системы о-</w:t>
      </w:r>
      <w:proofErr w:type="spellStart"/>
      <w:r w:rsidR="00D62AB0">
        <w:t>хонон</w:t>
      </w:r>
      <w:proofErr w:type="spellEnd"/>
      <w:r w:rsidR="00D62AB0">
        <w:t xml:space="preserve"> – амин, их влияние либо незначительно, либо </w:t>
      </w:r>
      <w:proofErr w:type="spellStart"/>
      <w:r w:rsidR="00D62AB0">
        <w:t>отстутсвует</w:t>
      </w:r>
      <w:proofErr w:type="spellEnd"/>
      <w:r w:rsidR="00D62AB0">
        <w:t>.</w:t>
      </w:r>
      <w:commentRangeEnd w:id="37"/>
      <w:r w:rsidR="00D62AB0">
        <w:rPr>
          <w:rStyle w:val="afc"/>
          <w:rFonts w:eastAsia="SimSun" w:cstheme="minorBidi"/>
          <w:color w:val="auto"/>
          <w:lang w:eastAsia="en-US"/>
        </w:rPr>
        <w:commentReference w:id="37"/>
      </w:r>
    </w:p>
    <w:p w14:paraId="20535B23" w14:textId="687DCB0A" w:rsidR="00A82AA0" w:rsidRDefault="00E529C3" w:rsidP="002D37FE">
      <w:pPr>
        <w:pStyle w:val="33"/>
      </w:pPr>
      <w:commentRangeStart w:id="38"/>
      <w:r>
        <w:t>Таблицы констант тушения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</w:p>
    <w:p w14:paraId="324C7D96" w14:textId="627E7B0E" w:rsidR="00CE69BE" w:rsidRDefault="00111886" w:rsidP="009E32A6">
      <w:pPr>
        <w:pStyle w:val="a3"/>
      </w:pPr>
      <w:r>
        <w:rPr>
          <w:noProof/>
        </w:rPr>
        <w:drawing>
          <wp:inline distT="0" distB="0" distL="0" distR="0" wp14:anchorId="2B0F279A" wp14:editId="587BBBEC">
            <wp:extent cx="2883585" cy="520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28391" cy="5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469A2289" wp14:editId="6BB2671F">
            <wp:extent cx="3048000" cy="483495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2311" cy="48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0C944D4F" wp14:editId="0BCA759D">
            <wp:extent cx="4210050" cy="73930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7160" cy="7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5FA" w14:textId="3045B97E" w:rsidR="002D37FE" w:rsidRDefault="0081412B" w:rsidP="002D37FE">
      <w:pPr>
        <w:pStyle w:val="a3"/>
      </w:pPr>
      <w:r>
        <w:rPr>
          <w:noProof/>
        </w:rPr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A1ADB32" w14:textId="2BD8B07D" w:rsidR="002D37FE" w:rsidRDefault="002D37FE" w:rsidP="002D37FE">
      <w:pPr>
        <w:pStyle w:val="33"/>
      </w:pPr>
      <w:r>
        <w:t>Радикальные реакции</w:t>
      </w:r>
    </w:p>
    <w:p w14:paraId="32F782A1" w14:textId="7748CE5C" w:rsidR="002D37FE" w:rsidRDefault="002D37FE" w:rsidP="002D37FE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Pr="00E303DB">
        <w:t>аминильного</w:t>
      </w:r>
      <w:proofErr w:type="spellEnd"/>
      <w:r w:rsidRPr="00E303DB">
        <w:t xml:space="preserve"> 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дать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</w:t>
      </w:r>
      <w:commentRangeStart w:id="39"/>
      <w:proofErr w:type="spellStart"/>
      <w:r w:rsidRPr="002D37FE">
        <w:t>бензохинонов</w:t>
      </w:r>
      <w:commentRangeEnd w:id="39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39"/>
      </w:r>
      <w:r w:rsidR="00877B6A">
        <w:t>, однако он неустойчив.</w:t>
      </w:r>
    </w:p>
    <w:p w14:paraId="33076609" w14:textId="2ECC2D61" w:rsidR="002D37FE" w:rsidRPr="002D37FE" w:rsidRDefault="002D37FE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9F5BC13" wp14:editId="30D689B0">
                <wp:extent cx="5704401" cy="1148862"/>
                <wp:effectExtent l="0" t="0" r="0" b="0"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401" cy="1148862"/>
                          <a:chOff x="-70938" y="1532218"/>
                          <a:chExt cx="6903538" cy="1390346"/>
                        </a:xfrm>
                      </wpg:grpSpPr>
                      <pic:pic xmlns:pic="http://schemas.openxmlformats.org/drawingml/2006/picture">
                        <pic:nvPicPr>
                          <pic:cNvPr id="90" name="Рисунок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01" b="24360"/>
                          <a:stretch/>
                        </pic:blipFill>
                        <pic:spPr>
                          <a:xfrm>
                            <a:off x="0" y="1532218"/>
                            <a:ext cx="6832600" cy="1227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Надпись 91"/>
                        <wps:cNvSpPr txBox="1"/>
                        <wps:spPr>
                          <a:xfrm>
                            <a:off x="-70938" y="2662060"/>
                            <a:ext cx="6832600" cy="2605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5EAAD3" w14:textId="5D5B4687" w:rsidR="00877B6A" w:rsidRPr="00E43886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5BC13" id="Группа 89" o:spid="_x0000_s1044" style="width:449.15pt;height:90.45pt;mso-position-horizontal-relative:char;mso-position-vertical-relative:line" coordorigin="-709,15322" coordsize="69035,13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">
                <v:shape id="Рисунок 90" o:spid="_x0000_s1045" type="#_x0000_t75" style="position:absolute;top:15322;width:68326;height:12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">
                  <v:imagedata r:id="rId33" o:title="" croptop="27526f" cropbottom="15965f"/>
                </v:shape>
                <v:shape id="Надпись 91" o:spid="_x0000_s1046" type="#_x0000_t202" style="position:absolute;left:-709;top:26620;width:68325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345EAAD3" w14:textId="5D5B4687" w:rsidR="00877B6A" w:rsidRPr="00E43886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Механизм образования радикалов.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6F3C20" w14:textId="04C696E3" w:rsidR="00877B6A" w:rsidRDefault="00877B6A" w:rsidP="00877B6A">
      <w:pPr>
        <w:pStyle w:val="a3"/>
      </w:pPr>
      <w:r>
        <w:t>При этом</w:t>
      </w:r>
      <w:commentRangeStart w:id="40"/>
      <w:r>
        <w:t xml:space="preserve"> в системе наблюдается равновесие между 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3MjFlMjI1Ny04ZGVjLTQwNzMtODM1YS1mYWFmZjVmYjIwZmQiLCJUZXh0IjoiWzMyXSIsIldBSVZlcnNpb24iOiI2LjE1LjIuMCJ9}</w:instrText>
          </w:r>
          <w:r>
            <w:fldChar w:fldCharType="separate"/>
          </w:r>
          <w:hyperlink r:id="rId75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01230">
              <w:t>[32]</w:t>
            </w:r>
          </w:hyperlink>
          <w:r>
            <w:fldChar w:fldCharType="end"/>
          </w:r>
        </w:sdtContent>
      </w:sdt>
      <w:r>
        <w:t xml:space="preserve">, поэтому кроме реакций </w:t>
      </w:r>
      <w:proofErr w:type="spellStart"/>
      <w:r>
        <w:t>диспропорционирования</w:t>
      </w:r>
      <w:proofErr w:type="spellEnd"/>
      <w:r>
        <w:t xml:space="preserve">,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6</w:t>
      </w:r>
      <w:r>
        <w:fldChar w:fldCharType="end"/>
      </w:r>
      <w:r>
        <w:t xml:space="preserve">. Это приводит к тому, что с увеличением </w:t>
      </w:r>
      <w:r>
        <w:lastRenderedPageBreak/>
        <w:t xml:space="preserve">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41"/>
      <w:r>
        <w:t xml:space="preserve">константа равновесия 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>
            <w:fldChar w:fldCharType="separate"/>
          </w:r>
          <w:hyperlink r:id="rId76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01230">
              <w:t>[32]</w:t>
            </w:r>
          </w:hyperlink>
          <w:r>
            <w:fldChar w:fldCharType="end"/>
          </w:r>
        </w:sdtContent>
      </w:sdt>
      <w:r>
        <w:t>.</w:t>
      </w:r>
    </w:p>
    <w:p w14:paraId="7A626CAA" w14:textId="77777777" w:rsidR="00877B6A" w:rsidRDefault="00877B6A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D10CE03" wp14:editId="38BC4A91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8F1E48" w14:textId="401D3C1D" w:rsidR="00877B6A" w:rsidRPr="0062379C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2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42"/>
                              <w:r>
                                <w:t xml:space="preserve">. </w:t>
                              </w:r>
                              <w:r w:rsidR="00301230">
                                <w:t>Взаимодействие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0CE03" id="Группа 70" o:spid="_x0000_s1047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MlyeQMAAAQ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">
                <v:shape id="Рисунок 68" o:spid="_x0000_s1048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78" o:title=""/>
                </v:shape>
                <v:shape id="Надпись 69" o:spid="_x0000_s1049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188F1E48" w14:textId="401D3C1D" w:rsidR="00877B6A" w:rsidRPr="0062379C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3" w:name="_Ref13505167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43"/>
                        <w:r>
                          <w:t xml:space="preserve">. </w:t>
                        </w:r>
                        <w:r w:rsidR="00301230">
                          <w:t>Взаимодействие</w:t>
                        </w:r>
                        <w:r>
                          <w:t xml:space="preserve">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EFBC2E" w14:textId="19A2D9CC" w:rsidR="00877B6A" w:rsidRPr="003A452C" w:rsidRDefault="00877B6A" w:rsidP="00877B6A">
      <w:pPr>
        <w:pStyle w:val="a2"/>
        <w:rPr>
          <w:lang w:eastAsia="en-US"/>
        </w:rPr>
      </w:pPr>
      <w:r>
        <w:rPr>
          <w:lang w:eastAsia="en-US"/>
        </w:rPr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>
        <w:rPr>
          <w:lang w:eastAsia="en-US"/>
        </w:rPr>
        <w:t>электроно</w:t>
      </w:r>
      <w:proofErr w:type="spellEnd"/>
      <w:r>
        <w:rPr>
          <w:lang w:eastAsia="en-US"/>
        </w:rPr>
        <w:t>-акцепторными</w:t>
      </w:r>
      <w:proofErr w:type="gramEnd"/>
      <w:r>
        <w:rPr>
          <w:lang w:eastAsia="en-US"/>
        </w:rPr>
        <w:t xml:space="preserve"> свойствами и стерической затрудненностью карбонильных групп в молекуле хинона - наличие</w:t>
      </w:r>
      <w:r>
        <w:t xml:space="preserve">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7</w:t>
      </w:r>
      <w:r>
        <w:fldChar w:fldCharType="end"/>
      </w:r>
      <w:r>
        <w:t xml:space="preserve">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1QxNzo1MDowNS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>
            <w:rPr>
              <w:lang w:eastAsia="en-US"/>
            </w:rPr>
            <w:fldChar w:fldCharType="separate"/>
          </w:r>
          <w:hyperlink r:id="rId79" w:tooltip="Багдасарьян Х.С. Теория радикальной полимеризации / Багдасарьян Х.С.: Наука, 1966." w:history="1">
            <w:r w:rsidR="00301230">
              <w:rPr>
                <w:lang w:eastAsia="en-US"/>
              </w:rPr>
              <w:t>[35]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04130575" w14:textId="77777777" w:rsidR="00877B6A" w:rsidRDefault="00877B6A" w:rsidP="00877B6A">
      <w:pPr>
        <w:pStyle w:val="a2"/>
      </w:pPr>
    </w:p>
    <w:p w14:paraId="68C51DB0" w14:textId="77777777" w:rsidR="00877B6A" w:rsidRDefault="00877B6A" w:rsidP="00877B6A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A8571B9" wp14:editId="5C687FE7">
                <wp:extent cx="4677410" cy="320103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201035"/>
                          <a:chOff x="0" y="0"/>
                          <a:chExt cx="4677410" cy="320103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896EDF" w14:textId="605EE590" w:rsidR="00877B6A" w:rsidRPr="00273B61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4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44"/>
                              <w:r>
                                <w:t xml:space="preserve">. Реакция образования пирокатехина при взаимодействии </w:t>
                              </w:r>
                              <w:proofErr w:type="spellStart"/>
                              <w:r>
                                <w:t>семихонового</w:t>
                              </w:r>
                              <w:proofErr w:type="spellEnd"/>
                              <w:r>
                                <w:t xml:space="preserve"> радикала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571B9" id="Группа 73" o:spid="_x0000_s1050" style="width:368.3pt;height:252.05pt;mso-position-horizontal-relative:char;mso-position-vertical-relative:line" coordsize="46774,32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">
                <v:shape id="Рисунок 71" o:spid="_x0000_s1051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81" o:title=""/>
                </v:shape>
                <v:shape id="Надпись 72" o:spid="_x0000_s1052" type="#_x0000_t202" style="position:absolute;top:28600;width:46774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45896EDF" w14:textId="605EE590" w:rsidR="00877B6A" w:rsidRPr="00273B61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5" w:name="_Ref13505231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45"/>
                        <w:r>
                          <w:t xml:space="preserve">. Реакция образования пирокатехина при взаимодействии </w:t>
                        </w:r>
                        <w:proofErr w:type="spellStart"/>
                        <w:r>
                          <w:t>семихонового</w:t>
                        </w:r>
                        <w:proofErr w:type="spellEnd"/>
                        <w:r>
                          <w:t xml:space="preserve"> радикала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815E8" w14:textId="28B5BACB" w:rsidR="002D37FE" w:rsidRDefault="00877B6A" w:rsidP="002D37FE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6"/>
      <w:commentRangeStart w:id="47"/>
      <w:r w:rsidRPr="00E303DB">
        <w:t>приводит</w:t>
      </w:r>
      <w:commentRangeEnd w:id="46"/>
      <w:r w:rsidRPr="00E303DB">
        <w:rPr>
          <w:rStyle w:val="afc"/>
          <w:rFonts w:eastAsia="SimSun" w:cstheme="minorBidi"/>
          <w:color w:val="auto"/>
          <w:lang w:eastAsia="en-US"/>
        </w:rPr>
        <w:commentReference w:id="46"/>
      </w:r>
      <w:commentRangeEnd w:id="47"/>
      <w:r w:rsidRPr="00E303DB">
        <w:rPr>
          <w:rStyle w:val="afc"/>
          <w:rFonts w:eastAsia="SimSun" w:cstheme="minorBidi"/>
          <w:color w:val="auto"/>
          <w:lang w:eastAsia="en-US"/>
        </w:rPr>
        <w:commentReference w:id="47"/>
      </w:r>
      <w:r w:rsidRPr="00E303DB">
        <w:t xml:space="preserve">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r:id="rId82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301230">
              <w:t>[20]</w:t>
            </w:r>
          </w:hyperlink>
          <w:r>
            <w:fldChar w:fldCharType="end"/>
          </w:r>
        </w:sdtContent>
      </w:sdt>
      <w:r w:rsidRPr="00E303DB">
        <w:t xml:space="preserve"> </w:t>
      </w:r>
      <w:r>
        <w:t xml:space="preserve"> </w:t>
      </w:r>
      <w:r w:rsidR="002D37FE" w:rsidRPr="00786CA9">
        <w:t xml:space="preserve">Кинетика 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2D37F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3VDE0OjU3OjQ2IiwiUHJvamVjdCI6eyIkcmVmIjoiOCJ9fSwiVXNlTnVtYmVyaW5nVHlwZU9mUGFyZW50RG9jdW1lbnQiOmZhbHNlfV0sIkZvcm1hdHRlZFRleHQiOnsiJGlkIjoiMTQiLCJDb3VudCI6MSwiVGV4dFVuaXRzIjpbeyIkaWQiOiIxNSIsIkZvbnRTdHlsZSI6eyIkaWQiOiIxNiIsIk5ldXRyYWwiOnRydWV9LCJSZWFkaW5nT3JkZXIiOjEsIlRleHQiOiJbMTldIn1dfSwiVGFnIjoiQ2l0YXZpUGxhY2Vob2xkZXIjMTIwNjVjNTYtZjJhZC00NmVjLWJkZjUtOTE1Nzg0YWRkZjY4IiwiVGV4dCI6IlsxOV0iLCJXQUlWZXJzaW9uIjoiNi4xNS4yLjAifQ==}</w:instrText>
          </w:r>
          <w:r w:rsidR="002D37FE">
            <w:fldChar w:fldCharType="separate"/>
          </w:r>
          <w:hyperlink r:id="rId83" w:tooltip="Khudyakov, I.V. Short-lived Phenoxy- and Semiquinone Radicals / I.V. Khudyakov, V.A. Kuz'min // Russian Chemical Reviews. – 1975. – Т.44, №10. – C.801…" w:history="1">
            <w:r w:rsidR="00301230">
              <w:t>[19]</w:t>
            </w:r>
          </w:hyperlink>
          <w:r w:rsidR="002D37FE">
            <w:fldChar w:fldCharType="end"/>
          </w:r>
        </w:sdtContent>
      </w:sdt>
      <w:r w:rsidR="002D37FE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2D37FE" w14:paraId="488AAC99" w14:textId="77777777" w:rsidTr="00877B6A">
        <w:tc>
          <w:tcPr>
            <w:tcW w:w="500" w:type="pct"/>
          </w:tcPr>
          <w:p w14:paraId="154D5228" w14:textId="77777777" w:rsidR="002D37FE" w:rsidRDefault="002D37FE" w:rsidP="00877B6A">
            <w:pPr>
              <w:pStyle w:val="a3"/>
            </w:pPr>
          </w:p>
        </w:tc>
        <w:tc>
          <w:tcPr>
            <w:tcW w:w="4000" w:type="pct"/>
          </w:tcPr>
          <w:p w14:paraId="52557929" w14:textId="77777777" w:rsidR="002D37FE" w:rsidRPr="00236A88" w:rsidRDefault="002D37FE" w:rsidP="00877B6A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3415EF50" w14:textId="713466BF" w:rsidR="002D37FE" w:rsidRDefault="002D37FE" w:rsidP="00877B6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0B0C4FF0" w14:textId="1FF23E4A" w:rsidR="002D37FE" w:rsidRDefault="002D37FE" w:rsidP="002D37FE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семихиноновых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877B6A" w:rsidRPr="003D089E">
        <w:t xml:space="preserve">Таблица </w:t>
      </w:r>
      <w:r w:rsidR="00877B6A">
        <w:rPr>
          <w:noProof/>
        </w:rPr>
        <w:t>1</w:t>
      </w:r>
      <w:r>
        <w:fldChar w:fldCharType="end"/>
      </w:r>
      <w:r>
        <w:t xml:space="preserve"> </w:t>
      </w:r>
      <w:commentRangeStart w:id="48"/>
      <w:r>
        <w:t xml:space="preserve">(по константам скорости </w:t>
      </w:r>
      <w:proofErr w:type="spellStart"/>
      <w:r>
        <w:t>реакцияй</w:t>
      </w:r>
      <w:proofErr w:type="spellEnd"/>
      <w:r>
        <w:t xml:space="preserve"> </w:t>
      </w:r>
      <w:proofErr w:type="spellStart"/>
      <w:r>
        <w:t>семихононовых</w:t>
      </w:r>
      <w:proofErr w:type="spellEnd"/>
      <w:r>
        <w:t xml:space="preserve"> радикалов </w:t>
      </w:r>
      <w:r>
        <w:lastRenderedPageBreak/>
        <w:t>других хинонов можно оценить значения для соответствующих реакций о-хинонов</w:t>
      </w:r>
      <w:commentRangeEnd w:id="48"/>
      <w:r>
        <w:rPr>
          <w:rStyle w:val="afc"/>
          <w:rFonts w:eastAsia="SimSun" w:cstheme="minorBidi"/>
          <w:color w:val="auto"/>
          <w:lang w:eastAsia="en-US"/>
        </w:rPr>
        <w:commentReference w:id="48"/>
      </w:r>
      <w:r>
        <w:t>). А информации о</w:t>
      </w:r>
      <w:r w:rsidRPr="0041419D">
        <w:t xml:space="preserve"> реакци</w:t>
      </w:r>
      <w:r>
        <w:t>и</w:t>
      </w:r>
      <w:r w:rsidRPr="0041419D">
        <w:t xml:space="preserve"> гибели радикал-анионов</w:t>
      </w:r>
      <w:r>
        <w:t xml:space="preserve"> о-хинона не было найдено.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2D37FE" w14:paraId="2AE44C7E" w14:textId="77777777" w:rsidTr="00877B6A">
        <w:tc>
          <w:tcPr>
            <w:tcW w:w="500" w:type="pct"/>
          </w:tcPr>
          <w:p w14:paraId="7263624E" w14:textId="77777777" w:rsidR="002D37FE" w:rsidRDefault="002D37FE" w:rsidP="00877B6A">
            <w:pPr>
              <w:pStyle w:val="a3"/>
            </w:pPr>
          </w:p>
        </w:tc>
        <w:tc>
          <w:tcPr>
            <w:tcW w:w="4000" w:type="pct"/>
          </w:tcPr>
          <w:p w14:paraId="69BF4C69" w14:textId="77777777" w:rsidR="002D37FE" w:rsidRDefault="002D37FE" w:rsidP="00877B6A">
            <w:pPr>
              <w:pStyle w:val="a3"/>
            </w:pPr>
          </w:p>
        </w:tc>
        <w:tc>
          <w:tcPr>
            <w:tcW w:w="500" w:type="pct"/>
            <w:vAlign w:val="center"/>
          </w:tcPr>
          <w:p w14:paraId="6AE33E92" w14:textId="77777777" w:rsidR="002D37FE" w:rsidRDefault="002D37FE" w:rsidP="00877B6A">
            <w:pPr>
              <w:pStyle w:val="a3"/>
              <w:jc w:val="center"/>
            </w:pPr>
          </w:p>
        </w:tc>
      </w:tr>
    </w:tbl>
    <w:p w14:paraId="13575584" w14:textId="77777777" w:rsidR="002D37FE" w:rsidRDefault="002D37FE" w:rsidP="002D37FE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0F6F3C" wp14:editId="452B2205">
                <wp:extent cx="5156294" cy="4535157"/>
                <wp:effectExtent l="0" t="0" r="635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94" cy="4535157"/>
                          <a:chOff x="0" y="212311"/>
                          <a:chExt cx="5156835" cy="453636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571607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11FAAA13" w:rsidR="00877B6A" w:rsidRPr="003D089E" w:rsidRDefault="00877B6A" w:rsidP="00877B6A">
                              <w:pPr>
                                <w:pStyle w:val="af4"/>
                                <w:jc w:val="left"/>
                              </w:pPr>
                              <w:bookmarkStart w:id="49" w:name="_Ref135124116"/>
                              <w:bookmarkStart w:id="50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9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53" style="width:406pt;height:357.1pt;mso-position-horizontal-relative:char;mso-position-vertical-relative:line" coordorigin=",2123" coordsize="51568,4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">
                <v:shape id="Рисунок 75" o:spid="_x0000_s1054" type="#_x0000_t75" style="position:absolute;left:6902;top:5716;width:40804;height:4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85" o:title="" croptop="4354f"/>
                </v:shape>
                <v:shape id="Надпись 76" o:spid="_x0000_s1055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11FAAA13" w:rsidR="00877B6A" w:rsidRPr="003D089E" w:rsidRDefault="00877B6A" w:rsidP="00877B6A">
                        <w:pPr>
                          <w:pStyle w:val="af4"/>
                          <w:jc w:val="left"/>
                        </w:pPr>
                        <w:bookmarkStart w:id="51" w:name="_Ref135124116"/>
                        <w:bookmarkStart w:id="52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51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2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450EDD">
      <w:pPr>
        <w:pStyle w:val="33"/>
      </w:pPr>
      <w:r>
        <w:t>Стабильность продуктов реакции фотовосстановления</w:t>
      </w:r>
    </w:p>
    <w:p w14:paraId="4518D33A" w14:textId="20E594A7" w:rsidR="00383542" w:rsidRDefault="00F87803" w:rsidP="00301230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1QxNDo1OTowNC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MTU2ZDhjOGItN2IyYi00NzY2LTgzYzgtZTZhY2IwZWNmNjk1IiwiVGV4dCI6IlszNl0iLCJXQUlWZXJzaW9uIjoiNi4xNS4yLjAifQ==}</w:instrText>
          </w:r>
          <w:r>
            <w:fldChar w:fldCharType="separate"/>
          </w:r>
          <w:hyperlink r:id="rId86" w:tooltip="Курский, Ю.А. Строение и реакционная способность замещённых о-хинонов и их производных / Ю.А. Курский. – Нижний Новгород." w:history="1">
            <w:r w:rsidR="00301230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B56920">
        <w:fldChar w:fldCharType="begin"/>
      </w:r>
      <w:r w:rsidR="00B56920">
        <w:instrText xml:space="preserve"> REF _Ref134898811 \h </w:instrText>
      </w:r>
      <w:r w:rsidR="00B56920">
        <w:fldChar w:fldCharType="separate"/>
      </w:r>
      <w:r w:rsidR="00877B6A">
        <w:t xml:space="preserve">Схема </w:t>
      </w:r>
      <w:r w:rsidR="00877B6A">
        <w:rPr>
          <w:noProof/>
        </w:rPr>
        <w:t>8</w:t>
      </w:r>
      <w:r w:rsidR="00B56920">
        <w:fldChar w:fldCharType="end"/>
      </w:r>
      <w:r w:rsidR="00301230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30123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1N2RkNGI5OS1lMDgzLTQ2Y2QtYWU3ZC01NGE1ZTE2YTMwYzUiLCJUZXh0IjoiWzldIiwiV0FJVmVyc2lvbiI6IjYuMTUuMi4wIn0=}</w:instrText>
          </w:r>
          <w:r w:rsidR="00301230">
            <w:fldChar w:fldCharType="separate"/>
          </w:r>
          <w:hyperlink r:id="rId87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42F31598" w:rsidR="00877B6A" w:rsidRPr="00017EE8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3" w:name="_Ref134898811"/>
                              <w:bookmarkStart w:id="54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53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54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56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SVMkd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57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89" o:title=""/>
                </v:shape>
                <v:shape id="Надпись 48" o:spid="_x0000_s1058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42F31598" w:rsidR="00877B6A" w:rsidRPr="00017EE8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5" w:name="_Ref134898811"/>
                        <w:bookmarkStart w:id="56" w:name="_Ref134898808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55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56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45550F0C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</w:t>
      </w:r>
      <w:r w:rsidR="00035089">
        <w:lastRenderedPageBreak/>
        <w:t xml:space="preserve">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03508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NlY2YyMjU0NS03ZjBlLTQ2YmItODc0NS00ZDRjY2QyYjhjMmQiLCJUZXh0IjoiWzldIiwiV0FJVmVyc2lvbiI6IjYuMTUuMi4wIn0=}</w:instrText>
          </w:r>
          <w:r w:rsidR="00035089">
            <w:fldChar w:fldCharType="separate"/>
          </w:r>
          <w:hyperlink r:id="rId90" w:tooltip="Шурыгина, М.П. Механизм фотовосстановления орто-хинонов / М.П. Шурыгина, В.К. Черкасов. – 2006. – ." w:history="1">
            <w:r w:rsidR="00301230">
              <w:t>[9]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877B6A">
        <w:t xml:space="preserve">Таблица </w:t>
      </w:r>
      <w:r w:rsidR="00877B6A">
        <w:rPr>
          <w:noProof/>
        </w:rPr>
        <w:t>2</w:t>
      </w:r>
      <w:r>
        <w:fldChar w:fldCharType="end"/>
      </w:r>
      <w:r w:rsidR="00035089">
        <w:t>:</w:t>
      </w:r>
    </w:p>
    <w:p w14:paraId="13B65A96" w14:textId="346CB922" w:rsidR="00E60B0F" w:rsidRDefault="00E60B0F" w:rsidP="003D68D9">
      <w:pPr>
        <w:pStyle w:val="aff5"/>
      </w:pPr>
    </w:p>
    <w:p w14:paraId="4F933DCE" w14:textId="550F87C0" w:rsidR="00D2740F" w:rsidRPr="00301230" w:rsidRDefault="00D35582" w:rsidP="0030123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654DA33C" w:rsidR="00877B6A" w:rsidRPr="001A6EFC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57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59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xqPRw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">
                <v:group id="Группа 44" o:spid="_x0000_s1060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1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93" o:title="" croptop="564f" cropright="27600f"/>
                  </v:shape>
                  <v:shape id="Рисунок 43" o:spid="_x0000_s1062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94" o:title="" croptop="1431f" cropbottom="1231f" cropright="25230f"/>
                  </v:shape>
                </v:group>
                <v:shape id="Надпись 45" o:spid="_x0000_s1063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654DA33C" w:rsidR="00877B6A" w:rsidRPr="001A6EFC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482679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58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1E46537E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1QxNDo1OTowNC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ZDM2YzFhM2MtZDhlMy00NWExLTgxNGItYWIwMmIxMTc3Mjk1IiwiVGV4dCI6IlszNl0iLCJXQUlWZXJzaW9uIjoiNi4xNS4yLjAifQ==}</w:instrText>
          </w:r>
          <w:r w:rsidR="002C1A9E">
            <w:fldChar w:fldCharType="separate"/>
          </w:r>
          <w:hyperlink r:id="rId95" w:tooltip="Курский, Ю.А. Строение и реакционная способность замещённых о-хинонов и их производных / Ю.А. Курский. – Нижний Новгород." w:history="1">
            <w:r w:rsidR="00301230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877B6A">
        <w:t xml:space="preserve">Схема </w:t>
      </w:r>
      <w:r w:rsidR="00877B6A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AA19CE">
        <w:fldChar w:fldCharType="begin"/>
      </w:r>
      <w:r w:rsidR="00AA19CE">
        <w:instrText xml:space="preserve"> REF _Ref134996846 \h </w:instrText>
      </w:r>
      <w:r w:rsidR="00AA19CE">
        <w:fldChar w:fldCharType="separate"/>
      </w:r>
      <w:r w:rsidR="00877B6A">
        <w:t xml:space="preserve">Схема </w:t>
      </w:r>
      <w:r w:rsidR="00877B6A">
        <w:rPr>
          <w:noProof/>
        </w:rPr>
        <w:t>11</w:t>
      </w:r>
      <w:r w:rsidR="00AA19CE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1QxNDo1OTowNC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NWQzOTdhYmUtNjU4ZS00ZDBmLWJlNDQtM2JmMDc4ZDI2NzhiIiwiVGV4dCI6IlszNl0iLCJXQUlWZXJzaW9uIjoiNi4xNS4yLjAifQ==}</w:instrText>
          </w:r>
          <w:r w:rsidR="002C1A9E">
            <w:fldChar w:fldCharType="separate"/>
          </w:r>
          <w:hyperlink r:id="rId96" w:tooltip="Курский, Ю.А. Строение и реакционная способность замещённых о-хинонов и их производных / Ю.А. Курский. – Нижний Новгород." w:history="1">
            <w:r w:rsidR="00301230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</w:t>
      </w:r>
      <w:commentRangeStart w:id="59"/>
      <w:r w:rsidR="00C17DFB">
        <w:t>же</w:t>
      </w:r>
      <w:commentRangeEnd w:id="59"/>
      <w:r w:rsidR="00C17DFB">
        <w:rPr>
          <w:rStyle w:val="afc"/>
          <w:rFonts w:eastAsia="SimSun" w:cstheme="minorBidi"/>
          <w:color w:val="auto"/>
          <w:lang w:eastAsia="en-US"/>
        </w:rPr>
        <w:commentReference w:id="59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1QxNDo1OTowNC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YWYwMzcyNzEtOThkYS00MjA5LTlmY2UtNGQ1M2EzYTI4OGIwIiwiVGV4dCI6IlszNl0iLCJXQUlWZXJzaW9uIjoiNi4xNS4yLjAifQ==}</w:instrText>
          </w:r>
          <w:r w:rsidR="00C17DFB">
            <w:fldChar w:fldCharType="separate"/>
          </w:r>
          <w:hyperlink r:id="rId97" w:tooltip="Курский, Ю.А. Строение и реакционная способность замещённых о-хинонов и их производных / Ю.А. Курский. – Нижний Новгород." w:history="1">
            <w:r w:rsidR="00301230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48BEDE62" w:rsidR="00877B6A" w:rsidRPr="00EF334A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0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60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64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">
                <v:shape id="Рисунок 53" o:spid="_x0000_s1065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99" o:title=""/>
                </v:shape>
                <v:shape id="Надпись 54" o:spid="_x0000_s1066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48BEDE62" w:rsidR="00877B6A" w:rsidRPr="00EF334A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1" w:name="_Ref13499650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bookmarkEnd w:id="61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411912B8" w:rsidR="00877B6A" w:rsidRPr="005E6924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2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62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67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mJxiH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68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101" o:title=""/>
                </v:shape>
                <v:shape id="Надпись 36" o:spid="_x0000_s1069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411912B8" w:rsidR="00877B6A" w:rsidRPr="005E6924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3" w:name="_Ref13499684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63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12D74F1C" w:rsidR="003608D7" w:rsidRDefault="003608D7" w:rsidP="00E454A5">
      <w:pPr>
        <w:pStyle w:val="33"/>
      </w:pPr>
      <w:commentRangeStart w:id="64"/>
      <w:commentRangeStart w:id="65"/>
      <w:r>
        <w:t>Ингибирование</w:t>
      </w:r>
      <w:commentRangeEnd w:id="64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4"/>
      </w:r>
      <w:commentRangeEnd w:id="65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65"/>
      </w:r>
      <w:r w:rsidR="006636C3">
        <w:t xml:space="preserve"> полимеризации</w:t>
      </w:r>
    </w:p>
    <w:p w14:paraId="5353074D" w14:textId="369A2D92" w:rsidR="00AE7EDD" w:rsidRDefault="001764D1" w:rsidP="00E45A6B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66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66"/>
      <w:r>
        <w:rPr>
          <w:rStyle w:val="afc"/>
          <w:rFonts w:eastAsia="SimSun" w:cstheme="minorBidi"/>
          <w:color w:val="auto"/>
          <w:lang w:eastAsia="en-US"/>
        </w:rPr>
        <w:commentReference w:id="66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ZmFsc2UsIkhhc0xhYmVsMiI6dHJ1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MtMDUtMTdUMTQ6NTk6MDQiLCJQcm9qZWN0Ijp7IiRyZWYiOiI4In19LCJVc2VOdW1iZXJpbmdUeXBlT2ZQYXJlbnREb2N1bWVudCI6ZmFsc2V9XSwiRm9ybWF0dGVkVGV4dCI6eyIkaWQiOiIxMSIsIkNvdW50IjoxLCJUZXh0VW5pdHMiOlt7IiRpZCI6IjEyIiwiRm9udFN0eWxlIjp7IiRpZCI6IjEzIiwiTmV1dHJhbCI6dHJ1ZX0sIlJlYWRpbmdPcmRlciI6MSwiVGV4dCI6IlszN10ifV19LCJUYWciOiJDaXRhdmlQbGFjZWhvbGRlciM1MTFiYzVjNC01MmM4LTRkODYtODQ3ZC1lNGY4Nzg3YTI3NGUiLCJUZXh0IjoiWzM3XSIsIldBSVZlcnNpb24iOiI2LjE1LjIuMCJ9}</w:instrText>
          </w:r>
          <w:r w:rsidR="00AE7EDD">
            <w:fldChar w:fldCharType="separate"/>
          </w:r>
          <w:hyperlink r:id="rId102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301230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}</w:instrText>
          </w:r>
          <w:r w:rsidR="00863D0D">
            <w:fldChar w:fldCharType="separate"/>
          </w:r>
          <w:hyperlink r:id="rId103" w:tooltip="Hohenberg P., K.W. / K.W. Hohenberg P. // Phys. Rev. B. – 1964. – Т.136, №3. – C.864." w:history="1">
            <w:r w:rsidR="00301230">
              <w:t>[38</w:t>
            </w:r>
          </w:hyperlink>
          <w:hyperlink r:id="rId104" w:tooltip="Kohn W., Sham L. J. / Kohn W., Sham L. J. // Phys. Rev. A. – 1965. – Т.140, №4. – C.1133." w:history="1">
            <w:r w:rsidR="00301230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67"/>
      <w:r w:rsidR="006F35F2" w:rsidRPr="006F35F2">
        <w:t>36Q</w:t>
      </w:r>
      <w:commentRangeEnd w:id="67"/>
      <w:r w:rsidR="00CA6E82">
        <w:rPr>
          <w:rStyle w:val="afc"/>
          <w:rFonts w:eastAsia="SimSun" w:cstheme="minorBidi"/>
          <w:color w:val="auto"/>
          <w:lang w:eastAsia="en-US"/>
        </w:rPr>
        <w:commentReference w:id="67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877B6A">
        <w:t xml:space="preserve">Рисунок </w:t>
      </w:r>
      <w:r w:rsidR="00877B6A">
        <w:rPr>
          <w:noProof/>
        </w:rPr>
        <w:t>3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37F573CF" w:rsidR="00877B6A" w:rsidRPr="00085B74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8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68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0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">
                <v:shape id="Рисунок 38" o:spid="_x0000_s1071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106" o:title=""/>
                </v:shape>
                <v:shape id="Надпись 39" o:spid="_x0000_s1072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37F573CF" w:rsidR="00877B6A" w:rsidRPr="00085B74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9" w:name="_Ref13504593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69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032D3519" w:rsidR="006F35F2" w:rsidRDefault="006F35F2" w:rsidP="000626B8">
      <w:pPr>
        <w:pStyle w:val="a2"/>
      </w:pPr>
      <w: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877B6A">
        <w:t xml:space="preserve">Схема </w:t>
      </w:r>
      <w:r w:rsidR="00877B6A">
        <w:rPr>
          <w:noProof/>
        </w:rPr>
        <w:t>12</w:t>
      </w:r>
      <w:r>
        <w:fldChar w:fldCharType="end"/>
      </w:r>
      <w: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72B067AA" w:rsidR="00877B6A" w:rsidRPr="002A68A7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0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70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73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">
                <v:shape id="Рисунок 56" o:spid="_x0000_s1074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108" o:title=""/>
                </v:shape>
                <v:shape id="Надпись 57" o:spid="_x0000_s1075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72B067AA" w:rsidR="00877B6A" w:rsidRPr="002A68A7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1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bookmarkEnd w:id="71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21517A7B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877B6A">
        <w:t xml:space="preserve">Таблица </w:t>
      </w:r>
      <w:r w:rsidR="00877B6A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68762239" w:rsidR="00877B6A" w:rsidRPr="0035319E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2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2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76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aGOqy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77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110" o:title="" cropright="2300f"/>
                </v:shape>
                <v:shape id="Надпись 60" o:spid="_x0000_s1078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68762239" w:rsidR="00877B6A" w:rsidRPr="0035319E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3" w:name="_Ref13504690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3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562097F2" w:rsidR="00B55CA9" w:rsidRDefault="00725F81" w:rsidP="00B55CA9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 главную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877B6A">
        <w:t xml:space="preserve">Таблица </w:t>
      </w:r>
      <w:r w:rsidR="00877B6A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5DB820ED" w14:textId="03DF3467" w:rsidR="00255FBF" w:rsidRDefault="00B55CA9" w:rsidP="0030123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435DD1FA" w:rsidR="00877B6A" w:rsidRPr="00C652B6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4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74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79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">
                <v:shape id="Рисунок 65" o:spid="_x0000_s1080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112" o:title=""/>
                </v:shape>
                <v:shape id="Надпись 66" o:spid="_x0000_s1081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435DD1FA" w:rsidR="00877B6A" w:rsidRPr="00C652B6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5" w:name="_Ref135047443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75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ACBC4" w14:textId="63C7D264" w:rsidR="00255FBF" w:rsidRDefault="00255FBF" w:rsidP="000626B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76"/>
      <w:r w:rsidR="009C105D">
        <w:t>электронная</w:t>
      </w:r>
      <w:r w:rsidRPr="00255FBF">
        <w:t xml:space="preserve"> </w:t>
      </w:r>
      <w:commentRangeEnd w:id="76"/>
      <w:r w:rsidR="009C105D">
        <w:rPr>
          <w:rStyle w:val="afc"/>
          <w:rFonts w:eastAsia="SimSun" w:cstheme="minorBidi"/>
          <w:color w:val="auto"/>
          <w:lang w:eastAsia="en-US"/>
        </w:rPr>
        <w:commentReference w:id="76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877B6A">
        <w:t xml:space="preserve">Схема </w:t>
      </w:r>
      <w:r w:rsidR="00877B6A">
        <w:rPr>
          <w:noProof/>
        </w:rPr>
        <w:t>13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3256CB28" wp14:editId="6820C83C">
                <wp:extent cx="3441700" cy="4887595"/>
                <wp:effectExtent l="0" t="0" r="6350" b="825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887595"/>
                          <a:chOff x="0" y="0"/>
                          <a:chExt cx="3441700" cy="488759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77031AFF" w:rsidR="00877B6A" w:rsidRPr="005F0583" w:rsidRDefault="00877B6A" w:rsidP="00877B6A">
                              <w:pPr>
                                <w:pStyle w:val="af4"/>
                                <w:jc w:val="left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77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82" style="width:271pt;height:384.85pt;mso-position-horizontal-relative:char;mso-position-vertical-relative:line" coordsize="34417,48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">
                <v:shape id="Рисунок 62" o:spid="_x0000_s1083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114" o:title=""/>
                </v:shape>
                <v:shape id="Надпись 63" o:spid="_x0000_s1084" type="#_x0000_t202" style="position:absolute;top:45466;width:34417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77031AFF" w:rsidR="00877B6A" w:rsidRPr="005F0583" w:rsidRDefault="00877B6A" w:rsidP="00877B6A">
                        <w:pPr>
                          <w:pStyle w:val="af4"/>
                          <w:jc w:val="left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0468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78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596D11" w14:textId="78149A1D" w:rsidR="00383542" w:rsidRDefault="004D45E5" w:rsidP="00CC12F7">
      <w:pPr>
        <w:pStyle w:val="33"/>
      </w:pPr>
      <w:r w:rsidRPr="00EE2A7A">
        <w:t>Итоговый механизм</w:t>
      </w:r>
      <w:r w:rsidR="00877B6A">
        <w:t xml:space="preserve"> </w:t>
      </w:r>
    </w:p>
    <w:p w14:paraId="7BDF2248" w14:textId="1FD25FC6" w:rsidR="0027712E" w:rsidRDefault="0027712E" w:rsidP="00644CFE">
      <w:pPr>
        <w:pStyle w:val="23"/>
      </w:pPr>
      <w:bookmarkStart w:id="79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F9226D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6ABE328A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480875FC" w14:textId="7EA57214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80"/>
      <w:r w:rsidR="00E452D9">
        <w:t>высоки</w:t>
      </w:r>
      <w:commentRangeEnd w:id="80"/>
      <w:r w:rsidR="00E452D9">
        <w:rPr>
          <w:rStyle w:val="afc"/>
          <w:rFonts w:eastAsia="SimSun" w:cstheme="minorBidi"/>
          <w:color w:val="auto"/>
          <w:lang w:eastAsia="en-US"/>
        </w:rPr>
        <w:commentReference w:id="80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mliVGVYS2V5IjoiLjE5ODQiLCJDaXRhdGlvbktleSI6ItCS0JjQkDg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zY2ODExYTYzLTQyNWUtNDZjNi04MDVhLTg5ZGQzYzYxMzA2OSIsIlRleHQiOiJbNDBdIiwiV0FJVmVyc2lvbiI6IjYuMTUuMi4wIn0=}</w:instrText>
          </w:r>
          <w:r w:rsidR="00340C2F">
            <w:fldChar w:fldCharType="separate"/>
          </w:r>
          <w:hyperlink r:id="rId115" w:tooltip="Арнольд, В.И. Обыкновенные дифференциальные уравнения / В.И. Арнольд: Наука, 1984." w:history="1">
            <w:r w:rsidR="00301230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81"/>
      <w:r w:rsidR="00E452D9">
        <w:t>10</w:t>
      </w:r>
      <w:commentRangeEnd w:id="81"/>
      <w:r w:rsidR="00E452D9">
        <w:rPr>
          <w:rStyle w:val="afc"/>
          <w:rFonts w:eastAsia="SimSun" w:cstheme="minorBidi"/>
          <w:color w:val="auto"/>
          <w:lang w:eastAsia="en-US"/>
        </w:rPr>
        <w:commentReference w:id="81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NDFdIn1dfSwiVGFnIjoiQ2l0YXZpUGxhY2Vob2xkZXIjZDExMmU1YjItNDc2My00OTRjLTg3ZWQtMWM0ZWY4NDk1YzhjIiwiVGV4dCI6Ils0MV0iLCJXQUlWZXJzaW9uIjoiNi4xNS4yLjAifQ==}</w:instrText>
          </w:r>
          <w:r w:rsidR="00340C2F">
            <w:fldChar w:fldCharType="separate"/>
          </w:r>
          <w:hyperlink r:id="rId116" w:tooltip="Мышенков, В. Численное решение обыкновенных дифференциальных уравнений / В. Мышенков, М. Е.В. – Москва, 2005." w:history="1">
            <w:r w:rsidR="00301230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82"/>
      <w:r w:rsidR="00891194">
        <w:t>механизм</w:t>
      </w:r>
      <w:commentRangeEnd w:id="82"/>
      <w:r w:rsidR="00321798">
        <w:rPr>
          <w:rStyle w:val="afc"/>
          <w:rFonts w:eastAsia="SimSun" w:cstheme="minorBidi"/>
          <w:color w:val="auto"/>
          <w:lang w:eastAsia="en-US"/>
        </w:rPr>
        <w:commentReference w:id="82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55E1CA16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F9226D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F9226D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4BD8EEEC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F9226D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547BF947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</w:t>
      </w:r>
      <w:proofErr w:type="spellStart"/>
      <w:r>
        <w:t>ма</w:t>
      </w:r>
      <w:proofErr w:type="spellEnd"/>
      <w:r>
        <w:t xml:space="preserve"> автономна</w:t>
      </w:r>
    </w:p>
    <w:p w14:paraId="775AE9BE" w14:textId="77777777" w:rsidR="00FE72FE" w:rsidRDefault="00F9226D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F9226D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83" w:name="_Hlk134744679"/>
      <w:bookmarkEnd w:id="79"/>
      <w:r>
        <w:t>Дискретизация по времени</w:t>
      </w:r>
    </w:p>
    <w:p w14:paraId="31E62F58" w14:textId="739E4DA6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mliVGVYS2V5IjoiLjIwMTQiLCJDaXRhdGlvbktleSI6ItCf0LjQvDE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}</w:instrText>
          </w:r>
          <w:r w:rsidR="00156B5D">
            <w:fldChar w:fldCharType="separate"/>
          </w:r>
          <w:hyperlink r:id="rId117" w:tooltip="Пименов, В.Г. Численные методы : в 2 ч / В.Г. Пименов. – Екатеринбург, 2014." w:history="1">
            <w:r w:rsidR="00301230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2995BBA0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NDFdIn1dfSwiVGFnIjoiQ2l0YXZpUGxhY2Vob2xkZXIjY2RkZDEwOTgtMmRlZi00ZDNiLWI1MzktYjY5YjgyYzljODZmIiwiVGV4dCI6Ils0MV0iLCJXQUlWZXJzaW9uIjoiNi4xNS4yLjAifQ==}</w:instrText>
          </w:r>
          <w:r w:rsidR="00321798">
            <w:fldChar w:fldCharType="separate"/>
          </w:r>
          <w:hyperlink r:id="rId118" w:tooltip="Мышенков, В. Численное решение обыкновенных дифференциальных уравнений / В. Мышенков, М. Е.В. – Москва, 2005." w:history="1">
            <w:r w:rsidR="00301230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</w:t>
      </w:r>
      <w:proofErr w:type="spellStart"/>
      <w:r w:rsidRPr="00A902F1">
        <w:t>щие</w:t>
      </w:r>
      <w:proofErr w:type="spellEnd"/>
      <w:r w:rsidRPr="00A902F1">
        <w:t xml:space="preserve">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F9226D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2AD96B09" w:rsidR="006838B0" w:rsidRDefault="006838B0" w:rsidP="00185B6A">
            <w:pPr>
              <w:pStyle w:val="a3"/>
              <w:jc w:val="center"/>
            </w:pPr>
            <w:bookmarkStart w:id="84" w:name="_Ref134637239"/>
            <w:r>
              <w:t>(</w:t>
            </w:r>
            <w:fldSimple w:instr=" SEQ Формула \*ARABIC ">
              <w:r w:rsidR="00877B6A">
                <w:rPr>
                  <w:noProof/>
                </w:rPr>
                <w:t>7</w:t>
              </w:r>
            </w:fldSimple>
            <w:r>
              <w:t>)</w:t>
            </w:r>
            <w:bookmarkEnd w:id="84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F9226D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F9226D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66A242BE" w:rsidR="006838B0" w:rsidRDefault="006838B0" w:rsidP="00185B6A">
            <w:pPr>
              <w:pStyle w:val="a3"/>
              <w:jc w:val="center"/>
            </w:pPr>
            <w:bookmarkStart w:id="85" w:name="_Ref134637241"/>
            <w:r>
              <w:t>(</w:t>
            </w:r>
            <w:fldSimple w:instr=" SEQ Формула \*ARABIC ">
              <w:r w:rsidR="00877B6A">
                <w:rPr>
                  <w:noProof/>
                </w:rPr>
                <w:t>8</w:t>
              </w:r>
            </w:fldSimple>
            <w:r>
              <w:t>)</w:t>
            </w:r>
            <w:bookmarkEnd w:id="85"/>
          </w:p>
        </w:tc>
      </w:tr>
    </w:tbl>
    <w:p w14:paraId="0606CF9D" w14:textId="03247D4B" w:rsidR="00A410D0" w:rsidRDefault="00F9226D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86"/>
      <w:proofErr w:type="spellStart"/>
      <w:r w:rsidR="007A699D" w:rsidRPr="007A699D">
        <w:t>нижнетреугольной</w:t>
      </w:r>
      <w:commentRangeEnd w:id="86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86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JpYlRlWEtleSI6IkZlaGxiZXJnLjE5NzAiLCJDaXRhdGlvbktleSI6IkVydzY5IiwiQ2l0YXRpb25LZXlVcGRhdGVUeXBlIjoxLCJDb2xsYWJvcmF0b3JzIjpbXSwiRG9pIjoiMTAuMTAwNy9CRjAyMjQxNzM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0JGMDIyNDE3MzIiLCJVcmlTdHJpbmciOiJodHRwczovL2RvaS5vcmcvMTAuMTAwNy9CRjAyMjQxNzM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}</w:instrText>
          </w:r>
          <w:r w:rsidR="00321798">
            <w:fldChar w:fldCharType="separate"/>
          </w:r>
          <w:hyperlink r:id="rId119" w:tooltip="Fehlberg, E. Klassische Runge-Kutta-Formeln vierter und niedrigerer Ordnung mit Schrittweiten-Kontrolle und ihre Anwendung auf Wärmeleitungsprobleme /…" w:history="1">
            <w:r w:rsidR="00301230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F9226D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46D32871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FB18147" w14:textId="49F4E9B7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87" w:name="_Hlk134744698"/>
      <w:bookmarkEnd w:id="83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88"/>
      <w:r w:rsidR="00234C78">
        <w:t>см. Практическую часть</w:t>
      </w:r>
      <w:commentRangeEnd w:id="88"/>
      <w:r w:rsidR="00321798">
        <w:rPr>
          <w:rStyle w:val="afc"/>
          <w:rFonts w:eastAsia="SimSun" w:cstheme="minorBidi"/>
          <w:color w:val="auto"/>
          <w:lang w:eastAsia="en-US"/>
        </w:rPr>
        <w:commentReference w:id="88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CaWJUZVhLZXkiOiJIZWRheWF0aU5hc2FiLjIwMjIi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dUMTQ6NTk6MDQ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r:id="rId120" w:tooltip="Hedayati Nasab, S. Third-order Paired Explicit Runge-Kutta schemes for stiff systems of equations / S. Hedayati Nasab, B.C. Vermeire // Journal of Com…" w:history="1">
            <w:r w:rsidR="00301230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2AC31CD9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877B6A">
        <w:t>(</w:t>
      </w:r>
      <w:r w:rsidR="00877B6A">
        <w:rPr>
          <w:noProof/>
        </w:rPr>
        <w:t>8</w:t>
      </w:r>
      <w:r w:rsidR="00877B6A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877B6A">
        <w:t>(</w:t>
      </w:r>
      <w:r w:rsidR="00877B6A">
        <w:rPr>
          <w:noProof/>
        </w:rPr>
        <w:t>9</w:t>
      </w:r>
      <w:r w:rsidR="00877B6A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8472"/>
        <w:gridCol w:w="1124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F9226D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17786F4C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2B362FAA" w14:textId="5AEC6BA1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877B6A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JpYlRlWEtleSI6Ii4xOTk3IiwiQ2l0YXRpb25LZXkiOiLQmtCy0L45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121" w:tooltip="Квон, О.Б. Неявные методы типа Рунге-Кутта для функционально-дифференциальных уравнений / О.Б. Квон, В.Г. Пименов, 1997." w:history="1">
            <w:r w:rsidR="00301230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592C0AE3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877B6A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22" w:tooltip="Гир, К.В. Численное интегрирование обыкновенных дифференциальных уравнений / К.В. Гир // Mathematics of Computation. – 1967. – Т.98." w:history="1">
            <w:r w:rsidR="00301230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F9226D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07A31D49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F9226D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1005890E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877B6A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JpYlRlWEtleSI6Ii4xOTg5IiwiQ2l0YXRpb25LZXkiOiLQodCw0Lw4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eyIkaWQiOiIxMC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23" w:tooltip="Самарский, А.А. Численные методы: учеб. пособие для вузов / А.А. Самарский, А.В. Гулин. – Москва: Наука, 1989." w:history="1">
            <w:r w:rsidR="00301230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3FCC326B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877B6A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My0wNS0xN1QxNDo1OTowNCIsIlByb2plY3QiOnsiJHJlZiI6IjgifX0sIlVzZU51bWJlcmluZ1R5cGVPZlBhcmVudERvY3VtZW50IjpmYWxzZX1dLCJGb3JtYXR0ZWRUZXh0Ijp7IiRpZCI6IjEyIiwiQ291bnQiOjEsIlRleHRVbml0cyI6W3siJGlkIjoiMTMiLCJGb250U3R5bGUiOnsiJGlkIjoiMTQiLCJOZXV0cmFsIjp0cnVlfSwiUmVhZGluZ09yZGVyIjoxLCJUZXh0IjoiWzQ4XSJ9XX0sIlRhZyI6IkNpdGF2aVBsYWNlaG9sZGVyI2RkN2EzOTJkLThhYTgtNGUxZS1iODczLWM0ZjJjY2JlM2YxMyIsIlRleHQiOiJbNDh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24" w:tooltip="Бахвалов, Н.С. Численные методы / Н.С. Бахвалов, Н.П. Жидков, Г.М. Кобельков. – Москва: Лаборатория знаний, 2023. – 636 c." w:history="1">
            <w:r w:rsidR="00301230">
              <w:rPr>
                <w:color w:val="111111"/>
              </w:rPr>
              <w:t>[48]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89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89"/>
      <w:r>
        <w:rPr>
          <w:rStyle w:val="afc"/>
          <w:rFonts w:eastAsia="SimSun" w:cstheme="minorBidi"/>
          <w:color w:val="auto"/>
          <w:lang w:eastAsia="en-US"/>
        </w:rPr>
        <w:commentReference w:id="89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90" w:name="_Hlk134744726"/>
      <w:bookmarkEnd w:id="87"/>
      <w:r>
        <w:t>Линеаризация системы и итерационное решение</w:t>
      </w:r>
    </w:p>
    <w:p w14:paraId="1BEAAB6F" w14:textId="48B85970" w:rsidR="00B30060" w:rsidRDefault="007148E3" w:rsidP="00C83C57">
      <w:pPr>
        <w:pStyle w:val="a3"/>
      </w:pPr>
      <w:commentRangeStart w:id="91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91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91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CaWJUZVhLZXkiOiIuMTk3NSIsIkNpdGF0aW9uS2V5Ijoi0JTQttC1NzU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}</w:instrText>
          </w:r>
          <w:r w:rsidR="00C83C57">
            <w:fldChar w:fldCharType="separate"/>
          </w:r>
          <w:hyperlink r:id="rId125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01230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My0wNS0xN1QxNDo1OTowNCIsIlByb2plY3QiOnsiJHJlZiI6IjgifX0sIlVzZU51bWJlcmluZ1R5cGVPZlBhcmVudERvY3VtZW50IjpmYWxzZX1dLCJGb3JtYXR0ZWRUZXh0Ijp7IiRpZCI6IjEyIiwiQ291bnQiOjEsIlRleHRVbml0cyI6W3siJGlkIjoiMTMiLCJGb250U3R5bGUiOnsiJGlkIjoiMTQiLCJOZXV0cmFsIjp0cnVlfSwiUmVhZGluZ09yZGVyIjoxLCJUZXh0IjoiWzQ4XSJ9XX0sIlRhZyI6IkNpdGF2aVBsYWNlaG9sZGVyIzQyNWNmYWM1LTExOGItNDcwMi1hMWNmLTdkZjJhOTE1M2VjMyIsIlRleHQiOiJbNDhdIiwiV0FJVmVyc2lvbiI6IjYuMTUuMi4wIn0=}</w:instrText>
          </w:r>
          <w:r w:rsidR="00C83C57">
            <w:fldChar w:fldCharType="separate"/>
          </w:r>
          <w:hyperlink r:id="rId126" w:tooltip="Бахвалов, Н.С. Численные методы / Н.С. Бахвалов, Н.П. Жидков, Г.М. Кобельков. – Москва: Лаборатория знаний, 2023. – 636 c." w:history="1">
            <w:r w:rsidR="00301230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F9226D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7B304345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34883F86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F9226D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583ECA82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877B6A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670BDA94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JpYlRlWEtleSI6Ii4yMDE5IiwiQ2l0YXRpb25LZXkiOiLQkNCy0YUx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NiNmZmNzdlNy1mNGJiLTRmMTAtOThiNC0zN2ZlMWRiOTA0MTYiLCJUZXh0IjoiWzUwXSIsIldBSVZlcnNpb24iOiI2LjE1LjIuMCJ9}</w:instrText>
          </w:r>
          <w:r>
            <w:fldChar w:fldCharType="separate"/>
          </w:r>
          <w:hyperlink r:id="rId127" w:tooltip="Авхадиев, Ф. Численные методы алгебры и анализа / Ф. Авхадиев. – Казань: Казанский университет, 2019." w:history="1">
            <w:r w:rsidR="00301230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mliVGVYS2V5IjoiLjE5ODciLCJDaXRhdGlvbktleSI6ItCt0YHRgjg3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hNGUxNjMyLTRkZjYtNDY2Yy04N2FiLWZhODgxNzRkNWFjZCIsIlRleHQiOiJbNTFdIiwiV0FJVmVyc2lvbiI6IjYuMTUuMi4wIn0=}</w:instrText>
          </w:r>
          <w:r>
            <w:fldChar w:fldCharType="separate"/>
          </w:r>
          <w:hyperlink r:id="rId128" w:tooltip="Эстербю, О. Прямые методы для разреженных матриц / О. Эстербю, З. Златев, 1987." w:history="1">
            <w:r w:rsidR="00301230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386E94AB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CaWJUZVhLZXkiOiJEdWZmLjE5ODki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3VDE0OjU5OjA0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r:id="rId129" w:tooltip="Duff, I.S. Direct methods for sparse matrices / I.S. Duff, A.M. Erisman, J.K. Reid. – Oxford: Oxford University Press, 2017." w:history="1">
            <w:r w:rsidR="00301230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6F776C33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mliVGVYS2V5IjoiU2FhZC4uMjAwMyIsIkNpdGF0aW9uS2V5IjoiWVNhMDMiLCJDaXRhdGlvbktleVVwZGF0ZVR5cGUiOjEsIkNvbGxhYm9yYXRvcnMiOltdLCJDb3ZlclBhdGgiOnsiJGlkIjoiOSIsIiR0eXBlIjoiU3dpc3NBY2FkZW1pYy5DaXRhdmkuTGlua2VkUmVzb3VyY2UsIFN3aXNzQWNhZGVtaWMuQ2l0YXZpIiwiTGlua2VkUmVzb3VyY2VUeXBlIjoxLCJVcmlTdHJpbmciOiJTYWFkIDIwMDMgLSBJdGVyYXRpdmUgbWV0aG9kcyBmb3Igc3BhcnNlIGxpbmVh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MmI5Y2U0NTQtMjAzOS00MjUwLWEwYjctN2IyYTljMDE3YmU4IiwiVGV4dCI6Ils1M10iLCJXQUlWZXJzaW9uIjoiNi4xNS4yLjAifQ==}</w:instrText>
          </w:r>
          <w:r w:rsidR="00E06C9B">
            <w:fldChar w:fldCharType="separate"/>
          </w:r>
          <w:hyperlink r:id="rId130" w:tooltip="Saad, Y. Iterative methods for sparse linear systems / Y. Saad. – Philadelphia: SIAM, 2003." w:history="1">
            <w:r w:rsidR="00301230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4B0F72A2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mliVGVYS2V5IjoiU2NoZW5rLjIwMDIiLCJDaXRhdGlvbktleSI6IlNjaDAyIiwiQ2l0YXRpb25LZXlVcGRhdGVUeXBlIjoxLCJDb2xsYWJvcmF0b3JzIjpbXSwiRGF0ZSI6IjIwMDIiLCJEb2kiOiIxMC4xMDE2L1MwMTY3LTgxOTEoMDEpMDAxMzUtM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UzAxNjctODE5MSgwMSkwMDEzNS0xIiwiVXJpU3RyaW5nIjoiaHR0cHM6Ly9kb2kub3JnLzEwLjEwMTYvUzAxNjctODE5MSgwMSkwMDEzNS0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AzZGU2MDNhLTVmYjYtNDEzNi05Y2RmLTllOTVkZjIwNWM1ZSIsIlRleHQiOiJbNTRdIiwiV0FJVmVyc2lvbiI6IjYuMTUuMi4wIn0=}</w:instrText>
          </w:r>
          <w:r w:rsidR="0015000C">
            <w:fldChar w:fldCharType="separate"/>
          </w:r>
          <w:hyperlink r:id="rId131" w:tooltip="Schenk, O. Two-level dynamic scheduling in PARDISO: Improved scalability on shared memory multiprocessing systems / O. Schenk, K. Gärtner // Parallel …" w:history="1">
            <w:r w:rsidR="00301230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877B6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CaWJUZVhLZXkiOiJJbnRlbC4i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3VDE0OjU5OjA0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r:id="rId132" w:tooltip="Intel. oneMKL PARDISO - Parallel Direct Sparse Solver Interface / Intel. – https://www.intel.com/content/www/us/en/docs/onemkl/developer-reference-c/2…" w:history="1">
            <w:r w:rsidR="00301230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92" w:name="_Hlk134744735"/>
      <w:bookmarkEnd w:id="90"/>
      <w:commentRangeStart w:id="93"/>
      <w:r>
        <w:t>Используемые методы</w:t>
      </w:r>
      <w:commentRangeEnd w:id="93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93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92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13FF1531" w:rsidR="00107C7E" w:rsidRPr="00782C96" w:rsidRDefault="00107C7E" w:rsidP="00D87B12">
      <w:pPr>
        <w:pStyle w:val="11"/>
        <w:rPr>
          <w:lang w:val="en-US"/>
        </w:rPr>
      </w:pPr>
      <w:r>
        <w:lastRenderedPageBreak/>
        <w:t>Выводы</w:t>
      </w:r>
      <w:r w:rsidR="00782C96" w:rsidRPr="00782C96">
        <w:rPr>
          <w:lang w:val="en-US"/>
        </w:rPr>
        <w:t xml:space="preserve"> </w:t>
      </w:r>
    </w:p>
    <w:p w14:paraId="744D8640" w14:textId="4D6899D6" w:rsidR="00B36656" w:rsidRPr="00782C96" w:rsidRDefault="00B36656" w:rsidP="00EB0C92">
      <w:pPr>
        <w:rPr>
          <w:lang w:val="en-US"/>
        </w:rPr>
      </w:pPr>
    </w:p>
    <w:p w14:paraId="5A093B5D" w14:textId="29D3C7B0" w:rsidR="00B36656" w:rsidRPr="00782C96" w:rsidRDefault="00782C96" w:rsidP="00D87B12">
      <w:pPr>
        <w:pStyle w:val="a3"/>
        <w:rPr>
          <w:lang w:val="en-US"/>
        </w:rPr>
      </w:pPr>
      <w:proofErr w:type="spellStart"/>
      <w:r>
        <w:rPr>
          <w:lang w:val="en-US"/>
        </w:rPr>
        <w:t>asdf</w:t>
      </w:r>
      <w:proofErr w:type="spellEnd"/>
    </w:p>
    <w:sdt>
      <w:sdtPr>
        <w:rPr>
          <w:rFonts w:eastAsia="Times New Roman" w:cstheme="minorHAnsi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color w:val="000000" w:themeColor="text1"/>
          <w:szCs w:val="22"/>
        </w:rPr>
      </w:sdtEndPr>
      <w:sdtContent>
        <w:p w14:paraId="1B4F1889" w14:textId="77777777" w:rsidR="00782C96" w:rsidRPr="00782C96" w:rsidRDefault="000053AF" w:rsidP="00782C96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782C96">
            <w:t>Список</w:t>
          </w:r>
          <w:r w:rsidR="00782C96" w:rsidRPr="00782C96">
            <w:rPr>
              <w:lang w:val="en-US"/>
            </w:rPr>
            <w:t xml:space="preserve"> </w:t>
          </w:r>
          <w:r w:rsidR="00782C96">
            <w:t>литературы</w:t>
          </w:r>
        </w:p>
        <w:p w14:paraId="1E7D950E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1.</w:t>
          </w:r>
          <w:r w:rsidRPr="00782C96">
            <w:rPr>
              <w:lang w:val="en-US"/>
            </w:rPr>
            <w:tab/>
          </w:r>
          <w:bookmarkStart w:id="94" w:name="_CTVL00102ba0894b4054580acd6a36cb9b208a8"/>
          <w:r w:rsidRPr="00782C9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782C96">
            <w:rPr>
              <w:lang w:val="en-US"/>
            </w:rPr>
            <w:t>.45, №2. – C.133–141.</w:t>
          </w:r>
        </w:p>
        <w:bookmarkEnd w:id="94"/>
        <w:p w14:paraId="0C7D6ECA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2.</w:t>
          </w:r>
          <w:r w:rsidRPr="00782C96">
            <w:rPr>
              <w:lang w:val="en-US"/>
            </w:rPr>
            <w:tab/>
          </w:r>
          <w:bookmarkStart w:id="95" w:name="_CTVL001ae62df1c2426409396dee33b3c34f31c"/>
          <w:r w:rsidRPr="00782C96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782C96">
            <w:rPr>
              <w:lang w:val="en-US"/>
            </w:rPr>
            <w:t>Oldring</w:t>
          </w:r>
          <w:proofErr w:type="spellEnd"/>
          <w:r w:rsidRPr="00782C96">
            <w:rPr>
              <w:lang w:val="en-US"/>
            </w:rPr>
            <w:t xml:space="preserve">, N.S. Allen, K.K. </w:t>
          </w:r>
          <w:proofErr w:type="spellStart"/>
          <w:r w:rsidRPr="00782C96">
            <w:rPr>
              <w:lang w:val="en-US"/>
            </w:rPr>
            <w:t>Dietliker</w:t>
          </w:r>
          <w:proofErr w:type="spellEnd"/>
          <w:r w:rsidRPr="00782C96">
            <w:rPr>
              <w:lang w:val="en-US"/>
            </w:rPr>
            <w:t xml:space="preserve"> [</w:t>
          </w:r>
          <w:r>
            <w:t>и</w:t>
          </w:r>
          <w:r w:rsidRPr="00782C9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782C96">
            <w:rPr>
              <w:lang w:val="en-US"/>
            </w:rPr>
            <w:t>.], 1991.</w:t>
          </w:r>
        </w:p>
        <w:bookmarkEnd w:id="95"/>
        <w:p w14:paraId="24E809D9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3.</w:t>
          </w:r>
          <w:r w:rsidRPr="00782C96">
            <w:rPr>
              <w:lang w:val="en-US"/>
            </w:rPr>
            <w:tab/>
          </w:r>
          <w:bookmarkStart w:id="96" w:name="_CTVL0010b5c196a7662405c85dc864fb3134b46"/>
          <w:r w:rsidRPr="00782C96">
            <w:rPr>
              <w:lang w:val="en-US"/>
            </w:rPr>
            <w:t xml:space="preserve">Lasers and Photopolymers / C. </w:t>
          </w:r>
          <w:proofErr w:type="spellStart"/>
          <w:r w:rsidRPr="00782C96">
            <w:rPr>
              <w:lang w:val="en-US"/>
            </w:rPr>
            <w:t>Carre</w:t>
          </w:r>
          <w:proofErr w:type="spellEnd"/>
          <w:r w:rsidRPr="00782C96">
            <w:rPr>
              <w:lang w:val="en-US"/>
            </w:rPr>
            <w:t xml:space="preserve">, C. Decker, J.P. </w:t>
          </w:r>
          <w:proofErr w:type="spellStart"/>
          <w:r w:rsidRPr="00782C96">
            <w:rPr>
              <w:lang w:val="en-US"/>
            </w:rPr>
            <w:t>Fouassier</w:t>
          </w:r>
          <w:proofErr w:type="spellEnd"/>
          <w:r w:rsidRPr="00782C96">
            <w:rPr>
              <w:lang w:val="en-US"/>
            </w:rPr>
            <w:t xml:space="preserve">, D.J. </w:t>
          </w:r>
          <w:proofErr w:type="spellStart"/>
          <w:r w:rsidRPr="00782C96">
            <w:rPr>
              <w:lang w:val="en-US"/>
            </w:rPr>
            <w:t>Lougnot</w:t>
          </w:r>
          <w:proofErr w:type="spellEnd"/>
          <w:r w:rsidRPr="00782C96">
            <w:rPr>
              <w:lang w:val="en-US"/>
            </w:rPr>
            <w:t xml:space="preserve"> // Laser Chemistry. – 1990. – </w:t>
          </w:r>
          <w:r>
            <w:t>Т</w:t>
          </w:r>
          <w:r w:rsidRPr="00782C96">
            <w:rPr>
              <w:lang w:val="en-US"/>
            </w:rPr>
            <w:t>.10, №5-6. – C.349–366.</w:t>
          </w:r>
        </w:p>
        <w:bookmarkEnd w:id="96"/>
        <w:p w14:paraId="1753EC77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4.</w:t>
          </w:r>
          <w:r w:rsidRPr="00782C96">
            <w:rPr>
              <w:lang w:val="en-US"/>
            </w:rPr>
            <w:tab/>
          </w:r>
          <w:bookmarkStart w:id="97" w:name="_CTVL00151b2b1ee088e4183b1fc32db850d3839"/>
          <w:r w:rsidRPr="00782C96">
            <w:rPr>
              <w:lang w:val="en-US"/>
            </w:rPr>
            <w:t>Pappas, S.P. Radiation curing / S.P. Pappas, 1992.</w:t>
          </w:r>
        </w:p>
        <w:bookmarkEnd w:id="97"/>
        <w:p w14:paraId="30004285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5.</w:t>
          </w:r>
          <w:r w:rsidRPr="00782C96">
            <w:rPr>
              <w:lang w:val="en-US"/>
            </w:rPr>
            <w:tab/>
          </w:r>
          <w:bookmarkStart w:id="98" w:name="_CTVL001ab75b46309be4ee5b38c04fd1e949d34"/>
          <w:proofErr w:type="spellStart"/>
          <w:r w:rsidRPr="00782C96">
            <w:rPr>
              <w:lang w:val="en-US"/>
            </w:rPr>
            <w:t>Kloosterboer</w:t>
          </w:r>
          <w:proofErr w:type="spellEnd"/>
          <w:r w:rsidRPr="00782C96">
            <w:rPr>
              <w:lang w:val="en-US"/>
            </w:rPr>
            <w:t xml:space="preserve">, J.G. / J.G. </w:t>
          </w:r>
          <w:proofErr w:type="spellStart"/>
          <w:r w:rsidRPr="00782C96">
            <w:rPr>
              <w:lang w:val="en-US"/>
            </w:rPr>
            <w:t>Kloosterboer</w:t>
          </w:r>
          <w:proofErr w:type="spellEnd"/>
          <w:r w:rsidRPr="00782C96">
            <w:rPr>
              <w:lang w:val="en-US"/>
            </w:rPr>
            <w:t xml:space="preserve"> // Adv. </w:t>
          </w:r>
          <w:proofErr w:type="spellStart"/>
          <w:r w:rsidRPr="00782C96">
            <w:rPr>
              <w:lang w:val="en-US"/>
            </w:rPr>
            <w:t>Polym</w:t>
          </w:r>
          <w:proofErr w:type="spellEnd"/>
          <w:r w:rsidRPr="00782C96">
            <w:rPr>
              <w:lang w:val="en-US"/>
            </w:rPr>
            <w:t>. Sci. – 1988. – </w:t>
          </w:r>
          <w:r>
            <w:t>Т</w:t>
          </w:r>
          <w:r w:rsidRPr="00782C96">
            <w:rPr>
              <w:lang w:val="en-US"/>
            </w:rPr>
            <w:t>.84.</w:t>
          </w:r>
        </w:p>
        <w:bookmarkEnd w:id="98"/>
        <w:p w14:paraId="6B814651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6.</w:t>
          </w:r>
          <w:r w:rsidRPr="00782C96">
            <w:rPr>
              <w:lang w:val="en-US"/>
            </w:rPr>
            <w:tab/>
          </w:r>
          <w:bookmarkStart w:id="99" w:name="_CTVL001b8a662bd057c4565858afb9872ef0c97"/>
          <w:r w:rsidRPr="00782C96">
            <w:rPr>
              <w:lang w:val="en-US"/>
            </w:rPr>
            <w:t xml:space="preserve">Decker, C. / C. Decker // </w:t>
          </w:r>
          <w:proofErr w:type="spellStart"/>
          <w:r w:rsidRPr="00782C96">
            <w:rPr>
              <w:lang w:val="en-US"/>
            </w:rPr>
            <w:t>Progr</w:t>
          </w:r>
          <w:proofErr w:type="spellEnd"/>
          <w:r w:rsidRPr="00782C96">
            <w:rPr>
              <w:lang w:val="en-US"/>
            </w:rPr>
            <w:t xml:space="preserve">. </w:t>
          </w:r>
          <w:proofErr w:type="spellStart"/>
          <w:r w:rsidRPr="00782C96">
            <w:rPr>
              <w:lang w:val="en-US"/>
            </w:rPr>
            <w:t>Polym</w:t>
          </w:r>
          <w:proofErr w:type="spellEnd"/>
          <w:r w:rsidRPr="00782C96">
            <w:rPr>
              <w:lang w:val="en-US"/>
            </w:rPr>
            <w:t>. Sci. – 1996. – </w:t>
          </w:r>
          <w:r>
            <w:t>Т</w:t>
          </w:r>
          <w:r w:rsidRPr="00782C96">
            <w:rPr>
              <w:lang w:val="en-US"/>
            </w:rPr>
            <w:t>.21. – C.593.</w:t>
          </w:r>
        </w:p>
        <w:bookmarkEnd w:id="99"/>
        <w:p w14:paraId="7C5AAED3" w14:textId="77777777" w:rsidR="00782C96" w:rsidRDefault="00782C96" w:rsidP="00782C96">
          <w:pPr>
            <w:pStyle w:val="CitaviBibliographyEntry"/>
          </w:pPr>
          <w:r w:rsidRPr="00782C96">
            <w:rPr>
              <w:lang w:val="en-US"/>
            </w:rPr>
            <w:t>7.</w:t>
          </w:r>
          <w:r w:rsidRPr="00782C96">
            <w:rPr>
              <w:lang w:val="en-US"/>
            </w:rPr>
            <w:tab/>
          </w:r>
          <w:bookmarkStart w:id="100" w:name="_CTVL0011b6dea1e39f14210ba312914715a2ca3"/>
          <w:r w:rsidRPr="00782C96">
            <w:rPr>
              <w:lang w:val="en-US"/>
            </w:rPr>
            <w:t xml:space="preserve">Decker, C. </w:t>
          </w:r>
          <w:proofErr w:type="spellStart"/>
          <w:r w:rsidRPr="00782C96">
            <w:rPr>
              <w:lang w:val="en-US"/>
            </w:rPr>
            <w:t>Macromol</w:t>
          </w:r>
          <w:proofErr w:type="spellEnd"/>
          <w:r w:rsidRPr="00782C96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00"/>
        <w:p w14:paraId="5B45BD7F" w14:textId="77777777" w:rsidR="00782C96" w:rsidRDefault="00782C96" w:rsidP="00782C96">
          <w:pPr>
            <w:pStyle w:val="CitaviBibliographyEntry"/>
          </w:pPr>
          <w:r>
            <w:t>8.</w:t>
          </w:r>
          <w:r>
            <w:tab/>
          </w:r>
          <w:bookmarkStart w:id="101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01"/>
        <w:p w14:paraId="4C1E9EFB" w14:textId="77777777" w:rsidR="00782C96" w:rsidRDefault="00782C96" w:rsidP="00782C96">
          <w:pPr>
            <w:pStyle w:val="CitaviBibliographyEntry"/>
          </w:pPr>
          <w:r>
            <w:t>9.</w:t>
          </w:r>
          <w:r>
            <w:tab/>
          </w:r>
          <w:bookmarkStart w:id="102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02"/>
        <w:p w14:paraId="68A5B556" w14:textId="77777777" w:rsidR="00782C96" w:rsidRDefault="00782C96" w:rsidP="00782C96">
          <w:pPr>
            <w:pStyle w:val="CitaviBibliographyEntry"/>
          </w:pPr>
          <w:r>
            <w:t>10.</w:t>
          </w:r>
          <w:r>
            <w:tab/>
          </w:r>
          <w:bookmarkStart w:id="103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03"/>
        <w:p w14:paraId="44651F71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11.</w:t>
          </w:r>
          <w:r w:rsidRPr="00782C96">
            <w:rPr>
              <w:lang w:val="en-US"/>
            </w:rPr>
            <w:tab/>
          </w:r>
          <w:bookmarkStart w:id="104" w:name="_CTVL0015042abb9e2344c32b864ac209cc9040b"/>
          <w:proofErr w:type="spellStart"/>
          <w:r w:rsidRPr="00782C96">
            <w:rPr>
              <w:lang w:val="en-US"/>
            </w:rPr>
            <w:t>El'tsov</w:t>
          </w:r>
          <w:proofErr w:type="spellEnd"/>
          <w:r w:rsidRPr="00782C96">
            <w:rPr>
              <w:lang w:val="en-US"/>
            </w:rPr>
            <w:t xml:space="preserve">, A.V. Photoinitiation of the Reactions of Quinones / A.V. </w:t>
          </w:r>
          <w:proofErr w:type="spellStart"/>
          <w:r w:rsidRPr="00782C96">
            <w:rPr>
              <w:lang w:val="en-US"/>
            </w:rPr>
            <w:t>El'tsov</w:t>
          </w:r>
          <w:proofErr w:type="spellEnd"/>
          <w:r w:rsidRPr="00782C96">
            <w:rPr>
              <w:lang w:val="en-US"/>
            </w:rPr>
            <w:t xml:space="preserve">, O.P. </w:t>
          </w:r>
          <w:proofErr w:type="spellStart"/>
          <w:r w:rsidRPr="00782C96">
            <w:rPr>
              <w:lang w:val="en-US"/>
            </w:rPr>
            <w:t>Studzinskii</w:t>
          </w:r>
          <w:proofErr w:type="spellEnd"/>
          <w:r w:rsidRPr="00782C96">
            <w:rPr>
              <w:lang w:val="en-US"/>
            </w:rPr>
            <w:t xml:space="preserve">, V.M. </w:t>
          </w:r>
          <w:proofErr w:type="spellStart"/>
          <w:r w:rsidRPr="00782C96">
            <w:rPr>
              <w:lang w:val="en-US"/>
            </w:rPr>
            <w:t>Grebenkina</w:t>
          </w:r>
          <w:proofErr w:type="spellEnd"/>
          <w:r w:rsidRPr="00782C96">
            <w:rPr>
              <w:lang w:val="en-US"/>
            </w:rPr>
            <w:t xml:space="preserve"> // Russian Chemical Reviews. – 1977. – </w:t>
          </w:r>
          <w:r>
            <w:t>Т</w:t>
          </w:r>
          <w:r w:rsidRPr="00782C96">
            <w:rPr>
              <w:lang w:val="en-US"/>
            </w:rPr>
            <w:t>.46, №2. – C.93–114.</w:t>
          </w:r>
        </w:p>
        <w:bookmarkEnd w:id="104"/>
        <w:p w14:paraId="209FA3E3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12.</w:t>
          </w:r>
          <w:r w:rsidRPr="00782C96">
            <w:rPr>
              <w:lang w:val="en-US"/>
            </w:rPr>
            <w:tab/>
          </w:r>
          <w:bookmarkStart w:id="105" w:name="_CTVL001e847070fb205461b8ab5be1baa2cb533"/>
          <w:r w:rsidRPr="00782C96">
            <w:rPr>
              <w:lang w:val="en-US"/>
            </w:rPr>
            <w:t>Calvert, J.G. Photochemistry / J.G. Calvert, J.N. Pitts. – New York, N.Y.: Wiley, 1966. – 899 c.</w:t>
          </w:r>
        </w:p>
        <w:bookmarkEnd w:id="105"/>
        <w:p w14:paraId="0380C7F3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13.</w:t>
          </w:r>
          <w:r w:rsidRPr="00782C96">
            <w:rPr>
              <w:lang w:val="en-US"/>
            </w:rPr>
            <w:tab/>
          </w:r>
          <w:bookmarkStart w:id="106" w:name="_CTVL0018a1ae8a3bf9a45698c73307aa964a900"/>
          <w:proofErr w:type="spellStart"/>
          <w:r w:rsidRPr="00782C96">
            <w:rPr>
              <w:lang w:val="en-US"/>
            </w:rPr>
            <w:t>Carapllucci</w:t>
          </w:r>
          <w:proofErr w:type="spellEnd"/>
          <w:r w:rsidRPr="00782C96">
            <w:rPr>
              <w:lang w:val="en-US"/>
            </w:rPr>
            <w:t xml:space="preserve">, P.A. Photoreduction of 9,10-phenantrenquinone / P.A. </w:t>
          </w:r>
          <w:proofErr w:type="spellStart"/>
          <w:r w:rsidRPr="00782C96">
            <w:rPr>
              <w:lang w:val="en-US"/>
            </w:rPr>
            <w:t>Carapllucci</w:t>
          </w:r>
          <w:proofErr w:type="spellEnd"/>
          <w:r w:rsidRPr="00782C96">
            <w:rPr>
              <w:lang w:val="en-US"/>
            </w:rPr>
            <w:t>, H.P. Wolf, W. K. // J. Amer. Chem. Soc. – 1969. – </w:t>
          </w:r>
          <w:r>
            <w:t>Т</w:t>
          </w:r>
          <w:r w:rsidRPr="00782C96">
            <w:rPr>
              <w:lang w:val="en-US"/>
            </w:rPr>
            <w:t>.91. – C.4635–4639.</w:t>
          </w:r>
        </w:p>
        <w:bookmarkEnd w:id="106"/>
        <w:p w14:paraId="0F16EEDA" w14:textId="77777777" w:rsidR="00782C96" w:rsidRDefault="00782C96" w:rsidP="00782C96">
          <w:pPr>
            <w:pStyle w:val="CitaviBibliographyEntry"/>
          </w:pPr>
          <w:r w:rsidRPr="00782C96">
            <w:rPr>
              <w:lang w:val="en-US"/>
            </w:rPr>
            <w:t>14.</w:t>
          </w:r>
          <w:r w:rsidRPr="00782C96">
            <w:rPr>
              <w:lang w:val="en-US"/>
            </w:rPr>
            <w:tab/>
          </w:r>
          <w:bookmarkStart w:id="107" w:name="_CTVL0018a285f2686c44f1f830cda3675130b90"/>
          <w:r w:rsidRPr="00782C9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782C96">
            <w:rPr>
              <w:lang w:val="en-US"/>
            </w:rPr>
            <w:t>Hubig</w:t>
          </w:r>
          <w:proofErr w:type="spellEnd"/>
          <w:r w:rsidRPr="00782C96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1997. – Т.119. – C.11468–11479.</w:t>
          </w:r>
        </w:p>
        <w:bookmarkEnd w:id="107"/>
        <w:p w14:paraId="2DB2FD30" w14:textId="77777777" w:rsidR="00782C96" w:rsidRDefault="00782C96" w:rsidP="00782C96">
          <w:pPr>
            <w:pStyle w:val="CitaviBibliographyEntry"/>
          </w:pPr>
          <w:r>
            <w:t>15.</w:t>
          </w:r>
          <w:r>
            <w:tab/>
          </w:r>
          <w:bookmarkStart w:id="108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08"/>
        <w:p w14:paraId="1BAF1404" w14:textId="77777777" w:rsidR="00782C96" w:rsidRDefault="00782C96" w:rsidP="00782C96">
          <w:pPr>
            <w:pStyle w:val="CitaviBibliographyEntry"/>
          </w:pPr>
          <w:r>
            <w:t>16.</w:t>
          </w:r>
          <w:r>
            <w:tab/>
          </w:r>
          <w:bookmarkStart w:id="109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09"/>
        <w:p w14:paraId="37D56A36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17.</w:t>
          </w:r>
          <w:r w:rsidRPr="00782C96">
            <w:rPr>
              <w:lang w:val="en-US"/>
            </w:rPr>
            <w:tab/>
          </w:r>
          <w:bookmarkStart w:id="110" w:name="_CTVL0011182372a473a429fb8f0d76476df6b09"/>
          <w:r w:rsidRPr="00782C96">
            <w:rPr>
              <w:lang w:val="en-US"/>
            </w:rPr>
            <w:t>Photochemical Reactions of Coenzyme PQQ (</w:t>
          </w:r>
          <w:proofErr w:type="spellStart"/>
          <w:r w:rsidRPr="00782C96">
            <w:rPr>
              <w:lang w:val="en-US"/>
            </w:rPr>
            <w:t>Pyrroloquinolinequinone</w:t>
          </w:r>
          <w:proofErr w:type="spellEnd"/>
          <w:r w:rsidRPr="00782C96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782C96">
            <w:rPr>
              <w:lang w:val="en-US"/>
            </w:rPr>
            <w:t>Fukuzumi</w:t>
          </w:r>
          <w:proofErr w:type="spellEnd"/>
          <w:r w:rsidRPr="00782C96">
            <w:rPr>
              <w:lang w:val="en-US"/>
            </w:rPr>
            <w:t>, S. Itoh, T. Komori [</w:t>
          </w:r>
          <w:r>
            <w:t>и</w:t>
          </w:r>
          <w:r w:rsidRPr="00782C9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782C96">
            <w:rPr>
              <w:lang w:val="en-US"/>
            </w:rPr>
            <w:t>.] // Journal of the American Chemical Society. – 2000. – </w:t>
          </w:r>
          <w:r>
            <w:t>Т</w:t>
          </w:r>
          <w:r w:rsidRPr="00782C96">
            <w:rPr>
              <w:lang w:val="en-US"/>
            </w:rPr>
            <w:t>.122, №35. – C.8435–8443.</w:t>
          </w:r>
        </w:p>
        <w:bookmarkEnd w:id="110"/>
        <w:p w14:paraId="7087DC12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lastRenderedPageBreak/>
            <w:t>18.</w:t>
          </w:r>
          <w:r w:rsidRPr="00782C96">
            <w:rPr>
              <w:lang w:val="en-US"/>
            </w:rPr>
            <w:tab/>
          </w:r>
          <w:bookmarkStart w:id="111" w:name="_CTVL0016f889ecb1b854275990058cd4f0e21a1"/>
          <w:proofErr w:type="spellStart"/>
          <w:r w:rsidRPr="00782C96">
            <w:rPr>
              <w:lang w:val="en-US"/>
            </w:rPr>
            <w:t>Camphorquinone</w:t>
          </w:r>
          <w:proofErr w:type="spellEnd"/>
          <w:r w:rsidRPr="00782C96">
            <w:rPr>
              <w:lang w:val="en-US"/>
            </w:rPr>
            <w:t xml:space="preserve">–amines </w:t>
          </w:r>
          <w:proofErr w:type="spellStart"/>
          <w:r w:rsidRPr="00782C96">
            <w:rPr>
              <w:lang w:val="en-US"/>
            </w:rPr>
            <w:t>photoinitating</w:t>
          </w:r>
          <w:proofErr w:type="spellEnd"/>
          <w:r w:rsidRPr="00782C96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782C96">
            <w:rPr>
              <w:lang w:val="en-US"/>
            </w:rPr>
            <w:t>Jakubiak</w:t>
          </w:r>
          <w:proofErr w:type="spellEnd"/>
          <w:r w:rsidRPr="00782C96">
            <w:rPr>
              <w:lang w:val="en-US"/>
            </w:rPr>
            <w:t xml:space="preserve">, X. </w:t>
          </w:r>
          <w:proofErr w:type="spellStart"/>
          <w:r w:rsidRPr="00782C96">
            <w:rPr>
              <w:lang w:val="en-US"/>
            </w:rPr>
            <w:t>Allonas</w:t>
          </w:r>
          <w:proofErr w:type="spellEnd"/>
          <w:r w:rsidRPr="00782C96">
            <w:rPr>
              <w:lang w:val="en-US"/>
            </w:rPr>
            <w:t xml:space="preserve">, J.P. </w:t>
          </w:r>
          <w:proofErr w:type="spellStart"/>
          <w:r w:rsidRPr="00782C96">
            <w:rPr>
              <w:lang w:val="en-US"/>
            </w:rPr>
            <w:t>Fouassier</w:t>
          </w:r>
          <w:proofErr w:type="spellEnd"/>
          <w:r w:rsidRPr="00782C96">
            <w:rPr>
              <w:lang w:val="en-US"/>
            </w:rPr>
            <w:t xml:space="preserve"> [</w:t>
          </w:r>
          <w:r>
            <w:t>и</w:t>
          </w:r>
          <w:r w:rsidRPr="00782C9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782C96">
            <w:rPr>
              <w:lang w:val="en-US"/>
            </w:rPr>
            <w:t>.] // Polymer. – 2003. – </w:t>
          </w:r>
          <w:r>
            <w:t>Т</w:t>
          </w:r>
          <w:r w:rsidRPr="00782C96">
            <w:rPr>
              <w:lang w:val="en-US"/>
            </w:rPr>
            <w:t>.44, №18. – C.5219–5226.</w:t>
          </w:r>
        </w:p>
        <w:bookmarkEnd w:id="111"/>
        <w:p w14:paraId="341C4547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19.</w:t>
          </w:r>
          <w:r w:rsidRPr="00782C96">
            <w:rPr>
              <w:lang w:val="en-US"/>
            </w:rPr>
            <w:tab/>
          </w:r>
          <w:bookmarkStart w:id="112" w:name="_CTVL001367e67b3d3c14dbab8d1d6323d13ec85"/>
          <w:proofErr w:type="spellStart"/>
          <w:r w:rsidRPr="00782C96">
            <w:rPr>
              <w:lang w:val="en-US"/>
            </w:rPr>
            <w:t>Khudyakov</w:t>
          </w:r>
          <w:proofErr w:type="spellEnd"/>
          <w:r w:rsidRPr="00782C96">
            <w:rPr>
              <w:lang w:val="en-US"/>
            </w:rPr>
            <w:t xml:space="preserve">, I.V. Short-lived Phenoxy- and Semiquinone Radicals / I.V. </w:t>
          </w:r>
          <w:proofErr w:type="spellStart"/>
          <w:r w:rsidRPr="00782C96">
            <w:rPr>
              <w:lang w:val="en-US"/>
            </w:rPr>
            <w:t>Khudyakov</w:t>
          </w:r>
          <w:proofErr w:type="spellEnd"/>
          <w:r w:rsidRPr="00782C96">
            <w:rPr>
              <w:lang w:val="en-US"/>
            </w:rPr>
            <w:t xml:space="preserve">, V.A. </w:t>
          </w:r>
          <w:proofErr w:type="spellStart"/>
          <w:r w:rsidRPr="00782C96">
            <w:rPr>
              <w:lang w:val="en-US"/>
            </w:rPr>
            <w:t>Kuz'min</w:t>
          </w:r>
          <w:proofErr w:type="spellEnd"/>
          <w:r w:rsidRPr="00782C96">
            <w:rPr>
              <w:lang w:val="en-US"/>
            </w:rPr>
            <w:t xml:space="preserve"> // Russian Chemical Reviews. – 1975. – </w:t>
          </w:r>
          <w:r>
            <w:t>Т</w:t>
          </w:r>
          <w:r w:rsidRPr="00782C96">
            <w:rPr>
              <w:lang w:val="en-US"/>
            </w:rPr>
            <w:t>.44, №10. – C.801–815.</w:t>
          </w:r>
        </w:p>
        <w:bookmarkEnd w:id="112"/>
        <w:p w14:paraId="24095F77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13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782C96">
            <w:rPr>
              <w:lang w:val="en-US"/>
            </w:rPr>
            <w:t xml:space="preserve"> </w:t>
          </w:r>
          <w:r>
            <w:t>СССР</w:t>
          </w:r>
          <w:r w:rsidRPr="00782C96">
            <w:rPr>
              <w:lang w:val="en-US"/>
            </w:rPr>
            <w:t xml:space="preserve">, </w:t>
          </w:r>
          <w:r>
            <w:t>сер</w:t>
          </w:r>
          <w:r w:rsidRPr="00782C96">
            <w:rPr>
              <w:lang w:val="en-US"/>
            </w:rPr>
            <w:t>. x</w:t>
          </w:r>
          <w:r>
            <w:t>им</w:t>
          </w:r>
          <w:r w:rsidRPr="00782C96">
            <w:rPr>
              <w:lang w:val="en-US"/>
            </w:rPr>
            <w:t>. – 1987. – №2. – C.448–451.</w:t>
          </w:r>
        </w:p>
        <w:bookmarkEnd w:id="113"/>
        <w:p w14:paraId="17E3DC22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21.</w:t>
          </w:r>
          <w:r w:rsidRPr="00782C96">
            <w:rPr>
              <w:lang w:val="en-US"/>
            </w:rPr>
            <w:tab/>
          </w:r>
          <w:bookmarkStart w:id="114" w:name="_CTVL001e8b5474b67e14347bf61d83bfcb294be"/>
          <w:r w:rsidRPr="00782C96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782C96">
            <w:rPr>
              <w:lang w:val="en-US"/>
            </w:rPr>
            <w:t>acetylquinol</w:t>
          </w:r>
          <w:proofErr w:type="spellEnd"/>
          <w:r w:rsidRPr="00782C96">
            <w:rPr>
              <w:lang w:val="en-US"/>
            </w:rPr>
            <w:t xml:space="preserve"> from 1,4-benzoquinone and acetaldehyde / J.M. Bruce, E. </w:t>
          </w:r>
          <w:proofErr w:type="spellStart"/>
          <w:r w:rsidRPr="00782C96">
            <w:rPr>
              <w:lang w:val="en-US"/>
            </w:rPr>
            <w:t>Cutts</w:t>
          </w:r>
          <w:proofErr w:type="spellEnd"/>
          <w:r w:rsidRPr="00782C96">
            <w:rPr>
              <w:lang w:val="en-US"/>
            </w:rPr>
            <w:t xml:space="preserve"> // Journal of the Chemical Society C: Organic. – 1966. – C.449.</w:t>
          </w:r>
        </w:p>
        <w:bookmarkEnd w:id="114"/>
        <w:p w14:paraId="35B64537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22.</w:t>
          </w:r>
          <w:r w:rsidRPr="00782C96">
            <w:rPr>
              <w:lang w:val="en-US"/>
            </w:rPr>
            <w:tab/>
          </w:r>
          <w:bookmarkStart w:id="115" w:name="_CTVL0017780c177f7a84040b233caa3a173ca5c"/>
          <w:proofErr w:type="spellStart"/>
          <w:r w:rsidRPr="00782C96">
            <w:rPr>
              <w:lang w:val="en-US"/>
            </w:rPr>
            <w:t>Arimitsu</w:t>
          </w:r>
          <w:proofErr w:type="spellEnd"/>
          <w:r w:rsidRPr="00782C96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782C96">
            <w:rPr>
              <w:lang w:val="en-US"/>
            </w:rPr>
            <w:t>Arimitsu</w:t>
          </w:r>
          <w:proofErr w:type="spellEnd"/>
          <w:r w:rsidRPr="00782C96">
            <w:rPr>
              <w:lang w:val="en-US"/>
            </w:rPr>
            <w:t xml:space="preserve">, H. </w:t>
          </w:r>
          <w:proofErr w:type="spellStart"/>
          <w:r w:rsidRPr="00782C96">
            <w:rPr>
              <w:lang w:val="en-US"/>
            </w:rPr>
            <w:t>Tsubomura</w:t>
          </w:r>
          <w:proofErr w:type="spellEnd"/>
          <w:r w:rsidRPr="00782C96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782C96">
            <w:rPr>
              <w:lang w:val="en-US"/>
            </w:rPr>
            <w:t>.45, №8. – C.2433–2437.</w:t>
          </w:r>
        </w:p>
        <w:bookmarkEnd w:id="115"/>
        <w:p w14:paraId="47AF6F39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23.</w:t>
          </w:r>
          <w:r w:rsidRPr="00782C96">
            <w:rPr>
              <w:lang w:val="en-US"/>
            </w:rPr>
            <w:tab/>
          </w:r>
          <w:bookmarkStart w:id="116" w:name="_CTVL001e38ff760cb1346c5ad4d92b07adbd62e"/>
          <w:proofErr w:type="spellStart"/>
          <w:r w:rsidRPr="00782C96">
            <w:rPr>
              <w:lang w:val="en-US"/>
            </w:rPr>
            <w:t>Devadoss</w:t>
          </w:r>
          <w:proofErr w:type="spellEnd"/>
          <w:r w:rsidRPr="00782C96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782C96">
            <w:rPr>
              <w:lang w:val="en-US"/>
            </w:rPr>
            <w:t>N,N</w:t>
          </w:r>
          <w:proofErr w:type="gramEnd"/>
          <w:r w:rsidRPr="00782C96">
            <w:rPr>
              <w:lang w:val="en-US"/>
            </w:rPr>
            <w:t>-</w:t>
          </w:r>
          <w:proofErr w:type="spellStart"/>
          <w:r w:rsidRPr="00782C96">
            <w:rPr>
              <w:lang w:val="en-US"/>
            </w:rPr>
            <w:t>diethylaniline</w:t>
          </w:r>
          <w:proofErr w:type="spellEnd"/>
          <w:r w:rsidRPr="00782C96">
            <w:rPr>
              <w:lang w:val="en-US"/>
            </w:rPr>
            <w:t xml:space="preserve"> and triethylamine / C. </w:t>
          </w:r>
          <w:proofErr w:type="spellStart"/>
          <w:r w:rsidRPr="00782C96">
            <w:rPr>
              <w:lang w:val="en-US"/>
            </w:rPr>
            <w:t>Devadoss</w:t>
          </w:r>
          <w:proofErr w:type="spellEnd"/>
          <w:r w:rsidRPr="00782C96">
            <w:rPr>
              <w:lang w:val="en-US"/>
            </w:rPr>
            <w:t>, R.W. Fessenden // J. Phys. Chem. – 1991. – </w:t>
          </w:r>
          <w:r>
            <w:t>Т</w:t>
          </w:r>
          <w:r w:rsidRPr="00782C96">
            <w:rPr>
              <w:lang w:val="en-US"/>
            </w:rPr>
            <w:t>.95, №19. – C.7253–7260.</w:t>
          </w:r>
        </w:p>
        <w:bookmarkEnd w:id="116"/>
        <w:p w14:paraId="64093E31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24.</w:t>
          </w:r>
          <w:r w:rsidRPr="00782C96">
            <w:rPr>
              <w:lang w:val="en-US"/>
            </w:rPr>
            <w:tab/>
          </w:r>
          <w:bookmarkStart w:id="117" w:name="_CTVL0013ba6da625dcb48eb92d602275be4e3b0"/>
          <w:r w:rsidRPr="00782C96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782C96">
            <w:rPr>
              <w:lang w:val="en-US"/>
            </w:rPr>
            <w:t>N ,</w:t>
          </w:r>
          <w:proofErr w:type="gramEnd"/>
          <w:r w:rsidRPr="00782C96">
            <w:rPr>
              <w:lang w:val="en-US"/>
            </w:rPr>
            <w:t xml:space="preserve"> N -Dimethylaniline in Acetonitrile Solution / H. </w:t>
          </w:r>
          <w:proofErr w:type="spellStart"/>
          <w:r w:rsidRPr="00782C96">
            <w:rPr>
              <w:lang w:val="en-US"/>
            </w:rPr>
            <w:t>Miyasaka</w:t>
          </w:r>
          <w:proofErr w:type="spellEnd"/>
          <w:r w:rsidRPr="00782C96">
            <w:rPr>
              <w:lang w:val="en-US"/>
            </w:rPr>
            <w:t xml:space="preserve">, K. Morita, K. </w:t>
          </w:r>
          <w:proofErr w:type="spellStart"/>
          <w:r w:rsidRPr="00782C96">
            <w:rPr>
              <w:lang w:val="en-US"/>
            </w:rPr>
            <w:t>Kamada</w:t>
          </w:r>
          <w:proofErr w:type="spellEnd"/>
          <w:r w:rsidRPr="00782C96">
            <w:rPr>
              <w:lang w:val="en-US"/>
            </w:rPr>
            <w:t xml:space="preserve">, N. </w:t>
          </w:r>
          <w:proofErr w:type="spellStart"/>
          <w:r w:rsidRPr="00782C96">
            <w:rPr>
              <w:lang w:val="en-US"/>
            </w:rPr>
            <w:t>Mataga</w:t>
          </w:r>
          <w:proofErr w:type="spellEnd"/>
          <w:r w:rsidRPr="00782C96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782C96">
            <w:rPr>
              <w:lang w:val="en-US"/>
            </w:rPr>
            <w:t>.63, №12. – C.3385–3397.</w:t>
          </w:r>
        </w:p>
        <w:bookmarkEnd w:id="117"/>
        <w:p w14:paraId="36E5B884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25.</w:t>
          </w:r>
          <w:r w:rsidRPr="00782C96">
            <w:rPr>
              <w:lang w:val="en-US"/>
            </w:rPr>
            <w:tab/>
          </w:r>
          <w:bookmarkStart w:id="118" w:name="_CTVL001e2e3ff0a3f444252876f32760ae81dcc"/>
          <w:r w:rsidRPr="00782C96">
            <w:rPr>
              <w:lang w:val="en-US"/>
            </w:rPr>
            <w:t>Peters, K.S. Proton-Transfer Reactions in Benzophenone/</w:t>
          </w:r>
          <w:proofErr w:type="gramStart"/>
          <w:r w:rsidRPr="00782C96">
            <w:rPr>
              <w:lang w:val="en-US"/>
            </w:rPr>
            <w:t>N,N</w:t>
          </w:r>
          <w:proofErr w:type="gramEnd"/>
          <w:r w:rsidRPr="00782C96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782C96">
            <w:rPr>
              <w:lang w:val="en-US"/>
            </w:rPr>
            <w:t>.27. – C.51–82.</w:t>
          </w:r>
        </w:p>
        <w:bookmarkEnd w:id="118"/>
        <w:p w14:paraId="2C0D0AB3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26.</w:t>
          </w:r>
          <w:r w:rsidRPr="00782C96">
            <w:rPr>
              <w:lang w:val="en-US"/>
            </w:rPr>
            <w:tab/>
          </w:r>
          <w:bookmarkStart w:id="119" w:name="_CTVL0019a1980ac37d9419d926bf5fcb1cdd5c7"/>
          <w:proofErr w:type="spellStart"/>
          <w:r w:rsidRPr="00782C96">
            <w:rPr>
              <w:lang w:val="en-US"/>
            </w:rPr>
            <w:t>Barltrop</w:t>
          </w:r>
          <w:proofErr w:type="spellEnd"/>
          <w:r w:rsidRPr="00782C96">
            <w:rPr>
              <w:lang w:val="en-US"/>
            </w:rPr>
            <w:t xml:space="preserve">, J.A. Excited states in organic chemistry / J.A. </w:t>
          </w:r>
          <w:proofErr w:type="spellStart"/>
          <w:r w:rsidRPr="00782C96">
            <w:rPr>
              <w:lang w:val="en-US"/>
            </w:rPr>
            <w:t>Barltrop</w:t>
          </w:r>
          <w:proofErr w:type="spellEnd"/>
          <w:r w:rsidRPr="00782C96">
            <w:rPr>
              <w:lang w:val="en-US"/>
            </w:rPr>
            <w:t>, J.D. Coyle. – London: Wiley, 1975.</w:t>
          </w:r>
        </w:p>
        <w:bookmarkEnd w:id="119"/>
        <w:p w14:paraId="788B75F3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27.</w:t>
          </w:r>
          <w:r w:rsidRPr="00782C96">
            <w:rPr>
              <w:lang w:val="en-US"/>
            </w:rPr>
            <w:tab/>
          </w:r>
          <w:bookmarkStart w:id="120" w:name="_CTVL0012b7f60b93d564e73807e2915eb54653b"/>
          <w:r w:rsidRPr="00782C9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782C96">
            <w:rPr>
              <w:lang w:val="en-US"/>
            </w:rPr>
            <w:t>.96. – C.223–233.</w:t>
          </w:r>
        </w:p>
        <w:bookmarkEnd w:id="120"/>
        <w:p w14:paraId="7C1C9BE5" w14:textId="77777777" w:rsidR="00782C96" w:rsidRDefault="00782C96" w:rsidP="00782C96">
          <w:pPr>
            <w:pStyle w:val="CitaviBibliographyEntry"/>
          </w:pPr>
          <w:r w:rsidRPr="00782C96">
            <w:rPr>
              <w:lang w:val="en-US"/>
            </w:rPr>
            <w:t>28.</w:t>
          </w:r>
          <w:r w:rsidRPr="00782C96">
            <w:rPr>
              <w:lang w:val="en-US"/>
            </w:rPr>
            <w:tab/>
          </w:r>
          <w:bookmarkStart w:id="121" w:name="_CTVL001292c6354d73e44b08a255cb21fa4e588"/>
          <w:r w:rsidRPr="00782C96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>. R</w:t>
          </w:r>
          <w:proofErr w:type="spellStart"/>
          <w:r>
            <w:t>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21"/>
        <w:p w14:paraId="2573AB9B" w14:textId="77777777" w:rsidR="00782C96" w:rsidRDefault="00782C96" w:rsidP="00782C96">
          <w:pPr>
            <w:pStyle w:val="CitaviBibliographyEntry"/>
          </w:pPr>
          <w:r>
            <w:t>29.</w:t>
          </w:r>
          <w:r>
            <w:tab/>
          </w:r>
          <w:bookmarkStart w:id="122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2"/>
        <w:p w14:paraId="2C4948F9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30.</w:t>
          </w:r>
          <w:r w:rsidRPr="00782C96">
            <w:rPr>
              <w:lang w:val="en-US"/>
            </w:rPr>
            <w:tab/>
          </w:r>
          <w:bookmarkStart w:id="123" w:name="_CTVL001ec43236ddad642fbaf34a7b8fe91327d"/>
          <w:r w:rsidRPr="00782C9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782C96">
            <w:rPr>
              <w:lang w:val="en-US"/>
            </w:rPr>
            <w:t>.97. – C.3761–3764.</w:t>
          </w:r>
        </w:p>
        <w:bookmarkEnd w:id="123"/>
        <w:p w14:paraId="399123DE" w14:textId="77777777" w:rsidR="00782C96" w:rsidRDefault="00782C96" w:rsidP="00782C96">
          <w:pPr>
            <w:pStyle w:val="CitaviBibliographyEntry"/>
          </w:pPr>
          <w:r w:rsidRPr="00782C96">
            <w:rPr>
              <w:lang w:val="en-US"/>
            </w:rPr>
            <w:t>31.</w:t>
          </w:r>
          <w:r w:rsidRPr="00782C96">
            <w:rPr>
              <w:lang w:val="en-US"/>
            </w:rPr>
            <w:tab/>
          </w:r>
          <w:bookmarkStart w:id="124" w:name="_CTVL0013b14bcf754ef4de4aa6e87347afa2d59"/>
          <w:r w:rsidRPr="00782C96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782C96">
            <w:rPr>
              <w:lang w:val="en-US"/>
            </w:rPr>
            <w:t>N,N</w:t>
          </w:r>
          <w:proofErr w:type="gramEnd"/>
          <w:r w:rsidRPr="00782C96">
            <w:rPr>
              <w:lang w:val="en-US"/>
            </w:rPr>
            <w:t>-</w:t>
          </w:r>
          <w:proofErr w:type="spellStart"/>
          <w:r w:rsidRPr="00782C96">
            <w:rPr>
              <w:lang w:val="en-US"/>
            </w:rPr>
            <w:t>diethylaniline</w:t>
          </w:r>
          <w:proofErr w:type="spellEnd"/>
          <w:r w:rsidRPr="00782C96">
            <w:rPr>
              <w:lang w:val="en-US"/>
            </w:rPr>
            <w:t xml:space="preserve"> / K. Peters, A. Cashin, P. Timbers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2000. – Т.122. – C.107–113.</w:t>
          </w:r>
        </w:p>
        <w:bookmarkEnd w:id="124"/>
        <w:p w14:paraId="7ED3B17C" w14:textId="77777777" w:rsidR="00782C96" w:rsidRDefault="00782C96" w:rsidP="00782C96">
          <w:pPr>
            <w:pStyle w:val="CitaviBibliographyEntry"/>
          </w:pPr>
          <w:r>
            <w:t>32.</w:t>
          </w:r>
          <w:r>
            <w:tab/>
          </w:r>
          <w:bookmarkStart w:id="125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25"/>
        <w:p w14:paraId="5321C4DC" w14:textId="77777777" w:rsidR="00782C96" w:rsidRDefault="00782C96" w:rsidP="00782C96">
          <w:pPr>
            <w:pStyle w:val="CitaviBibliographyEntry"/>
          </w:pPr>
          <w:r>
            <w:t>33.</w:t>
          </w:r>
          <w:r>
            <w:tab/>
          </w:r>
          <w:bookmarkStart w:id="126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26"/>
        <w:p w14:paraId="10BBF307" w14:textId="77777777" w:rsidR="00782C96" w:rsidRDefault="00782C96" w:rsidP="00782C96">
          <w:pPr>
            <w:pStyle w:val="CitaviBibliographyEntry"/>
          </w:pPr>
          <w:r>
            <w:lastRenderedPageBreak/>
            <w:t>34.</w:t>
          </w:r>
          <w:r>
            <w:tab/>
          </w:r>
          <w:bookmarkStart w:id="127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27"/>
        <w:p w14:paraId="3089B24F" w14:textId="77777777" w:rsidR="00782C96" w:rsidRDefault="00782C96" w:rsidP="00782C96">
          <w:pPr>
            <w:pStyle w:val="CitaviBibliographyEntry"/>
          </w:pPr>
          <w:r>
            <w:t>35.</w:t>
          </w:r>
          <w:r>
            <w:tab/>
          </w:r>
          <w:bookmarkStart w:id="128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28"/>
        <w:p w14:paraId="6CF55A21" w14:textId="77777777" w:rsidR="00782C96" w:rsidRDefault="00782C96" w:rsidP="00782C96">
          <w:pPr>
            <w:pStyle w:val="CitaviBibliographyEntry"/>
          </w:pPr>
          <w:r>
            <w:t>36.</w:t>
          </w:r>
          <w:r>
            <w:tab/>
          </w:r>
          <w:bookmarkStart w:id="12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29"/>
        <w:p w14:paraId="2CDE60B8" w14:textId="77777777" w:rsidR="00782C96" w:rsidRDefault="00782C96" w:rsidP="00782C96">
          <w:pPr>
            <w:pStyle w:val="CitaviBibliographyEntry"/>
          </w:pPr>
          <w:r>
            <w:t>37.</w:t>
          </w:r>
          <w:r>
            <w:tab/>
          </w:r>
          <w:bookmarkStart w:id="130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0"/>
        <w:p w14:paraId="3ABB02D0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38.</w:t>
          </w:r>
          <w:r w:rsidRPr="00782C96">
            <w:rPr>
              <w:lang w:val="en-US"/>
            </w:rPr>
            <w:tab/>
          </w:r>
          <w:bookmarkStart w:id="131" w:name="_CTVL00180be62af4b4d4f9cb1655a1d0676010e"/>
          <w:r w:rsidRPr="00782C96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782C96">
            <w:rPr>
              <w:lang w:val="en-US"/>
            </w:rPr>
            <w:t>.136, №3. – C.864.</w:t>
          </w:r>
        </w:p>
        <w:bookmarkEnd w:id="131"/>
        <w:p w14:paraId="3A10ABCC" w14:textId="77777777" w:rsidR="00782C96" w:rsidRDefault="00782C96" w:rsidP="00782C96">
          <w:pPr>
            <w:pStyle w:val="CitaviBibliographyEntry"/>
          </w:pPr>
          <w:r w:rsidRPr="00782C96">
            <w:rPr>
              <w:lang w:val="en-US"/>
            </w:rPr>
            <w:t>39.</w:t>
          </w:r>
          <w:r w:rsidRPr="00782C96">
            <w:rPr>
              <w:lang w:val="en-US"/>
            </w:rPr>
            <w:tab/>
          </w:r>
          <w:bookmarkStart w:id="132" w:name="_CTVL0019be5edbfe1b245c98aa2b9cb5f1da22e"/>
          <w:r w:rsidRPr="00782C96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32"/>
        <w:p w14:paraId="698708E3" w14:textId="77777777" w:rsidR="00782C96" w:rsidRDefault="00782C96" w:rsidP="00782C96">
          <w:pPr>
            <w:pStyle w:val="CitaviBibliographyEntry"/>
          </w:pPr>
          <w:r>
            <w:t>40.</w:t>
          </w:r>
          <w:r>
            <w:tab/>
          </w:r>
          <w:bookmarkStart w:id="133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33"/>
        <w:p w14:paraId="0513F44D" w14:textId="77777777" w:rsidR="00782C96" w:rsidRDefault="00782C96" w:rsidP="00782C96">
          <w:pPr>
            <w:pStyle w:val="CitaviBibliographyEntry"/>
          </w:pPr>
          <w:r>
            <w:t>41.</w:t>
          </w:r>
          <w:r>
            <w:tab/>
          </w:r>
          <w:bookmarkStart w:id="134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34"/>
        <w:p w14:paraId="571757C0" w14:textId="77777777" w:rsidR="00782C96" w:rsidRDefault="00782C96" w:rsidP="00782C96">
          <w:pPr>
            <w:pStyle w:val="CitaviBibliographyEntry"/>
          </w:pPr>
          <w:r>
            <w:t>42.</w:t>
          </w:r>
          <w:r>
            <w:tab/>
          </w:r>
          <w:bookmarkStart w:id="135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35"/>
        <w:p w14:paraId="6E480E04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43.</w:t>
          </w:r>
          <w:r w:rsidRPr="00782C96">
            <w:rPr>
              <w:lang w:val="en-US"/>
            </w:rPr>
            <w:tab/>
          </w:r>
          <w:bookmarkStart w:id="136" w:name="_CTVL0017c21c809c7b34edbbeb1dbcde00a753a"/>
          <w:r w:rsidRPr="00782C96">
            <w:rPr>
              <w:lang w:val="en-US"/>
            </w:rPr>
            <w:t xml:space="preserve">Fehlberg, E. </w:t>
          </w:r>
          <w:proofErr w:type="spellStart"/>
          <w:r w:rsidRPr="00782C96">
            <w:rPr>
              <w:lang w:val="en-US"/>
            </w:rPr>
            <w:t>Klassische</w:t>
          </w:r>
          <w:proofErr w:type="spellEnd"/>
          <w:r w:rsidRPr="00782C96">
            <w:rPr>
              <w:lang w:val="en-US"/>
            </w:rPr>
            <w:t xml:space="preserve"> Runge-</w:t>
          </w:r>
          <w:proofErr w:type="spellStart"/>
          <w:r w:rsidRPr="00782C96">
            <w:rPr>
              <w:lang w:val="en-US"/>
            </w:rPr>
            <w:t>Kutta</w:t>
          </w:r>
          <w:proofErr w:type="spellEnd"/>
          <w:r w:rsidRPr="00782C96">
            <w:rPr>
              <w:lang w:val="en-US"/>
            </w:rPr>
            <w:t>-</w:t>
          </w:r>
          <w:proofErr w:type="spellStart"/>
          <w:r w:rsidRPr="00782C96">
            <w:rPr>
              <w:lang w:val="en-US"/>
            </w:rPr>
            <w:t>Formeln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vierter</w:t>
          </w:r>
          <w:proofErr w:type="spellEnd"/>
          <w:r w:rsidRPr="00782C96">
            <w:rPr>
              <w:lang w:val="en-US"/>
            </w:rPr>
            <w:t xml:space="preserve"> und </w:t>
          </w:r>
          <w:proofErr w:type="spellStart"/>
          <w:r w:rsidRPr="00782C96">
            <w:rPr>
              <w:lang w:val="en-US"/>
            </w:rPr>
            <w:t>niedrigerer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Ordnung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mit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Schrittweiten-Kontrolle</w:t>
          </w:r>
          <w:proofErr w:type="spellEnd"/>
          <w:r w:rsidRPr="00782C96">
            <w:rPr>
              <w:lang w:val="en-US"/>
            </w:rPr>
            <w:t xml:space="preserve"> und </w:t>
          </w:r>
          <w:proofErr w:type="spellStart"/>
          <w:r w:rsidRPr="00782C96">
            <w:rPr>
              <w:lang w:val="en-US"/>
            </w:rPr>
            <w:t>ihre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Anwendung</w:t>
          </w:r>
          <w:proofErr w:type="spellEnd"/>
          <w:r w:rsidRPr="00782C96">
            <w:rPr>
              <w:lang w:val="en-US"/>
            </w:rPr>
            <w:t xml:space="preserve"> auf </w:t>
          </w:r>
          <w:proofErr w:type="spellStart"/>
          <w:r w:rsidRPr="00782C96">
            <w:rPr>
              <w:lang w:val="en-US"/>
            </w:rPr>
            <w:t>Wärmeleitungsprobleme</w:t>
          </w:r>
          <w:proofErr w:type="spellEnd"/>
          <w:r w:rsidRPr="00782C96">
            <w:rPr>
              <w:lang w:val="en-US"/>
            </w:rPr>
            <w:t xml:space="preserve"> / E. Fehlberg: National aeronautics and space administration, 1970.</w:t>
          </w:r>
        </w:p>
        <w:bookmarkEnd w:id="136"/>
        <w:p w14:paraId="3328D934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44.</w:t>
          </w:r>
          <w:r w:rsidRPr="00782C96">
            <w:rPr>
              <w:lang w:val="en-US"/>
            </w:rPr>
            <w:tab/>
          </w:r>
          <w:bookmarkStart w:id="137" w:name="_CTVL001ab6d0e4e9680468b8aaf80297df161cd"/>
          <w:proofErr w:type="spellStart"/>
          <w:r w:rsidRPr="00782C96">
            <w:rPr>
              <w:lang w:val="en-US"/>
            </w:rPr>
            <w:t>Hedayati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Nasab</w:t>
          </w:r>
          <w:proofErr w:type="spellEnd"/>
          <w:r w:rsidRPr="00782C96">
            <w:rPr>
              <w:lang w:val="en-US"/>
            </w:rPr>
            <w:t>, S. Third-order Paired Explicit Runge-</w:t>
          </w:r>
          <w:proofErr w:type="spellStart"/>
          <w:r w:rsidRPr="00782C96">
            <w:rPr>
              <w:lang w:val="en-US"/>
            </w:rPr>
            <w:t>Kutta</w:t>
          </w:r>
          <w:proofErr w:type="spellEnd"/>
          <w:r w:rsidRPr="00782C96">
            <w:rPr>
              <w:lang w:val="en-US"/>
            </w:rPr>
            <w:t xml:space="preserve"> schemes for stiff systems of equations / S. </w:t>
          </w:r>
          <w:proofErr w:type="spellStart"/>
          <w:r w:rsidRPr="00782C96">
            <w:rPr>
              <w:lang w:val="en-US"/>
            </w:rPr>
            <w:t>Hedayati</w:t>
          </w:r>
          <w:proofErr w:type="spellEnd"/>
          <w:r w:rsidRPr="00782C96">
            <w:rPr>
              <w:lang w:val="en-US"/>
            </w:rPr>
            <w:t xml:space="preserve"> </w:t>
          </w:r>
          <w:proofErr w:type="spellStart"/>
          <w:r w:rsidRPr="00782C96">
            <w:rPr>
              <w:lang w:val="en-US"/>
            </w:rPr>
            <w:t>Nasab</w:t>
          </w:r>
          <w:proofErr w:type="spellEnd"/>
          <w:r w:rsidRPr="00782C96">
            <w:rPr>
              <w:lang w:val="en-US"/>
            </w:rPr>
            <w:t xml:space="preserve">, B.C. </w:t>
          </w:r>
          <w:proofErr w:type="spellStart"/>
          <w:r w:rsidRPr="00782C96">
            <w:rPr>
              <w:lang w:val="en-US"/>
            </w:rPr>
            <w:t>Vermeire</w:t>
          </w:r>
          <w:proofErr w:type="spellEnd"/>
          <w:r w:rsidRPr="00782C96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782C96">
            <w:rPr>
              <w:lang w:val="en-US"/>
            </w:rPr>
            <w:t>.468. – C.111470.</w:t>
          </w:r>
        </w:p>
        <w:bookmarkEnd w:id="137"/>
        <w:p w14:paraId="7074CC9F" w14:textId="77777777" w:rsidR="00782C96" w:rsidRDefault="00782C96" w:rsidP="00782C96">
          <w:pPr>
            <w:pStyle w:val="CitaviBibliographyEntry"/>
          </w:pPr>
          <w:r>
            <w:t>45.</w:t>
          </w:r>
          <w:r>
            <w:tab/>
          </w:r>
          <w:bookmarkStart w:id="138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38"/>
        <w:p w14:paraId="3D5BC45B" w14:textId="77777777" w:rsidR="00782C96" w:rsidRDefault="00782C96" w:rsidP="00782C96">
          <w:pPr>
            <w:pStyle w:val="CitaviBibliographyEntry"/>
          </w:pPr>
          <w:r>
            <w:t>46.</w:t>
          </w:r>
          <w:r>
            <w:tab/>
          </w:r>
          <w:bookmarkStart w:id="139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39"/>
        <w:p w14:paraId="75D3DC87" w14:textId="77777777" w:rsidR="00782C96" w:rsidRDefault="00782C96" w:rsidP="00782C96">
          <w:pPr>
            <w:pStyle w:val="CitaviBibliographyEntry"/>
          </w:pPr>
          <w:r>
            <w:t>47.</w:t>
          </w:r>
          <w:r>
            <w:tab/>
          </w:r>
          <w:bookmarkStart w:id="140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40"/>
        <w:p w14:paraId="54D76078" w14:textId="77777777" w:rsidR="00782C96" w:rsidRDefault="00782C96" w:rsidP="00782C96">
          <w:pPr>
            <w:pStyle w:val="CitaviBibliographyEntry"/>
          </w:pPr>
          <w:r>
            <w:t>48.</w:t>
          </w:r>
          <w:r>
            <w:tab/>
          </w:r>
          <w:bookmarkStart w:id="141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1"/>
        <w:p w14:paraId="05939108" w14:textId="77777777" w:rsidR="00782C96" w:rsidRDefault="00782C96" w:rsidP="00782C96">
          <w:pPr>
            <w:pStyle w:val="CitaviBibliographyEntry"/>
          </w:pPr>
          <w:r>
            <w:t>49.</w:t>
          </w:r>
          <w:r>
            <w:tab/>
          </w:r>
          <w:bookmarkStart w:id="142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2"/>
        <w:p w14:paraId="00329F49" w14:textId="77777777" w:rsidR="00782C96" w:rsidRDefault="00782C96" w:rsidP="00782C96">
          <w:pPr>
            <w:pStyle w:val="CitaviBibliographyEntry"/>
          </w:pPr>
          <w:r>
            <w:t>50.</w:t>
          </w:r>
          <w:r>
            <w:tab/>
          </w:r>
          <w:bookmarkStart w:id="143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43"/>
        <w:p w14:paraId="542E68A2" w14:textId="77777777" w:rsidR="00782C96" w:rsidRDefault="00782C96" w:rsidP="00782C96">
          <w:pPr>
            <w:pStyle w:val="CitaviBibliographyEntry"/>
          </w:pPr>
          <w:r>
            <w:t>51.</w:t>
          </w:r>
          <w:r>
            <w:tab/>
          </w:r>
          <w:bookmarkStart w:id="144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44"/>
        <w:p w14:paraId="7AE51987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52.</w:t>
          </w:r>
          <w:r w:rsidRPr="00782C96">
            <w:rPr>
              <w:lang w:val="en-US"/>
            </w:rPr>
            <w:tab/>
          </w:r>
          <w:bookmarkStart w:id="145" w:name="_CTVL0010b56564199754e62bb0829457e16fdf2"/>
          <w:r w:rsidRPr="00782C96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782C96">
            <w:rPr>
              <w:lang w:val="en-US"/>
            </w:rPr>
            <w:t>Erisman</w:t>
          </w:r>
          <w:proofErr w:type="spellEnd"/>
          <w:r w:rsidRPr="00782C96">
            <w:rPr>
              <w:lang w:val="en-US"/>
            </w:rPr>
            <w:t>, J.K. Reid. – Oxford: Oxford University Press, 2017.</w:t>
          </w:r>
        </w:p>
        <w:bookmarkEnd w:id="145"/>
        <w:p w14:paraId="24671AE0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53.</w:t>
          </w:r>
          <w:r w:rsidRPr="00782C96">
            <w:rPr>
              <w:lang w:val="en-US"/>
            </w:rPr>
            <w:tab/>
          </w:r>
          <w:bookmarkStart w:id="146" w:name="_CTVL00152f8f42f720f4e04b70625d8f3ebe7c8"/>
          <w:r w:rsidRPr="00782C96">
            <w:rPr>
              <w:lang w:val="en-US"/>
            </w:rPr>
            <w:t>Saad, Y. Iterative methods for sparse linear systems / Y. Saad. – Philadelphia: SIAM, 2003.</w:t>
          </w:r>
        </w:p>
        <w:bookmarkEnd w:id="146"/>
        <w:p w14:paraId="385ADF4E" w14:textId="77777777" w:rsidR="00782C96" w:rsidRPr="00782C96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54.</w:t>
          </w:r>
          <w:r w:rsidRPr="00782C96">
            <w:rPr>
              <w:lang w:val="en-US"/>
            </w:rPr>
            <w:tab/>
          </w:r>
          <w:bookmarkStart w:id="147" w:name="_CTVL00123786719e4e74060a52dd6d5a04bbf83"/>
          <w:r w:rsidRPr="00782C96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782C96">
            <w:rPr>
              <w:lang w:val="en-US"/>
            </w:rPr>
            <w:t>Gärtner</w:t>
          </w:r>
          <w:proofErr w:type="spellEnd"/>
          <w:r w:rsidRPr="00782C96">
            <w:rPr>
              <w:lang w:val="en-US"/>
            </w:rPr>
            <w:t xml:space="preserve"> // Parallel Computing. – 2002. – </w:t>
          </w:r>
          <w:r>
            <w:t>Т</w:t>
          </w:r>
          <w:r w:rsidRPr="00782C96">
            <w:rPr>
              <w:lang w:val="en-US"/>
            </w:rPr>
            <w:t>.28, №2. – C.187–197.</w:t>
          </w:r>
        </w:p>
        <w:bookmarkEnd w:id="147"/>
        <w:p w14:paraId="7E865D85" w14:textId="26E6E099" w:rsidR="000053AF" w:rsidRPr="00E06C9B" w:rsidRDefault="00782C96" w:rsidP="00782C96">
          <w:pPr>
            <w:pStyle w:val="CitaviBibliographyEntry"/>
            <w:rPr>
              <w:lang w:val="en-US"/>
            </w:rPr>
          </w:pPr>
          <w:r w:rsidRPr="00782C96">
            <w:rPr>
              <w:lang w:val="en-US"/>
            </w:rPr>
            <w:t>55.</w:t>
          </w:r>
          <w:r w:rsidRPr="00782C96">
            <w:rPr>
              <w:lang w:val="en-US"/>
            </w:rPr>
            <w:tab/>
          </w:r>
          <w:bookmarkStart w:id="148" w:name="_CTVL0011ed0dec2a5e6408bb3deafe782c9dea5"/>
          <w:r w:rsidRPr="00782C96">
            <w:rPr>
              <w:lang w:val="en-US"/>
            </w:rPr>
            <w:t xml:space="preserve">Intel. </w:t>
          </w:r>
          <w:proofErr w:type="spellStart"/>
          <w:r w:rsidRPr="00782C96">
            <w:rPr>
              <w:lang w:val="en-US"/>
            </w:rPr>
            <w:t>oneMKL</w:t>
          </w:r>
          <w:proofErr w:type="spellEnd"/>
          <w:r w:rsidRPr="00782C96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48"/>
          <w:r w:rsidRPr="00782C96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14T11:55:00Z" w:initials="H">
    <w:p w14:paraId="78291C7C" w14:textId="1D1A5B7F" w:rsidR="00877B6A" w:rsidRDefault="00877B6A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3" w:author="HOME" w:date="2023-05-14T11:50:00Z" w:initials="H">
    <w:p w14:paraId="1AAA2AE6" w14:textId="337645BA" w:rsidR="00877B6A" w:rsidRDefault="00877B6A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4" w:author="HOME" w:date="2023-05-14T11:52:00Z" w:initials="H">
    <w:p w14:paraId="4BC14270" w14:textId="06169C26" w:rsidR="00877B6A" w:rsidRDefault="00877B6A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5" w:author="HOME" w:date="2023-05-14T12:01:00Z" w:initials="H">
    <w:p w14:paraId="161924FE" w14:textId="70263656" w:rsidR="00877B6A" w:rsidRDefault="00877B6A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6" w:author="HOME" w:date="2023-05-14T12:07:00Z" w:initials="H">
    <w:p w14:paraId="68633A22" w14:textId="10F58F69" w:rsidR="00877B6A" w:rsidRDefault="00877B6A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7" w:author="HOME" w:date="2023-05-14T12:10:00Z" w:initials="H">
    <w:p w14:paraId="04777181" w14:textId="5B5DB2F5" w:rsidR="00877B6A" w:rsidRDefault="00877B6A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8" w:author="HOME" w:date="2023-05-14T12:12:00Z" w:initials="H">
    <w:p w14:paraId="25190B0A" w14:textId="72E00AF5" w:rsidR="00877B6A" w:rsidRDefault="00877B6A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9" w:author="HOME" w:date="2023-05-14T12:15:00Z" w:initials="H">
    <w:p w14:paraId="1CE79B8B" w14:textId="1C933637" w:rsidR="00877B6A" w:rsidRDefault="00877B6A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5" w:author="HOME" w:date="2023-05-17T14:50:00Z" w:initials="H">
    <w:p w14:paraId="1DE526A2" w14:textId="2F6F4E51" w:rsidR="00877B6A" w:rsidRDefault="00877B6A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1" w:author="HOME" w:date="2023-05-17T15:10:00Z" w:initials="H">
    <w:p w14:paraId="4FF0BF84" w14:textId="5C48B55F" w:rsidR="00877B6A" w:rsidRPr="007F1D0A" w:rsidRDefault="00877B6A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proofErr w:type="spellStart"/>
      <w:r>
        <w:rPr>
          <w:lang w:val="en-US"/>
        </w:rPr>
        <w:t>tex</w:t>
      </w:r>
      <w:proofErr w:type="spellEnd"/>
      <w:r w:rsidRPr="007F1D0A">
        <w:t xml:space="preserve"> </w:t>
      </w:r>
      <w:r>
        <w:t>формулах</w:t>
      </w:r>
    </w:p>
  </w:comment>
  <w:comment w:id="24" w:author="HOME" w:date="2023-05-17T15:26:00Z" w:initials="H">
    <w:p w14:paraId="24C490DF" w14:textId="5CE9E971" w:rsidR="00877B6A" w:rsidRDefault="00877B6A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25" w:author="HOME" w:date="2023-05-17T15:33:00Z" w:initials="H">
    <w:p w14:paraId="1AD10554" w14:textId="4AE00268" w:rsidR="00877B6A" w:rsidRDefault="00877B6A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28" w:author="HOME" w:date="2023-05-17T15:41:00Z" w:initials="H">
    <w:p w14:paraId="0F00FA70" w14:textId="1C784DAE" w:rsidR="00877B6A" w:rsidRDefault="00877B6A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1" w:author="HOME" w:date="2023-05-16T13:49:00Z" w:initials="H">
    <w:p w14:paraId="040C4833" w14:textId="77777777" w:rsidR="00877B6A" w:rsidRPr="00111886" w:rsidRDefault="00877B6A" w:rsidP="00A82AA0">
      <w:pPr>
        <w:pStyle w:val="afd"/>
      </w:pPr>
      <w:r>
        <w:rPr>
          <w:rStyle w:val="afc"/>
        </w:rPr>
        <w:annotationRef/>
      </w:r>
      <w:r>
        <w:rPr>
          <w:lang w:val="en-US"/>
        </w:rPr>
        <w:t>Start</w:t>
      </w:r>
      <w:r w:rsidRPr="00111886">
        <w:t xml:space="preserve"> </w:t>
      </w:r>
      <w:proofErr w:type="spellStart"/>
      <w:r>
        <w:rPr>
          <w:lang w:val="en-US"/>
        </w:rPr>
        <w:t>rephr</w:t>
      </w:r>
      <w:proofErr w:type="spellEnd"/>
    </w:p>
  </w:comment>
  <w:comment w:id="32" w:author="HOME" w:date="2023-05-16T20:08:00Z" w:initials="H">
    <w:p w14:paraId="5511F632" w14:textId="066FB7C1" w:rsidR="00877B6A" w:rsidRPr="00E906B7" w:rsidRDefault="00877B6A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3" w:author="HOME" w:date="2023-05-16T13:58:00Z" w:initials="H">
    <w:p w14:paraId="663A73B6" w14:textId="77777777" w:rsidR="00877B6A" w:rsidRDefault="00877B6A" w:rsidP="00A82AA0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36" w:author="HOME" w:date="2023-05-17T17:38:00Z" w:initials="H">
    <w:p w14:paraId="6B9805E1" w14:textId="568DF22E" w:rsidR="00877B6A" w:rsidRDefault="00877B6A">
      <w:pPr>
        <w:pStyle w:val="afd"/>
      </w:pPr>
      <w:r>
        <w:rPr>
          <w:rStyle w:val="afc"/>
        </w:rPr>
        <w:annotationRef/>
      </w:r>
      <w:r>
        <w:t>Таблицу сделать</w:t>
      </w:r>
    </w:p>
  </w:comment>
  <w:comment w:id="37" w:author="HOME" w:date="2023-05-17T16:14:00Z" w:initials="H">
    <w:p w14:paraId="12D8EAFD" w14:textId="22E0DFE0" w:rsidR="00877B6A" w:rsidRDefault="00877B6A">
      <w:pPr>
        <w:pStyle w:val="afd"/>
      </w:pPr>
      <w:r>
        <w:rPr>
          <w:rStyle w:val="afc"/>
        </w:rPr>
        <w:annotationRef/>
      </w:r>
      <w:r>
        <w:t>Оправдание наличия только нескольких реакций</w:t>
      </w:r>
    </w:p>
  </w:comment>
  <w:comment w:id="38" w:author="HOME" w:date="2023-05-17T09:06:00Z" w:initials="H">
    <w:p w14:paraId="3CE3394A" w14:textId="62A123AB" w:rsidR="00877B6A" w:rsidRDefault="00877B6A">
      <w:pPr>
        <w:pStyle w:val="afd"/>
      </w:pPr>
      <w:r>
        <w:rPr>
          <w:rStyle w:val="afc"/>
        </w:rPr>
        <w:annotationRef/>
      </w:r>
      <w:r>
        <w:t>переделать</w:t>
      </w:r>
    </w:p>
  </w:comment>
  <w:comment w:id="39" w:author="HOME" w:date="2023-05-17T17:46:00Z" w:initials="H">
    <w:p w14:paraId="6A16C595" w14:textId="03FEF725" w:rsidR="00877B6A" w:rsidRDefault="00877B6A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</w:t>
      </w:r>
    </w:p>
  </w:comment>
  <w:comment w:id="40" w:author="HOME" w:date="2023-05-16T20:23:00Z" w:initials="H">
    <w:p w14:paraId="2FFF9583" w14:textId="77777777" w:rsidR="00877B6A" w:rsidRDefault="00877B6A" w:rsidP="00877B6A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41" w:author="HOME" w:date="2023-05-15T14:01:00Z" w:initials="H">
    <w:p w14:paraId="7B179F33" w14:textId="77777777" w:rsidR="00877B6A" w:rsidRDefault="00877B6A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6" w:author="HOME" w:date="2023-05-12T11:20:00Z" w:initials="H">
    <w:p w14:paraId="10449CAA" w14:textId="77777777" w:rsidR="00877B6A" w:rsidRDefault="00877B6A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47" w:author="HOME" w:date="2023-05-14T12:28:00Z" w:initials="H">
    <w:p w14:paraId="333AE5BF" w14:textId="77777777" w:rsidR="00877B6A" w:rsidRPr="00B04A91" w:rsidRDefault="00877B6A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48" w:author="HOME" w:date="2023-05-17T16:38:00Z" w:initials="H">
    <w:p w14:paraId="2E51BA4B" w14:textId="77777777" w:rsidR="00877B6A" w:rsidRDefault="00877B6A" w:rsidP="002D37FE">
      <w:pPr>
        <w:pStyle w:val="afd"/>
      </w:pPr>
      <w:r>
        <w:rPr>
          <w:rStyle w:val="afc"/>
        </w:rPr>
        <w:annotationRef/>
      </w:r>
      <w:r>
        <w:t>приписка о константах скорости гибели радикалов</w:t>
      </w:r>
    </w:p>
  </w:comment>
  <w:comment w:id="59" w:author="HOME" w:date="2023-05-14T22:57:00Z" w:initials="H">
    <w:p w14:paraId="34418477" w14:textId="1B0601F4" w:rsidR="00877B6A" w:rsidRDefault="00877B6A">
      <w:pPr>
        <w:pStyle w:val="afd"/>
      </w:pPr>
      <w:r>
        <w:rPr>
          <w:rStyle w:val="afc"/>
        </w:rPr>
        <w:annotationRef/>
      </w:r>
      <w:r>
        <w:t xml:space="preserve">Там есть константа обмена, но это вроде обмен поляризацией при </w:t>
      </w:r>
      <w:proofErr w:type="spellStart"/>
      <w:r>
        <w:t>ямр</w:t>
      </w:r>
      <w:proofErr w:type="spellEnd"/>
      <w:r>
        <w:t xml:space="preserve"> и не нужно. Там есть еще пероксиды, но я думаю это тоже не надо</w:t>
      </w:r>
    </w:p>
  </w:comment>
  <w:comment w:id="64" w:author="HOME" w:date="2023-05-12T16:23:00Z" w:initials="H">
    <w:p w14:paraId="520E48B8" w14:textId="6EE020A3" w:rsidR="00877B6A" w:rsidRDefault="00877B6A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65" w:author="HOME" w:date="2023-05-14T12:29:00Z" w:initials="H">
    <w:p w14:paraId="7B28C7A4" w14:textId="77777777" w:rsidR="00877B6A" w:rsidRDefault="00877B6A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877B6A" w:rsidRDefault="00877B6A">
      <w:pPr>
        <w:pStyle w:val="afd"/>
      </w:pPr>
    </w:p>
  </w:comment>
  <w:comment w:id="66" w:author="HOME" w:date="2023-05-16T19:13:00Z" w:initials="H">
    <w:p w14:paraId="01971D87" w14:textId="54979BE0" w:rsidR="00877B6A" w:rsidRDefault="00877B6A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67" w:author="HOME" w:date="2023-05-15T13:50:00Z" w:initials="H">
    <w:p w14:paraId="2FC38999" w14:textId="1BC5765D" w:rsidR="00877B6A" w:rsidRDefault="00877B6A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76" w:author="HOME" w:date="2023-05-16T19:36:00Z" w:initials="H">
    <w:p w14:paraId="205A4103" w14:textId="2BF9970F" w:rsidR="00877B6A" w:rsidRDefault="00877B6A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80" w:author="HOME" w:date="2023-05-10T13:28:00Z" w:initials="H">
    <w:p w14:paraId="65CA7866" w14:textId="7D941900" w:rsidR="00877B6A" w:rsidRDefault="00877B6A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1" w:author="HOME" w:date="2023-05-10T13:21:00Z" w:initials="H">
    <w:p w14:paraId="27234FD7" w14:textId="77777777" w:rsidR="00877B6A" w:rsidRDefault="00877B6A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82" w:author="HOME" w:date="2023-05-14T21:30:00Z" w:initials="H">
    <w:p w14:paraId="4DB10CD7" w14:textId="1D2AC75F" w:rsidR="00877B6A" w:rsidRDefault="00877B6A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86" w:author="HOME" w:date="2023-05-11T10:42:00Z" w:initials="H">
    <w:p w14:paraId="4D62CFCD" w14:textId="470B8DA7" w:rsidR="00877B6A" w:rsidRDefault="00877B6A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88" w:author="HOME" w:date="2023-05-14T21:35:00Z" w:initials="H">
    <w:p w14:paraId="2964ED90" w14:textId="6E4481CA" w:rsidR="00877B6A" w:rsidRPr="00321798" w:rsidRDefault="00877B6A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89" w:author="HOME" w:date="2023-05-10T20:08:00Z" w:initials="H">
    <w:p w14:paraId="2AC5B54B" w14:textId="449E9AC7" w:rsidR="00877B6A" w:rsidRDefault="00877B6A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91" w:author="HOME" w:date="2023-05-14T21:40:00Z" w:initials="H">
    <w:p w14:paraId="041906DE" w14:textId="50441DEF" w:rsidR="00877B6A" w:rsidRPr="00C83C57" w:rsidRDefault="00877B6A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93" w:author="HOME" w:date="2023-05-11T11:32:00Z" w:initials="H">
    <w:p w14:paraId="7162795D" w14:textId="74A0BC28" w:rsidR="00877B6A" w:rsidRDefault="00877B6A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4FF0BF84" w15:done="0"/>
  <w15:commentEx w15:paraId="24C490DF" w15:done="0"/>
  <w15:commentEx w15:paraId="1AD10554" w15:done="0"/>
  <w15:commentEx w15:paraId="0F00FA70" w15:done="0"/>
  <w15:commentEx w15:paraId="040C4833" w15:done="0"/>
  <w15:commentEx w15:paraId="5511F632" w15:done="0"/>
  <w15:commentEx w15:paraId="663A73B6" w15:done="0"/>
  <w15:commentEx w15:paraId="6B9805E1" w15:done="0"/>
  <w15:commentEx w15:paraId="12D8EAFD" w15:done="0"/>
  <w15:commentEx w15:paraId="3CE3394A" w15:done="0"/>
  <w15:commentEx w15:paraId="6A16C595" w15:done="0"/>
  <w15:commentEx w15:paraId="2FFF9583" w15:done="0"/>
  <w15:commentEx w15:paraId="7B179F33" w15:done="0"/>
  <w15:commentEx w15:paraId="10449CAA" w15:done="0"/>
  <w15:commentEx w15:paraId="333AE5BF" w15:paraIdParent="10449CAA" w15:done="0"/>
  <w15:commentEx w15:paraId="2E51BA4B" w15:done="0"/>
  <w15:commentEx w15:paraId="34418477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6CD6" w16cex:dateUtc="2023-05-17T12:10:00Z"/>
  <w16cex:commentExtensible w16cex:durableId="280F709B" w16cex:dateUtc="2023-05-17T12:26:00Z"/>
  <w16cex:commentExtensible w16cex:durableId="280F725F" w16cex:dateUtc="2023-05-17T12:33:00Z"/>
  <w16cex:commentExtensible w16cex:durableId="280F743D" w16cex:dateUtc="2023-05-17T12:41:00Z"/>
  <w16cex:commentExtensible w16cex:durableId="280E14DD" w16cex:dateUtc="2023-05-16T10:49:00Z"/>
  <w16cex:commentExtensible w16cex:durableId="280E6152" w16cex:dateUtc="2023-05-16T17:08:00Z"/>
  <w16cex:commentExtensible w16cex:durableId="280E14DC" w16cex:dateUtc="2023-05-16T10:58:00Z"/>
  <w16cex:commentExtensible w16cex:durableId="280F8F91" w16cex:dateUtc="2023-05-17T14:38:00Z"/>
  <w16cex:commentExtensible w16cex:durableId="280F7BDE" w16cex:dateUtc="2023-05-17T13:14:00Z"/>
  <w16cex:commentExtensible w16cex:durableId="280F178D" w16cex:dateUtc="2023-05-17T06:0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89F8C" w16cex:dateUtc="2023-05-12T08:20:00Z"/>
  <w16cex:commentExtensible w16cex:durableId="280B526F" w16cex:dateUtc="2023-05-14T09:28:00Z"/>
  <w16cex:commentExtensible w16cex:durableId="280F816B" w16cex:dateUtc="2023-05-17T13:38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4FF0BF84" w16cid:durableId="280F6CD6"/>
  <w16cid:commentId w16cid:paraId="24C490DF" w16cid:durableId="280F709B"/>
  <w16cid:commentId w16cid:paraId="1AD10554" w16cid:durableId="280F725F"/>
  <w16cid:commentId w16cid:paraId="0F00FA70" w16cid:durableId="280F743D"/>
  <w16cid:commentId w16cid:paraId="040C4833" w16cid:durableId="280E14DD"/>
  <w16cid:commentId w16cid:paraId="5511F632" w16cid:durableId="280E6152"/>
  <w16cid:commentId w16cid:paraId="663A73B6" w16cid:durableId="280E14DC"/>
  <w16cid:commentId w16cid:paraId="6B9805E1" w16cid:durableId="280F8F91"/>
  <w16cid:commentId w16cid:paraId="12D8EAFD" w16cid:durableId="280F7BDE"/>
  <w16cid:commentId w16cid:paraId="3CE3394A" w16cid:durableId="280F178D"/>
  <w16cid:commentId w16cid:paraId="6A16C595" w16cid:durableId="280F915D"/>
  <w16cid:commentId w16cid:paraId="2FFF9583" w16cid:durableId="280E64B9"/>
  <w16cid:commentId w16cid:paraId="7B179F33" w16cid:durableId="280CB9C5"/>
  <w16cid:commentId w16cid:paraId="10449CAA" w16cid:durableId="28089F8C"/>
  <w16cid:commentId w16cid:paraId="333AE5BF" w16cid:durableId="280B526F"/>
  <w16cid:commentId w16cid:paraId="2E51BA4B" w16cid:durableId="280F816B"/>
  <w16cid:commentId w16cid:paraId="34418477" w16cid:durableId="280BE5C1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5252"/>
    <w:rsid w:val="00106DFE"/>
    <w:rsid w:val="00107C7E"/>
    <w:rsid w:val="0011188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F0945"/>
    <w:rsid w:val="002F3C9D"/>
    <w:rsid w:val="002F4CF7"/>
    <w:rsid w:val="002F7900"/>
    <w:rsid w:val="0030123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1C26"/>
    <w:rsid w:val="00504FB2"/>
    <w:rsid w:val="00510E70"/>
    <w:rsid w:val="00512E26"/>
    <w:rsid w:val="00517BBB"/>
    <w:rsid w:val="005206D7"/>
    <w:rsid w:val="0052271D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00A8"/>
    <w:rsid w:val="007578C9"/>
    <w:rsid w:val="007579F6"/>
    <w:rsid w:val="007815EF"/>
    <w:rsid w:val="00782C96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F1D0A"/>
    <w:rsid w:val="007F3EB8"/>
    <w:rsid w:val="008005C0"/>
    <w:rsid w:val="00806A5D"/>
    <w:rsid w:val="008101A1"/>
    <w:rsid w:val="0081412B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194"/>
    <w:rsid w:val="008B451D"/>
    <w:rsid w:val="008C3FB4"/>
    <w:rsid w:val="008D7EE4"/>
    <w:rsid w:val="008E00D4"/>
    <w:rsid w:val="009022A5"/>
    <w:rsid w:val="009223BD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A443D"/>
    <w:rsid w:val="009B2E27"/>
    <w:rsid w:val="009B41FA"/>
    <w:rsid w:val="009C105D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A6B8F"/>
    <w:rsid w:val="00AB71D0"/>
    <w:rsid w:val="00AB77F0"/>
    <w:rsid w:val="00AE092A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3688"/>
    <w:rsid w:val="00C7493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DF737A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60B0F"/>
    <w:rsid w:val="00E618E4"/>
    <w:rsid w:val="00E6661F"/>
    <w:rsid w:val="00E6698E"/>
    <w:rsid w:val="00E77C5A"/>
    <w:rsid w:val="00E865FC"/>
    <w:rsid w:val="00E906B7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5594"/>
    <w:rsid w:val="00F56C72"/>
    <w:rsid w:val="00F71484"/>
    <w:rsid w:val="00F820D4"/>
    <w:rsid w:val="00F868A6"/>
    <w:rsid w:val="00F87803"/>
    <w:rsid w:val="00F906D8"/>
    <w:rsid w:val="00F9226D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#_CTVL00184636429924f486baa2b1c88615fc6d4" TargetMode="External"/><Relationship Id="rId21" Type="http://schemas.openxmlformats.org/officeDocument/2006/relationships/hyperlink" Target="#_CTVL0015042abb9e2344c32b864ac209cc9040b" TargetMode="External"/><Relationship Id="rId42" Type="http://schemas.openxmlformats.org/officeDocument/2006/relationships/image" Target="media/image6.png"/><Relationship Id="rId63" Type="http://schemas.openxmlformats.org/officeDocument/2006/relationships/hyperlink" Target="#_CTVL001ed550c714c5544508b25af2ca3873023" TargetMode="External"/><Relationship Id="rId84" Type="http://schemas.openxmlformats.org/officeDocument/2006/relationships/image" Target="media/image22.png"/><Relationship Id="rId16" Type="http://schemas.openxmlformats.org/officeDocument/2006/relationships/hyperlink" Target="#_CTVL001b8a662bd057c4565858afb9872ef0c97" TargetMode="External"/><Relationship Id="rId107" Type="http://schemas.openxmlformats.org/officeDocument/2006/relationships/image" Target="media/image36.png"/><Relationship Id="rId11" Type="http://schemas.openxmlformats.org/officeDocument/2006/relationships/hyperlink" Target="#_CTVL00102ba0894b4054580acd6a36cb9b208a8" TargetMode="External"/><Relationship Id="rId32" Type="http://schemas.openxmlformats.org/officeDocument/2006/relationships/image" Target="media/image4.png"/><Relationship Id="rId37" Type="http://schemas.openxmlformats.org/officeDocument/2006/relationships/hyperlink" Target="#_CTVL001e8b5474b67e14347bf61d83bfcb294be" TargetMode="External"/><Relationship Id="rId53" Type="http://schemas.openxmlformats.org/officeDocument/2006/relationships/hyperlink" Target="#_CTVL0013ba6da625dcb48eb92d602275be4e3b0" TargetMode="External"/><Relationship Id="rId58" Type="http://schemas.openxmlformats.org/officeDocument/2006/relationships/hyperlink" Target="#_CTVL001e2e3ff0a3f444252876f32760ae81dcc" TargetMode="External"/><Relationship Id="rId74" Type="http://schemas.openxmlformats.org/officeDocument/2006/relationships/image" Target="media/image17.png"/><Relationship Id="rId79" Type="http://schemas.openxmlformats.org/officeDocument/2006/relationships/hyperlink" Target="#_CTVL0017c42405d132d46b1b4369905265ff9d2" TargetMode="External"/><Relationship Id="rId102" Type="http://schemas.openxmlformats.org/officeDocument/2006/relationships/hyperlink" Target="#_CTVL001aadcaed744ad42e2993504fcff9a9f7a" TargetMode="External"/><Relationship Id="rId123" Type="http://schemas.openxmlformats.org/officeDocument/2006/relationships/hyperlink" Target="#_CTVL001832d1fd66b64488fbead14ccf5132a17" TargetMode="External"/><Relationship Id="rId128" Type="http://schemas.openxmlformats.org/officeDocument/2006/relationships/hyperlink" Target="#_CTVL0010471d3e385a5428c87089fad00015b68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#_CTVL0013ed82feb036c426882177cbc61643b4d" TargetMode="External"/><Relationship Id="rId95" Type="http://schemas.openxmlformats.org/officeDocument/2006/relationships/hyperlink" Target="#_CTVL00120515669bea94e249ee7fdc8eec508be" TargetMode="External"/><Relationship Id="rId22" Type="http://schemas.openxmlformats.org/officeDocument/2006/relationships/hyperlink" Target="#_CTVL00154e8fde31d3f492b8d2eb336a57901c0" TargetMode="External"/><Relationship Id="rId27" Type="http://schemas.openxmlformats.org/officeDocument/2006/relationships/hyperlink" Target="#_CTVL0013bcf14a619fe4cff9b9abbf0717c9b45" TargetMode="External"/><Relationship Id="rId43" Type="http://schemas.openxmlformats.org/officeDocument/2006/relationships/image" Target="media/image7.png"/><Relationship Id="rId48" Type="http://schemas.openxmlformats.org/officeDocument/2006/relationships/hyperlink" Target="#_CTVL001292c6354d73e44b08a255cb21fa4e588" TargetMode="External"/><Relationship Id="rId64" Type="http://schemas.openxmlformats.org/officeDocument/2006/relationships/hyperlink" Target="#_CTVL001a69e667818c84b01b749bb0a990f5b93" TargetMode="External"/><Relationship Id="rId69" Type="http://schemas.openxmlformats.org/officeDocument/2006/relationships/image" Target="media/image12.png"/><Relationship Id="rId113" Type="http://schemas.openxmlformats.org/officeDocument/2006/relationships/image" Target="media/image42.png"/><Relationship Id="rId118" Type="http://schemas.openxmlformats.org/officeDocument/2006/relationships/hyperlink" Target="#_CTVL001da35897ff2f44b61b77795d1895b4d49" TargetMode="External"/><Relationship Id="rId134" Type="http://schemas.microsoft.com/office/2011/relationships/people" Target="people.xml"/><Relationship Id="rId80" Type="http://schemas.openxmlformats.org/officeDocument/2006/relationships/image" Target="media/image20.png"/><Relationship Id="rId85" Type="http://schemas.openxmlformats.org/officeDocument/2006/relationships/image" Target="media/image23.png"/><Relationship Id="rId12" Type="http://schemas.openxmlformats.org/officeDocument/2006/relationships/hyperlink" Target="#_CTVL001ae62df1c2426409396dee33b3c34f31c" TargetMode="External"/><Relationship Id="rId17" Type="http://schemas.openxmlformats.org/officeDocument/2006/relationships/hyperlink" Target="#_CTVL0011b6dea1e39f14210ba312914715a2ca3" TargetMode="External"/><Relationship Id="rId33" Type="http://schemas.openxmlformats.org/officeDocument/2006/relationships/image" Target="media/image5.png"/><Relationship Id="rId38" Type="http://schemas.openxmlformats.org/officeDocument/2006/relationships/hyperlink" Target="#_CTVL0017780c177f7a84040b233caa3a173ca5c" TargetMode="External"/><Relationship Id="rId59" Type="http://schemas.openxmlformats.org/officeDocument/2006/relationships/hyperlink" Target="#_CTVL0013ba6da625dcb48eb92d602275be4e3b0" TargetMode="External"/><Relationship Id="rId103" Type="http://schemas.openxmlformats.org/officeDocument/2006/relationships/hyperlink" Target="#_CTVL00180be62af4b4d4f9cb1655a1d0676010e" TargetMode="External"/><Relationship Id="rId108" Type="http://schemas.openxmlformats.org/officeDocument/2006/relationships/image" Target="media/image37.png"/><Relationship Id="rId124" Type="http://schemas.openxmlformats.org/officeDocument/2006/relationships/hyperlink" Target="#_CTVL001fb14ad44da4d434cb79bc94b65730299" TargetMode="External"/><Relationship Id="rId129" Type="http://schemas.openxmlformats.org/officeDocument/2006/relationships/hyperlink" Target="#_CTVL0010b56564199754e62bb0829457e16fdf2" TargetMode="External"/><Relationship Id="rId54" Type="http://schemas.openxmlformats.org/officeDocument/2006/relationships/hyperlink" Target="#_CTVL0013ed82feb036c426882177cbc61643b4d" TargetMode="External"/><Relationship Id="rId70" Type="http://schemas.openxmlformats.org/officeDocument/2006/relationships/image" Target="media/image13.png"/><Relationship Id="rId75" Type="http://schemas.openxmlformats.org/officeDocument/2006/relationships/hyperlink" Target="#_CTVL001ed550c714c5544508b25af2ca3873023" TargetMode="External"/><Relationship Id="rId91" Type="http://schemas.openxmlformats.org/officeDocument/2006/relationships/image" Target="media/image26.png"/><Relationship Id="rId96" Type="http://schemas.openxmlformats.org/officeDocument/2006/relationships/hyperlink" Target="#_CTVL00120515669bea94e249ee7fdc8eec508b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hyperlink" Target="#_CTVL001e847070fb205461b8ab5be1baa2cb533" TargetMode="External"/><Relationship Id="rId28" Type="http://schemas.openxmlformats.org/officeDocument/2006/relationships/hyperlink" Target="#_CTVL0013ed82feb036c426882177cbc61643b4d" TargetMode="External"/><Relationship Id="rId49" Type="http://schemas.openxmlformats.org/officeDocument/2006/relationships/hyperlink" Target="#_CTVL001cfe63ef72bdb41a5b4db0c1d156f14df" TargetMode="External"/><Relationship Id="rId114" Type="http://schemas.openxmlformats.org/officeDocument/2006/relationships/image" Target="media/image43.png"/><Relationship Id="rId119" Type="http://schemas.openxmlformats.org/officeDocument/2006/relationships/hyperlink" Target="#_CTVL0017c21c809c7b34edbbeb1dbcde00a753a" TargetMode="External"/><Relationship Id="rId44" Type="http://schemas.openxmlformats.org/officeDocument/2006/relationships/hyperlink" Target="#_CTVL0018a285f2686c44f1f830cda3675130b90" TargetMode="External"/><Relationship Id="rId60" Type="http://schemas.openxmlformats.org/officeDocument/2006/relationships/hyperlink" Target="#_CTVL001ed550c714c5544508b25af2ca3873023" TargetMode="External"/><Relationship Id="rId65" Type="http://schemas.openxmlformats.org/officeDocument/2006/relationships/image" Target="media/image10.png"/><Relationship Id="rId81" Type="http://schemas.openxmlformats.org/officeDocument/2006/relationships/image" Target="media/image21.png"/><Relationship Id="rId86" Type="http://schemas.openxmlformats.org/officeDocument/2006/relationships/hyperlink" Target="#_CTVL00120515669bea94e249ee7fdc8eec508be" TargetMode="External"/><Relationship Id="rId130" Type="http://schemas.openxmlformats.org/officeDocument/2006/relationships/hyperlink" Target="#_CTVL00152f8f42f720f4e04b70625d8f3ebe7c8" TargetMode="External"/><Relationship Id="rId135" Type="http://schemas.openxmlformats.org/officeDocument/2006/relationships/glossaryDocument" Target="glossary/document.xml"/><Relationship Id="rId13" Type="http://schemas.openxmlformats.org/officeDocument/2006/relationships/hyperlink" Target="#_CTVL0010b5c196a7662405c85dc864fb3134b46" TargetMode="External"/><Relationship Id="rId18" Type="http://schemas.openxmlformats.org/officeDocument/2006/relationships/hyperlink" Target="#_CTVL0010cef0407724345ecb99c5c6a68a2eaf3" TargetMode="External"/><Relationship Id="rId39" Type="http://schemas.openxmlformats.org/officeDocument/2006/relationships/hyperlink" Target="#_CTVL001e38ff760cb1346c5ad4d92b07adbd62e" TargetMode="External"/><Relationship Id="rId109" Type="http://schemas.openxmlformats.org/officeDocument/2006/relationships/image" Target="media/image38.png"/><Relationship Id="rId34" Type="http://schemas.openxmlformats.org/officeDocument/2006/relationships/hyperlink" Target="#_CTVL0011182372a473a429fb8f0d76476df6b09" TargetMode="External"/><Relationship Id="rId50" Type="http://schemas.openxmlformats.org/officeDocument/2006/relationships/hyperlink" Target="#_CTVL001ec43236ddad642fbaf34a7b8fe91327d" TargetMode="External"/><Relationship Id="rId55" Type="http://schemas.openxmlformats.org/officeDocument/2006/relationships/image" Target="media/image8.png"/><Relationship Id="rId76" Type="http://schemas.openxmlformats.org/officeDocument/2006/relationships/hyperlink" Target="#_CTVL001ed550c714c5544508b25af2ca3873023" TargetMode="External"/><Relationship Id="rId97" Type="http://schemas.openxmlformats.org/officeDocument/2006/relationships/hyperlink" Target="#_CTVL00120515669bea94e249ee7fdc8eec508be" TargetMode="External"/><Relationship Id="rId104" Type="http://schemas.openxmlformats.org/officeDocument/2006/relationships/hyperlink" Target="#_CTVL0019be5edbfe1b245c98aa2b9cb5f1da22e" TargetMode="External"/><Relationship Id="rId120" Type="http://schemas.openxmlformats.org/officeDocument/2006/relationships/hyperlink" Target="#_CTVL001ab6d0e4e9680468b8aaf80297df161cd" TargetMode="External"/><Relationship Id="rId125" Type="http://schemas.openxmlformats.org/officeDocument/2006/relationships/hyperlink" Target="#_CTVL00164aa5b070416412ab318d496f9d954f8" TargetMode="External"/><Relationship Id="rId7" Type="http://schemas.openxmlformats.org/officeDocument/2006/relationships/comments" Target="comments.xml"/><Relationship Id="rId71" Type="http://schemas.openxmlformats.org/officeDocument/2006/relationships/image" Target="media/image14.png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29" Type="http://schemas.openxmlformats.org/officeDocument/2006/relationships/hyperlink" Target="#_CTVL0013ed82feb036c426882177cbc61643b4d" TargetMode="External"/><Relationship Id="rId24" Type="http://schemas.openxmlformats.org/officeDocument/2006/relationships/hyperlink" Target="#_CTVL0018a1ae8a3bf9a45698c73307aa964a900" TargetMode="External"/><Relationship Id="rId40" Type="http://schemas.openxmlformats.org/officeDocument/2006/relationships/hyperlink" Target="#_CTVL0013ba6da625dcb48eb92d602275be4e3b0" TargetMode="External"/><Relationship Id="rId45" Type="http://schemas.openxmlformats.org/officeDocument/2006/relationships/hyperlink" Target="#_CTVL0019a1980ac37d9419d926bf5fcb1cdd5c7" TargetMode="External"/><Relationship Id="rId66" Type="http://schemas.openxmlformats.org/officeDocument/2006/relationships/image" Target="media/image11.png"/><Relationship Id="rId87" Type="http://schemas.openxmlformats.org/officeDocument/2006/relationships/hyperlink" Target="#_CTVL0013ed82feb036c426882177cbc61643b4d" TargetMode="External"/><Relationship Id="rId110" Type="http://schemas.openxmlformats.org/officeDocument/2006/relationships/image" Target="media/image39.png"/><Relationship Id="rId115" Type="http://schemas.openxmlformats.org/officeDocument/2006/relationships/hyperlink" Target="#_CTVL001264ddb9e73854131b0e0ff4875f2de6d" TargetMode="External"/><Relationship Id="rId131" Type="http://schemas.openxmlformats.org/officeDocument/2006/relationships/hyperlink" Target="#_CTVL00123786719e4e74060a52dd6d5a04bbf83" TargetMode="External"/><Relationship Id="rId136" Type="http://schemas.openxmlformats.org/officeDocument/2006/relationships/theme" Target="theme/theme1.xml"/><Relationship Id="rId61" Type="http://schemas.openxmlformats.org/officeDocument/2006/relationships/hyperlink" Target="#_CTVL001320c2cd48e674fe1b84b0da6cc777ed7" TargetMode="External"/><Relationship Id="rId82" Type="http://schemas.openxmlformats.org/officeDocument/2006/relationships/hyperlink" Target="#_CTVL00168c4e1812678420cbd1ca09ab87246e4" TargetMode="External"/><Relationship Id="rId19" Type="http://schemas.openxmlformats.org/officeDocument/2006/relationships/hyperlink" Target="#_CTVL0013ed82feb036c426882177cbc61643b4d" TargetMode="External"/><Relationship Id="rId14" Type="http://schemas.openxmlformats.org/officeDocument/2006/relationships/hyperlink" Target="#_CTVL00151b2b1ee088e4183b1fc32db850d3839" TargetMode="External"/><Relationship Id="rId30" Type="http://schemas.openxmlformats.org/officeDocument/2006/relationships/image" Target="media/image2.png"/><Relationship Id="rId35" Type="http://schemas.openxmlformats.org/officeDocument/2006/relationships/hyperlink" Target="#_CTVL00168c4e1812678420cbd1ca09ab87246e4" TargetMode="External"/><Relationship Id="rId56" Type="http://schemas.openxmlformats.org/officeDocument/2006/relationships/image" Target="media/image9.png"/><Relationship Id="rId77" Type="http://schemas.openxmlformats.org/officeDocument/2006/relationships/image" Target="media/image18.png"/><Relationship Id="rId100" Type="http://schemas.openxmlformats.org/officeDocument/2006/relationships/image" Target="media/image32.png"/><Relationship Id="rId105" Type="http://schemas.openxmlformats.org/officeDocument/2006/relationships/image" Target="media/image34.png"/><Relationship Id="rId126" Type="http://schemas.openxmlformats.org/officeDocument/2006/relationships/hyperlink" Target="#_CTVL001fb14ad44da4d434cb79bc94b65730299" TargetMode="External"/><Relationship Id="rId8" Type="http://schemas.microsoft.com/office/2011/relationships/commentsExtended" Target="commentsExtended.xml"/><Relationship Id="rId51" Type="http://schemas.openxmlformats.org/officeDocument/2006/relationships/hyperlink" Target="#_CTVL0013ed82feb036c426882177cbc61643b4d" TargetMode="External"/><Relationship Id="rId72" Type="http://schemas.openxmlformats.org/officeDocument/2006/relationships/image" Target="media/image15.png"/><Relationship Id="rId93" Type="http://schemas.openxmlformats.org/officeDocument/2006/relationships/image" Target="media/image28.png"/><Relationship Id="rId98" Type="http://schemas.openxmlformats.org/officeDocument/2006/relationships/image" Target="media/image30.png"/><Relationship Id="rId121" Type="http://schemas.openxmlformats.org/officeDocument/2006/relationships/hyperlink" Target="#_CTVL001b8e617d172154c57b8a7b19c423de974" TargetMode="External"/><Relationship Id="rId3" Type="http://schemas.openxmlformats.org/officeDocument/2006/relationships/styles" Target="styles.xml"/><Relationship Id="rId25" Type="http://schemas.openxmlformats.org/officeDocument/2006/relationships/hyperlink" Target="#_CTVL0018a285f2686c44f1f830cda3675130b90" TargetMode="External"/><Relationship Id="rId46" Type="http://schemas.openxmlformats.org/officeDocument/2006/relationships/hyperlink" Target="#_CTVL00168c4e1812678420cbd1ca09ab87246e4" TargetMode="External"/><Relationship Id="rId67" Type="http://schemas.openxmlformats.org/officeDocument/2006/relationships/hyperlink" Target="#_CTVL00168c4e1812678420cbd1ca09ab87246e4" TargetMode="External"/><Relationship Id="rId116" Type="http://schemas.openxmlformats.org/officeDocument/2006/relationships/hyperlink" Target="#_CTVL001da35897ff2f44b61b77795d1895b4d49" TargetMode="External"/><Relationship Id="rId20" Type="http://schemas.openxmlformats.org/officeDocument/2006/relationships/hyperlink" Target="#_CTVL00154e8fde31d3f492b8d2eb336a57901c0" TargetMode="External"/><Relationship Id="rId41" Type="http://schemas.openxmlformats.org/officeDocument/2006/relationships/hyperlink" Target="#_CTVL001e2e3ff0a3f444252876f32760ae81dcc" TargetMode="External"/><Relationship Id="rId62" Type="http://schemas.openxmlformats.org/officeDocument/2006/relationships/hyperlink" Target="#_CTVL001a69e667818c84b01b749bb0a990f5b93" TargetMode="External"/><Relationship Id="rId83" Type="http://schemas.openxmlformats.org/officeDocument/2006/relationships/hyperlink" Target="#_CTVL001367e67b3d3c14dbab8d1d6323d13ec85" TargetMode="External"/><Relationship Id="rId88" Type="http://schemas.openxmlformats.org/officeDocument/2006/relationships/image" Target="media/image24.png"/><Relationship Id="rId111" Type="http://schemas.openxmlformats.org/officeDocument/2006/relationships/image" Target="media/image40.png"/><Relationship Id="rId132" Type="http://schemas.openxmlformats.org/officeDocument/2006/relationships/hyperlink" Target="#_CTVL0011ed0dec2a5e6408bb3deafe782c9dea5" TargetMode="External"/><Relationship Id="rId15" Type="http://schemas.openxmlformats.org/officeDocument/2006/relationships/hyperlink" Target="#_CTVL001ab75b46309be4ee5b38c04fd1e949d34" TargetMode="External"/><Relationship Id="rId36" Type="http://schemas.openxmlformats.org/officeDocument/2006/relationships/hyperlink" Target="#_CTVL0013bcf14a619fe4cff9b9abbf0717c9b45" TargetMode="External"/><Relationship Id="rId57" Type="http://schemas.openxmlformats.org/officeDocument/2006/relationships/hyperlink" Target="#_CTVL001e2e3ff0a3f444252876f32760ae81dcc" TargetMode="External"/><Relationship Id="rId106" Type="http://schemas.openxmlformats.org/officeDocument/2006/relationships/image" Target="media/image35.png"/><Relationship Id="rId127" Type="http://schemas.openxmlformats.org/officeDocument/2006/relationships/hyperlink" Target="#_CTVL001ba48853b548e4e90aeb80421cf674030" TargetMode="External"/><Relationship Id="rId10" Type="http://schemas.microsoft.com/office/2018/08/relationships/commentsExtensible" Target="commentsExtensible.xml"/><Relationship Id="rId31" Type="http://schemas.openxmlformats.org/officeDocument/2006/relationships/image" Target="media/image3.png"/><Relationship Id="rId52" Type="http://schemas.openxmlformats.org/officeDocument/2006/relationships/hyperlink" Target="#_CTVL0013b14bcf754ef4de4aa6e87347afa2d59" TargetMode="External"/><Relationship Id="rId73" Type="http://schemas.openxmlformats.org/officeDocument/2006/relationships/image" Target="media/image16.png"/><Relationship Id="rId78" Type="http://schemas.openxmlformats.org/officeDocument/2006/relationships/image" Target="media/image19.png"/><Relationship Id="rId94" Type="http://schemas.openxmlformats.org/officeDocument/2006/relationships/image" Target="media/image29.png"/><Relationship Id="rId99" Type="http://schemas.openxmlformats.org/officeDocument/2006/relationships/image" Target="media/image31.png"/><Relationship Id="rId101" Type="http://schemas.openxmlformats.org/officeDocument/2006/relationships/image" Target="media/image33.png"/><Relationship Id="rId122" Type="http://schemas.openxmlformats.org/officeDocument/2006/relationships/hyperlink" Target="#_CTVL001c6f622c35dcc45c3b88abad104942fa9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26" Type="http://schemas.openxmlformats.org/officeDocument/2006/relationships/hyperlink" Target="#_CTVL0014e0005c52a7f420e85aa99600ce8e268" TargetMode="External"/><Relationship Id="rId47" Type="http://schemas.openxmlformats.org/officeDocument/2006/relationships/hyperlink" Target="#_CTVL0012b7f60b93d564e73807e2915eb54653b" TargetMode="External"/><Relationship Id="rId68" Type="http://schemas.openxmlformats.org/officeDocument/2006/relationships/hyperlink" Target="#_CTVL00168c4e1812678420cbd1ca09ab87246e4" TargetMode="External"/><Relationship Id="rId89" Type="http://schemas.openxmlformats.org/officeDocument/2006/relationships/image" Target="media/image25.png"/><Relationship Id="rId112" Type="http://schemas.openxmlformats.org/officeDocument/2006/relationships/image" Target="media/image41.png"/><Relationship Id="rId13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000000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31307B"/>
    <w:rsid w:val="00420BB5"/>
    <w:rsid w:val="00535FCC"/>
    <w:rsid w:val="005817F6"/>
    <w:rsid w:val="00693B0B"/>
    <w:rsid w:val="00C81D6C"/>
    <w:rsid w:val="00F0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3B0B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2350</TotalTime>
  <Pages>16</Pages>
  <Words>68632</Words>
  <Characters>391206</Characters>
  <Application>Microsoft Office Word</Application>
  <DocSecurity>0</DocSecurity>
  <Lines>3260</Lines>
  <Paragraphs>917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167</cp:revision>
  <cp:lastPrinted>2023-05-17T07:35:00Z</cp:lastPrinted>
  <dcterms:created xsi:type="dcterms:W3CDTF">2023-05-11T21:24:00Z</dcterms:created>
  <dcterms:modified xsi:type="dcterms:W3CDTF">2023-05-17T15:10:00Z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6">
    <vt:lpwstr>False</vt:lpwstr>
  </property>
  <property fmtid="{D5CDD505-2E9C-101B-9397-08002B2CF9AE}" pid="13" name="CitaviDocumentProperty_1">
    <vt:lpwstr>6.15.2.0</vt:lpwstr>
  </property>
</Properties>
</file>