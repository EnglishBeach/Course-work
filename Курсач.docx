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1C38D" w14:textId="1E0128BF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C0C0250" wp14:editId="19DBBD7D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E83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72155B47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385B9B0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2D56DBC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7839DCF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5EDE1B9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9D5241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50D60442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3D6E2E85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46FB764A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7F5C3C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A64B3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4510D1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24700F9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7A13AEDB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602809EF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7B11F1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09DA568" w14:textId="0ADF2F9F" w:rsidR="00373AD7" w:rsidRDefault="00373AD7" w:rsidP="00B150AB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F329A04" w14:textId="434B4838" w:rsidR="00373AD7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3A1E7219" w14:textId="3D0BF62F" w:rsidR="00373AD7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EF03F65" w14:textId="77777777" w:rsidR="00373AD7" w:rsidRPr="00441670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663D070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98E26F4" w14:textId="528002A6" w:rsidR="00373AD7" w:rsidRPr="00B150AB" w:rsidRDefault="00373AD7" w:rsidP="00373AD7">
      <w:pPr>
        <w:jc w:val="center"/>
        <w:rPr>
          <w:b/>
          <w:sz w:val="32"/>
          <w:szCs w:val="24"/>
        </w:rPr>
      </w:pPr>
      <w:r w:rsidRPr="00B150AB">
        <w:rPr>
          <w:b/>
          <w:sz w:val="32"/>
          <w:szCs w:val="24"/>
        </w:rPr>
        <w:t>Математическое моделирование радикально -</w:t>
      </w:r>
      <w:r w:rsidR="00B150AB">
        <w:rPr>
          <w:b/>
          <w:sz w:val="32"/>
          <w:szCs w:val="24"/>
        </w:rPr>
        <w:t xml:space="preserve"> </w:t>
      </w:r>
      <w:proofErr w:type="spellStart"/>
      <w:r w:rsidRPr="00B150AB">
        <w:rPr>
          <w:b/>
          <w:sz w:val="32"/>
          <w:szCs w:val="24"/>
        </w:rPr>
        <w:t>полимеризационной</w:t>
      </w:r>
      <w:proofErr w:type="spellEnd"/>
      <w:r w:rsidRPr="00B150AB">
        <w:rPr>
          <w:b/>
          <w:sz w:val="32"/>
          <w:szCs w:val="24"/>
        </w:rPr>
        <w:t xml:space="preserve"> системы хинона</w:t>
      </w:r>
    </w:p>
    <w:p w14:paraId="21CDA079" w14:textId="0FD5D1DA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8E05411" w14:textId="7105C8AB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5F046AE" w14:textId="6DD42CBE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EC3FE89" w14:textId="77777777" w:rsidR="00B36656" w:rsidRPr="00441670" w:rsidRDefault="00B36656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8920910" w14:textId="77777777" w:rsidR="00441670" w:rsidRPr="00441670" w:rsidRDefault="00441670" w:rsidP="00441670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72931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57829361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475CD3E5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4F39C1FF" w14:textId="58DB619E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75D42A4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765D88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49318A7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0C98D62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5E5BC252" w14:textId="04BB85C2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013ABA2E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0529E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7224C5A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07BE8077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2531A17" w14:textId="0F1CAAEC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391CBB6C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9D915C1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7824757C" w14:textId="2A9E7B06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p w14:paraId="29ADF4CC" w14:textId="5C306BF4" w:rsidR="00441670" w:rsidRPr="00782C96" w:rsidRDefault="00373AD7" w:rsidP="00D87B12">
      <w:pPr>
        <w:pStyle w:val="11"/>
      </w:pPr>
      <w:bookmarkStart w:id="1" w:name="_Hlk134743938"/>
      <w:bookmarkEnd w:id="0"/>
      <w:r w:rsidRPr="00782C96">
        <w:rPr>
          <w:rFonts w:hint="eastAsia"/>
        </w:rPr>
        <w:lastRenderedPageBreak/>
        <w:t>Введение</w:t>
      </w:r>
    </w:p>
    <w:p w14:paraId="6DE3AD5E" w14:textId="7105E3F9" w:rsidR="00F37A8C" w:rsidRDefault="00E77C5A" w:rsidP="00D87B12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 w:rsidR="00EC50FD">
        <w:t>Фотополимеризация</w:t>
      </w:r>
      <w:proofErr w:type="spellEnd"/>
      <w:r w:rsidR="00EC50FD">
        <w:t xml:space="preserve"> </w:t>
      </w:r>
      <w:r w:rsidR="00081494">
        <w:t>— это</w:t>
      </w:r>
      <w:r w:rsidR="00EC50FD">
        <w:t xml:space="preserve"> процесс полимеризации, инициируемый электромагнитным излучением. Ее применяют</w:t>
      </w:r>
      <w:r w:rsidR="00081494">
        <w:t>,</w:t>
      </w:r>
      <w:r w:rsidR="00EC50FD">
        <w:t xml:space="preserve"> например</w:t>
      </w:r>
      <w:r w:rsidR="00081494">
        <w:t>,</w:t>
      </w:r>
      <w:r w:rsidR="00EC50FD">
        <w:t xml:space="preserve"> для</w:t>
      </w:r>
      <w:r>
        <w:t xml:space="preserve">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</w:t>
      </w:r>
      <w:r w:rsidR="00B72113">
        <w:t>, но иногда ИК и видимого</w:t>
      </w:r>
      <w:r>
        <w:t xml:space="preserve">. </w:t>
      </w:r>
      <w:r w:rsidR="00EB26E8">
        <w:t xml:space="preserve">Ультрафиолетовое излучение наиболее известно </w:t>
      </w:r>
      <w:r w:rsidR="00EC50FD">
        <w:t>плохим</w:t>
      </w:r>
      <w:r w:rsidR="00EB26E8">
        <w:t xml:space="preserve"> воздействием на органические соединения, при длительном воздействии солнечного света. </w:t>
      </w:r>
      <w:r w:rsidR="00EC50FD">
        <w:t>Оно р</w:t>
      </w:r>
      <w:r w:rsidR="00EB26E8">
        <w:t>азруша</w:t>
      </w:r>
      <w:r w:rsidR="00EC50FD">
        <w:t>ет</w:t>
      </w:r>
      <w:r w:rsidR="00EB26E8">
        <w:t xml:space="preserve">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68F70D84" w14:textId="77777777" w:rsidR="00DD1997" w:rsidRDefault="00EC50FD" w:rsidP="00081494">
      <w:pPr>
        <w:pStyle w:val="a3"/>
      </w:pPr>
      <w:r>
        <w:t xml:space="preserve">Выбор мономеров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</w:t>
      </w:r>
      <w:commentRangeStart w:id="2"/>
      <w:r>
        <w:t xml:space="preserve">высокой скоростью </w:t>
      </w:r>
      <w:r w:rsidR="00081494">
        <w:t>и с высокими степенями конверсии мономера</w:t>
      </w:r>
      <w:commentRangeEnd w:id="2"/>
      <w:r w:rsidR="00081494">
        <w:rPr>
          <w:rStyle w:val="afc"/>
          <w:rFonts w:eastAsia="SimSun" w:cstheme="minorBidi"/>
          <w:color w:val="auto"/>
          <w:lang w:eastAsia="en-US"/>
        </w:rPr>
        <w:commentReference w:id="2"/>
      </w:r>
      <w:r w:rsidR="00081494">
        <w:t xml:space="preserve"> и</w:t>
      </w:r>
      <w:r>
        <w:t xml:space="preserve">з жидкой композиции получать механически твердые материалы </w:t>
      </w:r>
      <w:r w:rsidR="00B65979" w:rsidRPr="00F37A8C">
        <w:t xml:space="preserve">Метод полимеризации с использованием радикальных инициаторов (например, </w:t>
      </w:r>
      <w:proofErr w:type="spellStart"/>
      <w:r w:rsidR="00B65979" w:rsidRPr="00F37A8C">
        <w:t>ацильных</w:t>
      </w:r>
      <w:proofErr w:type="spellEnd"/>
      <w:r w:rsidR="00B65979" w:rsidRPr="00F37A8C">
        <w:t xml:space="preserve"> пероксидов или </w:t>
      </w:r>
      <w:proofErr w:type="spellStart"/>
      <w:r w:rsidR="00B65979" w:rsidRPr="00F37A8C">
        <w:t>азосоединений</w:t>
      </w:r>
      <w:proofErr w:type="spellEnd"/>
      <w:r w:rsidR="00B65979" w:rsidRPr="00F37A8C">
        <w:t>) имеет свои преимущества: он прост в реализации и</w:t>
      </w:r>
      <w:commentRangeStart w:id="3"/>
      <w:r w:rsidR="00B65979" w:rsidRPr="00F37A8C">
        <w:t xml:space="preserve"> дает воспроизводимые результаты</w:t>
      </w:r>
      <w:commentRangeEnd w:id="3"/>
      <w:r w:rsidR="00081494">
        <w:rPr>
          <w:rStyle w:val="afc"/>
          <w:rFonts w:eastAsia="SimSun" w:cstheme="minorBidi"/>
          <w:color w:val="auto"/>
          <w:lang w:eastAsia="en-US"/>
        </w:rPr>
        <w:commentReference w:id="3"/>
      </w:r>
      <w:r w:rsidR="00B65979" w:rsidRPr="00F37A8C">
        <w:t xml:space="preserve">. Однако у него есть и недостатки, такие как </w:t>
      </w:r>
      <w:commentRangeStart w:id="4"/>
      <w:r w:rsidR="00081494">
        <w:t>необходимость точного</w:t>
      </w:r>
      <w:r w:rsidR="00B65979" w:rsidRPr="00F37A8C">
        <w:t xml:space="preserve"> </w:t>
      </w:r>
      <w:commentRangeEnd w:id="4"/>
      <w:r w:rsidR="00081494">
        <w:rPr>
          <w:rStyle w:val="afc"/>
          <w:rFonts w:eastAsia="SimSun" w:cstheme="minorBidi"/>
          <w:color w:val="auto"/>
          <w:lang w:eastAsia="en-US"/>
        </w:rPr>
        <w:commentReference w:id="4"/>
      </w:r>
      <w:r w:rsidR="00B65979" w:rsidRPr="00F37A8C">
        <w:t xml:space="preserve">контроля за кинетикой полимеризации акриловых мономеров. Это связано </w:t>
      </w:r>
      <w:r w:rsidR="00081494"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 w:rsidR="00081494">
        <w:t>полимеризуемой</w:t>
      </w:r>
      <w:proofErr w:type="spellEnd"/>
      <w:r w:rsidR="00081494"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 w:rsidR="00081494">
        <w:t>полимеризуемой</w:t>
      </w:r>
      <w:proofErr w:type="spellEnd"/>
      <w:r w:rsidR="00081494"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="00081494" w:rsidRPr="00081494">
        <w:t xml:space="preserve"> </w:t>
      </w:r>
      <w:r w:rsidR="00081494" w:rsidRPr="00F37A8C">
        <w:t>Это влияет на соотношение элементарных констант скоростей роста и обрыва реакционных цепей (гель-эффект), что приводит к получению полимерных цепей с различной молекулярной массой.</w:t>
      </w:r>
      <w:r w:rsidR="00081494">
        <w:t xml:space="preserve"> </w:t>
      </w:r>
      <w:r w:rsidR="00DD1997">
        <w:t xml:space="preserve"> </w:t>
      </w:r>
    </w:p>
    <w:p w14:paraId="7C882695" w14:textId="04FF7310" w:rsidR="00DD1997" w:rsidRDefault="00DD1997" w:rsidP="009022A5">
      <w:pPr>
        <w:pStyle w:val="a3"/>
      </w:pPr>
      <w:r>
        <w:t xml:space="preserve">Это приводит к тому, что моделирование подобных процессов хорошо описывается рядом математических моделей, однако не позволяет соотнести </w:t>
      </w:r>
      <w:commentRangeStart w:id="5"/>
      <w:r w:rsidR="009022A5">
        <w:t>рассчитанные свойства</w:t>
      </w:r>
      <w:r>
        <w:t xml:space="preserve"> </w:t>
      </w:r>
      <w:commentRangeEnd w:id="5"/>
      <w:r w:rsidR="009022A5">
        <w:rPr>
          <w:rStyle w:val="afc"/>
          <w:rFonts w:eastAsia="SimSun" w:cstheme="minorBidi"/>
          <w:color w:val="auto"/>
          <w:lang w:eastAsia="en-US"/>
        </w:rPr>
        <w:commentReference w:id="5"/>
      </w:r>
      <w:r>
        <w:t xml:space="preserve">инициирующих систем с наблюдаемыми результатами. </w:t>
      </w:r>
      <w:r w:rsidRPr="002F4CF7">
        <w:t>Отсюда постоянный интерес к поиску новых</w:t>
      </w:r>
      <w:r>
        <w:t xml:space="preserve"> </w:t>
      </w:r>
      <w:r w:rsidRPr="002F4CF7">
        <w:t xml:space="preserve">эффективных </w:t>
      </w:r>
      <w:proofErr w:type="spellStart"/>
      <w:r w:rsidRPr="002F4CF7">
        <w:t>фотоинициаторов</w:t>
      </w:r>
      <w:proofErr w:type="spellEnd"/>
      <w:r w:rsidRPr="002F4CF7">
        <w:t xml:space="preserve"> полимеризаци</w:t>
      </w:r>
      <w:r>
        <w:t>и и нахождение взаимосвязи между их строением и реакционной способностью.</w:t>
      </w:r>
    </w:p>
    <w:p w14:paraId="681F1178" w14:textId="77777777" w:rsidR="0026597B" w:rsidRDefault="0026597B" w:rsidP="00644CFE">
      <w:pPr>
        <w:pStyle w:val="23"/>
      </w:pPr>
      <w:r w:rsidRPr="00644CFE">
        <w:t>Актуальность</w:t>
      </w:r>
      <w:r>
        <w:t xml:space="preserve"> работы</w:t>
      </w:r>
    </w:p>
    <w:p w14:paraId="15C03C26" w14:textId="446BA8D2" w:rsidR="00BB3F1E" w:rsidRDefault="00E77C5A" w:rsidP="00965194">
      <w:pPr>
        <w:pStyle w:val="a3"/>
      </w:pPr>
      <w:r>
        <w:t xml:space="preserve">Согласно </w:t>
      </w:r>
      <w:proofErr w:type="spellStart"/>
      <w:r>
        <w:t>Декер</w:t>
      </w:r>
      <w:r w:rsidR="00340C2F">
        <w:t>у</w:t>
      </w:r>
      <w:proofErr w:type="spellEnd"/>
      <w:r w:rsidR="000053AF"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MtMDUtMTdUMTg6MjE6NDA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 w:rsidR="000053AF">
            <w:fldChar w:fldCharType="separate"/>
          </w:r>
          <w:hyperlink r:id="rId11" w:tooltip="Decker, C. The use of UV irradiation in polymerization / C. Decker // Polymer International. – 1998. – Т.45, №2. – C.133–141." w:history="1">
            <w:r w:rsidR="00EF5950">
              <w:t>[1]</w:t>
            </w:r>
          </w:hyperlink>
          <w:r w:rsidR="000053AF">
            <w:fldChar w:fldCharType="end"/>
          </w:r>
        </w:sdtContent>
      </w:sdt>
      <w:r>
        <w:t xml:space="preserve">, </w:t>
      </w:r>
      <w:r w:rsidR="002F4CF7">
        <w:t xml:space="preserve">именно </w:t>
      </w:r>
      <w:proofErr w:type="spellStart"/>
      <w:r>
        <w:t>фотополимеризация</w:t>
      </w:r>
      <w:proofErr w:type="spellEnd"/>
      <w:r>
        <w:t xml:space="preserve"> является одним из наиболее эффективных методов достижения </w:t>
      </w:r>
      <w:proofErr w:type="spellStart"/>
      <w:r>
        <w:t>квазиминутной</w:t>
      </w:r>
      <w:proofErr w:type="spellEnd"/>
      <w:r>
        <w:t xml:space="preserve"> полимеризации. Ее огромный </w:t>
      </w:r>
      <w:r>
        <w:lastRenderedPageBreak/>
        <w:t>потенциал в простом и быстром производстве материалов с особыми свойствами приводит к широкому спектру потенциальных применений.</w:t>
      </w:r>
      <w:r w:rsidR="00EB26E8">
        <w:t xml:space="preserve"> </w:t>
      </w:r>
      <w:r>
        <w:t>Практические приложения включают, например, нанесение покрытий</w:t>
      </w:r>
      <w:r w:rsidR="000053AF">
        <w:t xml:space="preserve">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xN1QxODoyMTo0MC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0053AF">
            <w:fldChar w:fldCharType="separate"/>
          </w:r>
          <w:hyperlink r:id="rId12" w:tooltip="Chemistry &amp; technology of UV &amp; EB formulation for coatings, inks and paints / P.K.T. Oldring, N.S. Allen, K.K. Dietliker [и др.], 1991." w:history="1">
            <w:r w:rsidR="00EF5950">
              <w:t>[2]</w:t>
            </w:r>
          </w:hyperlink>
          <w:r w:rsidR="000053AF">
            <w:fldChar w:fldCharType="end"/>
          </w:r>
        </w:sdtContent>
      </w:sdt>
      <w:r>
        <w:t>, тканевую инженерию</w:t>
      </w:r>
      <w:r w:rsidR="000053AF">
        <w:t xml:space="preserve">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E3VDE4OjIxOjQw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0053AF">
            <w:fldChar w:fldCharType="separate"/>
          </w:r>
          <w:hyperlink r:id="rId13" w:tooltip="Lasers and Photopolymers / C. Carre, C. Decker, J.P. Fouassier, D.J. Lougnot // Laser Chemistry. – 1990. – Т.10, №5-6. – C.349–366." w:history="1">
            <w:r w:rsidR="00EF5950">
              <w:t>[3]</w:t>
            </w:r>
          </w:hyperlink>
          <w:r w:rsidR="000053AF">
            <w:fldChar w:fldCharType="end"/>
          </w:r>
        </w:sdtContent>
      </w:sdt>
      <w:r>
        <w:t>, фотолитографию</w:t>
      </w:r>
      <w:r w:rsidR="000053AF">
        <w:t xml:space="preserve">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My0wNS0xN1QxODoyMTo0MC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 w:rsidR="000053AF">
            <w:fldChar w:fldCharType="separate"/>
          </w:r>
          <w:hyperlink r:id="rId14" w:tooltip="Pappas, S.P. Radiation curing / S.P. Pappas, 1992." w:history="1">
            <w:r w:rsidR="00EF5950">
              <w:t>[4]</w:t>
            </w:r>
          </w:hyperlink>
          <w:r w:rsidR="000053AF"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</w:t>
      </w:r>
      <w:r w:rsidR="00965194">
        <w:t xml:space="preserve">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 w:rsidR="00965194">
            <w:fldChar w:fldCharType="separate"/>
          </w:r>
          <w:hyperlink r:id="rId15" w:tooltip="Kloosterboer, J.G. / J.G. Kloosterboer // Adv. Polym. Sci. – 1988. – Т.84." w:history="1">
            <w:r w:rsidR="00EF5950">
              <w:t>[5]</w:t>
            </w:r>
          </w:hyperlink>
          <w:r w:rsidR="00965194">
            <w:fldChar w:fldCharType="end"/>
          </w:r>
        </w:sdtContent>
      </w:sdt>
      <w:r>
        <w:t>, 3D-прототипирование</w:t>
      </w:r>
      <w:r w:rsidR="00965194">
        <w:t xml:space="preserve">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 w:rsidR="00965194">
            <w:fldChar w:fldCharType="separate"/>
          </w:r>
          <w:hyperlink r:id="rId16" w:tooltip="Decker, C. / C. Decker // Progr. Polym. Sci. – 1996. – Т.21. – C.593." w:history="1">
            <w:r w:rsidR="00EF5950">
              <w:t>[6]</w:t>
            </w:r>
          </w:hyperlink>
          <w:r w:rsidR="00965194">
            <w:fldChar w:fldCharType="end"/>
          </w:r>
        </w:sdtContent>
      </w:sdt>
      <w:r>
        <w:t xml:space="preserve"> и 4D-биопечать</w:t>
      </w:r>
      <w:r w:rsidR="00965194">
        <w:t xml:space="preserve">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MtMDUtMTdUMTg6MjE6NDA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 w:rsidR="00965194">
            <w:fldChar w:fldCharType="separate"/>
          </w:r>
          <w:hyperlink r:id="rId17" w:tooltip="Decker, C. Macromol. Sci / C. Decker, D. Decker // Pure Appl. Chem. – 1997. – Т.34. – C.605." w:history="1">
            <w:r w:rsidR="00EF5950">
              <w:t>[7]</w:t>
            </w:r>
          </w:hyperlink>
          <w:r w:rsidR="00965194">
            <w:fldChar w:fldCharType="end"/>
          </w:r>
        </w:sdtContent>
      </w:sdt>
      <w:r w:rsidR="009022A5">
        <w:t xml:space="preserve">. </w:t>
      </w:r>
      <w:proofErr w:type="spellStart"/>
      <w:r w:rsidR="009022A5">
        <w:t>Фотополимеризация</w:t>
      </w:r>
      <w:proofErr w:type="spellEnd"/>
      <w:r w:rsidR="00B27AD4">
        <w:t xml:space="preserve"> так же </w:t>
      </w:r>
      <w:r w:rsidR="009022A5">
        <w:t xml:space="preserve">применяется </w:t>
      </w:r>
      <w:r w:rsidR="00B27AD4">
        <w:t xml:space="preserve">в </w:t>
      </w:r>
      <w:commentRangeStart w:id="6"/>
      <w:r w:rsidR="00B27AD4" w:rsidRPr="00E77C5A">
        <w:t>оптике</w:t>
      </w:r>
      <w:r w:rsidR="00B27AD4">
        <w:t xml:space="preserve">, </w:t>
      </w:r>
      <w:r w:rsidR="00B27AD4" w:rsidRPr="00E77C5A">
        <w:t>медицине</w:t>
      </w:r>
      <w:r w:rsidR="00B27AD4">
        <w:t xml:space="preserve">, </w:t>
      </w:r>
      <w:r w:rsidR="00B27AD4" w:rsidRPr="00E77C5A">
        <w:t>полиграфии</w:t>
      </w:r>
      <w:r w:rsidR="00B27AD4">
        <w:t>,</w:t>
      </w:r>
      <w:r w:rsidR="00B27AD4" w:rsidRPr="00B27AD4">
        <w:t xml:space="preserve"> </w:t>
      </w:r>
      <w:proofErr w:type="spellStart"/>
      <w:r w:rsidR="00B27AD4" w:rsidRPr="00E77C5A">
        <w:t>оптоэлектроиике</w:t>
      </w:r>
      <w:commentRangeEnd w:id="6"/>
      <w:proofErr w:type="spellEnd"/>
      <w:r w:rsidR="009022A5">
        <w:rPr>
          <w:rStyle w:val="afc"/>
          <w:rFonts w:eastAsia="SimSun" w:cstheme="minorBidi"/>
          <w:color w:val="auto"/>
          <w:lang w:eastAsia="en-US"/>
        </w:rPr>
        <w:commentReference w:id="6"/>
      </w:r>
      <w:r>
        <w:t xml:space="preserve">. </w:t>
      </w:r>
      <w:r w:rsidR="00B65979" w:rsidRPr="00B65979">
        <w:t xml:space="preserve">Метод </w:t>
      </w:r>
      <w:proofErr w:type="spellStart"/>
      <w:r w:rsidR="00B65979" w:rsidRPr="00B65979">
        <w:t>фотоинициируемой</w:t>
      </w:r>
      <w:proofErr w:type="spellEnd"/>
      <w:r w:rsidR="00B65979" w:rsidRPr="00B65979">
        <w:t xml:space="preserve"> радикальной полимеризации популярен</w:t>
      </w:r>
      <w:r w:rsidR="00B65979">
        <w:t xml:space="preserve"> еще и</w:t>
      </w:r>
      <w:r w:rsidR="00B65979"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="00B65979" w:rsidRPr="00B65979">
        <w:t>фотополимеризующихся</w:t>
      </w:r>
      <w:proofErr w:type="spellEnd"/>
      <w:r w:rsidR="00B65979" w:rsidRPr="00B65979">
        <w:t xml:space="preserve"> композиций, содержащих </w:t>
      </w:r>
      <w:proofErr w:type="spellStart"/>
      <w:r w:rsidR="00B65979" w:rsidRPr="00B65979">
        <w:t>олигоэфир</w:t>
      </w:r>
      <w:proofErr w:type="spellEnd"/>
      <w:r w:rsidR="00B65979" w:rsidRPr="00B65979">
        <w:t xml:space="preserve">(мет)акрилаты в качестве основы, — это </w:t>
      </w:r>
      <w:proofErr w:type="spellStart"/>
      <w:r w:rsidR="00B65979" w:rsidRPr="00B65979">
        <w:t>стереолитография</w:t>
      </w:r>
      <w:proofErr w:type="spellEnd"/>
      <w:r w:rsidR="00965194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MtMDUtMTdUMTg6MjE6NDA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 w:rsidR="00965194">
            <w:fldChar w:fldCharType="separate"/>
          </w:r>
          <w:hyperlink r:id="rId18" w:tooltip="Жидкая фотополимеризующаяся композиция для лазерной стереолитографии / А. В. Евсеев, В. Э. Лазарянц, М. А. Марков [и др.], 2008. – №RU2395827C2." w:history="1">
            <w:r w:rsidR="00EF5950">
              <w:t>[8]</w:t>
            </w:r>
          </w:hyperlink>
          <w:r w:rsidR="00965194">
            <w:fldChar w:fldCharType="end"/>
          </w:r>
        </w:sdtContent>
      </w:sdt>
      <w:r w:rsidR="00B65979"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 w:rsidR="00965194">
        <w:t xml:space="preserve">. </w:t>
      </w:r>
      <w:r w:rsidR="00BB3F1E">
        <w:t xml:space="preserve">Естественно, </w:t>
      </w:r>
      <w:r w:rsidR="00F50791">
        <w:t xml:space="preserve">сами </w:t>
      </w:r>
      <w:proofErr w:type="spellStart"/>
      <w:r w:rsidR="00BB3F1E">
        <w:t>ф</w:t>
      </w:r>
      <w:r w:rsidR="00BB3F1E" w:rsidRPr="00BB3F1E">
        <w:t>отоинициаторы</w:t>
      </w:r>
      <w:proofErr w:type="spellEnd"/>
      <w:r w:rsidR="00BB3F1E" w:rsidRPr="00BB3F1E">
        <w:t xml:space="preserve"> имеют большое значение для точно</w:t>
      </w:r>
      <w:r w:rsidR="00BB3F1E">
        <w:t>го построения</w:t>
      </w:r>
      <w:r w:rsidR="00BB3F1E" w:rsidRPr="00BB3F1E">
        <w:t xml:space="preserve"> модели и выбора способа полимеризации. К ним предъявляются следующие требования: </w:t>
      </w:r>
    </w:p>
    <w:p w14:paraId="159E21C7" w14:textId="00502A99" w:rsidR="00BB3F1E" w:rsidRDefault="00205119" w:rsidP="002714BE">
      <w:pPr>
        <w:pStyle w:val="a3"/>
        <w:numPr>
          <w:ilvl w:val="0"/>
          <w:numId w:val="28"/>
        </w:numPr>
      </w:pPr>
      <w:r>
        <w:t xml:space="preserve">высокая эффективность инициирования </w:t>
      </w:r>
      <w:commentRangeStart w:id="7"/>
      <w:r>
        <w:t>полимеризации</w:t>
      </w:r>
      <w:commentRangeEnd w:id="7"/>
      <w:r>
        <w:rPr>
          <w:rStyle w:val="afc"/>
          <w:rFonts w:eastAsia="SimSun" w:cstheme="minorBidi"/>
          <w:color w:val="auto"/>
          <w:lang w:eastAsia="en-US"/>
        </w:rPr>
        <w:commentReference w:id="7"/>
      </w:r>
    </w:p>
    <w:p w14:paraId="23C7E43C" w14:textId="070FCEA6" w:rsidR="00BB3F1E" w:rsidRDefault="00BB3F1E" w:rsidP="002714BE">
      <w:pPr>
        <w:pStyle w:val="a3"/>
        <w:numPr>
          <w:ilvl w:val="0"/>
          <w:numId w:val="28"/>
        </w:numPr>
      </w:pPr>
      <w:r w:rsidRPr="00BB3F1E">
        <w:t>растворимость в мономерах</w:t>
      </w:r>
    </w:p>
    <w:p w14:paraId="750577C0" w14:textId="2159B8F4" w:rsidR="00BB3F1E" w:rsidRDefault="00BB3F1E" w:rsidP="002714BE">
      <w:pPr>
        <w:pStyle w:val="a3"/>
        <w:numPr>
          <w:ilvl w:val="0"/>
          <w:numId w:val="28"/>
        </w:numPr>
      </w:pPr>
      <w:r w:rsidRPr="00BB3F1E">
        <w:t>устойчивость в ФПК</w:t>
      </w:r>
    </w:p>
    <w:p w14:paraId="5CB9454E" w14:textId="2FFF7740" w:rsidR="00BB3F1E" w:rsidRDefault="00BB3F1E" w:rsidP="002714BE">
      <w:pPr>
        <w:pStyle w:val="a3"/>
        <w:numPr>
          <w:ilvl w:val="0"/>
          <w:numId w:val="28"/>
        </w:numPr>
      </w:pPr>
      <w:r w:rsidRPr="00BB3F1E">
        <w:t>слабая подверженность ингибированию полимеризации кислородом</w:t>
      </w:r>
    </w:p>
    <w:p w14:paraId="4C28C8F0" w14:textId="0A192C01" w:rsidR="00BB3F1E" w:rsidRDefault="00BB3F1E" w:rsidP="002714BE">
      <w:pPr>
        <w:pStyle w:val="a3"/>
        <w:numPr>
          <w:ilvl w:val="0"/>
          <w:numId w:val="28"/>
        </w:numPr>
      </w:pPr>
      <w:r w:rsidRPr="00BB3F1E">
        <w:t xml:space="preserve">безвредность и </w:t>
      </w:r>
      <w:proofErr w:type="spellStart"/>
      <w:r w:rsidRPr="00BB3F1E">
        <w:t>беззапаховость</w:t>
      </w:r>
      <w:proofErr w:type="spellEnd"/>
    </w:p>
    <w:p w14:paraId="73BA6C2C" w14:textId="439F2A5B" w:rsidR="00B65979" w:rsidRDefault="00BB3F1E" w:rsidP="002714BE">
      <w:pPr>
        <w:pStyle w:val="a3"/>
        <w:numPr>
          <w:ilvl w:val="0"/>
          <w:numId w:val="28"/>
        </w:numPr>
      </w:pPr>
      <w:r w:rsidRPr="00BB3F1E">
        <w:t>малая миграция инициатора и его продуктов в ФПК и в готовом полимере.</w:t>
      </w:r>
    </w:p>
    <w:p w14:paraId="348CE5DD" w14:textId="0C9A2667" w:rsidR="00965194" w:rsidRDefault="00BB3F1E" w:rsidP="00965194">
      <w:pPr>
        <w:pStyle w:val="a3"/>
      </w:pPr>
      <w:commentRangeStart w:id="8"/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 w:rsidR="00B72113"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 w:rsidR="00B72113">
        <w:t>оных</w:t>
      </w:r>
      <w:r w:rsidRPr="00BB3F1E">
        <w:t xml:space="preserve"> в полимере нужно разрабатывать </w:t>
      </w:r>
      <w:r w:rsidR="00205119"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 w:rsidR="00205119">
        <w:t>,</w:t>
      </w:r>
      <w:r>
        <w:t xml:space="preserve"> </w:t>
      </w:r>
      <w:r w:rsidR="00205119">
        <w:t>в</w:t>
      </w:r>
      <w:r>
        <w:t>добавок</w:t>
      </w:r>
      <w:r w:rsidRPr="00BB3F1E">
        <w:t xml:space="preserve"> </w:t>
      </w:r>
      <w:r>
        <w:t xml:space="preserve">нужно </w:t>
      </w:r>
      <w:proofErr w:type="gramStart"/>
      <w:r>
        <w:t xml:space="preserve">чтобы  </w:t>
      </w:r>
      <w:proofErr w:type="spellStart"/>
      <w:r>
        <w:t>фотоинициаторы</w:t>
      </w:r>
      <w:proofErr w:type="spellEnd"/>
      <w:proofErr w:type="gram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>, которые могут участвовать в последующих химических реакциях полимеризации.</w:t>
      </w:r>
      <w:r w:rsidR="00B72113" w:rsidRPr="00B72113">
        <w:t xml:space="preserve"> Системы на основе о-</w:t>
      </w:r>
      <w:proofErr w:type="spellStart"/>
      <w:r w:rsidR="00B72113" w:rsidRPr="00B72113">
        <w:t>бензохинонов</w:t>
      </w:r>
      <w:proofErr w:type="spellEnd"/>
      <w:r w:rsidR="00F50791">
        <w:t xml:space="preserve">, которые давно изучаются в ИМХ РАН </w:t>
      </w:r>
      <w:commentRangeEnd w:id="8"/>
      <w:r w:rsidR="00970DA6">
        <w:rPr>
          <w:rStyle w:val="afc"/>
          <w:rFonts w:eastAsia="SimSun" w:cstheme="minorBidi"/>
          <w:color w:val="auto"/>
          <w:lang w:eastAsia="en-US"/>
        </w:rPr>
        <w:commentReference w:id="8"/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1QxODoyMTo0MC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TdUMTg6MjE6NDA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 w:rsidR="00157670">
            <w:fldChar w:fldCharType="separate"/>
          </w:r>
          <w:hyperlink r:id="rId19" w:tooltip="Шурыгина, М.П. Механизм фотовосстановления орто-хинонов / М.П. Шурыгина, В.К. Черкасов. – 2006. – ." w:history="1">
            <w:r w:rsidR="00EF5950">
              <w:t>[9</w:t>
            </w:r>
          </w:hyperlink>
          <w:hyperlink r:id="rId2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EF5950">
              <w:t>, 10]</w:t>
            </w:r>
          </w:hyperlink>
          <w:r w:rsidR="00157670">
            <w:fldChar w:fldCharType="end"/>
          </w:r>
        </w:sdtContent>
      </w:sdt>
      <w:r w:rsidR="00584E60">
        <w:t xml:space="preserve">. </w:t>
      </w:r>
      <w:r w:rsidR="00F50791" w:rsidRPr="00F50791">
        <w:t xml:space="preserve">Изменение функциональных групп (включая </w:t>
      </w:r>
      <w:proofErr w:type="spellStart"/>
      <w:r w:rsidR="00F50791" w:rsidRPr="00F50791">
        <w:t>полимеризационноспособные</w:t>
      </w:r>
      <w:proofErr w:type="spellEnd"/>
      <w:r w:rsidR="00F50791" w:rsidRPr="00F50791">
        <w:t xml:space="preserve">) на </w:t>
      </w:r>
      <w:r w:rsidR="00F50791">
        <w:t>п</w:t>
      </w:r>
      <w:r w:rsidR="0026597B">
        <w:t>е</w:t>
      </w:r>
      <w:r w:rsidR="00F50791">
        <w:t>р</w:t>
      </w:r>
      <w:r w:rsidR="0026597B">
        <w:t>и</w:t>
      </w:r>
      <w:r w:rsidR="00F50791">
        <w:t>ферии</w:t>
      </w:r>
      <w:r w:rsidR="00F50791" w:rsidRPr="00F50791">
        <w:t xml:space="preserve"> структуры этих соединений дает возможность улучшать важные для практики свойства </w:t>
      </w:r>
      <w:r w:rsidR="00F50791">
        <w:t>фотополимерных композиций</w:t>
      </w:r>
      <w:r w:rsidR="00F50791" w:rsidRPr="00F50791">
        <w:t xml:space="preserve"> на их основе.</w:t>
      </w:r>
      <w:r w:rsidR="00F50791">
        <w:t xml:space="preserve"> </w:t>
      </w:r>
      <w:r w:rsidR="00F353D4">
        <w:t xml:space="preserve">Для </w:t>
      </w:r>
      <w:r w:rsidR="0026597B">
        <w:t>получения</w:t>
      </w:r>
      <w:r w:rsidR="00F353D4">
        <w:t xml:space="preserve"> знаний о влиянии каждого фактора</w:t>
      </w:r>
      <w:r w:rsidR="0026597B">
        <w:t xml:space="preserve"> на свойства при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701A643C" w14:textId="77777777" w:rsidR="00965194" w:rsidRDefault="0026597B" w:rsidP="00965194">
      <w:pPr>
        <w:pStyle w:val="a3"/>
      </w:pPr>
      <w:r>
        <w:t xml:space="preserve">Математическое моделирование такой системы избавит от необходимости в частом проведении подобных процедур и даст возможность спрогнозировать свойства системы. А </w:t>
      </w:r>
      <w:r w:rsidR="00243B10">
        <w:t>также оптимизировать</w:t>
      </w:r>
      <w:r>
        <w:t xml:space="preserve">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</w:t>
      </w:r>
      <w:r w:rsidR="0027712E">
        <w:t xml:space="preserve">, найти наилучшее строение </w:t>
      </w:r>
      <w:proofErr w:type="spellStart"/>
      <w:r w:rsidR="0027712E">
        <w:t>фотоинициатора</w:t>
      </w:r>
      <w:proofErr w:type="spellEnd"/>
      <w:r w:rsidR="0027712E">
        <w:t xml:space="preserve"> для заданных задач. Такая модель позволит не только сократить количество экспериментов, но и позволит лучше объяснить механизм </w:t>
      </w:r>
      <w:r w:rsidR="0027712E">
        <w:lastRenderedPageBreak/>
        <w:t>реакции и составить комплексное понимание процессов в данн</w:t>
      </w:r>
      <w:r w:rsidR="008B451D">
        <w:t>ой</w:t>
      </w:r>
      <w:r w:rsidR="0027712E">
        <w:t xml:space="preserve"> и подобной ей системах. </w:t>
      </w:r>
    </w:p>
    <w:p w14:paraId="03E443A8" w14:textId="3F8442A4" w:rsidR="00243B10" w:rsidRPr="00573A4E" w:rsidRDefault="00243B10" w:rsidP="00965194">
      <w:pPr>
        <w:pStyle w:val="a3"/>
      </w:pPr>
      <w:r>
        <w:t>На основании всего вышеизложенного сформулирована глобальная цель</w:t>
      </w:r>
      <w:r w:rsidR="002231B7">
        <w:t xml:space="preserve"> будущей</w:t>
      </w:r>
      <w:r>
        <w:t xml:space="preserve"> курсовой работы - </w:t>
      </w:r>
      <w:r w:rsidRPr="00C27ED1">
        <w:rPr>
          <w:b/>
          <w:bCs/>
        </w:rPr>
        <w:t>построение математической модели</w:t>
      </w:r>
      <w:r w:rsidR="00C27ED1" w:rsidRPr="00C27ED1">
        <w:rPr>
          <w:b/>
          <w:bCs/>
        </w:rPr>
        <w:t xml:space="preserve"> </w:t>
      </w:r>
      <w:proofErr w:type="spellStart"/>
      <w:r w:rsidR="00C27ED1" w:rsidRPr="00C27ED1">
        <w:rPr>
          <w:b/>
          <w:bCs/>
        </w:rPr>
        <w:t>фотополимеризации</w:t>
      </w:r>
      <w:proofErr w:type="spellEnd"/>
      <w:r w:rsidR="00C27ED1" w:rsidRPr="00C27ED1">
        <w:rPr>
          <w:b/>
          <w:bCs/>
        </w:rPr>
        <w:t xml:space="preserve"> </w:t>
      </w:r>
      <w:proofErr w:type="spellStart"/>
      <w:r w:rsidR="00C27ED1" w:rsidRPr="00C27ED1">
        <w:rPr>
          <w:b/>
          <w:bCs/>
        </w:rPr>
        <w:t>олигоэфир</w:t>
      </w:r>
      <w:proofErr w:type="spellEnd"/>
      <w:r w:rsidR="00C27ED1" w:rsidRPr="00C27ED1">
        <w:rPr>
          <w:b/>
          <w:bCs/>
        </w:rPr>
        <w:t xml:space="preserve">(мет)акрилатов с учетом диффузии </w:t>
      </w:r>
      <w:r w:rsidRPr="00C27ED1">
        <w:rPr>
          <w:b/>
          <w:bCs/>
        </w:rPr>
        <w:t xml:space="preserve">на основе о-хинонов в присутствии </w:t>
      </w:r>
      <w:r w:rsidRPr="00C27ED1">
        <w:rPr>
          <w:b/>
          <w:bCs/>
          <w:lang w:val="en-US"/>
        </w:rPr>
        <w:t>H</w:t>
      </w:r>
      <w:r w:rsidRPr="00C27ED1">
        <w:rPr>
          <w:b/>
          <w:bCs/>
        </w:rPr>
        <w:t>-доноров</w:t>
      </w:r>
      <w:r w:rsidR="00C27ED1" w:rsidRPr="00573A4E">
        <w:t>.</w:t>
      </w:r>
      <w:r w:rsidR="00573A4E" w:rsidRPr="00573A4E">
        <w:t xml:space="preserve"> Данная работа является частью </w:t>
      </w:r>
      <w:r w:rsidR="008B451D">
        <w:t xml:space="preserve">систематических исследований проводимых в лаборатории </w:t>
      </w:r>
      <w:proofErr w:type="spellStart"/>
      <w:r w:rsidR="008B451D">
        <w:t>фотополимеризации</w:t>
      </w:r>
      <w:proofErr w:type="spellEnd"/>
      <w:r w:rsidR="008B451D">
        <w:t xml:space="preserve"> и полимерных материалов ИМХ РАН</w:t>
      </w:r>
      <w:r w:rsidR="00573A4E">
        <w:t>. В связи с этим выдвинута цель данной работы</w:t>
      </w:r>
      <w:r w:rsidR="00965194">
        <w:t>.</w:t>
      </w:r>
    </w:p>
    <w:p w14:paraId="64FDE018" w14:textId="43141CC3" w:rsidR="00243B10" w:rsidRDefault="00243B10" w:rsidP="00644CFE">
      <w:pPr>
        <w:pStyle w:val="23"/>
      </w:pPr>
      <w:r>
        <w:t>Цел</w:t>
      </w:r>
      <w:r w:rsidR="00573A4E">
        <w:t>ь</w:t>
      </w:r>
      <w:r>
        <w:t xml:space="preserve"> работы</w:t>
      </w:r>
    </w:p>
    <w:p w14:paraId="65E90302" w14:textId="011BA723" w:rsidR="00573A4E" w:rsidRPr="00573A4E" w:rsidRDefault="00573A4E" w:rsidP="00D87B12">
      <w:pPr>
        <w:pStyle w:val="a3"/>
      </w:pPr>
      <w:r>
        <w:t xml:space="preserve">Построение кинетической модели фотовосстановления о-хинонов в присутствии </w:t>
      </w:r>
      <w:r>
        <w:rPr>
          <w:lang w:val="en-US"/>
        </w:rPr>
        <w:t>H</w:t>
      </w:r>
      <w:r>
        <w:t>-доноров</w:t>
      </w:r>
      <w:r w:rsidR="006C2616">
        <w:t xml:space="preserve"> </w:t>
      </w:r>
      <w:commentRangeStart w:id="9"/>
      <w:r w:rsidR="006C2616">
        <w:t xml:space="preserve">без учета диффузионных </w:t>
      </w:r>
      <w:commentRangeEnd w:id="9"/>
      <w:r w:rsidR="006C2616">
        <w:rPr>
          <w:rStyle w:val="afc"/>
          <w:rFonts w:eastAsia="SimSun" w:cstheme="minorBidi"/>
          <w:color w:val="auto"/>
          <w:lang w:eastAsia="en-US"/>
        </w:rPr>
        <w:commentReference w:id="9"/>
      </w:r>
      <w:r w:rsidR="006C2616">
        <w:t>процессов</w:t>
      </w:r>
      <w:r w:rsidR="00F16911">
        <w:t xml:space="preserve"> и расчет оптимальных параметров для проведения </w:t>
      </w:r>
      <w:proofErr w:type="spellStart"/>
      <w:r w:rsidR="00F16911">
        <w:t>фотополимеризации</w:t>
      </w:r>
      <w:proofErr w:type="spellEnd"/>
      <w:r w:rsidR="00F16911">
        <w:t>.</w:t>
      </w:r>
    </w:p>
    <w:p w14:paraId="1B5FB86E" w14:textId="3D37E4F1" w:rsidR="00F50791" w:rsidRDefault="00F56C72" w:rsidP="00644CFE">
      <w:pPr>
        <w:pStyle w:val="23"/>
      </w:pPr>
      <w:r>
        <w:t>Задачи работы</w:t>
      </w:r>
    </w:p>
    <w:p w14:paraId="4A4DF787" w14:textId="28CE2267" w:rsidR="00F56C72" w:rsidRDefault="00F56C72" w:rsidP="00D87B12">
      <w:pPr>
        <w:pStyle w:val="a3"/>
      </w:pPr>
      <w:r>
        <w:t>В соответствии с данной целью решались следующие задачи:</w:t>
      </w:r>
    </w:p>
    <w:p w14:paraId="39A14675" w14:textId="070A8D3B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7BA0EA88" w14:textId="3AD8D2AC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Изучение жесткости этой системы и влияния параметров (констант скорости) на конечное решение.</w:t>
      </w:r>
    </w:p>
    <w:p w14:paraId="0E1DAC8F" w14:textId="2B16D9D7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Численное решение системы подходящим эффективным методом.</w:t>
      </w:r>
    </w:p>
    <w:p w14:paraId="581696C8" w14:textId="56938D18" w:rsidR="00F56C72" w:rsidRPr="00F56C72" w:rsidRDefault="00F56C72" w:rsidP="002714BE">
      <w:pPr>
        <w:pStyle w:val="a3"/>
        <w:numPr>
          <w:ilvl w:val="0"/>
          <w:numId w:val="27"/>
        </w:numPr>
        <w:ind w:left="360"/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2A1B7045" w14:textId="6077208E" w:rsidR="00F50791" w:rsidRDefault="00F50791" w:rsidP="002714BE">
      <w:pPr>
        <w:ind w:left="66"/>
      </w:pPr>
    </w:p>
    <w:p w14:paraId="45CCAB4A" w14:textId="77777777" w:rsidR="00EB26E8" w:rsidRPr="00E77C5A" w:rsidRDefault="00EB26E8" w:rsidP="002714BE">
      <w:pPr>
        <w:pStyle w:val="a2"/>
      </w:pPr>
    </w:p>
    <w:p w14:paraId="12563ABE" w14:textId="60B03020" w:rsidR="00107C7E" w:rsidRDefault="00107C7E" w:rsidP="00D87B12">
      <w:pPr>
        <w:pStyle w:val="11"/>
      </w:pPr>
      <w:bookmarkStart w:id="10" w:name="_Hlk134744030"/>
      <w:bookmarkEnd w:id="1"/>
      <w:r>
        <w:lastRenderedPageBreak/>
        <w:t>Литературный обзор</w:t>
      </w:r>
    </w:p>
    <w:p w14:paraId="62332379" w14:textId="165E948B" w:rsidR="00CE5075" w:rsidRDefault="00851DCF" w:rsidP="00644CFE">
      <w:pPr>
        <w:pStyle w:val="23"/>
      </w:pPr>
      <w:bookmarkStart w:id="11" w:name="_Hlk134744164"/>
      <w:r>
        <w:t>Описание химических реакций</w:t>
      </w:r>
    </w:p>
    <w:p w14:paraId="409475A8" w14:textId="6EA32145" w:rsidR="00841974" w:rsidRDefault="00841974" w:rsidP="00157670">
      <w:pPr>
        <w:pStyle w:val="a2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 w:rsidR="00157670">
        <w:t>(</w:t>
      </w:r>
      <w:r w:rsidR="00157670">
        <w:rPr>
          <w:lang w:val="en-US"/>
        </w:rPr>
        <w:t>Q</w:t>
      </w:r>
      <w:r w:rsidR="00157670"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>-</w:t>
      </w:r>
      <w:r w:rsidRPr="00EB3250">
        <w:t>возможность экспериментальной проверки моделей переноса электрона, протона и атома водорода.</w:t>
      </w:r>
      <w:r w:rsidR="00157670"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rPr>
          <w:iCs/>
        </w:rPr>
        <w:t xml:space="preserve"> см. </w:t>
      </w:r>
      <w:r w:rsidR="00F035BF">
        <w:rPr>
          <w:iCs/>
        </w:rPr>
        <w:t xml:space="preserve">Формулу </w:t>
      </w:r>
      <w:r w:rsidR="00157670">
        <w:rPr>
          <w:iCs/>
        </w:rPr>
        <w:fldChar w:fldCharType="begin"/>
      </w:r>
      <w:r w:rsidR="00157670">
        <w:rPr>
          <w:iCs/>
        </w:rPr>
        <w:instrText xml:space="preserve"> REF _Ref114479140 \h </w:instrText>
      </w:r>
      <w:r w:rsidR="00157670">
        <w:rPr>
          <w:iCs/>
        </w:rPr>
      </w:r>
      <w:r w:rsidR="00157670">
        <w:rPr>
          <w:iCs/>
        </w:rPr>
        <w:fldChar w:fldCharType="separate"/>
      </w:r>
      <w:r w:rsidR="00810FDE">
        <w:t>(</w:t>
      </w:r>
      <w:r w:rsidR="00810FDE">
        <w:rPr>
          <w:noProof/>
        </w:rPr>
        <w:t>1</w:t>
      </w:r>
      <w:r w:rsidR="00810FDE">
        <w:t>)</w:t>
      </w:r>
      <w:r w:rsidR="00157670">
        <w:rPr>
          <w:iCs/>
        </w:rPr>
        <w:fldChar w:fldCharType="end"/>
      </w:r>
      <w:r>
        <w:t>, дальнейшее превращение которых дает набор продуктов фотовосстановления</w:t>
      </w:r>
      <w:r w:rsidR="00157670">
        <w:t xml:space="preserve">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MtMDUtMTdUMTg6MjE6NDAiLCJQcm9qZWN0Ijp7IiRyZWYiOiI4In19LCJVc2VOdW1iZXJpbmdUeXBlT2ZQYXJlbnREb2N1bWVudCI6ZmFsc2V9XSwiRm9ybWF0dGVkVGV4dCI6eyIkaWQiOiIxNSIsIkNvdW50IjoxLCJUZXh0VW5pdHMiOlt7IiRpZCI6IjE2IiwiRm9udFN0eWxlIjp7IiRpZCI6IjE3IiwiTmV1dHJhbCI6dHJ1ZX0sIlJlYWRpbmdPcmRlciI6MSwiVGV4dCI6IlsxMV0ifV19LCJUYWciOiJDaXRhdmlQbGFjZWhvbGRlciM1MGY4NDBmYi1lYmQ4LTQxYjgtYTEwZC1mZjkzMDY2NTI4NDQiLCJUZXh0IjoiWzExXSIsIldBSVZlcnNpb24iOiI2LjE1LjIuMCJ9}</w:instrText>
          </w:r>
          <w:r w:rsidR="00157670">
            <w:fldChar w:fldCharType="separate"/>
          </w:r>
          <w:hyperlink r:id="rId21" w:tooltip="El'tsov, A.V. Photoinitiation of the Reactions of Quinones / A.V. El'tsov, O.P. Studzinskii, V.M. Grebenkina // Russian Chemical Reviews. – 1977. – Т.…" w:history="1">
            <w:r w:rsidR="00EF5950">
              <w:t>[11]</w:t>
            </w:r>
          </w:hyperlink>
          <w:r w:rsidR="00157670">
            <w:fldChar w:fldCharType="end"/>
          </w:r>
        </w:sdtContent>
      </w:sdt>
      <w:r w:rsidR="00157670"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t xml:space="preserve"> в первые моменты времени и концентрации всех остальных компонентов в дальнейшем.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841974" w14:paraId="02266717" w14:textId="77777777" w:rsidTr="00FE0519">
        <w:tc>
          <w:tcPr>
            <w:tcW w:w="500" w:type="pct"/>
          </w:tcPr>
          <w:p w14:paraId="1A728088" w14:textId="77777777" w:rsidR="00841974" w:rsidRDefault="00841974" w:rsidP="00FE0519">
            <w:pPr>
              <w:pStyle w:val="a3"/>
            </w:pPr>
          </w:p>
        </w:tc>
        <w:tc>
          <w:tcPr>
            <w:tcW w:w="4000" w:type="pct"/>
          </w:tcPr>
          <w:p w14:paraId="35B9945C" w14:textId="77777777" w:rsidR="00841974" w:rsidRPr="00157670" w:rsidRDefault="00F52122" w:rsidP="00FE0519">
            <w:pPr>
              <w:pStyle w:val="a3"/>
              <w:rPr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2B7D54AE" w14:textId="418541C5" w:rsidR="00841974" w:rsidRDefault="00841974" w:rsidP="00FE0519">
            <w:pPr>
              <w:pStyle w:val="a3"/>
              <w:jc w:val="center"/>
            </w:pPr>
            <w:bookmarkStart w:id="12" w:name="_Ref135115514"/>
            <w:bookmarkStart w:id="13" w:name="_Ref114479140"/>
            <w:r>
              <w:t>(</w:t>
            </w:r>
            <w:fldSimple w:instr=" SEQ Формула \*ARABIC  \r 1 ">
              <w:r w:rsidR="00810FDE">
                <w:rPr>
                  <w:noProof/>
                </w:rPr>
                <w:t>1</w:t>
              </w:r>
            </w:fldSimple>
            <w:bookmarkEnd w:id="12"/>
            <w:r>
              <w:t>)</w:t>
            </w:r>
            <w:bookmarkEnd w:id="13"/>
          </w:p>
        </w:tc>
      </w:tr>
    </w:tbl>
    <w:p w14:paraId="3697E5A0" w14:textId="7BA4054B" w:rsidR="00841974" w:rsidRDefault="0035319E" w:rsidP="00841974">
      <w:pPr>
        <w:pStyle w:val="33"/>
      </w:pPr>
      <w:bookmarkStart w:id="14" w:name="_Hlk134744241"/>
      <w:bookmarkEnd w:id="11"/>
      <w:r>
        <w:t>Фотосенсибилизация</w:t>
      </w:r>
    </w:p>
    <w:p w14:paraId="42549D62" w14:textId="7C11B722" w:rsidR="009E414C" w:rsidRDefault="00157670" w:rsidP="00F9226D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</w:t>
      </w:r>
      <w:r w:rsidR="00841974">
        <w:t>Процессы, связанные с поглощением света, а также соотношение энергий различных возбужденных состояний хинонов</w:t>
      </w:r>
      <w:r w:rsidR="000F0FC7">
        <w:t xml:space="preserve"> </w:t>
      </w:r>
      <w:r>
        <w:t>представлены на</w:t>
      </w:r>
      <w:r w:rsidR="000F0FC7">
        <w:t xml:space="preserve"> </w:t>
      </w:r>
      <w:r w:rsidR="000F0FC7">
        <w:fldChar w:fldCharType="begin"/>
      </w:r>
      <w:r w:rsidR="000F0FC7">
        <w:instrText xml:space="preserve"> REF _Ref134792185 \h </w:instrText>
      </w:r>
      <w:r w:rsidR="000F0FC7">
        <w:fldChar w:fldCharType="separate"/>
      </w:r>
      <w:r w:rsidR="00810FDE">
        <w:t xml:space="preserve">Схема </w:t>
      </w:r>
      <w:r w:rsidR="00810FDE">
        <w:rPr>
          <w:noProof/>
        </w:rPr>
        <w:t>1</w:t>
      </w:r>
      <w:r w:rsidR="000F0FC7">
        <w:fldChar w:fldCharType="end"/>
      </w:r>
      <w:r w:rsidR="000F0FC7">
        <w:t xml:space="preserve">. </w:t>
      </w:r>
      <w:r w:rsidR="000F0FC7" w:rsidRPr="004601CE">
        <w:t xml:space="preserve">Молекула </w:t>
      </w:r>
      <w:proofErr w:type="spellStart"/>
      <w:r w:rsidR="000F0FC7" w:rsidRPr="004601CE">
        <w:t>фотоакцептора</w:t>
      </w:r>
      <w:proofErr w:type="spellEnd"/>
      <w:r w:rsidR="000F0FC7"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F0FC7"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F0FC7" w:rsidRPr="004601CE">
        <w:t xml:space="preserve"> переходит в возбужденное синглетное состояние</w:t>
      </w:r>
      <w:r w:rsidR="000F0FC7"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="000F0FC7" w:rsidRPr="004E4165">
        <w:t xml:space="preserve"> </w:t>
      </w:r>
      <w:r w:rsidR="000F0FC7"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 w:rsidR="00C00F2E">
        <w:t>.</w:t>
      </w:r>
      <w:r w:rsidR="00841974" w:rsidRPr="00E26B7F">
        <w:rPr>
          <w:noProof/>
        </w:rPr>
        <w:t xml:space="preserve"> </w:t>
      </w:r>
      <w:r w:rsidR="00975EA5">
        <w:t>После</w:t>
      </w:r>
      <w:r w:rsidR="00975EA5" w:rsidRPr="004601CE">
        <w:t xml:space="preserve"> че</w:t>
      </w:r>
      <w:r w:rsidR="00975EA5">
        <w:t>го происходит</w:t>
      </w:r>
      <w:r w:rsidR="00975EA5" w:rsidRPr="004601CE">
        <w:t xml:space="preserve"> </w:t>
      </w:r>
      <w:r w:rsidR="00975EA5">
        <w:t xml:space="preserve">внутренняя и </w:t>
      </w:r>
      <w:proofErr w:type="spellStart"/>
      <w:r w:rsidR="00975EA5" w:rsidRPr="004601CE">
        <w:t>интеркомбинационн</w:t>
      </w:r>
      <w:r w:rsidR="00975EA5">
        <w:t>ая</w:t>
      </w:r>
      <w:proofErr w:type="spellEnd"/>
      <w:r w:rsidR="00975EA5" w:rsidRPr="004601CE">
        <w:t xml:space="preserve"> конверси</w:t>
      </w:r>
      <w:r w:rsidR="00975EA5">
        <w:t>я, и молекула</w:t>
      </w:r>
      <w:r w:rsidR="00975EA5" w:rsidRPr="004601CE">
        <w:t xml:space="preserve"> оказывается в низшем возбужденном триплетном состоянии</w:t>
      </w:r>
      <w:r w:rsidR="00975EA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. </w:t>
      </w:r>
      <w:r w:rsidR="00975EA5" w:rsidRPr="004601CE">
        <w:rPr>
          <w:rFonts w:ascii="Calibri" w:hAnsi="Calibri" w:cs="Calibri"/>
        </w:rPr>
        <w:t>В</w:t>
      </w:r>
      <w:r w:rsidR="00975EA5" w:rsidRPr="004601CE">
        <w:t xml:space="preserve">ремя этого перехода лежит в диапазоне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>с</m:t>
        </m:r>
      </m:oMath>
      <w:r w:rsidR="00975EA5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DefaultPlaceholder_-1854013440"/>
          </w:placeholder>
        </w:sdtPr>
        <w:sdtContent>
          <w:r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NGD0L3QutGG0LjQvtC90LDQu9GM0L3Ri9C80Lg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zLTA1LTE3VDE4OjIxOjQwIiwiUHJvamVjdCI6eyIkcmVmIjoiOCJ9fSwiVXNlTnVtYmVyaW5nVHlwZU9mUGFyZW50RG9jdW1lbnQiOmZhbHNlfV0sIkZvcm1hdHRlZFRleHQiOnsiJGlkIjoiMTEiLCJDb3VudCI6MSwiVGV4dFVuaXRzIjpbeyIkaWQiOiIxMiIsIkZvbnRTdHlsZSI6eyIkaWQiOiIxMyIsIk5ldXRyYWwiOnRydWV9LCJSZWFkaW5nT3JkZXIiOjEsIlRleHQiOiJbMTBdIn1dfSwiVGFnIjoiQ2l0YXZpUGxhY2Vob2xkZXIjYWMzYWIwNjUtMjEyNy00ZmYyLWE1NTktNTk0Y2RkMWYzNjlhIiwiVGV4dCI6IlsxMF0iLCJXQUlWZXJzaW9uIjoiNi4xNS4yLjAifQ==}</w:instrText>
          </w:r>
          <w:r>
            <w:fldChar w:fldCharType="separate"/>
          </w:r>
          <w:hyperlink r:id="rId22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EF5950">
              <w:t>[10]</w:t>
            </w:r>
          </w:hyperlink>
          <w:r>
            <w:fldChar w:fldCharType="end"/>
          </w:r>
        </w:sdtContent>
      </w:sdt>
      <w:r w:rsidR="00975EA5" w:rsidRPr="004601CE">
        <w:t xml:space="preserve">, а время жизни низших возбужденных триплетных состояний для некоторых </w:t>
      </w:r>
      <w:proofErr w:type="spellStart"/>
      <w:r w:rsidR="00975EA5" w:rsidRPr="004601CE">
        <w:t>бензофенонов</w:t>
      </w:r>
      <w:proofErr w:type="spellEnd"/>
      <w:r w:rsidR="00975EA5" w:rsidRPr="004601CE">
        <w:t xml:space="preserve"> и хинонов больше</w:t>
      </w:r>
      <w:r w:rsidR="00975EA5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975EA5">
        <w:t xml:space="preserve">  </w:t>
      </w:r>
      <w:sdt>
        <w:sdtPr>
          <w:alias w:val="To edit, see citavi.com/edit"/>
          <w:tag w:val="CitaviPlaceholder#92aa577a-4dc9-4bf8-ba18-95595fce727e"/>
          <w:id w:val="-7236470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3MzFmMmQ1LTk4ODAtNDEwNi05YzNhLWI0ZGIyMWQxMTZlYi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My0wNS0xN1QxODoyMTo0MC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kyYWE1NzdhLTRkYzktNGJmOC1iYTE4LTk1NTk1ZmNlNzI3ZSIsIlRleHQiOiJbMTJdIiwiV0FJVmVyc2lvbiI6IjYuMTUuMi4wIn0=}</w:instrText>
          </w:r>
          <w:r w:rsidR="00584E60">
            <w:fldChar w:fldCharType="separate"/>
          </w:r>
          <w:hyperlink r:id="rId23" w:tooltip="Calvert, J.G. Photochemistry / J.G. Calvert, J.N. Pitts. – New York, N.Y.: Wiley, 1966. – 899 c." w:history="1">
            <w:r w:rsidR="00EF5950">
              <w:t>[12]</w:t>
            </w:r>
          </w:hyperlink>
          <w:r w:rsidR="00584E60">
            <w:fldChar w:fldCharType="end"/>
          </w:r>
        </w:sdtContent>
      </w:sdt>
      <w:r w:rsidR="00EF5950">
        <w:t xml:space="preserve">, например,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~10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975EA5">
        <w:t xml:space="preserve"> (для </w:t>
      </w:r>
      <w:r w:rsidR="00975EA5" w:rsidRPr="001A48D4">
        <w:t>9,10-</w:t>
      </w:r>
      <w:r w:rsidR="00975EA5">
        <w:t>ф</w:t>
      </w:r>
      <w:r w:rsidR="00975EA5" w:rsidRPr="004601CE">
        <w:t>енантренхинона</w:t>
      </w:r>
      <w:r w:rsidR="00584E60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zLTA1LTE3VDE4OjIxOjQw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ZTQ1ZjcxMDMtZDhlNC00ODVkLThmYTAtODJhYjlmYjI1ZTg5IiwiVGV4dCI6IlsxM10iLCJXQUlWZXJzaW9uIjoiNi4xNS4yLjAifQ==}</w:instrText>
          </w:r>
          <w:r w:rsidR="00584E60">
            <w:fldChar w:fldCharType="separate"/>
          </w:r>
          <w:hyperlink r:id="rId24" w:tooltip="Carapllucci, P.A. Photoreduction of 9,10-phenantrenquinone / P.A. Carapllucci, H.P. Wolf, W. K. // J. Amer. Chem. Soc. – 1969. – Т.91. – C.4635–4639." w:history="1">
            <w:r w:rsidR="00EF5950">
              <w:t>[13]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r w:rsidR="00975EA5" w:rsidRPr="00B31157">
        <w:t>тетрахлор-бензохинона-1,4 (пара-</w:t>
      </w:r>
      <w:proofErr w:type="spellStart"/>
      <w:r w:rsidR="00975EA5" w:rsidRPr="00B31157">
        <w:t>хлоранила</w:t>
      </w:r>
      <w:proofErr w:type="spellEnd"/>
      <w:r w:rsidR="00975EA5" w:rsidRPr="00B31157">
        <w:t>)</w:t>
      </w:r>
      <w:r w:rsidR="00584E60"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N1QxODoyMTo0MC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EwNGJmYmQwLWRjNmQtNGNjNS05MDM0LTNlNTllZTQ3ODViZCIsIlRleHQiOiJbMTRdIiwiV0FJVmVyc2lvbiI6IjYuMTUuMi4wIn0=}</w:instrText>
          </w:r>
          <w:r w:rsidR="00584E60">
            <w:fldChar w:fldCharType="separate"/>
          </w:r>
          <w:hyperlink r:id="rId25" w:tooltip="Rathore, R. Direct observation and structural characterization of the encounter complex in bimolecular electron transfers with photoactivated acceptor…" w:history="1">
            <w:r w:rsidR="00EF5950">
              <w:t>[14]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proofErr w:type="spellStart"/>
      <w:r w:rsidR="00975EA5">
        <w:t>б</w:t>
      </w:r>
      <w:r w:rsidR="00975EA5" w:rsidRPr="00B31157">
        <w:t>ензофенона</w:t>
      </w:r>
      <w:proofErr w:type="spellEnd"/>
      <w:r w:rsidR="00584E60"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E1XSJ9XX0sIlRhZyI6IkNpdGF2aVBsYWNlaG9sZGVyIzIwODQ4Mjc4LThmYWEtNDEzZS04YzU0LTM0ZDliZjkyYzhlMCIsIlRleHQiOiJbMTVdIiwiV0FJVmVyc2lvbiI6IjYuMTUuMi4wIn0=}</w:instrText>
          </w:r>
          <w:r w:rsidR="00584E60">
            <w:fldChar w:fldCharType="separate"/>
          </w:r>
          <w:hyperlink r:id="rId26" w:tooltip="Беккер, Г. Введение в фотохимию органических соединений / Г. Беккер. – Ленинград: Химия, 1976." w:history="1">
            <w:r w:rsidR="00EF5950">
              <w:t>[15]</w:t>
            </w:r>
          </w:hyperlink>
          <w:r w:rsidR="00584E60">
            <w:fldChar w:fldCharType="end"/>
          </w:r>
        </w:sdtContent>
      </w:sdt>
      <w:r w:rsidR="00EF5950" w:rsidRPr="00EF5950">
        <w:t>)</w:t>
      </w:r>
      <w:r w:rsidR="00975EA5">
        <w:t>. Б</w:t>
      </w:r>
      <w:r w:rsidR="00975EA5" w:rsidRPr="004601CE">
        <w:t>ольшое время жизни</w:t>
      </w:r>
      <w:r w:rsidR="00975EA5">
        <w:t xml:space="preserve"> </w:t>
      </w:r>
      <w:proofErr w:type="spellStart"/>
      <w:r w:rsidR="00975EA5" w:rsidRPr="004601CE">
        <w:t>фотовозбужденного</w:t>
      </w:r>
      <w:proofErr w:type="spellEnd"/>
      <w:r w:rsidR="00975EA5" w:rsidRPr="004601CE">
        <w:t xml:space="preserve"> акцептора</w:t>
      </w:r>
      <w:r w:rsidR="00975EA5"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 </w:t>
      </w:r>
      <w:r w:rsidR="00975EA5">
        <w:t xml:space="preserve">и </w:t>
      </w:r>
      <w:proofErr w:type="spellStart"/>
      <w:r w:rsidR="00975EA5" w:rsidRPr="004601CE">
        <w:t>бирадикальн</w:t>
      </w:r>
      <w:r w:rsidR="00975EA5">
        <w:t>ое</w:t>
      </w:r>
      <w:proofErr w:type="spellEnd"/>
      <w:r w:rsidR="00975EA5" w:rsidRPr="004601CE">
        <w:t xml:space="preserve"> распределение электронов в карбонильной группе</w:t>
      </w:r>
      <w:r w:rsidR="00975EA5">
        <w:t xml:space="preserve"> </w:t>
      </w:r>
      <w:r w:rsidR="00975EA5" w:rsidRPr="004601CE">
        <w:t>делает их очень активными в реакциях фотовосстановления.</w:t>
      </w:r>
      <w:r w:rsidR="00975EA5"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реакционное состояние происходит с квантовым выходом близким к единице</w:t>
      </w:r>
      <w:r w:rsidR="009E414C"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DefaultPlaceholder_-1854013440"/>
          </w:placeholder>
        </w:sdtPr>
        <w:sdtContent>
          <w:r w:rsidR="009E414C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xMC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E3VDE4OjIxOjQw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TBjYzlhZmQtMTE5MS00NGZkLTk5MmYtZDcxNWEyMGYzMDU4IiwiVGV4dCI6IlsxNl0iLCJXQUlWZXJzaW9uIjoiNi4xNS4yLjAifQ==}</w:instrText>
          </w:r>
          <w:r w:rsidR="009E414C">
            <w:fldChar w:fldCharType="separate"/>
          </w:r>
          <w:hyperlink r:id="rId27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EF5950">
              <w:t>[16]</w:t>
            </w:r>
          </w:hyperlink>
          <w:r w:rsidR="009E414C">
            <w:fldChar w:fldCharType="end"/>
          </w:r>
        </w:sdtContent>
      </w:sdt>
      <w:r w:rsidR="00975EA5">
        <w:t>. Низшим возбужденным состоянием большинства пара-</w:t>
      </w:r>
      <w:proofErr w:type="spellStart"/>
      <w:r w:rsidR="00975EA5">
        <w:t>бензохинонов</w:t>
      </w:r>
      <w:proofErr w:type="spellEnd"/>
      <w:r w:rsidR="00975EA5">
        <w:t xml:space="preserve"> и </w:t>
      </w:r>
      <w:proofErr w:type="spellStart"/>
      <w:r w:rsidR="00975EA5">
        <w:t>камфорохинона</w:t>
      </w:r>
      <w:proofErr w:type="spellEnd"/>
      <w:r w:rsidR="00975EA5"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DefaultPlaceholder_-1854013440"/>
          </w:placeholder>
        </w:sdtPr>
        <w:sdtContent>
          <w:r w:rsidR="00F035BF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 w:rsidR="00F035BF">
            <w:fldChar w:fldCharType="separate"/>
          </w:r>
          <w:hyperlink r:id="rId28" w:tooltip="Шурыгина, М.П. Механизм фотовосстановления орто-хинонов / М.П. Шурыгина, В.К. Черкасов. – 2006. – ." w:history="1">
            <w:r w:rsidR="00EF5950">
              <w:t>[9]</w:t>
            </w:r>
          </w:hyperlink>
          <w:r w:rsidR="00F035BF">
            <w:fldChar w:fldCharType="end"/>
          </w:r>
        </w:sdtContent>
      </w:sdt>
      <w:r w:rsidR="00975EA5">
        <w:t>.</w:t>
      </w:r>
      <w:r w:rsidR="009E414C">
        <w:t xml:space="preserve"> При этом константа скорости дезактивации триплетов о-</w:t>
      </w:r>
      <w:proofErr w:type="spellStart"/>
      <w:r w:rsidR="009E414C">
        <w:t>бензохинонов</w:t>
      </w:r>
      <w:proofErr w:type="spellEnd"/>
      <w:r w:rsidR="009E414C"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E414C"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9E414C">
        <w:t xml:space="preserve"> (для 3,5-ди-трет-бутилбензохинона-1,2</w:t>
      </w:r>
      <w:r w:rsidR="009E414C" w:rsidRPr="00C00F2E">
        <w:t xml:space="preserve"> </w:t>
      </w:r>
      <w:r w:rsidR="009E414C"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 w:rsidR="009E414C">
        <w:t xml:space="preserve"> (для 3,6-ди-трет-бутилбензохинона-1,2</w:t>
      </w:r>
      <w:r w:rsidR="009E414C" w:rsidRPr="00C00F2E">
        <w:t xml:space="preserve"> </w:t>
      </w:r>
      <w:r w:rsidR="009E414C">
        <w:t>в толуоле)</w:t>
      </w:r>
      <w:r w:rsidR="00F9226D">
        <w:t xml:space="preserve">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DefaultPlaceholder_-1854013440"/>
          </w:placeholder>
        </w:sdtPr>
        <w:sdtContent>
          <w:r w:rsidR="00F9226D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 w:rsidR="00F9226D">
            <w:fldChar w:fldCharType="separate"/>
          </w:r>
          <w:hyperlink r:id="rId29" w:tooltip="Шурыгина, М.П. Механизм фотовосстановления орто-хинонов / М.П. Шурыгина, В.К. Черкасов. – 2006. – ." w:history="1">
            <w:r w:rsidR="00EF5950">
              <w:t>[9]</w:t>
            </w:r>
          </w:hyperlink>
          <w:r w:rsidR="00F9226D">
            <w:fldChar w:fldCharType="end"/>
          </w:r>
        </w:sdtContent>
      </w:sdt>
      <w:r w:rsidR="009E414C">
        <w:t xml:space="preserve">. </w:t>
      </w:r>
      <w:commentRangeStart w:id="15"/>
      <w:r w:rsidR="00F9226D">
        <w:t xml:space="preserve">Надежных данных о последовательности состояний дезактивации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 w:rsidR="00F9226D">
        <w:rPr>
          <w:iCs/>
        </w:rPr>
        <w:t xml:space="preserve"> </w:t>
      </w:r>
      <w:r w:rsidR="00BE18A4">
        <w:rPr>
          <w:iCs/>
        </w:rPr>
        <w:t xml:space="preserve">обратно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E18A4">
        <w:t xml:space="preserve"> состояние не найдено, к тому же на порядок реакций в данной системы данная цепочка не влияет, поэтому моделирование фотосенсибилизации не проводилось</w:t>
      </w:r>
      <w:r w:rsidR="00AA6B8F">
        <w:t xml:space="preserve">, вместо этого принималось, что молекула </w:t>
      </w:r>
      <w:r w:rsidR="00AA6B8F">
        <w:rPr>
          <w:lang w:val="en-US"/>
        </w:rPr>
        <w:t>Q</w:t>
      </w:r>
      <w:r w:rsidR="00AA6B8F" w:rsidRPr="00AA6B8F">
        <w:t xml:space="preserve"> </w:t>
      </w:r>
      <w:r w:rsidR="00AA6B8F">
        <w:t xml:space="preserve">переходит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AA6B8F" w:rsidRPr="00AA6B8F">
        <w:t xml:space="preserve"> </w:t>
      </w:r>
      <w:r w:rsidR="00AA6B8F">
        <w:t>состояние мгновенно и реагирует дальше</w:t>
      </w:r>
      <w:r w:rsidR="00BE18A4">
        <w:t>.</w:t>
      </w:r>
      <w:commentRangeEnd w:id="15"/>
      <w:r w:rsidR="00BE18A4">
        <w:rPr>
          <w:rStyle w:val="afc"/>
          <w:rFonts w:eastAsia="SimSun" w:cstheme="minorBidi"/>
          <w:color w:val="auto"/>
          <w:lang w:eastAsia="en-US"/>
        </w:rPr>
        <w:commentReference w:id="15"/>
      </w:r>
    </w:p>
    <w:p w14:paraId="323350CE" w14:textId="43268C12" w:rsidR="00975EA5" w:rsidRDefault="00975EA5" w:rsidP="00975EA5">
      <w:pPr>
        <w:pStyle w:val="a3"/>
      </w:pPr>
    </w:p>
    <w:p w14:paraId="7C5104E3" w14:textId="75AFCB85" w:rsidR="00841974" w:rsidRDefault="00841974" w:rsidP="00975EA5">
      <w:pPr>
        <w:pStyle w:val="a3"/>
      </w:pPr>
    </w:p>
    <w:p w14:paraId="4B356988" w14:textId="77777777" w:rsidR="00841974" w:rsidRDefault="00841974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489ECCD" wp14:editId="30BA9382">
                <wp:extent cx="4249615" cy="3464169"/>
                <wp:effectExtent l="0" t="0" r="0" b="3175"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9615" cy="3464169"/>
                          <a:chOff x="0" y="0"/>
                          <a:chExt cx="4745355" cy="3868282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68443" y="0"/>
                            <a:ext cx="4408468" cy="3252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3308894"/>
                            <a:ext cx="4745355" cy="55938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DC03B2" w14:textId="0C523611" w:rsidR="00F52122" w:rsidRPr="004E4165" w:rsidRDefault="00F52122" w:rsidP="00877B6A">
                              <w:pPr>
                                <w:pStyle w:val="af4"/>
                                <w:jc w:val="left"/>
                              </w:pPr>
                              <w:bookmarkStart w:id="16" w:name="_Ref134792185"/>
                              <w:bookmarkStart w:id="17" w:name="_Ref134792182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810FDE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16"/>
                              <w:r>
                                <w:t xml:space="preserve">. Энергетическая диаграмма </w:t>
                              </w:r>
                              <w:proofErr w:type="spellStart"/>
                              <w:r>
                                <w:t>фотовозбуждения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диарилкетонов</w:t>
                              </w:r>
                              <w:proofErr w:type="spellEnd"/>
                              <w:r>
                                <w:t xml:space="preserve"> и хинонов с конденсированной ароматической системой</w:t>
                              </w:r>
                              <w:bookmarkEnd w:id="1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89ECCD" id="Группа 3" o:spid="_x0000_s1026" style="width:334.6pt;height:272.75pt;mso-position-horizontal-relative:char;mso-position-vertical-relative:line" coordsize="47453,386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1684;width:44085;height:32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3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top:33088;width:47453;height:5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3CDC03B2" w14:textId="0C523611" w:rsidR="00F52122" w:rsidRPr="004E4165" w:rsidRDefault="00F52122" w:rsidP="00877B6A">
                        <w:pPr>
                          <w:pStyle w:val="af4"/>
                          <w:jc w:val="left"/>
                        </w:pPr>
                        <w:bookmarkStart w:id="18" w:name="_Ref134792185"/>
                        <w:bookmarkStart w:id="19" w:name="_Ref134792182"/>
                        <w:r>
                          <w:t xml:space="preserve">Схема </w:t>
                        </w:r>
                        <w:fldSimple w:instr=" SEQ Схема \* ARABIC ">
                          <w:r w:rsidR="00810FDE">
                            <w:rPr>
                              <w:noProof/>
                            </w:rPr>
                            <w:t>1</w:t>
                          </w:r>
                        </w:fldSimple>
                        <w:bookmarkEnd w:id="18"/>
                        <w:r>
                          <w:t xml:space="preserve">. Энергетическая диаграмма </w:t>
                        </w:r>
                        <w:proofErr w:type="spellStart"/>
                        <w:r>
                          <w:t>фотовозбуждения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диарилкетонов</w:t>
                        </w:r>
                        <w:proofErr w:type="spellEnd"/>
                        <w:r>
                          <w:t xml:space="preserve"> и хинонов с конденсированной ароматической системой</w:t>
                        </w:r>
                        <w:bookmarkEnd w:id="19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CAFEF8" w14:textId="5B150753" w:rsidR="00841974" w:rsidRDefault="0035319E" w:rsidP="00BC3CC1">
      <w:pPr>
        <w:pStyle w:val="33"/>
      </w:pPr>
      <w:bookmarkStart w:id="20" w:name="_Hlk134744485"/>
      <w:bookmarkEnd w:id="10"/>
      <w:bookmarkEnd w:id="14"/>
      <w:r>
        <w:t>Фотовосстановление</w:t>
      </w:r>
    </w:p>
    <w:p w14:paraId="20A93A4A" w14:textId="19B92552" w:rsidR="00EF5950" w:rsidRPr="00F52122" w:rsidRDefault="004B3E26" w:rsidP="00501C26">
      <w:pPr>
        <w:pStyle w:val="a3"/>
      </w:pPr>
      <w:r>
        <w:t>В</w:t>
      </w:r>
      <w:r w:rsidR="00CD36C3">
        <w:t xml:space="preserve"> присутствии Н-доноров (пирокатехинов и </w:t>
      </w:r>
      <w:proofErr w:type="spellStart"/>
      <w:r w:rsidR="00CD36C3">
        <w:t>диэтиланилина</w:t>
      </w:r>
      <w:proofErr w:type="spellEnd"/>
      <w:r w:rsidR="00CD36C3">
        <w:t>)</w:t>
      </w:r>
      <w:r>
        <w:t xml:space="preserve"> наблюдается тушение таких триплетных состояний орто-хинонов</w:t>
      </w:r>
      <w:r w:rsidR="00F52122">
        <w:t xml:space="preserve"> </w:t>
      </w:r>
      <w:r w:rsidR="00F52122" w:rsidRPr="00F52122">
        <w:t xml:space="preserve">- </w:t>
      </w:r>
      <w:r w:rsidR="00F52122">
        <w:rPr>
          <w:lang w:val="en-US"/>
        </w:rPr>
        <w:t>Q</w:t>
      </w:r>
      <w:r w:rsidR="0097363D">
        <w:t xml:space="preserve">. Оно </w:t>
      </w:r>
      <w:r w:rsidR="00CD36C3">
        <w:t xml:space="preserve">происходит за счет реакции отрыва водорода от молекул </w:t>
      </w:r>
      <w:r w:rsidR="00F52122">
        <w:t xml:space="preserve">доноров водорода - </w:t>
      </w:r>
      <w:r w:rsidR="00CD36C3">
        <w:t xml:space="preserve">DH с образованием </w:t>
      </w:r>
      <w:proofErr w:type="spellStart"/>
      <w:r>
        <w:t>семихиноновых</w:t>
      </w:r>
      <w:proofErr w:type="spellEnd"/>
      <w:r>
        <w:t xml:space="preserve"> </w:t>
      </w:r>
      <w:r w:rsidR="00CD36C3">
        <w:t xml:space="preserve">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CD36C3">
        <w:t>и</w:t>
      </w:r>
      <w:r w:rsidR="00CD36C3" w:rsidRPr="00F113BC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F52122" w:rsidRPr="00F52122">
        <w:rPr>
          <w:iCs/>
        </w:rPr>
        <w:t>.</w:t>
      </w:r>
      <w:r w:rsidR="00F52122">
        <w:rPr>
          <w:iCs/>
        </w:rPr>
        <w:t xml:space="preserve"> От концентрации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F52122" w:rsidRPr="00F52122">
        <w:rPr>
          <w:iCs/>
        </w:rPr>
        <w:t xml:space="preserve"> (</w:t>
      </w:r>
      <w:r w:rsidR="00F52122">
        <w:rPr>
          <w:iCs/>
        </w:rPr>
        <w:t xml:space="preserve">в случае тушения аминами – </w:t>
      </w:r>
      <w:proofErr w:type="spellStart"/>
      <w:r w:rsidR="00F52122" w:rsidRPr="00E303DB">
        <w:t>аминиль</w:t>
      </w:r>
      <w:r w:rsidR="00F52122">
        <w:t>ного</w:t>
      </w:r>
      <w:proofErr w:type="spellEnd"/>
      <w:r w:rsidR="00F52122">
        <w:t xml:space="preserve"> радикала) зависит скорость полимеризации на начальных этапах, именно этой частице уделяется особое внимание в данной работе.</w:t>
      </w:r>
    </w:p>
    <w:p w14:paraId="62F5E972" w14:textId="7C22B7EC" w:rsidR="00501C26" w:rsidRDefault="00EF5950" w:rsidP="00810FDE">
      <w:pPr>
        <w:pStyle w:val="a3"/>
      </w:pPr>
      <w:r>
        <w:t>В</w:t>
      </w:r>
      <w:r w:rsidR="002D37FE">
        <w:t xml:space="preserve"> случае реакций с аминами образуются </w:t>
      </w:r>
      <w:proofErr w:type="spellStart"/>
      <w:r w:rsidR="002D37FE" w:rsidRPr="00E303DB">
        <w:t>оксифеноксильн</w:t>
      </w:r>
      <w:r w:rsidR="002D37FE">
        <w:t>ые</w:t>
      </w:r>
      <w:proofErr w:type="spellEnd"/>
      <w:r w:rsidR="002D37FE" w:rsidRPr="00E303DB">
        <w:t xml:space="preserve"> и </w:t>
      </w:r>
      <w:proofErr w:type="spellStart"/>
      <w:r w:rsidR="002D37FE" w:rsidRPr="00E303DB">
        <w:t>аминильн</w:t>
      </w:r>
      <w:r w:rsidR="002D37FE">
        <w:t>ые</w:t>
      </w:r>
      <w:proofErr w:type="spellEnd"/>
      <w:r w:rsidR="002D37FE" w:rsidRPr="00E303DB">
        <w:t xml:space="preserve"> радикал</w:t>
      </w:r>
      <w:r w:rsidR="002D37FE">
        <w:t>ы</w:t>
      </w:r>
      <w:r>
        <w:t xml:space="preserve"> см. </w:t>
      </w:r>
      <w:r>
        <w:fldChar w:fldCharType="begin"/>
      </w:r>
      <w:r>
        <w:rPr>
          <w:iCs/>
        </w:rPr>
        <w:instrText xml:space="preserve"> REF _Ref135240340 \h </w:instrText>
      </w:r>
      <w:r>
        <w:fldChar w:fldCharType="separate"/>
      </w:r>
      <w:r w:rsidR="00810FDE">
        <w:t xml:space="preserve">Схема </w:t>
      </w:r>
      <w:r w:rsidR="00810FDE">
        <w:rPr>
          <w:noProof/>
        </w:rPr>
        <w:t>2</w:t>
      </w:r>
      <w:r>
        <w:fldChar w:fldCharType="end"/>
      </w:r>
      <w:r w:rsidR="00CD36C3" w:rsidRPr="00F113BC">
        <w:t>.</w:t>
      </w:r>
      <w:r w:rsidR="00CD36C3">
        <w:t xml:space="preserve"> </w:t>
      </w:r>
    </w:p>
    <w:p w14:paraId="0F09AEC8" w14:textId="77777777" w:rsidR="00501C26" w:rsidRDefault="00501C26" w:rsidP="00501C26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15AB5E35" wp14:editId="56B52ABF">
                <wp:extent cx="5798184" cy="1207476"/>
                <wp:effectExtent l="0" t="0" r="0" b="0"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184" cy="1207476"/>
                          <a:chOff x="0" y="2"/>
                          <a:chExt cx="7017034" cy="1461281"/>
                        </a:xfrm>
                      </wpg:grpSpPr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5" b="65389"/>
                          <a:stretch/>
                        </pic:blipFill>
                        <pic:spPr>
                          <a:xfrm>
                            <a:off x="0" y="2"/>
                            <a:ext cx="6832133" cy="12626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Надпись 29"/>
                        <wps:cNvSpPr txBox="1"/>
                        <wps:spPr>
                          <a:xfrm>
                            <a:off x="184434" y="1214846"/>
                            <a:ext cx="6832600" cy="24643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9A7E8F" w14:textId="6E17F60B" w:rsidR="00F52122" w:rsidRPr="00E43886" w:rsidRDefault="00F52122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21" w:name="_Ref135240340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810FDE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21"/>
                              <w:r>
                                <w:t>. Механизм фотовосстановления о-хинонов аминами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AB5E35" id="Группа 27" o:spid="_x0000_s1029" style="width:456.55pt;height:95.1pt;mso-position-horizontal-relative:char;mso-position-vertical-relative:line" coordorigin="" coordsize="70170,14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">
                <v:shape id="Рисунок 28" o:spid="_x0000_s1030" type="#_x0000_t75" style="position:absolute;width:68321;height:12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">
                  <v:imagedata r:id="rId33" o:title="" cropbottom="42853f" cropleft="1f" cropright="3f"/>
                </v:shape>
                <v:shape id="Надпись 29" o:spid="_x0000_s1031" type="#_x0000_t202" style="position:absolute;left:1844;top:12148;width:68326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d+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" stroked="f">
                  <v:textbox inset="0,0,0,0">
                    <w:txbxContent>
                      <w:p w14:paraId="159A7E8F" w14:textId="6E17F60B" w:rsidR="00F52122" w:rsidRPr="00E43886" w:rsidRDefault="00F52122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22" w:name="_Ref135240340"/>
                        <w:r>
                          <w:t xml:space="preserve">Схема </w:t>
                        </w:r>
                        <w:fldSimple w:instr=" SEQ Схема \* ARABIC ">
                          <w:r w:rsidR="00810FDE">
                            <w:rPr>
                              <w:noProof/>
                            </w:rPr>
                            <w:t>2</w:t>
                          </w:r>
                        </w:fldSimple>
                        <w:bookmarkEnd w:id="22"/>
                        <w:r>
                          <w:t>. Механизм фотовосстановления о-хинонов аминами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EFA4C2" w14:textId="67450FB4" w:rsidR="00A17616" w:rsidRDefault="00A17616" w:rsidP="00501C26">
      <w:pPr>
        <w:pStyle w:val="a2"/>
      </w:pPr>
      <w:r>
        <w:t xml:space="preserve">Механизм фотовосстановления </w:t>
      </w:r>
      <w:r w:rsidR="0097363D">
        <w:t>о-</w:t>
      </w:r>
      <w:proofErr w:type="spellStart"/>
      <w:r w:rsidR="0097363D">
        <w:t>хононов</w:t>
      </w:r>
      <w:proofErr w:type="spellEnd"/>
      <w:r w:rsidR="003E4494">
        <w:t xml:space="preserve"> не</w:t>
      </w:r>
      <w:r w:rsidR="0097363D">
        <w:t xml:space="preserve"> достаточно подробно</w:t>
      </w:r>
      <w:r w:rsidR="003E4494">
        <w:t xml:space="preserve"> </w:t>
      </w:r>
      <w:r w:rsidR="0097363D">
        <w:t>изучен</w:t>
      </w:r>
      <w:r w:rsidR="003E4494">
        <w:t>, поэтому в разной литературе имеют место различные, но похожие друг на друга механизмы</w:t>
      </w:r>
      <w:r w:rsidR="00AA6B8F">
        <w:t xml:space="preserve">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DefaultPlaceholder_-1854013440"/>
          </w:placeholder>
        </w:sdtPr>
        <w:sdtContent>
          <w:r w:rsidR="00AA6B8F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TYvUzAwMzItMzg2MSgwMykwMDU2OC04IiwiVXJpU3RyaW5nIjoiaHR0cHM6Ly9kb2kub3JnLzEwLjEwMTYvUzAwMzItMzg2MSgwMykwMDU2OC04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MtMDUtMTdUMTg6MjE6NDAiLCJQcm9qZWN0Ijp7IiRyZWYiOiI4In19LCJVc2VOdW1iZXJpbmdUeXBlT2ZQYXJlbnREb2N1bWVudCI6ZmFsc2V9XSwiRm9ybWF0dGVkVGV4dCI6eyIkaWQiOiI1NSIsIkNvdW50IjoxLCJUZXh0VW5pdHMiOlt7IiRpZCI6IjU2IiwiRm9udFN0eWxlIjp7IiRpZCI6IjU3IiwiTmV1dHJhbCI6dHJ1ZX0sIlJlYWRpbmdPcmRlciI6MSwiVGV4dCI6IlsxN+KAkzIwXSJ9XX0sIlRhZyI6IkNpdGF2aVBsYWNlaG9sZGVyIzE1YTA5OTIyLWEyNzktNDFjYy1iZmQyLTU3MzRmNjdmYjZmOCIsIlRleHQiOiJbMTfigJMyMF0iLCJXQUlWZXJzaW9uIjoiNi4xNS4yLjAifQ==}</w:instrText>
          </w:r>
          <w:r w:rsidR="00AA6B8F">
            <w:fldChar w:fldCharType="separate"/>
          </w:r>
          <w:hyperlink r:id="rId34" w:tooltip="Khudyakov, I.V. Short-lived Phenoxy- and Semiquinone Radicals / I.V. Khudyakov, V.A. Kuz'min // Russian Chemical Reviews. – 1975. – Т.44, №10. – C.801…" w:history="1">
            <w:r w:rsidR="00EF5950">
              <w:t>[17</w:t>
            </w:r>
          </w:hyperlink>
          <w:hyperlink r:id="rId35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EF5950">
              <w:t>–20]</w:t>
            </w:r>
          </w:hyperlink>
          <w:r w:rsidR="00AA6B8F">
            <w:fldChar w:fldCharType="end"/>
          </w:r>
        </w:sdtContent>
      </w:sdt>
      <w:r w:rsidR="003E4494">
        <w:t>.</w:t>
      </w:r>
      <w:r w:rsidR="00BB52B3">
        <w:t xml:space="preserve"> </w:t>
      </w:r>
      <w:r w:rsidR="005A3526">
        <w:t xml:space="preserve">Поэтому для рассмотрения </w:t>
      </w:r>
      <w:commentRangeStart w:id="23"/>
      <w:r w:rsidR="005A3526">
        <w:t>принята</w:t>
      </w:r>
      <w:commentRangeEnd w:id="23"/>
      <w:r w:rsidR="007500A8">
        <w:rPr>
          <w:rStyle w:val="afc"/>
          <w:rFonts w:eastAsia="SimSun" w:cstheme="minorBidi"/>
          <w:color w:val="auto"/>
          <w:lang w:eastAsia="en-US"/>
        </w:rPr>
        <w:commentReference w:id="23"/>
      </w:r>
      <w:r w:rsidR="007500A8">
        <w:t xml:space="preserve"> </w:t>
      </w:r>
      <w:r w:rsidR="007500A8">
        <w:fldChar w:fldCharType="begin"/>
      </w:r>
      <w:r w:rsidR="007500A8">
        <w:instrText xml:space="preserve"> REF _Ref134726767 \h </w:instrText>
      </w:r>
      <w:r w:rsidR="007500A8">
        <w:fldChar w:fldCharType="separate"/>
      </w:r>
      <w:r w:rsidR="00810FDE">
        <w:t xml:space="preserve">Схема </w:t>
      </w:r>
      <w:r w:rsidR="00810FDE">
        <w:rPr>
          <w:noProof/>
        </w:rPr>
        <w:t>3</w:t>
      </w:r>
      <w:r w:rsidR="007500A8">
        <w:fldChar w:fldCharType="end"/>
      </w:r>
      <w:r w:rsidR="007500A8">
        <w:t>,</w:t>
      </w:r>
      <w:r w:rsidR="00DF737A">
        <w:t xml:space="preserve">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4F48C649950E4FA7ABB58082ADEB89B4"/>
          </w:placeholder>
        </w:sdtPr>
        <w:sdtContent>
          <w:r w:rsidR="00DF737A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My0wNS0xN1QxODoyMTo0MC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MtMDUtMTdUMTg6MjE6NDA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zMi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E3VDE4OjIxOjQwIiwiUHJvamVjdCI6eyIkcmVmIjoiOCJ9fSwiVXNlTnVtYmVyaW5nVHlwZU9mUGFyZW50RG9jdW1lbnQiOmZhbHNlfV0sIkZvcm1hdHRlZFRleHQiOnsiJGlkIjoiMzMiLCJDb3VudCI6MSwiVGV4dFVuaXRzIjpbeyIkaWQiOiIzNCIsIkZvbnRTdHlsZSI6eyIkaWQiOiIzNSIsIk5ldXRyYWwiOnRydWV9LCJSZWFkaW5nT3JkZXIiOjEsIlRleHQiOiJbMTYsIDIxLCAyMl0ifV19LCJUYWciOiJDaXRhdmlQbGFjZWhvbGRlciNlYTUyN2E3ZC1lNmI0LTQzZGUtYjE4MC1lOWVlOWVkYjA3MjQiLCJUZXh0IjoiWzE2LCAyMSwgMjJdIiwiV0FJVmVyc2lvbiI6IjYuMTUuMi4wIn0=}</w:instrText>
          </w:r>
          <w:r w:rsidR="00DF737A">
            <w:fldChar w:fldCharType="separate"/>
          </w:r>
          <w:hyperlink r:id="rId36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EF5950">
              <w:t>[16</w:t>
            </w:r>
          </w:hyperlink>
          <w:hyperlink r:id="rId37" w:tooltip="Bruce, J.M. Light-induced and related reactions of quinones. Part I. The mechanism of formation of acetylquinol from 1,4-benzoquinone and acetaldehyde…" w:history="1">
            <w:r w:rsidR="00EF5950">
              <w:t>, 21</w:t>
            </w:r>
          </w:hyperlink>
          <w:hyperlink r:id="rId38" w:tooltip="Arimitsu, S. Photochemical Reactions of p -Benzoquinone Complexes with Aromatic Molecules / S. Arimitsu, H. Tsubomura // Bulletin of the Chemical Soci…" w:history="1">
            <w:r w:rsidR="00EF5950">
              <w:t>, 22]</w:t>
            </w:r>
          </w:hyperlink>
          <w:r w:rsidR="00DF737A">
            <w:fldChar w:fldCharType="end"/>
          </w:r>
        </w:sdtContent>
      </w:sdt>
      <w:r w:rsidR="00DF737A" w:rsidRPr="00CD36C3">
        <w:t>,</w:t>
      </w:r>
      <w:r w:rsidR="00DF737A">
        <w:t xml:space="preserve"> однако был доказан </w:t>
      </w:r>
      <w:sdt>
        <w:sdtPr>
          <w:alias w:val="To edit, see citavi.com/edit"/>
          <w:tag w:val="CitaviPlaceholder#c17169e6-9d40-490a-8308-24107afb1b82"/>
          <w:id w:val="-2136945209"/>
          <w:placeholder>
            <w:docPart w:val="94BFD8DC80724724B62670415A5CEFFB"/>
          </w:placeholder>
        </w:sdtPr>
        <w:sdtContent>
          <w:r w:rsidR="00DF737A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zA4NjEzLTcwNWUtNDViNS05YjJkLTEzYjU1MTE0ZDVjNyIsIlJhbmdlTGVuZ3RoIjo0LCJSZWZlcmVuY2VJZCI6ImUzOGZmNzYwLWNiMTMtNDZjNS1hZDRkLTkyYjA3YWRiZDYy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ajEwMDE3MmEwMzAiLCJVcmlTdHJpbmciOiJodHRwczovL2RvaS5vcmcvMTAuMTAyMS9qMTAwMTcyYTAz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}</w:instrText>
          </w:r>
          <w:r w:rsidR="00DF737A">
            <w:fldChar w:fldCharType="separate"/>
          </w:r>
          <w:hyperlink r:id="rId39" w:tooltip="Devadoss, C. Picosecond and nanosecond studies of the photoreduction of benzophenone by N,N-diethylaniline and triethylamine / C. Devadoss, R.W. Fesse…" w:history="1">
            <w:r w:rsidR="00EF5950">
              <w:t>[23]</w:t>
            </w:r>
          </w:hyperlink>
          <w:r w:rsidR="00DF737A">
            <w:fldChar w:fldCharType="end"/>
          </w:r>
        </w:sdtContent>
      </w:sdt>
      <w:r w:rsidR="00DF737A">
        <w:t xml:space="preserve"> методом пикосекундного фотолиза системы </w:t>
      </w:r>
      <w:proofErr w:type="spellStart"/>
      <w:r w:rsidR="00DF737A">
        <w:t>бензофенон</w:t>
      </w:r>
      <w:proofErr w:type="spellEnd"/>
      <w:r w:rsidR="00DF737A">
        <w:t xml:space="preserve"> - N,N-</w:t>
      </w:r>
      <w:proofErr w:type="spellStart"/>
      <w:r w:rsidR="00DF737A">
        <w:t>диметиланилин</w:t>
      </w:r>
      <w:proofErr w:type="spellEnd"/>
      <w:r w:rsidR="00DF737A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4F48C649950E4FA7ABB58082ADEB89B4"/>
          </w:placeholder>
        </w:sdtPr>
        <w:sdtContent>
          <w:r w:rsidR="00DF737A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N1QxODoyMTo0MC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FuZ2VMZW5ndGgiOjUsIlJlZmVyZW5jZUlkIjoiZTJlM2ZmMGEtM2Y0NC00MjUyLTg3NmYtMzI3NjBhZTgxZGNj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tldmluIiwiTGFzdE5hbWUiOiJQZXRlcnMiLCJNaWRkbGVOYW1lIjoiUy4iLCJQcm90ZWN0ZWQiOmZhbHNlLCJTZXgiOjIsIkNyZWF0ZWRCeSI6Il9IT01FIiwiQ3JlYXRlZE9uIjoiMjAyMy0wNS0xNFQyMTowMjozOSIsIk1vZGlmaWVkQnkiOiJfSE9NRSIsIklkIjoiNDliYjhkNWItMDkzNC00YmMxLTgzNWQtMjliMWIzMzgyNjc2IiwiTW9kaWZpZWRPbiI6IjIwMjMtMDUtMTRUMjE6MDI6MzkiLCJQcm9qZWN0Ijp7IiRyZWYiOiI4In19XS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Mi8wNDcxNDMzNTI3LmNoMiIsIlVyaVN0cmluZyI6Imh0dHBzOi8vZG9pLm9yZy8xMC4xMDAyLzA0NzE0MzM1MjcuY2g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}</w:instrText>
          </w:r>
          <w:r w:rsidR="00DF737A">
            <w:fldChar w:fldCharType="separate"/>
          </w:r>
          <w:hyperlink r:id="rId40" w:tooltip="Femtosecond-Picosecond Laser Photolysis Studies on Photoreduction Process of Excited Benzophenone with N , N -Dimethylaniline in Acetonitrile Solution…" w:history="1">
            <w:r w:rsidR="00EF5950">
              <w:t>[24</w:t>
            </w:r>
          </w:hyperlink>
          <w:hyperlink r:id="rId41" w:tooltip="Peters, K.S. Proton-Transfer Reactions in Benzophenone/N,N-Dimethylaniline Photochemistry / K.S. Peters // In Advances in photochemistry. – Т.27. – C.…" w:history="1">
            <w:r w:rsidR="00EF5950">
              <w:t>, 25]</w:t>
            </w:r>
          </w:hyperlink>
          <w:r w:rsidR="00DF737A">
            <w:fldChar w:fldCharType="end"/>
          </w:r>
        </w:sdtContent>
      </w:sdt>
      <w:r w:rsidR="00DF737A">
        <w:t xml:space="preserve"> </w:t>
      </w:r>
      <w:r w:rsidR="00DF737A" w:rsidRPr="005206D7">
        <w:t xml:space="preserve"> </w:t>
      </w:r>
      <w:r w:rsidR="00DF737A">
        <w:t xml:space="preserve">и пары </w:t>
      </w:r>
      <w:proofErr w:type="spellStart"/>
      <w:r w:rsidR="00DF737A">
        <w:t>бензофенон</w:t>
      </w:r>
      <w:proofErr w:type="spellEnd"/>
      <w:r w:rsidR="00DF737A">
        <w:t xml:space="preserve"> – N,N-</w:t>
      </w:r>
      <w:proofErr w:type="spellStart"/>
      <w:r w:rsidR="00DF737A">
        <w:t>диэтиланилин</w:t>
      </w:r>
      <w:proofErr w:type="spellEnd"/>
      <w:r w:rsidR="00DF737A" w:rsidRPr="005206D7">
        <w:t>.</w:t>
      </w:r>
    </w:p>
    <w:p w14:paraId="6820FDC9" w14:textId="5EB7720B" w:rsidR="004D1E41" w:rsidRDefault="007500A8" w:rsidP="00DF737A">
      <w:pPr>
        <w:pStyle w:val="a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9B7EAAC" wp14:editId="0FB28DA5">
                <wp:extent cx="5557520" cy="1889760"/>
                <wp:effectExtent l="0" t="0" r="5080" b="0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520" cy="1877644"/>
                          <a:chOff x="0" y="12116"/>
                          <a:chExt cx="5557520" cy="1877644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12116"/>
                            <a:ext cx="5557520" cy="1638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Надпись 7"/>
                        <wps:cNvSpPr txBox="1"/>
                        <wps:spPr>
                          <a:xfrm>
                            <a:off x="0" y="1718945"/>
                            <a:ext cx="555752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E21934" w14:textId="34B7F59E" w:rsidR="00F52122" w:rsidRPr="00596DA9" w:rsidRDefault="00F52122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24" w:name="_Ref134726767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810FDE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24"/>
                              <w:r>
                                <w:t>. Механизм последовательного переноса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B7EAAC" id="Группа 8" o:spid="_x0000_s1032" style="width:437.6pt;height:148.8pt;mso-position-horizontal-relative:char;mso-position-vertical-relative:line" coordorigin=",121" coordsize="55575,187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">
                <v:shape id="Рисунок 6" o:spid="_x0000_s1033" type="#_x0000_t75" style="position:absolute;top:121;width:55575;height:16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">
                  <v:imagedata r:id="rId43" o:title=""/>
                </v:shape>
                <v:shape id="Надпись 7" o:spid="_x0000_s1034" type="#_x0000_t202" style="position:absolute;top:17189;width:55575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75E21934" w14:textId="34B7F59E" w:rsidR="00F52122" w:rsidRPr="00596DA9" w:rsidRDefault="00F52122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25" w:name="_Ref134726767"/>
                        <w:r>
                          <w:t xml:space="preserve">Схема </w:t>
                        </w:r>
                        <w:fldSimple w:instr=" SEQ Схема \* ARABIC ">
                          <w:r w:rsidR="00810FDE">
                            <w:rPr>
                              <w:noProof/>
                            </w:rPr>
                            <w:t>3</w:t>
                          </w:r>
                        </w:fldSimple>
                        <w:bookmarkEnd w:id="25"/>
                        <w:r>
                          <w:t>. Механизм последовательного переноса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7E73C8" w14:textId="13B92CDD" w:rsidR="00841974" w:rsidRPr="00EF5950" w:rsidRDefault="00841974" w:rsidP="00EF5950">
      <w:pPr>
        <w:pStyle w:val="a2"/>
      </w:pPr>
      <w:r w:rsidRPr="00862AA4">
        <w:t xml:space="preserve">Перенос электрона или </w:t>
      </w:r>
      <w:r w:rsidR="00962A62">
        <w:t>протона</w:t>
      </w:r>
      <w:r w:rsidRPr="00862AA4">
        <w:t xml:space="preserve"> осуществляется в комплексе столкновения</w:t>
      </w:r>
      <w:r w:rsidR="00DF737A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A</m:t>
                </m:r>
              </m:e>
            </m:sPre>
            <m:r>
              <w:rPr>
                <w:rFonts w:ascii="Cambria Math" w:hAnsi="Cambria Math"/>
              </w:rPr>
              <m:t>,D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Pr="00862AA4">
        <w:t>, который состоит из фотовозбужденной молекулы соединения с карбонильной группой и молекулы донора водорода в основном состоянии</w:t>
      </w:r>
      <w:r w:rsidR="00A17616"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N1QxODoyMTo0MC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zg5Yjc5Yjg3LWMyMWMtNDU4ZC1hZTUyLWFlMjk4ZjlhOTU0NiIsIlRleHQiOiJbMTRdIiwiV0FJVmVyc2lvbiI6IjYuMTUuMi4wIn0=}</w:instrText>
          </w:r>
          <w:r w:rsidR="00A17616">
            <w:fldChar w:fldCharType="separate"/>
          </w:r>
          <w:hyperlink r:id="rId44" w:tooltip="Rathore, R. Direct observation and structural characterization of the encounter complex in bimolecular electron transfers with photoactivated acceptor…" w:history="1">
            <w:r w:rsidR="00EF5950">
              <w:t>[14]</w:t>
            </w:r>
          </w:hyperlink>
          <w:r w:rsidR="00A17616">
            <w:fldChar w:fldCharType="end"/>
          </w:r>
        </w:sdtContent>
      </w:sdt>
      <w:r w:rsidRPr="00862AA4">
        <w:t>. Термин «комплекс столкновения», употребленный авторами</w:t>
      </w:r>
      <w:r w:rsidR="00A17616">
        <w:t xml:space="preserve"> работы</w:t>
      </w:r>
      <w:r w:rsidR="00EF5950">
        <w:t xml:space="preserve">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107FA64B68EA41FA9309FA2761E2456B"/>
          </w:placeholder>
        </w:sdtPr>
        <w:sdtContent>
          <w:r w:rsidR="00EF5950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N1QxODoyMTo0MC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Y2ZmZmOTcxLWFlM2MtNDEyYy04YjhmLTc1MGQ5NWU4NDFiYyIsIlRleHQiOiJbMTRdIiwiV0FJVmVyc2lvbiI6IjYuMTUuMi4wIn0=}</w:instrText>
          </w:r>
          <w:r w:rsidR="00EF5950">
            <w:fldChar w:fldCharType="separate"/>
          </w:r>
          <w:hyperlink r:id="rId45" w:tooltip="Rathore, R. Direct observation and structural characterization of the encounter complex in bimolecular electron transfers with photoactivated acceptor…" w:history="1">
            <w:r w:rsidR="00EF5950">
              <w:t>[14]</w:t>
            </w:r>
          </w:hyperlink>
          <w:r w:rsidR="00EF5950">
            <w:fldChar w:fldCharType="end"/>
          </w:r>
        </w:sdtContent>
      </w:sdt>
      <w:r w:rsidRPr="00862AA4">
        <w:t xml:space="preserve">, имеет тот же смысл, что и термин «триплетный </w:t>
      </w:r>
      <w:proofErr w:type="spellStart"/>
      <w:r w:rsidRPr="00862AA4">
        <w:t>эксиплекс</w:t>
      </w:r>
      <w:proofErr w:type="spellEnd"/>
      <w:r w:rsidRPr="00862AA4">
        <w:t>»</w:t>
      </w:r>
      <w:r w:rsidR="00A17616">
        <w:t xml:space="preserve"> - </w:t>
      </w:r>
      <w:r w:rsidRPr="00862AA4">
        <w:t xml:space="preserve">комплекс определенного стехиометрического состава, сформированный возбужденной молекулой и одной или несколькими молекулами в основном состоянии </w:t>
      </w:r>
      <w:sdt>
        <w:sdtPr>
          <w:alias w:val="To edit, see citavi.com/edit"/>
          <w:tag w:val="CitaviPlaceholder#b3d300f2-05e6-424a-b271-50561af0499f"/>
          <w:id w:val="1890689164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wNjNjOTJmLWY2ODUtNDA2ZC1iZGU5LWU5YTM0YjlhYzkzMCIsIlJhbmdlTGVuZ3RoIjo0LCJSZWZlcmVuY2VJZCI6IjlhMTk4MGFjLTM3ZDktNDE5ZC05MjZiLWY1ZmNiMWNkZDVj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}</w:instrText>
          </w:r>
          <w:r w:rsidR="00A17616">
            <w:fldChar w:fldCharType="separate"/>
          </w:r>
          <w:hyperlink r:id="rId46" w:tooltip="Barltrop, J.A. Excited states in organic chemistry / J.A. Barltrop, J.D. Coyle. – London: Wiley, 1975." w:history="1">
            <w:r w:rsidR="00EF5950">
              <w:t>[26]</w:t>
            </w:r>
          </w:hyperlink>
          <w:r w:rsidR="00A17616">
            <w:fldChar w:fldCharType="end"/>
          </w:r>
        </w:sdtContent>
      </w:sdt>
      <w:r w:rsidRPr="00862AA4">
        <w:t>.</w:t>
      </w:r>
      <w:r>
        <w:t xml:space="preserve"> Перенос водорода происходит как последовательный процесс переноса электрона и протона. </w:t>
      </w:r>
      <w:r w:rsidR="003967F0"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 w:rsidR="003967F0">
        <w:t>н-</w:t>
      </w:r>
      <w:r w:rsidR="003967F0"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 w:rsidR="003967F0"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DefaultPlaceholder_-1854013440"/>
          </w:placeholder>
        </w:sdtPr>
        <w:sdtContent>
          <w:r w:rsidR="003967F0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3VDE4OjIxOjQw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 w:rsidR="003967F0">
            <w:fldChar w:fldCharType="separate"/>
          </w:r>
          <w:hyperlink r:id="rId47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EF5950">
              <w:t>[20]</w:t>
            </w:r>
          </w:hyperlink>
          <w:r w:rsidR="003967F0">
            <w:fldChar w:fldCharType="end"/>
          </w:r>
        </w:sdtContent>
      </w:sdt>
      <w:r w:rsidR="007F1D0A">
        <w:t>.</w:t>
      </w:r>
      <w:r w:rsidR="00F52122">
        <w:t xml:space="preserve"> </w:t>
      </w:r>
      <w:r w:rsidR="009223BD" w:rsidRPr="009223BD">
        <w:t>Например,</w:t>
      </w:r>
      <w:r w:rsidR="009223BD">
        <w:t xml:space="preserve"> т</w:t>
      </w:r>
      <w:r w:rsidR="00F5116E" w:rsidRPr="009D32C9">
        <w:t xml:space="preserve">ушение возбужденного состояния </w:t>
      </w:r>
      <w:proofErr w:type="spellStart"/>
      <w:r w:rsidR="00F5116E" w:rsidRPr="009D32C9">
        <w:t>бензофенона</w:t>
      </w:r>
      <w:proofErr w:type="spellEnd"/>
      <w:r w:rsidR="00F5116E" w:rsidRPr="009D32C9">
        <w:t xml:space="preserve"> путем переноса электрона</w:t>
      </w:r>
      <w:r w:rsidR="00061E5C">
        <w:t xml:space="preserve"> с амина</w:t>
      </w:r>
      <w:r w:rsidR="009223BD">
        <w:t xml:space="preserve"> </w:t>
      </w:r>
      <w:sdt>
        <w:sdtPr>
          <w:alias w:val="To edit, see citavi.com/edit"/>
          <w:tag w:val="CitaviPlaceholder#50e23b47-f8b8-44f0-baf6-de8083259842"/>
          <w:id w:val="-503596558"/>
          <w:placeholder>
            <w:docPart w:val="87212BEE9FEE4BC38BE1FB2001C976C2"/>
          </w:placeholder>
        </w:sdtPr>
        <w:sdtContent>
          <w:r w:rsidR="009223BD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MtMDUtMTdUMTg6MjE6NDAiLCJQcm9qZWN0Ijp7IiRyZWYiOiI4In19LCJVc2VOdW1iZXJpbmdUeXBlT2ZQYXJlbnREb2N1bWVudCI6ZmFsc2V9XSwiRm9ybWF0dGVkVGV4dCI6eyIkaWQiOiIxMyIsIkNvdW50IjoxLCJUZXh0VW5pdHMiOlt7IiRpZCI6IjE0IiwiRm9udFN0eWxlIjp7IiRpZCI6IjE1IiwiTmV1dHJhbCI6dHJ1ZX0sIlJlYWRpbmdPcmRlciI6MSwiVGV4dCI6IlsyN10ifV19LCJUYWciOiJDaXRhdmlQbGFjZWhvbGRlciM1MGUyM2I0Ny1mOGI4LTQ0ZjAtYmFmNi1kZTgwODMyNTk4NDIiLCJUZXh0IjoiWzI3XSIsIldBSVZlcnNpb24iOiI2LjE1LjIuMCJ9}</w:instrText>
          </w:r>
          <w:r w:rsidR="009223BD">
            <w:fldChar w:fldCharType="separate"/>
          </w:r>
          <w:hyperlink r:id="rId48" w:tooltip="Peters, K.S. Diffusional Quenching of trans-Stilbene by Fumaronitrile: Role of Contact Radical Ion Pairs and Solvent Separated Radical Ion Pairs / K.S…" w:history="1">
            <w:r w:rsidR="00EF5950">
              <w:t>[27]</w:t>
            </w:r>
          </w:hyperlink>
          <w:r w:rsidR="009223BD">
            <w:fldChar w:fldCharType="end"/>
          </w:r>
        </w:sdtContent>
      </w:sdt>
      <w:r w:rsidR="00F5116E">
        <w:t xml:space="preserve"> </w:t>
      </w:r>
      <w:r w:rsidR="00F5116E" w:rsidRPr="009D32C9">
        <w:t xml:space="preserve">происходит с константой </w:t>
      </w:r>
      <w:r w:rsidR="00F5116E" w:rsidRPr="00A13C58">
        <w:t xml:space="preserve">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C312D0">
        <w:t xml:space="preserve">(для системы </w:t>
      </w:r>
      <w:proofErr w:type="spellStart"/>
      <w:r w:rsidR="00106DFE" w:rsidRPr="00106DFE">
        <w:t>бензофенон</w:t>
      </w:r>
      <w:proofErr w:type="spellEnd"/>
      <w:r w:rsidR="00106DFE" w:rsidRPr="00106DFE">
        <w:t xml:space="preserve"> – ДМА</w:t>
      </w:r>
      <w:r w:rsidR="00106DFE">
        <w:t xml:space="preserve"> в </w:t>
      </w:r>
      <w:r w:rsidR="00106DFE" w:rsidRPr="00106DFE">
        <w:t>ацетонитрил</w:t>
      </w:r>
      <w:r w:rsidR="00EF5950" w:rsidRPr="00EF5950">
        <w:t>)</w:t>
      </w:r>
      <w:r w:rsidR="007F1D0A">
        <w:t xml:space="preserve"> </w:t>
      </w:r>
      <w:sdt>
        <w:sdtPr>
          <w:alias w:val="To edit, see citavi.com/edit"/>
          <w:tag w:val="CitaviPlaceholder#c0cd4e76-7531-4b72-96f1-433bd38eef09"/>
          <w:id w:val="1076561428"/>
          <w:placeholder>
            <w:docPart w:val="DefaultPlaceholder_-1854013440"/>
          </w:placeholder>
        </w:sdtPr>
        <w:sdtContent>
          <w:r w:rsidR="0097363D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zLTA1LTE3VDE4OjIxOjQw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YzBjZDRlNzYtNzUzMS00YjcyLTk2ZjEtNDMzYmQzOGVlZjA5IiwiVGV4dCI6IlsyOF0iLCJXQUlWZXJzaW9uIjoiNi4xNS4yLjAifQ==}</w:instrText>
          </w:r>
          <w:r w:rsidR="0097363D">
            <w:fldChar w:fldCharType="separate"/>
          </w:r>
          <w:hyperlink r:id="rId49" w:tooltip="Peters, K.S. A theory-experiment conundrum for proton transfer / K.S. Peters // Acc. Chem. Res. – 2009. – Vol. 42, №1. – P.89–96." w:history="1">
            <w:r w:rsidR="00EF5950">
              <w:t>[28]</w:t>
            </w:r>
          </w:hyperlink>
          <w:r w:rsidR="0097363D">
            <w:fldChar w:fldCharType="end"/>
          </w:r>
        </w:sdtContent>
      </w:sdt>
      <w:r w:rsidR="00EF5950" w:rsidRPr="00EF5950">
        <w:t xml:space="preserve"> (</w:t>
      </w:r>
      <w:commentRangeStart w:id="26"/>
      <w:r w:rsidR="00EF5950">
        <w:t>не смотря на то что это не о-хинон, данный процесс не сильно энергетически отличается от реакции, происходящей с хинонами, поэтому для оценки порядка скорости реакции можно рассмотреть его</w:t>
      </w:r>
      <w:commentRangeEnd w:id="26"/>
      <w:r w:rsidR="00EF5950">
        <w:rPr>
          <w:rStyle w:val="afc"/>
          <w:rFonts w:eastAsia="SimSun" w:cstheme="minorBidi"/>
          <w:color w:val="auto"/>
          <w:lang w:eastAsia="en-US"/>
        </w:rPr>
        <w:commentReference w:id="26"/>
      </w:r>
      <w:r w:rsidR="00EF5950">
        <w:t>)</w:t>
      </w:r>
      <w:r w:rsidR="00F5116E">
        <w:t>.</w:t>
      </w:r>
      <w:r w:rsidR="007F1D0A">
        <w:t xml:space="preserve"> </w:t>
      </w:r>
      <w:r w:rsidR="003967F0">
        <w:t xml:space="preserve"> </w:t>
      </w:r>
      <w:r w:rsidR="00D21DF3">
        <w:t xml:space="preserve">Она зависит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21DF3" w:rsidRPr="00D21DF3">
        <w:t xml:space="preserve">, </w:t>
      </w:r>
      <w:r w:rsidR="00D21DF3">
        <w:t>которая соответствует разнице энергий ион-радикальной</w:t>
      </w:r>
      <w:r w:rsidR="0097363D">
        <w:t xml:space="preserve"> </w:t>
      </w:r>
      <w:r w:rsidR="00D21DF3">
        <w:t xml:space="preserve">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21DF3">
        <w:t>и</w:t>
      </w:r>
      <w:r w:rsidR="00D21DF3" w:rsidRPr="00D21DF3">
        <w:t xml:space="preserve"> </w:t>
      </w:r>
      <w:r w:rsidR="00D21DF3">
        <w:t>комплекс</w:t>
      </w:r>
      <w:r w:rsidR="0097363D">
        <w:t>а</w:t>
      </w:r>
      <w:r w:rsidR="00D21DF3">
        <w:t xml:space="preserve">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A</m:t>
                </m:r>
              </m:e>
            </m:sPre>
            <m:r>
              <w:rPr>
                <w:rFonts w:ascii="Cambria Math" w:hAnsi="Cambria Math"/>
              </w:rPr>
              <m:t>,D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D21DF3">
        <w:t>. Энергия КС приблизительно равна энергии триплетного фотоакцептора</w:t>
      </w:r>
      <w:r w:rsidR="00D21DF3" w:rsidRPr="00D21DF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21DF3">
        <w:t>, которую для фотоакцепторов, являющихся производными одного соединения можно считать постоянной. Э</w:t>
      </w:r>
      <w:proofErr w:type="spellStart"/>
      <w:r w:rsidR="00D21DF3" w:rsidRPr="00D21DF3">
        <w:t>нергия</w:t>
      </w:r>
      <w:proofErr w:type="spellEnd"/>
      <w:r w:rsidR="00D21DF3" w:rsidRPr="00D21DF3">
        <w:t xml:space="preserve"> промежуточного состояния системы</w:t>
      </w:r>
      <w:r w:rsidR="000A347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0A3471">
        <w:t xml:space="preserve"> </w:t>
      </w:r>
      <w:r w:rsidR="00D21DF3" w:rsidRPr="00D21DF3">
        <w:t xml:space="preserve">определяется </w:t>
      </w:r>
      <w:proofErr w:type="spellStart"/>
      <w:r w:rsidR="00D21DF3" w:rsidRPr="00D21DF3">
        <w:t>red</w:t>
      </w:r>
      <w:proofErr w:type="spellEnd"/>
      <w:r w:rsidR="00D21DF3" w:rsidRPr="00D21DF3">
        <w:t>/</w:t>
      </w:r>
      <w:proofErr w:type="spellStart"/>
      <w:r w:rsidR="00D21DF3" w:rsidRPr="00D21DF3">
        <w:t>ox</w:t>
      </w:r>
      <w:proofErr w:type="spellEnd"/>
      <w:r w:rsidR="00D21DF3" w:rsidRPr="00D21DF3">
        <w:t xml:space="preserve"> свойствами реагентов и может варьироваться в пределах десятков ккал/моль</w:t>
      </w:r>
      <w:r w:rsidR="000A3471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DefaultPlaceholder_-1854013440"/>
          </w:placeholder>
        </w:sdtPr>
        <w:sdtContent>
          <w:r w:rsidR="000A3471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E2N2ZlOTM3LTI0ZDQtNDdlNi04ZTZiLWM2ZDJmMDkzMDVhMyIsIlRleHQiOiJbMjldIiwiV0FJVmVyc2lvbiI6IjYuMTUuMi4wIn0=}</w:instrText>
          </w:r>
          <w:r w:rsidR="000A3471">
            <w:fldChar w:fldCharType="separate"/>
          </w:r>
          <w:hyperlink r:id="rId50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EF5950">
              <w:t>[29]</w:t>
            </w:r>
          </w:hyperlink>
          <w:r w:rsidR="000A3471">
            <w:fldChar w:fldCharType="end"/>
          </w:r>
        </w:sdtContent>
      </w:sdt>
      <w:r w:rsidR="00D21DF3" w:rsidRPr="00D21DF3">
        <w:t xml:space="preserve">. </w:t>
      </w:r>
      <w:r w:rsidR="00BB5448">
        <w:t xml:space="preserve">Обратный процесс - реакция обратная реакции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BB5448">
        <w:t xml:space="preserve">, см. </w:t>
      </w:r>
      <w:r w:rsidR="00BB5448">
        <w:fldChar w:fldCharType="begin"/>
      </w:r>
      <w:r w:rsidR="00BB5448">
        <w:instrText xml:space="preserve"> REF _Ref134726767 \h </w:instrText>
      </w:r>
      <w:r w:rsidR="00BB5448">
        <w:fldChar w:fldCharType="separate"/>
      </w:r>
      <w:r w:rsidR="00810FDE">
        <w:t xml:space="preserve">Схема </w:t>
      </w:r>
      <w:r w:rsidR="00810FDE">
        <w:rPr>
          <w:noProof/>
        </w:rPr>
        <w:t>3</w:t>
      </w:r>
      <w:r w:rsidR="00BB5448">
        <w:fldChar w:fldCharType="end"/>
      </w:r>
      <w:r w:rsidR="00BB5448" w:rsidRPr="00A90BCC">
        <w:t xml:space="preserve"> </w:t>
      </w:r>
      <w:r w:rsidR="00BB5448">
        <w:t>медленнее</w:t>
      </w:r>
      <w:r w:rsidR="00BB5448" w:rsidRPr="00A90BCC">
        <w:t xml:space="preserve"> </w:t>
      </w:r>
      <w:r w:rsidR="00BB5448">
        <w:t>в</w:t>
      </w:r>
      <w:r w:rsidR="00BB5448" w:rsidRPr="00A90BCC">
        <w:t xml:space="preserve"> 10 -100 </w:t>
      </w:r>
      <w:r w:rsidR="00BB5448">
        <w:t>раз</w:t>
      </w:r>
      <w:r w:rsidR="00BB5448" w:rsidRPr="00A90BCC">
        <w:t xml:space="preserve">, </w:t>
      </w:r>
      <w:r w:rsidR="00BB5448">
        <w:t>следовательно</w:t>
      </w:r>
      <w:r w:rsidR="00BB5448" w:rsidRPr="00A90BCC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BB5448" w:rsidRPr="009920C7">
        <w:t xml:space="preserve"> </w:t>
      </w:r>
      <w:r w:rsidR="00BB5448">
        <w:t xml:space="preserve">(для системы </w:t>
      </w:r>
      <w:proofErr w:type="spellStart"/>
      <w:r w:rsidR="00BB5448" w:rsidRPr="00106DFE">
        <w:t>бензофенон</w:t>
      </w:r>
      <w:proofErr w:type="spellEnd"/>
      <w:r w:rsidR="00BB5448" w:rsidRPr="00106DFE">
        <w:t xml:space="preserve"> – ДМА</w:t>
      </w:r>
      <w:r w:rsidR="00BB5448">
        <w:t xml:space="preserve"> в </w:t>
      </w:r>
      <w:r w:rsidR="00BB5448" w:rsidRPr="00106DFE">
        <w:t>ацетонитрил</w:t>
      </w:r>
      <w:r w:rsidR="00BB5448">
        <w:t>)</w:t>
      </w:r>
      <w:r w:rsidR="0001424B">
        <w:t xml:space="preserve">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My0wNS0xN1QxODoyMTo0MCIsIlByb2plY3QiOnsiJHJlZiI6IjgifX0sIlVzZU51bWJlcmluZ1R5cGVPZlBhcmVudERvY3VtZW50IjpmYWxzZX1dLCJGb3JtYXR0ZWRUZXh0Ijp7IiRpZCI6IjExIiwiQ291bnQiOjEsIlRleHRVbml0cyI6W3siJGlkIjoiMTIiLCJGb250U3R5bGUiOnsiJGlkIjoiMTMiLCJOZXV0cmFsIjp0cnVlfSwiUmVhZGluZ09yZGVyIjoxLCJUZXh0IjoiWzMwXSJ9XX0sIlRhZyI6IkNpdGF2aVBsYWNlaG9sZGVyIzY0MTJlYWYxLTgxMTgtNDQwNi1hN2I0LTZkZWFkYzA0MzY0MSIsIlRleHQiOiJbMzBdIiwiV0FJVmVyc2lvbiI6IjYuMTUuMi4wIn0=}</w:instrText>
          </w:r>
          <w:r w:rsidR="0001424B">
            <w:fldChar w:fldCharType="separate"/>
          </w:r>
          <w:hyperlink r:id="rId51" w:tooltip="Peters, K.S. Picosecond dynamics of the photoreduction of benzophenone by DABCO / K.S. Peters, J. Lee // J. Phys. Chem. – 1993. – Т.97. – C.3761–3764." w:history="1">
            <w:r w:rsidR="00EF5950">
              <w:t>[30]</w:t>
            </w:r>
          </w:hyperlink>
          <w:r w:rsidR="0001424B">
            <w:fldChar w:fldCharType="end"/>
          </w:r>
        </w:sdtContent>
      </w:sdt>
      <w:r w:rsidR="00BB5448" w:rsidRPr="00A90BCC">
        <w:t>.</w:t>
      </w:r>
      <w:r w:rsidR="0001424B">
        <w:t xml:space="preserve"> </w:t>
      </w:r>
      <w:r w:rsidRPr="009D32C9">
        <w:t xml:space="preserve">Перенос электрона между молекулами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9D32C9">
        <w:t xml:space="preserve"> и </w:t>
      </w:r>
      <m:oMath>
        <m:r>
          <w:rPr>
            <w:rFonts w:ascii="Cambria Math" w:hAnsi="Cambria Math"/>
          </w:rPr>
          <m:t>DH</m:t>
        </m:r>
      </m:oMath>
      <w:r w:rsidRPr="009D32C9">
        <w:t xml:space="preserve"> </w:t>
      </w:r>
      <w:r w:rsidR="007F1D0A">
        <w:t xml:space="preserve">в комплексе столкновения </w:t>
      </w:r>
      <w:r w:rsidRPr="009D32C9">
        <w:t xml:space="preserve">приводит к образованию </w:t>
      </w:r>
      <w:proofErr w:type="spellStart"/>
      <w:r w:rsidRPr="009D32C9">
        <w:t>сольватированной</w:t>
      </w:r>
      <w:proofErr w:type="spellEnd"/>
      <w:r w:rsidRPr="009D32C9">
        <w:t xml:space="preserve"> контактной ион-радикальной пары, состоящей из анион–радикала </w:t>
      </w:r>
      <w:proofErr w:type="spellStart"/>
      <w:r w:rsidRPr="009D32C9">
        <w:t>бензофенона</w:t>
      </w:r>
      <w:proofErr w:type="spellEnd"/>
      <w:r w:rsidRPr="009D32C9">
        <w:t xml:space="preserve"> и катион–радикала N,N-</w:t>
      </w:r>
      <w:proofErr w:type="spellStart"/>
      <w:r w:rsidRPr="009D32C9">
        <w:t>диметиланилина</w:t>
      </w:r>
      <w:proofErr w:type="spellEnd"/>
      <w:r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79066E" w:rsidRPr="0079066E">
        <w:t xml:space="preserve">, </w:t>
      </w:r>
      <w:r w:rsidR="0079066E">
        <w:t>см.</w:t>
      </w:r>
      <w:r>
        <w:t xml:space="preserve">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810FDE">
        <w:t xml:space="preserve">Схема </w:t>
      </w:r>
      <w:r w:rsidR="00810FDE">
        <w:rPr>
          <w:noProof/>
        </w:rPr>
        <w:t>3</w:t>
      </w:r>
      <w:r>
        <w:fldChar w:fldCharType="end"/>
      </w:r>
      <w:r>
        <w:t xml:space="preserve">. </w:t>
      </w:r>
      <w:r w:rsidR="0079066E" w:rsidRPr="0079066E">
        <w:t>Контактные ион-радикальные пары существуют несколько наносекунд и их время жизни зависит от типа карбонил</w:t>
      </w:r>
      <w:r w:rsidR="00F5116E">
        <w:t>ь</w:t>
      </w:r>
      <w:r w:rsidR="0079066E" w:rsidRPr="0079066E">
        <w:t>ного соединения.</w:t>
      </w:r>
      <w:r w:rsidR="00F906D8">
        <w:t xml:space="preserve"> </w:t>
      </w:r>
      <w:r w:rsidR="007F1D0A">
        <w:t>Г</w:t>
      </w:r>
      <w:r w:rsidR="00F906D8">
        <w:t xml:space="preserve">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F906D8">
        <w:t xml:space="preserve"> идет по 2 направлениям</w:t>
      </w:r>
      <w:r w:rsidR="007F1D0A">
        <w:t xml:space="preserve">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A6FFB409E7C0424981CC0601D1F35385"/>
          </w:placeholder>
        </w:sdtPr>
        <w:sdtContent>
          <w:r w:rsidR="007F1D0A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7F1D0A">
            <w:fldChar w:fldCharType="separate"/>
          </w:r>
          <w:hyperlink r:id="rId52" w:tooltip="Шурыгина, М.П. Механизм фотовосстановления орто-хинонов / М.П. Шурыгина, В.К. Черкасов. – 2006. – ." w:history="1">
            <w:r w:rsidR="00EF5950">
              <w:t>[9]</w:t>
            </w:r>
          </w:hyperlink>
          <w:r w:rsidR="007F1D0A">
            <w:fldChar w:fldCharType="end"/>
          </w:r>
        </w:sdtContent>
      </w:sdt>
      <w:r w:rsidR="00F906D8">
        <w:t xml:space="preserve"> (см. </w:t>
      </w:r>
      <w:r w:rsidR="00F906D8">
        <w:fldChar w:fldCharType="begin"/>
      </w:r>
      <w:r w:rsidR="00F906D8">
        <w:instrText xml:space="preserve"> REF _Ref134726767 \h </w:instrText>
      </w:r>
      <w:r w:rsidR="00F906D8">
        <w:fldChar w:fldCharType="separate"/>
      </w:r>
      <w:r w:rsidR="00810FDE">
        <w:t xml:space="preserve">Схема </w:t>
      </w:r>
      <w:r w:rsidR="00810FDE">
        <w:rPr>
          <w:noProof/>
        </w:rPr>
        <w:t>3</w:t>
      </w:r>
      <w:r w:rsidR="00F906D8">
        <w:fldChar w:fldCharType="end"/>
      </w:r>
      <w:r w:rsidR="00F906D8">
        <w:t>).</w:t>
      </w:r>
      <w:r w:rsidR="00CC1A8C" w:rsidRPr="00CC1A8C">
        <w:t xml:space="preserve"> </w:t>
      </w:r>
      <w:r>
        <w:t>О</w:t>
      </w:r>
      <w:r w:rsidRPr="003D2050">
        <w:t>д</w:t>
      </w:r>
      <w:r w:rsidR="00581138">
        <w:t>но</w:t>
      </w:r>
      <w:r w:rsidRPr="003D2050">
        <w:t xml:space="preserve"> связан</w:t>
      </w:r>
      <w:r w:rsidR="00581138">
        <w:t>о</w:t>
      </w:r>
      <w:r w:rsidRPr="003D2050">
        <w:t xml:space="preserve"> с передачей протона и образованием пары радикалов </w:t>
      </w:r>
      <w:r>
        <w:t xml:space="preserve">с </w:t>
      </w:r>
      <w:r w:rsidRPr="003D2050">
        <w:t>констант</w:t>
      </w:r>
      <w:r>
        <w:t>ой</w:t>
      </w:r>
      <w:r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7C117F">
        <w:t xml:space="preserve"> (</w:t>
      </w:r>
      <w:r w:rsidR="00B7473F">
        <w:t xml:space="preserve">для системы </w:t>
      </w:r>
      <w:proofErr w:type="spellStart"/>
      <w:r w:rsidR="00B7473F" w:rsidRPr="00B7473F">
        <w:t>бензофенон</w:t>
      </w:r>
      <w:proofErr w:type="spellEnd"/>
      <w:r w:rsidR="00B7473F" w:rsidRPr="00B7473F">
        <w:t xml:space="preserve"> </w:t>
      </w:r>
      <w:r w:rsidR="003908B4">
        <w:t>–</w:t>
      </w:r>
      <w:r w:rsidR="00B7473F" w:rsidRPr="00B7473F">
        <w:t xml:space="preserve"> ДМА</w:t>
      </w:r>
      <w:r w:rsidR="003908B4">
        <w:t xml:space="preserve"> в циклогексане</w:t>
      </w:r>
      <w:r>
        <w:t>)</w:t>
      </w:r>
      <w:r w:rsidR="0001424B">
        <w:t xml:space="preserve">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xN1QxODoyMTo0MC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BkZjIzNGQ2LWVhYWQtNDM0MC04Njk5LWFlNWRhYTZhMzA3ZCIsIlRleHQiOiJbMzFdIiwiV0FJVmVyc2lvbiI6IjYuMTUuMi4wIn0=}</w:instrText>
          </w:r>
          <w:r w:rsidR="0001424B">
            <w:fldChar w:fldCharType="separate"/>
          </w:r>
          <w:hyperlink r:id="rId53" w:tooltip="Peters, K. A picosecond kinetic study of nonadiabatic proton transfer within the contact radical ion pair of substituted benzophenones/N,N-diethylanil…" w:history="1">
            <w:r w:rsidR="00EF5950">
              <w:t>[31]</w:t>
            </w:r>
          </w:hyperlink>
          <w:r w:rsidR="0001424B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(</w:t>
      </w:r>
      <w:r w:rsidR="003908B4">
        <w:t xml:space="preserve">для пары </w:t>
      </w:r>
      <w:proofErr w:type="spellStart"/>
      <w:r w:rsidR="003908B4" w:rsidRPr="003908B4">
        <w:t>пирролохинолинхинон</w:t>
      </w:r>
      <w:proofErr w:type="spellEnd"/>
      <w:r w:rsidR="003908B4" w:rsidRPr="003908B4">
        <w:t xml:space="preserve"> –</w:t>
      </w:r>
      <w:proofErr w:type="spellStart"/>
      <w:r w:rsidR="003908B4" w:rsidRPr="003908B4">
        <w:t>бензиловый</w:t>
      </w:r>
      <w:proofErr w:type="spellEnd"/>
      <w:r w:rsidR="003908B4" w:rsidRPr="003908B4">
        <w:t xml:space="preserve"> спирт </w:t>
      </w:r>
      <w:r w:rsidR="003908B4">
        <w:t>в</w:t>
      </w:r>
      <w:r w:rsidR="003908B4" w:rsidRPr="003908B4">
        <w:t xml:space="preserve"> </w:t>
      </w:r>
      <w:r w:rsidR="003908B4" w:rsidRPr="00B7473F">
        <w:t>ацетонитрил</w:t>
      </w:r>
      <w:r w:rsidR="003908B4">
        <w:t>е</w:t>
      </w:r>
      <w:r>
        <w:t>)</w:t>
      </w:r>
      <w:r w:rsidR="00CE6554">
        <w:t xml:space="preserve">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DefaultPlaceholder_-1854013440"/>
          </w:placeholder>
        </w:sdtPr>
        <w:sdtContent>
          <w:r w:rsidR="00CE6554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N1QxODoyMTo0MC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BhYWY5NGM3LWFmNTUtNGZmNC05Y2ZmLWViY2ZmNWM1MDZiMSIsIlRleHQiOiJbMjRdIiwiV0FJVmVyc2lvbiI6IjYuMTUuMi4wIn0=}</w:instrText>
          </w:r>
          <w:r w:rsidR="00CE6554">
            <w:fldChar w:fldCharType="separate"/>
          </w:r>
          <w:hyperlink r:id="rId54" w:tooltip="Femtosecond-Picosecond Laser Photolysis Studies on Photoreduction Process of Excited Benzophenone with N , N -Dimethylaniline in Acetonitrile Solution…" w:history="1">
            <w:r w:rsidR="00EF5950">
              <w:t>[24]</w:t>
            </w:r>
          </w:hyperlink>
          <w:r w:rsidR="00CE6554">
            <w:fldChar w:fldCharType="end"/>
          </w:r>
        </w:sdtContent>
      </w:sdt>
      <w:r w:rsidRPr="000B638D">
        <w:t>.</w:t>
      </w:r>
      <w:r w:rsidR="000C5EC1">
        <w:t xml:space="preserve"> </w:t>
      </w:r>
      <w:r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>
        <w:t xml:space="preserve"> сильно зависит </w:t>
      </w:r>
      <w:r w:rsidRPr="008153C5">
        <w:t>от</w:t>
      </w:r>
      <w:r>
        <w:t xml:space="preserve"> строения и химических свойств реагирующих веществ: введение </w:t>
      </w:r>
      <w:proofErr w:type="spellStart"/>
      <w:r>
        <w:t>электронодонорных</w:t>
      </w:r>
      <w:proofErr w:type="spellEnd"/>
      <w:r>
        <w:t xml:space="preserve"> заместителей в молекулу </w:t>
      </w:r>
      <w:proofErr w:type="spellStart"/>
      <w:r>
        <w:t>фотоакцептора</w:t>
      </w:r>
      <w:proofErr w:type="spellEnd"/>
      <w:r>
        <w:t xml:space="preserve"> или электроноакцепторных в молекулу донора водорода должно приводить к уменьшению </w:t>
      </w:r>
      <w:r>
        <w:lastRenderedPageBreak/>
        <w:t>кислотности</w:t>
      </w:r>
      <m:oMath>
        <m:r>
          <w:rPr>
            <w:rFonts w:ascii="Cambria Math" w:hAnsi="Cambria Math"/>
          </w:rPr>
          <m:t xml:space="preserve"> 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 и основности</w:t>
      </w:r>
      <w:r w:rsidR="0058113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, соответственно, и, тем самым,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</w:rPr>
            </m:ctrlP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sPre>
      </m:oMath>
      <w:r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EF5950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80E513AD4B844E79B3143D39162E49CB"/>
          </w:placeholder>
        </w:sdtPr>
        <w:sdtContent>
          <w:r w:rsidR="00EF5950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EF5950">
            <w:fldChar w:fldCharType="separate"/>
          </w:r>
          <w:hyperlink r:id="rId55" w:tooltip="Шурыгина, М.П. Механизм фотовосстановления орто-хинонов / М.П. Шурыгина, В.К. Черкасов. – 2006. – ." w:history="1">
            <w:r w:rsidR="00EF5950">
              <w:t>[9]</w:t>
            </w:r>
          </w:hyperlink>
          <w:r w:rsidR="00EF5950">
            <w:fldChar w:fldCharType="end"/>
          </w:r>
        </w:sdtContent>
      </w:sdt>
      <w:r>
        <w:t xml:space="preserve">. </w:t>
      </w:r>
      <w:r w:rsidR="000C5EC1">
        <w:t xml:space="preserve">На </w:t>
      </w:r>
      <w:r w:rsidR="000C5EC1">
        <w:fldChar w:fldCharType="begin"/>
      </w:r>
      <w:r w:rsidR="000C5EC1">
        <w:instrText xml:space="preserve"> REF _Ref134790694 \h </w:instrText>
      </w:r>
      <w:r w:rsidR="000C5EC1">
        <w:fldChar w:fldCharType="separate"/>
      </w:r>
      <w:r w:rsidR="00810FDE">
        <w:t xml:space="preserve">Рисунок </w:t>
      </w:r>
      <w:r w:rsidR="00810FDE">
        <w:rPr>
          <w:noProof/>
        </w:rPr>
        <w:t>1</w:t>
      </w:r>
      <w:r w:rsidR="000C5EC1">
        <w:fldChar w:fldCharType="end"/>
      </w:r>
      <w:r w:rsidR="000C5EC1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0C5EC1">
        <w:t xml:space="preserve"> в зависимости от потенциала восстановления </w:t>
      </w:r>
      <w:r w:rsidR="007F1D0A">
        <w:t xml:space="preserve">различных </w:t>
      </w:r>
      <w:proofErr w:type="spellStart"/>
      <w:r w:rsidR="007F1D0A">
        <w:t>бензофенонов</w:t>
      </w:r>
      <w:proofErr w:type="spellEnd"/>
      <w:r w:rsidR="000C5EC1">
        <w:t>.</w:t>
      </w:r>
    </w:p>
    <w:p w14:paraId="6D2CAD46" w14:textId="77777777" w:rsidR="00841974" w:rsidRDefault="00841974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424D698" wp14:editId="34494C67">
                <wp:extent cx="3824605" cy="3949065"/>
                <wp:effectExtent l="0" t="0" r="4445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4605" cy="3949065"/>
                          <a:chOff x="0" y="0"/>
                          <a:chExt cx="3824605" cy="394906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605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0" y="3595370"/>
                            <a:ext cx="3824605" cy="3536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4037A8" w14:textId="17322614" w:rsidR="00F52122" w:rsidRPr="00CD162B" w:rsidRDefault="00F52122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27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810FDE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27"/>
                              <w:r w:rsidRPr="000B638D">
                                <w:t>.</w:t>
                              </w:r>
                              <w:r>
                                <w:t xml:space="preserve"> Разброс в константах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>
                                <w:t xml:space="preserve"> для бензофенонов с разными потенциалами восстановления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4D698" id="Группа 11" o:spid="_x0000_s1035" style="width:301.15pt;height:310.95pt;mso-position-horizontal-relative:char;mso-position-vertical-relative:line" coordsize="38246,39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">
                <v:shape id="Рисунок 9" o:spid="_x0000_s1036" type="#_x0000_t75" style="position:absolute;width:38246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">
                  <v:imagedata r:id="rId57" o:title=""/>
                </v:shape>
                <v:shape id="Надпись 10" o:spid="_x0000_s1037" type="#_x0000_t202" style="position:absolute;top:35953;width:38246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784037A8" w14:textId="17322614" w:rsidR="00F52122" w:rsidRPr="00CD162B" w:rsidRDefault="00F52122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28" w:name="_Ref134790694"/>
                        <w:r>
                          <w:t xml:space="preserve">Рисунок </w:t>
                        </w:r>
                        <w:fldSimple w:instr=" SEQ Рисунок \* ARABIC ">
                          <w:r w:rsidR="00810FDE">
                            <w:rPr>
                              <w:noProof/>
                            </w:rPr>
                            <w:t>1</w:t>
                          </w:r>
                        </w:fldSimple>
                        <w:bookmarkEnd w:id="28"/>
                        <w:r w:rsidRPr="000B638D">
                          <w:t>.</w:t>
                        </w:r>
                        <w:r>
                          <w:t xml:space="preserve"> Разброс в константах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>
                          <w:t xml:space="preserve"> для бензофенонов с разными потенциалами восстановления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E4798E1" w14:textId="149D4142" w:rsidR="00E906B7" w:rsidRDefault="00841974" w:rsidP="00992353">
      <w:pPr>
        <w:pStyle w:val="a2"/>
      </w:pPr>
      <w:r w:rsidRPr="008153C5">
        <w:t>Друго</w:t>
      </w:r>
      <w:r w:rsidR="00581138"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>пары</w:t>
      </w:r>
      <w:r w:rsidR="007F1D0A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C977F5" w:rsidRPr="00C977F5"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 w:rsidR="00C977F5">
        <w:t>.</w:t>
      </w:r>
      <w:r w:rsidR="00C977F5"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977F5" w:rsidRPr="00C977F5">
        <w:t xml:space="preserve"> находится в «клетке» растворителя, что способствует быстрому протеканию реакции переноса протона. В полярных ра</w:t>
      </w:r>
      <w:proofErr w:type="spellStart"/>
      <w:r w:rsidR="00C977F5" w:rsidRPr="00C977F5">
        <w:t>створителях</w:t>
      </w:r>
      <w:proofErr w:type="spellEnd"/>
      <w:r w:rsidR="00C977F5" w:rsidRPr="00C977F5">
        <w:t xml:space="preserve"> радикал-ионы </w:t>
      </w:r>
      <w:proofErr w:type="spellStart"/>
      <w:r w:rsidR="00C977F5" w:rsidRPr="00C977F5">
        <w:t>сольватированы</w:t>
      </w:r>
      <w:proofErr w:type="spellEnd"/>
      <w:r w:rsidR="00C977F5" w:rsidRPr="00C977F5">
        <w:t xml:space="preserve"> молекулами растворителя, образуя </w:t>
      </w:r>
      <w:proofErr w:type="spellStart"/>
      <w:r w:rsidR="00C977F5" w:rsidRPr="00C977F5">
        <w:t>сольватно</w:t>
      </w:r>
      <w:proofErr w:type="spellEnd"/>
      <w:r w:rsidR="00C977F5" w:rsidRPr="00C977F5">
        <w:t xml:space="preserve">-разделенную ион-радикальную пару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B255AC" w:rsidRPr="00B255AC">
        <w:t xml:space="preserve">. </w:t>
      </w:r>
      <w:r w:rsidR="00B255AC">
        <w:t>К</w:t>
      </w:r>
      <w:r w:rsidRPr="003D2050">
        <w:t>онстант</w:t>
      </w:r>
      <w:r w:rsidR="00B255AC">
        <w:t>а</w:t>
      </w:r>
      <w:r w:rsidRPr="003D2050">
        <w:t xml:space="preserve"> скорости</w:t>
      </w:r>
      <w:r w:rsidR="00B255AC">
        <w:t xml:space="preserve"> процесса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r w:rsidR="00581138"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E3VDE4OjIxOjQw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YWM4YjIwOGMtZTkxYS00Y2U1LTlhNDYtMTQ2NWNjOTA3MDM0IiwiVGV4dCI6IlsyNV0iLCJXQUlWZXJzaW9uIjoiNi4xNS4yLjAifQ==}</w:instrText>
          </w:r>
          <w:r w:rsidR="00581138">
            <w:fldChar w:fldCharType="separate"/>
          </w:r>
          <w:hyperlink r:id="rId58" w:tooltip="Peters, K.S. Proton-Transfer Reactions in Benzophenone/N,N-Dimethylaniline Photochemistry / K.S. Peters // In Advances in photochemistry. – Т.27. – C.…" w:history="1">
            <w:r w:rsidR="00EF5950">
              <w:t>[25]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>~5.0*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proofErr w:type="spellStart"/>
      <w:r w:rsidR="00C312D0" w:rsidRPr="00C312D0">
        <w:t>бензофенон</w:t>
      </w:r>
      <w:proofErr w:type="spellEnd"/>
      <w:r w:rsidR="00C312D0" w:rsidRPr="00C312D0">
        <w:t xml:space="preserve"> </w:t>
      </w:r>
      <w:r w:rsidR="00C312D0">
        <w:t>–</w:t>
      </w:r>
      <w:r w:rsidR="00C312D0" w:rsidRPr="00C312D0">
        <w:t xml:space="preserve"> ДМА</w:t>
      </w:r>
      <w:r w:rsidR="00C312D0">
        <w:t xml:space="preserve"> в </w:t>
      </w:r>
      <w:r w:rsidRPr="00D97029">
        <w:t>циклогексан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E3VDE4OjIxOjQw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OGJjNzViYWEtYWNmNy00Y2E1LWEwMDktMzZjNDMzNjZiZTg4IiwiVGV4dCI6IlsyNV0iLCJXQUlWZXJzaW9uIjoiNi4xNS4yLjAifQ==}</w:instrText>
          </w:r>
          <w:r w:rsidR="00581138">
            <w:fldChar w:fldCharType="separate"/>
          </w:r>
          <w:hyperlink r:id="rId59" w:tooltip="Peters, K.S. Proton-Transfer Reactions in Benzophenone/N,N-Dimethylaniline Photochemistry / K.S. Peters // In Advances in photochemistry. – Т.27. – C.…" w:history="1">
            <w:r w:rsidR="00EF5950">
              <w:t>[25]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f</m:t>
            </m:r>
          </m:sub>
        </m:sSub>
        <m:r>
          <m:rPr>
            <m:sty m:val="bi"/>
          </m:rP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proofErr w:type="spellStart"/>
      <w:r w:rsidR="00C312D0" w:rsidRPr="00C312D0">
        <w:t>бензофенон</w:t>
      </w:r>
      <w:proofErr w:type="spellEnd"/>
      <w:r w:rsidR="00C312D0" w:rsidRPr="00C312D0">
        <w:t xml:space="preserve"> </w:t>
      </w:r>
      <w:r w:rsidR="00C312D0">
        <w:t>–</w:t>
      </w:r>
      <w:r w:rsidR="00C312D0" w:rsidRPr="00C312D0">
        <w:t xml:space="preserve"> ДМА</w:t>
      </w:r>
      <w:r w:rsidR="00C312D0">
        <w:t xml:space="preserve"> в</w:t>
      </w:r>
      <w:r w:rsidR="00C312D0" w:rsidRPr="00D97029">
        <w:t xml:space="preserve"> </w:t>
      </w:r>
      <w:r w:rsidR="00C312D0">
        <w:t xml:space="preserve"> </w:t>
      </w:r>
      <w:r w:rsidRPr="00D97029">
        <w:t>ацетонитрил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N1QxODoyMTo0MC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QyNzg4NmFkLTk4NDQtNGY2ZC05MTJjLWQ2ZDI2YTc2M2I3OSIsIlRleHQiOiJbMjRdIiwiV0FJVmVyc2lvbiI6IjYuMTUuMi4wIn0=}</w:instrText>
          </w:r>
          <w:r w:rsidR="00581138">
            <w:fldChar w:fldCharType="separate"/>
          </w:r>
          <w:hyperlink r:id="rId60" w:tooltip="Femtosecond-Picosecond Laser Photolysis Studies on Photoreduction Process of Excited Benzophenone with N , N -Dimethylaniline in Acetonitrile Solution…" w:history="1">
            <w:r w:rsidR="00EF5950">
              <w:t>[24]</w:t>
            </w:r>
          </w:hyperlink>
          <w:r w:rsidR="00581138">
            <w:fldChar w:fldCharType="end"/>
          </w:r>
        </w:sdtContent>
      </w:sdt>
      <w:r w:rsidR="00D45E5B">
        <w:t xml:space="preserve">, </w:t>
      </w:r>
      <w:commentRangeStart w:id="29"/>
      <w:r w:rsidR="00D45E5B">
        <w:t xml:space="preserve">что значительно меньше констант переноса </w:t>
      </w:r>
      <w:r w:rsidR="00D45E5B">
        <w:rPr>
          <w:lang w:val="en-US"/>
        </w:rPr>
        <w:t>H</w:t>
      </w:r>
      <w:commentRangeEnd w:id="29"/>
      <w:r w:rsidR="00D45E5B">
        <w:rPr>
          <w:rStyle w:val="afc"/>
          <w:rFonts w:eastAsia="SimSun" w:cstheme="minorBidi"/>
          <w:color w:val="auto"/>
          <w:lang w:eastAsia="en-US"/>
        </w:rPr>
        <w:commentReference w:id="29"/>
      </w:r>
      <w:r w:rsidRPr="003D2050">
        <w:t>.</w:t>
      </w:r>
      <w:r w:rsidRPr="005F5336">
        <w:t xml:space="preserve"> </w:t>
      </w:r>
      <w:r w:rsidR="009920C7" w:rsidRPr="009920C7"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9920C7"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 w:rsidR="009223BD">
        <w:t xml:space="preserve"> </w:t>
      </w:r>
      <w:r w:rsidR="00581138">
        <w:t>Поэтому в</w:t>
      </w:r>
      <w:r>
        <w:t xml:space="preserve"> зависимости от того, к</w:t>
      </w:r>
      <w:r w:rsidRPr="00EF1CA2">
        <w:t>акие реагенты и растворитель используются,</w:t>
      </w:r>
      <w:r w:rsidR="00581138">
        <w:t xml:space="preserve"> изменяется</w:t>
      </w:r>
      <w:r w:rsidRPr="00EF1CA2">
        <w:t xml:space="preserve"> величин</w:t>
      </w:r>
      <w:r w:rsidR="00581138"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EF1CA2">
        <w:t xml:space="preserve">, а также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Pr="00EF1CA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и, следовательно, на эффективность процесса фотовосстановления.</w:t>
      </w:r>
      <w:r w:rsidR="000C5EC1" w:rsidRPr="000C5EC1">
        <w:t xml:space="preserve"> </w:t>
      </w:r>
      <w:r w:rsidR="000C5EC1">
        <w:t>Таким образом, к</w:t>
      </w:r>
      <w:r w:rsidR="000C5EC1"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0C5EC1" w:rsidRPr="000C5EC1">
        <w:t xml:space="preserve"> является комбинацией констант скоро</w:t>
      </w:r>
      <w:proofErr w:type="spellStart"/>
      <w:r w:rsidR="000C5EC1" w:rsidRPr="000C5EC1">
        <w:t>сти</w:t>
      </w:r>
      <w:proofErr w:type="spellEnd"/>
      <w:r w:rsidR="000C5EC1" w:rsidRPr="000C5EC1">
        <w:t xml:space="preserve"> различных этапов реакции: прямого и обратного переноса электрона, переноса протона и диффузии ион-радикалов</w:t>
      </w:r>
      <w:r w:rsidR="007F1D0A">
        <w:t xml:space="preserve">. Так как нет достоверных данных о константах этих процессов для о-хинонов и </w:t>
      </w:r>
      <w:r w:rsidR="00D45E5B">
        <w:t>моделирование процесса происходит при почти неизменяющихся свойствах среды, в данной работе не затрагиваются диффузионные процессы.</w:t>
      </w:r>
    </w:p>
    <w:p w14:paraId="6FCE63C5" w14:textId="7F4307A8" w:rsidR="00E906B7" w:rsidRPr="00D54142" w:rsidRDefault="00E906B7" w:rsidP="00E906B7">
      <w:pPr>
        <w:pStyle w:val="a3"/>
        <w:rPr>
          <w:lang w:eastAsia="en-US"/>
        </w:rPr>
      </w:pPr>
      <w:r>
        <w:lastRenderedPageBreak/>
        <w:t xml:space="preserve">Кроме взаимодействия аминами, триплетный о-хинон может реагировать с фенолами. </w:t>
      </w:r>
      <w:r>
        <w:rPr>
          <w:lang w:eastAsia="en-US"/>
        </w:rPr>
        <w:t xml:space="preserve">В работе </w:t>
      </w:r>
      <w:sdt>
        <w:sdtPr>
          <w:rPr>
            <w:lang w:eastAsia="en-US"/>
          </w:rPr>
          <w:alias w:val="To edit, see citavi.com/edit"/>
          <w:tag w:val="CitaviPlaceholder#853a1813-8575-48a0-91f8-880ba4c91546"/>
          <w:id w:val="-393584676"/>
          <w:placeholder>
            <w:docPart w:val="B99141F7F6A6429E9CA8E8E965233267"/>
          </w:placeholder>
        </w:sdtPr>
        <w:sdtContent>
          <w:r>
            <w:rPr>
              <w:lang w:eastAsia="en-US"/>
            </w:rPr>
            <w:fldChar w:fldCharType="begin"/>
          </w:r>
          <w:r w:rsidR="00EF5950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3VDE4OjIxOjQw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ODUzYTE4MTMtODU3NS00OGEwLTkxZjgtODgwYmE0YzkxNTQ2IiwiVGV4dCI6IlszMl0iLCJXQUlWZXJzaW9uIjoiNi4xNS4yLjAifQ==}</w:instrText>
          </w:r>
          <w:r>
            <w:rPr>
              <w:lang w:eastAsia="en-US"/>
            </w:rPr>
            <w:fldChar w:fldCharType="separate"/>
          </w:r>
          <w:hyperlink r:id="rId61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EF5950">
              <w:rPr>
                <w:lang w:eastAsia="en-US"/>
              </w:rPr>
              <w:t>[32]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 по определению механизма ингибирования в системе о-хинон – Н-донор были проведены реакции обычных условиях </w:t>
      </w:r>
      <w:proofErr w:type="spellStart"/>
      <w:r>
        <w:rPr>
          <w:lang w:eastAsia="en-US"/>
        </w:rPr>
        <w:t>термоинициирования</w:t>
      </w:r>
      <w:proofErr w:type="spellEnd"/>
      <w:r>
        <w:rPr>
          <w:lang w:eastAsia="en-US"/>
        </w:rPr>
        <w:t xml:space="preserve"> и при облучении системы</w:t>
      </w:r>
      <w:r w:rsidR="002D37FE">
        <w:rPr>
          <w:lang w:eastAsia="en-US"/>
        </w:rPr>
        <w:t>.</w:t>
      </w:r>
      <w:r w:rsidRPr="00105252">
        <w:t xml:space="preserve"> </w:t>
      </w:r>
      <w:r w:rsidRPr="00105252">
        <w:rPr>
          <w:lang w:eastAsia="en-US"/>
        </w:rPr>
        <w:t>Известно, что при облучении видимым светом таких растворов</w:t>
      </w:r>
      <w:r>
        <w:rPr>
          <w:lang w:eastAsia="en-US"/>
        </w:rPr>
        <w:t xml:space="preserve"> </w:t>
      </w:r>
      <w:r w:rsidRPr="00105252">
        <w:rPr>
          <w:lang w:eastAsia="en-US"/>
        </w:rPr>
        <w:t xml:space="preserve">возникают пирокатехины и далее </w:t>
      </w:r>
      <w:proofErr w:type="spellStart"/>
      <w:r w:rsidRPr="00105252">
        <w:rPr>
          <w:lang w:eastAsia="en-US"/>
        </w:rPr>
        <w:t>оксифеноксильные</w:t>
      </w:r>
      <w:proofErr w:type="spellEnd"/>
      <w:r w:rsidRPr="00105252">
        <w:rPr>
          <w:lang w:eastAsia="en-US"/>
        </w:rPr>
        <w:t xml:space="preserve"> радикалы – </w:t>
      </w:r>
      <w:r>
        <w:rPr>
          <w:lang w:eastAsia="en-US"/>
        </w:rPr>
        <w:t>ингибиторы</w:t>
      </w:r>
      <w:r w:rsidRPr="00105252">
        <w:rPr>
          <w:lang w:eastAsia="en-US"/>
        </w:rPr>
        <w:t xml:space="preserve"> радикальной полимеризации </w:t>
      </w:r>
      <w:sdt>
        <w:sdtPr>
          <w:rPr>
            <w:lang w:eastAsia="en-US"/>
          </w:rPr>
          <w:alias w:val="To edit, see citavi.com/edit"/>
          <w:tag w:val="CitaviPlaceholder#6a9b8cb3-4fc4-453e-8a3e-e0cb42b303e4"/>
          <w:id w:val="-923252913"/>
          <w:placeholder>
            <w:docPart w:val="B99141F7F6A6429E9CA8E8E965233267"/>
          </w:placeholder>
        </w:sdtPr>
        <w:sdtContent>
          <w:r w:rsidRPr="00F12DE4">
            <w:rPr>
              <w:lang w:eastAsia="en-US"/>
            </w:rPr>
            <w:fldChar w:fldCharType="begin"/>
          </w:r>
          <w:r w:rsidR="00EF5950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E3VDE4OjIxOjQwIiwiUHJvamVjdCI6eyIkcmVmIjoiOCJ9fSwiVXNlTnVtYmVyaW5nVHlwZU9mUGFyZW50RG9jdW1lbnQiOmZhbHNlfSx7IiRpZCI6IjExIiwiJHR5cGUiOiJTd2lzc0FjYWRlbWljLkNpdGF2aS5DaXRhdGlvbnMuV29yZFBsYWNlaG9sZGVyRW50cnksIFN3aXNzQWNhZGVtaWMuQ2l0YXZpIiwiSWQiOiJhNTE5MWI5My02MGQzLTQ4YTgtYjVlMS0wZTljNmFmMzY5ODQiLCJSYW5nZVN0YXJ0IjozLCJSYW5nZUxlbmd0aCI6NSwiUmVmZXJlbmNlSWQiOiJhNjllNjY3OC0xOGM4LTRiMDEtYjc0OS1iYjBhOTkwZjViOTM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zLTA1LTE3VDE4OjIxOjQwIiwiUHJvamVjdCI6eyIkcmVmIjoiOCJ9fSwiVXNlTnVtYmVyaW5nVHlwZU9mUGFyZW50RG9jdW1lbnQiOmZhbHNlfV0sIkZvcm1hdHRlZFRleHQiOnsiJGlkIjoiMjMiLCJDb3VudCI6MSwiVGV4dFVuaXRzIjpbeyIkaWQiOiIyNCIsIkZvbnRTdHlsZSI6eyIkaWQiOiIyNSIsIk5ldXRyYWwiOnRydWV9LCJSZWFkaW5nT3JkZXIiOjEsIlRleHQiOiJbMzMsIDM0XSJ9XX0sIlRhZyI6IkNpdGF2aVBsYWNlaG9sZGVyIzZhOWI4Y2IzLTRmYzQtNDUzZS04YTNlLWUwY2I0MmIzMDNlNCIsIlRleHQiOiJbMzMsIDM0XSIsIldBSVZlcnNpb24iOiI2LjE1LjIuMCJ9}</w:instrText>
          </w:r>
          <w:r w:rsidRPr="00F12DE4">
            <w:rPr>
              <w:lang w:eastAsia="en-US"/>
            </w:rPr>
            <w:fldChar w:fldCharType="separate"/>
          </w:r>
          <w:hyperlink r:id="rId62" w:tooltip="Мазалецкая, Л. / Л. Мазалецкая, Карпухина Г.В. // Кинетика и катализ. – 1989. – Т.30, №2. – C.308." w:history="1">
            <w:r w:rsidR="00EF5950">
              <w:rPr>
                <w:lang w:eastAsia="en-US"/>
              </w:rPr>
              <w:t>[33</w:t>
            </w:r>
          </w:hyperlink>
          <w:hyperlink r:id="rId63" w:tooltip="С. Чесноков, В. Черкасов, Ю. Чечет [и др.] // Изв. АН СССР, сер. xим. – 2000. – C.1515." w:history="1">
            <w:r w:rsidR="00EF5950">
              <w:rPr>
                <w:lang w:eastAsia="en-US"/>
              </w:rPr>
              <w:t>, 34]</w:t>
            </w:r>
          </w:hyperlink>
          <w:r w:rsidRPr="00F12DE4">
            <w:rPr>
              <w:lang w:eastAsia="en-US"/>
            </w:rPr>
            <w:fldChar w:fldCharType="end"/>
          </w:r>
        </w:sdtContent>
      </w:sdt>
      <w:r w:rsidRPr="00F12DE4">
        <w:rPr>
          <w:lang w:eastAsia="en-US"/>
        </w:rPr>
        <w:t>.</w:t>
      </w:r>
      <w:r>
        <w:rPr>
          <w:lang w:eastAsia="en-US"/>
        </w:rPr>
        <w:t xml:space="preserve"> Поэтому влияние продуктов фотовосстановления орто-</w:t>
      </w:r>
      <w:proofErr w:type="spellStart"/>
      <w:r>
        <w:rPr>
          <w:lang w:eastAsia="en-US"/>
        </w:rPr>
        <w:t>бензохинонов</w:t>
      </w:r>
      <w:proofErr w:type="spellEnd"/>
      <w:r>
        <w:rPr>
          <w:lang w:eastAsia="en-US"/>
        </w:rPr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>
        <w:rPr>
          <w:lang w:eastAsia="en-US"/>
        </w:rPr>
        <w:t>темновом</w:t>
      </w:r>
      <w:proofErr w:type="spellEnd"/>
      <w:r>
        <w:rPr>
          <w:lang w:eastAsia="en-US"/>
        </w:rPr>
        <w:t xml:space="preserve"> режиме. В ходе работы наблюдалось </w:t>
      </w:r>
      <w:r w:rsidR="00F52122">
        <w:rPr>
          <w:lang w:eastAsia="en-US"/>
        </w:rPr>
        <w:t>ингибирование</w:t>
      </w:r>
      <w:r>
        <w:rPr>
          <w:lang w:eastAsia="en-US"/>
        </w:rPr>
        <w:t xml:space="preserve"> процесса реакции, при этом по отдельности хинон и амины на кинетику полимеризации не влияют </w:t>
      </w:r>
      <w:sdt>
        <w:sdtPr>
          <w:rPr>
            <w:lang w:eastAsia="en-US"/>
          </w:rPr>
          <w:alias w:val="To edit, see citavi.com/edit"/>
          <w:tag w:val="CitaviPlaceholder#5d446b03-f85e-4d07-aab2-6d0e830979be"/>
          <w:id w:val="-8454327"/>
          <w:placeholder>
            <w:docPart w:val="B99141F7F6A6429E9CA8E8E965233267"/>
          </w:placeholder>
        </w:sdtPr>
        <w:sdtContent>
          <w:r>
            <w:rPr>
              <w:lang w:eastAsia="en-US"/>
            </w:rPr>
            <w:fldChar w:fldCharType="begin"/>
          </w:r>
          <w:r w:rsidR="00EF5950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3VDE4OjIxOjQw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WQ0NDZiMDMtZjg1ZS00ZDA3LWFhYjItNmQwZTgzMDk3OWJlIiwiVGV4dCI6IlszMl0iLCJXQUlWZXJzaW9uIjoiNi4xNS4yLjAifQ==}</w:instrText>
          </w:r>
          <w:r>
            <w:rPr>
              <w:lang w:eastAsia="en-US"/>
            </w:rPr>
            <w:fldChar w:fldCharType="separate"/>
          </w:r>
          <w:hyperlink r:id="rId64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EF5950">
              <w:rPr>
                <w:lang w:eastAsia="en-US"/>
              </w:rPr>
              <w:t>[32]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 </w:t>
      </w:r>
      <w:sdt>
        <w:sdtPr>
          <w:rPr>
            <w:lang w:eastAsia="en-US"/>
          </w:rPr>
          <w:alias w:val="To edit, see citavi.com/edit"/>
          <w:tag w:val="CitaviPlaceholder#81355273-5b2a-4c23-bc90-5c3659a46557"/>
          <w:id w:val="252168374"/>
          <w:placeholder>
            <w:docPart w:val="B99141F7F6A6429E9CA8E8E965233267"/>
          </w:placeholder>
        </w:sdtPr>
        <w:sdtContent>
          <w:r>
            <w:rPr>
              <w:lang w:eastAsia="en-US"/>
            </w:rPr>
            <w:fldChar w:fldCharType="begin"/>
          </w:r>
          <w:r w:rsidR="00EF5950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DE1NmFiLTkwZmItNGE5Yi1iMThkLWUzYmFlMTI0NjdkZiIsIlJhbmdlTGVuZ3RoIjo0LCJSZWZlcmVuY2VJZCI6ImE2OWU2Njc4LTE4YzgtNGIwMS1iNzQ5LWJiMGE5OTBmNWI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aWQiOiI4IiwiJHR5cGUiOiJTd2lzc0FjYWRlbWljLkNpdGF2aS5Qcm9qZWN0LCBTd2lzc0FjYWRlbWljLkNpdGF2aSJ9fSx7IiRpZCI6IjkiLCIkdHlwZSI6IlN3aXNzQWNhZGVtaWMuQ2l0YXZpLlBlcnNvbiwgU3dpc3NBY2FkZW1pYy5DaXRhdmkiLCJGaXJzdE5hbWUiOiLQki7Qmi4iLCJMYXN0TmFtZSI6ItCn0LXRgNC60LDRgdC+0LIiLCJQcm90ZWN0ZWQiOmZhbHNlLCJTZXgiOjAsIkNyZWF0ZWRCeSI6Il9IT01FIiwiQ3JlYXRlZE9uIjoiMjAyMy0wNS0xNVQxMTozMzo1MCIsIk1vZGlmaWVkQnkiOiJfSE9NRSIsIklkIjoiYzdlZjc2M2MtMDI2NC00YWNlLWFhZWEtODU3YWM2NDc3ZGE5IiwiTW9kaWZpZWRPbiI6IjIwMjMtMDUtMTVUMTE6MzM6N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nS7QmC4iLCJMYXN0TmFtZSI6ItCd0LXQstC+0LTRh9C40LrQvtCyIiwiUHJvdGVjdGVkIjpmYWxzZSwiU2V4IjowLCJDcmVhdGVkQnkiOiJfSE9NRSIsIkNyZWF0ZWRPbiI6IjIwMjMtMDUtMTVUMTE6MzM6NTAiLCJNb2RpZmllZEJ5IjoiX0hPTUUiLCJJZCI6IjEwYjhjMTIzLTZiM2QtNGE3OS05Y2NkLWE5YzU5NGEzOGRmNCIsIk1vZGlmaWVkT24iOiIyMDIzLTA1LTE1VDExOjMzOjUwIiwiUHJvamVjdCI6eyIkcmVmIjoiOCJ9fSx7IiRpZCI6IjEy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Sx7IiRpZCI6IjEzIiwiJHR5cGUiOiJTd2lzc0FjYWRlbWljLkNpdGF2aS5QZXJzb24sIFN3aXNzQWNhZGVtaWMuQ2l0YXZpIiwiRmlyc3ROYW1lIjoi0J4u0J0iLCJMYXN0TmFtZSI6ItCc0LDQvNGL0YjQtdCy0LAiLCJQcm90ZWN0ZWQiOmZhbHNlLCJTZXgiOjAsIkNyZWF0ZWRCeSI6Il9IT01FIiwiQ3JlYXRlZE9uIjoiMjAyMy0wNS0xNVQxMTozMzo1MCIsIk1vZGlmaWVkQnkiOiJfSE9NRSIsIklkIjoiNDk0NTExYTgtNDA1MS00NjdmLWIzYzctNTZhNTZkNmNlZWU3IiwiTW9kaWZpZWRPbiI6IjIwMjMtMDUtMTVUMTE6MzM6NTA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xNTE1PC9uPlxyXG4gIDxpbj50cnVlPC9pbj5cclxuICA8b3M+MTUxNTwvb3M+XHJcbiAgPHBzPjE1MTU8L3BzPlxyXG48L3NwPlxyXG48b3M+MTUxNTwvb3M+IiwiUGVyaW9kaWNhbCI6eyIkaWQiOiIx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}</w:instrText>
          </w:r>
          <w:r>
            <w:rPr>
              <w:lang w:eastAsia="en-US"/>
            </w:rPr>
            <w:fldChar w:fldCharType="separate"/>
          </w:r>
          <w:hyperlink r:id="rId65" w:tooltip="С. Чесноков, В. Черкасов, Ю. Чечет [и др.] // Изв. АН СССР, сер. xим. – 2000. – C.1515." w:history="1">
            <w:r w:rsidR="00EF5950">
              <w:rPr>
                <w:lang w:eastAsia="en-US"/>
              </w:rPr>
              <w:t>[34]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 по механизму, представленному на</w:t>
      </w:r>
      <w:r w:rsidR="00BC3CC1">
        <w:rPr>
          <w:lang w:eastAsia="en-US"/>
        </w:rPr>
        <w:t xml:space="preserve"> </w:t>
      </w:r>
      <w:r w:rsidR="00BC3CC1">
        <w:rPr>
          <w:lang w:eastAsia="en-US"/>
        </w:rPr>
        <w:fldChar w:fldCharType="begin"/>
      </w:r>
      <w:r w:rsidR="00BC3CC1">
        <w:rPr>
          <w:lang w:eastAsia="en-US"/>
        </w:rPr>
        <w:instrText xml:space="preserve"> REF _Ref135206354 \h </w:instrText>
      </w:r>
      <w:r w:rsidR="00BC3CC1">
        <w:rPr>
          <w:lang w:eastAsia="en-US"/>
        </w:rPr>
      </w:r>
      <w:r w:rsidR="00BC3CC1">
        <w:rPr>
          <w:lang w:eastAsia="en-US"/>
        </w:rPr>
        <w:fldChar w:fldCharType="separate"/>
      </w:r>
      <w:r w:rsidR="00810FDE">
        <w:t xml:space="preserve">Схема </w:t>
      </w:r>
      <w:r w:rsidR="00810FDE">
        <w:rPr>
          <w:noProof/>
        </w:rPr>
        <w:t>4</w:t>
      </w:r>
      <w:r w:rsidR="00BC3CC1">
        <w:rPr>
          <w:lang w:eastAsia="en-US"/>
        </w:rPr>
        <w:fldChar w:fldCharType="end"/>
      </w:r>
      <w:r w:rsidR="00BC3CC1">
        <w:rPr>
          <w:lang w:eastAsia="en-US"/>
        </w:rPr>
        <w:t xml:space="preserve"> </w:t>
      </w:r>
      <w:r>
        <w:rPr>
          <w:lang w:eastAsia="en-US"/>
        </w:rPr>
        <w:t xml:space="preserve">: </w:t>
      </w:r>
    </w:p>
    <w:p w14:paraId="5BD665B0" w14:textId="77777777" w:rsidR="00E906B7" w:rsidRPr="00255FBF" w:rsidRDefault="00E906B7" w:rsidP="00E906B7">
      <w:pPr>
        <w:pStyle w:val="aff5"/>
      </w:pPr>
      <w:r w:rsidRPr="00CC5A5F">
        <w:rPr>
          <w:noProof/>
        </w:rPr>
        <mc:AlternateContent>
          <mc:Choice Requires="wpg">
            <w:drawing>
              <wp:inline distT="0" distB="0" distL="0" distR="0" wp14:anchorId="4B080B25" wp14:editId="0EA06E19">
                <wp:extent cx="5720080" cy="1732915"/>
                <wp:effectExtent l="0" t="0" r="0" b="635"/>
                <wp:docPr id="79" name="Группа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0080" cy="1732915"/>
                          <a:chOff x="0" y="0"/>
                          <a:chExt cx="5720080" cy="1732915"/>
                        </a:xfrm>
                      </wpg:grpSpPr>
                      <pic:pic xmlns:pic="http://schemas.openxmlformats.org/drawingml/2006/picture">
                        <pic:nvPicPr>
                          <pic:cNvPr id="80" name="Рисунок 80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080" cy="1505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Надпись 81"/>
                        <wps:cNvSpPr txBox="1"/>
                        <wps:spPr>
                          <a:xfrm>
                            <a:off x="0" y="1562100"/>
                            <a:ext cx="572008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0F0F0C" w14:textId="3F498D65" w:rsidR="00F52122" w:rsidRPr="00C503EE" w:rsidRDefault="00F52122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30" w:name="_Ref135206354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810FDE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bookmarkEnd w:id="30"/>
                              <w:r>
                                <w:t>. Фотовосстановление хинонов в присутствии пирокатехинов.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080B25" id="Группа 79" o:spid="_x0000_s1038" style="width:450.4pt;height:136.45pt;mso-position-horizontal-relative:char;mso-position-vertical-relative:line" coordsize="57200,1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">
                <v:shape id="Рисунок 80" o:spid="_x0000_s1039" type="#_x0000_t75" style="position:absolute;width:57200;height:15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">
                  <v:imagedata r:id="rId67" o:title=""/>
                </v:shape>
                <v:shape id="Надпись 81" o:spid="_x0000_s1040" type="#_x0000_t202" style="position:absolute;top:15621;width:5720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" stroked="f">
                  <v:textbox style="mso-fit-shape-to-text:t" inset="0,0,0,0">
                    <w:txbxContent>
                      <w:p w14:paraId="230F0F0C" w14:textId="3F498D65" w:rsidR="00F52122" w:rsidRPr="00C503EE" w:rsidRDefault="00F52122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31" w:name="_Ref135206354"/>
                        <w:r>
                          <w:t xml:space="preserve">Схема </w:t>
                        </w:r>
                        <w:fldSimple w:instr=" SEQ Схема \* ARABIC ">
                          <w:r w:rsidR="00810FDE">
                            <w:rPr>
                              <w:noProof/>
                            </w:rPr>
                            <w:t>4</w:t>
                          </w:r>
                        </w:fldSimple>
                        <w:bookmarkEnd w:id="31"/>
                        <w:r>
                          <w:t>. Фотовосстановление хинонов в присутствии пирокатехинов.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E2F9324" w14:textId="236CEB38" w:rsidR="00A82AA0" w:rsidRPr="00CE69BE" w:rsidRDefault="00A82AA0" w:rsidP="00810FDE">
      <w:pPr>
        <w:pStyle w:val="a2"/>
      </w:pPr>
      <w:commentRangeStart w:id="32"/>
      <w:r w:rsidRPr="00236A88">
        <w:t>Тушение</w:t>
      </w:r>
      <w:commentRangeEnd w:id="32"/>
      <w:r>
        <w:rPr>
          <w:rStyle w:val="afc"/>
          <w:rFonts w:eastAsia="SimSun" w:cstheme="minorBidi"/>
          <w:color w:val="auto"/>
          <w:lang w:eastAsia="en-US"/>
        </w:rPr>
        <w:commentReference w:id="32"/>
      </w:r>
      <w:r w:rsidRPr="00236A88">
        <w:t xml:space="preserve"> триплетных состояний хинонов с достаточно высокой триплетной энергией фенольными соединениями </w:t>
      </w:r>
      <w:r w:rsidRPr="00810FDE">
        <w:t>протекает</w:t>
      </w:r>
      <w:r w:rsidRPr="00236A88">
        <w:t xml:space="preserve"> с высокими константами скорости</w:t>
      </w:r>
      <w:r w:rsidR="00BC3CC1">
        <w:t xml:space="preserve">, см.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810FDE">
        <w:t xml:space="preserve">Рисунок </w:t>
      </w:r>
      <w:r w:rsidR="00810FDE">
        <w:rPr>
          <w:noProof/>
        </w:rPr>
        <w:t>2</w:t>
      </w:r>
      <w:r w:rsidR="00BC3CC1">
        <w:fldChar w:fldCharType="end"/>
      </w:r>
      <w:r w:rsidR="00BC3CC1">
        <w:t xml:space="preserve"> </w:t>
      </w:r>
      <w:sdt>
        <w:sdtPr>
          <w:alias w:val="To edit, see citavi.com/edit"/>
          <w:tag w:val="CitaviPlaceholder#3a361be1-0529-42cf-bf80-ca8c95235ee5"/>
          <w:id w:val="1907875615"/>
          <w:placeholder>
            <w:docPart w:val="FAE57844540441ACA20F2E3E22803B3A"/>
          </w:placeholder>
        </w:sdtPr>
        <w:sdtContent>
          <w:r w:rsidR="00E906B7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yNTEyNjI0LWNmMzQtNGU5MC1hOTI4LTU3OGJhNTQ5OGYyNC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3VDE4OjIxOjQw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2EzNjFiZTEtMDUyOS00MmNmLWJmODAtY2E4Yzk1MjM1ZWU1IiwiVGV4dCI6IlsyMF0iLCJXQUlWZXJzaW9uIjoiNi4xNS4yLjAifQ==}</w:instrText>
          </w:r>
          <w:r w:rsidR="00E906B7">
            <w:fldChar w:fldCharType="separate"/>
          </w:r>
          <w:hyperlink r:id="rId68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EF5950">
              <w:t>[20]</w:t>
            </w:r>
          </w:hyperlink>
          <w:r w:rsidR="00E906B7">
            <w:fldChar w:fldCharType="end"/>
          </w:r>
        </w:sdtContent>
      </w:sdt>
      <w:r w:rsidRPr="00236A88">
        <w:t>.</w:t>
      </w:r>
      <w:r w:rsidR="00E906B7">
        <w:t xml:space="preserve"> </w:t>
      </w:r>
      <w:r w:rsidRPr="00236A88">
        <w:t xml:space="preserve"> </w:t>
      </w:r>
      <w:r w:rsidRPr="00CE69BE">
        <w:t xml:space="preserve">По мере уменьшения </w:t>
      </w:r>
      <w:proofErr w:type="spellStart"/>
      <w:r w:rsidRPr="00CE69BE">
        <w:t>электронодонорной</w:t>
      </w:r>
      <w:proofErr w:type="spellEnd"/>
      <w:r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вначале уменьшается, однако далее начинает возрастать, что указывает на изменение механизма реакции. </w:t>
      </w:r>
      <w:commentRangeStart w:id="33"/>
      <w:r w:rsidRPr="00CE69BE">
        <w:t>Величины</w:t>
      </w:r>
      <w:commentRangeEnd w:id="33"/>
      <w:r w:rsidR="00E906B7">
        <w:rPr>
          <w:rStyle w:val="afc"/>
          <w:rFonts w:eastAsia="SimSun" w:cstheme="minorBidi"/>
          <w:color w:val="auto"/>
          <w:lang w:eastAsia="en-US"/>
        </w:rPr>
        <w:commentReference w:id="33"/>
      </w:r>
      <w:r w:rsidRPr="00CE69BE">
        <w:t xml:space="preserve">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уменьшаются при введении трет-бутильных групп в орто-положения фенола, что обусловлено экранированием реакционного центра. Из</w:t>
      </w:r>
      <w:r w:rsidR="00BC3CC1">
        <w:t xml:space="preserve">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810FDE">
        <w:t xml:space="preserve">Рисунок </w:t>
      </w:r>
      <w:r w:rsidR="00810FDE">
        <w:rPr>
          <w:noProof/>
        </w:rPr>
        <w:t>2</w:t>
      </w:r>
      <w:r w:rsidR="00BC3CC1">
        <w:fldChar w:fldCharType="end"/>
      </w:r>
      <w:r w:rsidR="00BC3CC1">
        <w:t xml:space="preserve"> видно</w:t>
      </w:r>
      <w:r w:rsidRPr="00111886">
        <w:t>,</w:t>
      </w:r>
      <w:r w:rsidRPr="00CE69BE">
        <w:t xml:space="preserve"> что тушение триплетного состояния </w:t>
      </w:r>
      <w:proofErr w:type="spellStart"/>
      <w:r w:rsidRPr="00CE69BE">
        <w:t>антантрона</w:t>
      </w:r>
      <w:proofErr w:type="spellEnd"/>
      <w:r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. </w:t>
      </w:r>
      <w:r>
        <w:t xml:space="preserve">Несмотря на то, что </w:t>
      </w:r>
      <w:r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уменьшается при ослаблении электронодонорных свойств фенола, </w:t>
      </w:r>
      <w:r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111886">
        <w:t xml:space="preserve">превышают константы скорости переноса электрона в данных </w:t>
      </w:r>
      <w:commentRangeStart w:id="34"/>
      <w:r w:rsidRPr="00111886">
        <w:t>системах</w:t>
      </w:r>
      <w:commentRangeEnd w:id="34"/>
      <w:r>
        <w:rPr>
          <w:rStyle w:val="afc"/>
          <w:rFonts w:eastAsia="SimSun" w:cstheme="minorBidi"/>
          <w:color w:val="auto"/>
          <w:lang w:eastAsia="en-US"/>
        </w:rPr>
        <w:commentReference w:id="34"/>
      </w:r>
      <w:r w:rsidRPr="00111886">
        <w:t xml:space="preserve">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2C5ADE56C3FE4E22BE784318E4604048"/>
          </w:placeholder>
        </w:sdtPr>
        <w:sdtContent>
          <w:r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3VDE4OjIxOjQw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>
            <w:fldChar w:fldCharType="separate"/>
          </w:r>
          <w:hyperlink r:id="rId69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EF5950">
              <w:t>[20]</w:t>
            </w:r>
          </w:hyperlink>
          <w:r>
            <w:fldChar w:fldCharType="end"/>
          </w:r>
        </w:sdtContent>
      </w:sdt>
      <w:r>
        <w:t>.</w:t>
      </w:r>
    </w:p>
    <w:p w14:paraId="222C8AF2" w14:textId="482A6B5B" w:rsidR="00A82AA0" w:rsidRDefault="00A82AA0" w:rsidP="00A82AA0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1DB289A" wp14:editId="4ED370C0">
                <wp:extent cx="6602095" cy="4921250"/>
                <wp:effectExtent l="0" t="0" r="8255" b="0"/>
                <wp:docPr id="86" name="Группа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2095" cy="4921250"/>
                          <a:chOff x="-489858" y="141696"/>
                          <a:chExt cx="6602095" cy="4921250"/>
                        </a:xfrm>
                      </wpg:grpSpPr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1714" y="141696"/>
                            <a:ext cx="2170842" cy="44032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Надпись 88"/>
                        <wps:cNvSpPr txBox="1"/>
                        <wps:spPr>
                          <a:xfrm>
                            <a:off x="-489858" y="4539071"/>
                            <a:ext cx="6602095" cy="5238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FC5E76" w14:textId="49080102" w:rsidR="00F52122" w:rsidRPr="00825FBC" w:rsidRDefault="00F52122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35" w:name="_Ref135206479"/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810FDE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35"/>
                              <w:r>
                                <w:t xml:space="preserve">. </w:t>
                              </w:r>
                              <w:r w:rsidRPr="00C0583B">
                                <w:t xml:space="preserve">Зависимость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oMath>
                              <w:r w:rsidRPr="00CE69BE">
                                <w:t xml:space="preserve"> </w:t>
                              </w:r>
                              <w:r w:rsidRPr="00C0583B">
                                <w:t>от од</w:t>
                              </w:r>
                              <w:r>
                                <w:t>н</w:t>
                              </w:r>
                              <w:r w:rsidRPr="00C0583B">
                                <w:t>оэлектронного потенциала окисления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 w:rsidRPr="00C0583B">
                                <w:t xml:space="preserve"> фенолов при тушении триплетных состояний 2,6-дифенилбензохинона-1,4 (энергия триплетного состояния — 2,3 эВ) в бензоле (</w:t>
                              </w:r>
                              <w:r w:rsidRPr="00CE69BE">
                                <w:t>1</w:t>
                              </w:r>
                              <w:r w:rsidRPr="00C0583B">
                                <w:t xml:space="preserve">) и </w:t>
                              </w:r>
                              <w:proofErr w:type="spellStart"/>
                              <w:r w:rsidRPr="00C0583B">
                                <w:t>антантрона</w:t>
                              </w:r>
                              <w:proofErr w:type="spellEnd"/>
                              <w:r w:rsidRPr="00C0583B">
                                <w:t xml:space="preserve"> (энергия триплетного состояния — 1,6 эВ) в бе</w:t>
                              </w:r>
                              <w:r>
                                <w:t>нзоле (2) и в ацетонитриле 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DB289A" id="Группа 86" o:spid="_x0000_s1041" style="width:519.85pt;height:387.5pt;mso-position-horizontal-relative:char;mso-position-vertical-relative:line" coordorigin="-4898,1416" coordsize="66020,49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">
                <v:shape id="Рисунок 87" o:spid="_x0000_s1042" type="#_x0000_t75" style="position:absolute;left:17417;top:1416;width:21708;height:44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">
                  <v:imagedata r:id="rId71" o:title=""/>
                </v:shape>
                <v:shape id="Надпись 88" o:spid="_x0000_s1043" type="#_x0000_t202" style="position:absolute;left:-4898;top:45390;width:66020;height:5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" stroked="f">
                  <v:textbox style="mso-fit-shape-to-text:t" inset="0,0,0,0">
                    <w:txbxContent>
                      <w:p w14:paraId="13FC5E76" w14:textId="49080102" w:rsidR="00F52122" w:rsidRPr="00825FBC" w:rsidRDefault="00F52122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36" w:name="_Ref135206479"/>
                        <w:r>
                          <w:t xml:space="preserve">Рисунок </w:t>
                        </w:r>
                        <w:fldSimple w:instr=" SEQ Рисунок \* ARABIC ">
                          <w:r w:rsidR="00810FDE">
                            <w:rPr>
                              <w:noProof/>
                            </w:rPr>
                            <w:t>2</w:t>
                          </w:r>
                        </w:fldSimple>
                        <w:bookmarkEnd w:id="36"/>
                        <w:r>
                          <w:t xml:space="preserve">. </w:t>
                        </w:r>
                        <w:r w:rsidRPr="00C0583B">
                          <w:t xml:space="preserve">Зависимость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</m:sSub>
                        </m:oMath>
                        <w:r w:rsidRPr="00CE69BE">
                          <w:t xml:space="preserve"> </w:t>
                        </w:r>
                        <w:r w:rsidRPr="00C0583B">
                          <w:t>от од</w:t>
                        </w:r>
                        <w:r>
                          <w:t>н</w:t>
                        </w:r>
                        <w:r w:rsidRPr="00C0583B">
                          <w:t>оэлектронного потенциала окисления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 w:rsidRPr="00C0583B">
                          <w:t xml:space="preserve"> фенолов при тушении триплетных состояний 2,6-дифенилбензохинона-1,4 (энергия триплетного состояния — 2,3 эВ) в бензоле (</w:t>
                        </w:r>
                        <w:r w:rsidRPr="00CE69BE">
                          <w:t>1</w:t>
                        </w:r>
                        <w:r w:rsidRPr="00C0583B">
                          <w:t xml:space="preserve">) и </w:t>
                        </w:r>
                        <w:proofErr w:type="spellStart"/>
                        <w:r w:rsidRPr="00C0583B">
                          <w:t>антантрона</w:t>
                        </w:r>
                        <w:proofErr w:type="spellEnd"/>
                        <w:r w:rsidRPr="00C0583B">
                          <w:t xml:space="preserve"> (энергия триплетного состояния — 1,6 эВ) в бе</w:t>
                        </w:r>
                        <w:r>
                          <w:t>нзоле (2) и в ацетонитриле (3)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A0F2FD" w14:textId="517CE70F" w:rsidR="00EF5950" w:rsidRPr="00EE6AF8" w:rsidRDefault="00EF5950" w:rsidP="00EF5950">
      <w:pPr>
        <w:pStyle w:val="a2"/>
      </w:pPr>
      <w:r>
        <w:t xml:space="preserve">Перенос атома водорода к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>
        <w:t xml:space="preserve"> является очень распространенной реакцией и наблюдается при взаимодействии с углеводородами, кетонами, эфирами, альдегидами, ангидридами, амидами, практически с участием всех органических соединений,</w:t>
      </w:r>
      <w:r w:rsidR="00F52122" w:rsidRPr="00F52122">
        <w:t xml:space="preserve"> </w:t>
      </w:r>
      <w:r w:rsidR="00F52122">
        <w:t>они</w:t>
      </w:r>
      <w:r w:rsidR="00F52122" w:rsidRPr="00FA0E5D">
        <w:t xml:space="preserve"> были изучены наиболее подробно</w:t>
      </w:r>
      <w:r w:rsidR="00F52122">
        <w:t xml:space="preserve"> и</w:t>
      </w:r>
      <w:r w:rsidR="00F52122" w:rsidRPr="00FA0E5D">
        <w:t xml:space="preserve"> зависят от строения донора водорода</w:t>
      </w:r>
      <w:r w:rsidR="00F52122">
        <w:t xml:space="preserve">. В </w:t>
      </w:r>
      <w:commentRangeStart w:id="37"/>
      <w:r w:rsidR="00F52122">
        <w:t xml:space="preserve">большой таблице </w:t>
      </w:r>
      <w:commentRangeEnd w:id="37"/>
      <w:r w:rsidR="00F52122">
        <w:rPr>
          <w:rStyle w:val="afc"/>
          <w:rFonts w:eastAsia="SimSun" w:cstheme="minorBidi"/>
          <w:color w:val="auto"/>
          <w:lang w:eastAsia="en-US"/>
        </w:rPr>
        <w:commentReference w:id="37"/>
      </w:r>
      <w:r w:rsidR="00F52122">
        <w:t xml:space="preserve">представлены константы тушения хинонов различными донорами </w:t>
      </w:r>
      <w:r w:rsidR="00F52122">
        <w:rPr>
          <w:lang w:val="en-US"/>
        </w:rPr>
        <w:t>H</w:t>
      </w:r>
      <w:r w:rsidR="00F52122">
        <w:t>.</w:t>
      </w:r>
      <w:r>
        <w:t xml:space="preserve"> </w:t>
      </w:r>
      <w:r w:rsidR="00F52122">
        <w:t>О</w:t>
      </w:r>
      <w:commentRangeStart w:id="38"/>
      <w:r>
        <w:t>днако для о-хинонов значимым является перенос от аминов и хинонов.</w:t>
      </w:r>
      <w:commentRangeEnd w:id="38"/>
      <w:r>
        <w:rPr>
          <w:rStyle w:val="afc"/>
          <w:rFonts w:eastAsia="SimSun" w:cstheme="minorBidi"/>
          <w:color w:val="auto"/>
          <w:lang w:eastAsia="en-US"/>
        </w:rPr>
        <w:commentReference w:id="38"/>
      </w:r>
    </w:p>
    <w:p w14:paraId="20535B23" w14:textId="687DCB0A" w:rsidR="00A82AA0" w:rsidRDefault="00E529C3" w:rsidP="002D37FE">
      <w:pPr>
        <w:pStyle w:val="33"/>
      </w:pPr>
      <w:commentRangeStart w:id="39"/>
      <w:r>
        <w:t>Таблицы констант тушения</w:t>
      </w:r>
      <w:commentRangeEnd w:id="39"/>
      <w:r>
        <w:rPr>
          <w:rStyle w:val="afc"/>
          <w:rFonts w:eastAsia="SimSun" w:cstheme="minorBidi"/>
          <w:color w:val="auto"/>
          <w:lang w:eastAsia="en-US"/>
        </w:rPr>
        <w:commentReference w:id="39"/>
      </w:r>
    </w:p>
    <w:p w14:paraId="324C7D96" w14:textId="627E7B0E" w:rsidR="00CE69BE" w:rsidRDefault="00111886" w:rsidP="009E32A6">
      <w:pPr>
        <w:pStyle w:val="a3"/>
      </w:pPr>
      <w:r>
        <w:rPr>
          <w:noProof/>
        </w:rPr>
        <w:lastRenderedPageBreak/>
        <w:drawing>
          <wp:inline distT="0" distB="0" distL="0" distR="0" wp14:anchorId="2B0F279A" wp14:editId="587BBBEC">
            <wp:extent cx="2883585" cy="52006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28391" cy="528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AB38" w14:textId="61DBC179" w:rsidR="00111886" w:rsidRDefault="0081412B" w:rsidP="009E32A6">
      <w:pPr>
        <w:pStyle w:val="a3"/>
      </w:pPr>
      <w:r>
        <w:rPr>
          <w:noProof/>
        </w:rPr>
        <w:drawing>
          <wp:inline distT="0" distB="0" distL="0" distR="0" wp14:anchorId="469A2289" wp14:editId="6BB2671F">
            <wp:extent cx="3048000" cy="4834955"/>
            <wp:effectExtent l="0" t="0" r="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72311" cy="487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4C88" w14:textId="71776616" w:rsidR="00111886" w:rsidRDefault="0081412B" w:rsidP="009E32A6">
      <w:pPr>
        <w:pStyle w:val="a3"/>
      </w:pPr>
      <w:r>
        <w:rPr>
          <w:noProof/>
        </w:rPr>
        <w:lastRenderedPageBreak/>
        <w:drawing>
          <wp:inline distT="0" distB="0" distL="0" distR="0" wp14:anchorId="0C944D4F" wp14:editId="0BCA759D">
            <wp:extent cx="4210050" cy="739305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27160" cy="74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45FA" w14:textId="3045B97E" w:rsidR="002D37FE" w:rsidRDefault="0081412B" w:rsidP="002D37FE">
      <w:pPr>
        <w:pStyle w:val="a3"/>
      </w:pPr>
      <w:r>
        <w:rPr>
          <w:noProof/>
        </w:rPr>
        <w:drawing>
          <wp:inline distT="0" distB="0" distL="0" distR="0" wp14:anchorId="58D7D606" wp14:editId="6B3A7EEA">
            <wp:extent cx="4561905" cy="2371429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7A1ADB32" w14:textId="2BD8B07D" w:rsidR="002D37FE" w:rsidRDefault="002D37FE" w:rsidP="002D37FE">
      <w:pPr>
        <w:pStyle w:val="33"/>
      </w:pPr>
      <w:r>
        <w:lastRenderedPageBreak/>
        <w:t>Радикальные реакции</w:t>
      </w:r>
    </w:p>
    <w:p w14:paraId="32F782A1" w14:textId="7748CE5C" w:rsidR="002D37FE" w:rsidRDefault="002D37FE" w:rsidP="002D37FE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 w:rsidRPr="00E303DB">
        <w:t>аминильного</w:t>
      </w:r>
      <w:proofErr w:type="spellEnd"/>
      <w:r w:rsidRPr="00E303DB">
        <w:t xml:space="preserve"> 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дать </w:t>
      </w:r>
      <w:proofErr w:type="spellStart"/>
      <w:r w:rsidRPr="002D37FE">
        <w:t>фенолэфир</w:t>
      </w:r>
      <w:proofErr w:type="spellEnd"/>
      <w:r w:rsidRPr="002D37FE">
        <w:t>, который является главным первичным продуктом фотовосстановления орто-</w:t>
      </w:r>
      <w:commentRangeStart w:id="40"/>
      <w:proofErr w:type="spellStart"/>
      <w:r w:rsidRPr="002D37FE">
        <w:t>бензохинонов</w:t>
      </w:r>
      <w:commentRangeEnd w:id="40"/>
      <w:proofErr w:type="spellEnd"/>
      <w:r>
        <w:rPr>
          <w:rStyle w:val="afc"/>
          <w:rFonts w:eastAsia="SimSun" w:cstheme="minorBidi"/>
          <w:color w:val="auto"/>
          <w:lang w:eastAsia="en-US"/>
        </w:rPr>
        <w:commentReference w:id="40"/>
      </w:r>
      <w:r w:rsidR="00877B6A">
        <w:t>, однако он неустойчив.</w:t>
      </w:r>
    </w:p>
    <w:p w14:paraId="33076609" w14:textId="2ECC2D61" w:rsidR="002D37FE" w:rsidRPr="002D37FE" w:rsidRDefault="002D37FE" w:rsidP="00877B6A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9F5BC13" wp14:editId="30D689B0">
                <wp:extent cx="5704401" cy="1148862"/>
                <wp:effectExtent l="0" t="0" r="0" b="0"/>
                <wp:docPr id="89" name="Группа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4401" cy="1148862"/>
                          <a:chOff x="-70938" y="1532218"/>
                          <a:chExt cx="6903538" cy="1390346"/>
                        </a:xfrm>
                      </wpg:grpSpPr>
                      <pic:pic xmlns:pic="http://schemas.openxmlformats.org/drawingml/2006/picture">
                        <pic:nvPicPr>
                          <pic:cNvPr id="90" name="Рисунок 9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001" b="24360"/>
                          <a:stretch/>
                        </pic:blipFill>
                        <pic:spPr>
                          <a:xfrm>
                            <a:off x="0" y="1532218"/>
                            <a:ext cx="6832600" cy="1227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Надпись 91"/>
                        <wps:cNvSpPr txBox="1"/>
                        <wps:spPr>
                          <a:xfrm>
                            <a:off x="-70938" y="2662060"/>
                            <a:ext cx="6832600" cy="26050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5EAAD3" w14:textId="04B7FA2F" w:rsidR="00F52122" w:rsidRPr="00E43886" w:rsidRDefault="00F52122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810FDE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>. Механизм образования радикалов.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F5BC13" id="Группа 89" o:spid="_x0000_s1044" style="width:449.15pt;height:90.45pt;mso-position-horizontal-relative:char;mso-position-vertical-relative:line" coordorigin="-709,15322" coordsize="69035,139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">
                <v:shape id="Рисунок 90" o:spid="_x0000_s1045" type="#_x0000_t75" style="position:absolute;top:15322;width:68326;height:12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">
                  <v:imagedata r:id="rId33" o:title="" croptop="27526f" cropbottom="15965f"/>
                </v:shape>
                <v:shape id="Надпись 91" o:spid="_x0000_s1046" type="#_x0000_t202" style="position:absolute;left:-709;top:26620;width:68325;height:2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" stroked="f">
                  <v:textbox inset="0,0,0,0">
                    <w:txbxContent>
                      <w:p w14:paraId="345EAAD3" w14:textId="04B7FA2F" w:rsidR="00F52122" w:rsidRPr="00E43886" w:rsidRDefault="00F52122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fldSimple w:instr=" SEQ Схема \* ARABIC ">
                          <w:r w:rsidR="00810FDE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>. Механизм образования радикалов.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46F3C20" w14:textId="7618C454" w:rsidR="00877B6A" w:rsidRDefault="00877B6A" w:rsidP="00877B6A">
      <w:pPr>
        <w:pStyle w:val="a3"/>
      </w:pPr>
      <w:r>
        <w:t>При этом</w:t>
      </w:r>
      <w:commentRangeStart w:id="41"/>
      <w:r>
        <w:t xml:space="preserve"> в системе наблюдается равновесие между </w:t>
      </w:r>
      <w:commentRangeEnd w:id="41"/>
      <w:r>
        <w:rPr>
          <w:rStyle w:val="afc"/>
          <w:rFonts w:eastAsia="SimSun" w:cstheme="minorBidi"/>
          <w:color w:val="auto"/>
          <w:lang w:eastAsia="en-US"/>
        </w:rPr>
        <w:commentReference w:id="41"/>
      </w:r>
      <w:proofErr w:type="spellStart"/>
      <w:r>
        <w:t>оксифеноксильными</w:t>
      </w:r>
      <w:proofErr w:type="spellEnd"/>
      <w:r>
        <w:t xml:space="preserve"> радикалами, хиноном и пирокатехином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8BD14507C49E4F8F8A8BEC63E1DBF48D"/>
          </w:placeholder>
        </w:sdtPr>
        <w:sdtContent>
          <w:r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jMxYWNmLWRlNGEtNDY4Yi05NDYzLWY3NmY5ZjNmNDI2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3VDE4OjIxOjQw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zIxZTIyNTctOGRlYy00MDczLTgzNWEtZmFhZmY1ZmIyMGZkIiwiVGV4dCI6IlszMl0iLCJXQUlWZXJzaW9uIjoiNi4xNS4yLjAifQ==}</w:instrText>
          </w:r>
          <w:r>
            <w:fldChar w:fldCharType="separate"/>
          </w:r>
          <w:hyperlink r:id="rId76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EF5950">
              <w:t>[32]</w:t>
            </w:r>
          </w:hyperlink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810FDE">
        <w:t xml:space="preserve">Схема </w:t>
      </w:r>
      <w:r w:rsidR="00810FDE">
        <w:rPr>
          <w:noProof/>
        </w:rPr>
        <w:t>6</w:t>
      </w:r>
      <w:r>
        <w:fldChar w:fldCharType="end"/>
      </w:r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</w:t>
      </w:r>
      <w:commentRangeStart w:id="42"/>
      <w:r>
        <w:t xml:space="preserve">константа равновесия </w:t>
      </w:r>
      <w:commentRangeEnd w:id="42"/>
      <w:r>
        <w:rPr>
          <w:rStyle w:val="afc"/>
          <w:rFonts w:eastAsia="SimSun" w:cstheme="minorBidi"/>
          <w:color w:val="auto"/>
          <w:lang w:eastAsia="en-US"/>
        </w:rPr>
        <w:commentReference w:id="42"/>
      </w:r>
      <w:r>
        <w:t xml:space="preserve">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C29AC1D4C1EE434D9931215314D71031"/>
          </w:placeholder>
        </w:sdtPr>
        <w:sdtContent>
          <w:r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3VDE4OjIxOjQw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YTYxMDVlOTgtMmEwMi00ZWQ4LWJjOTItZjUxODk5NmZhZWU4IiwiVGV4dCI6IlszMl0iLCJXQUlWZXJzaW9uIjoiNi4xNS4yLjAifQ==}</w:instrText>
          </w:r>
          <w:r>
            <w:fldChar w:fldCharType="separate"/>
          </w:r>
          <w:hyperlink r:id="rId77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EF5950">
              <w:t>[32]</w:t>
            </w:r>
          </w:hyperlink>
          <w:r>
            <w:fldChar w:fldCharType="end"/>
          </w:r>
        </w:sdtContent>
      </w:sdt>
      <w:r>
        <w:t>.</w:t>
      </w:r>
    </w:p>
    <w:p w14:paraId="7A626CAA" w14:textId="77777777" w:rsidR="00877B6A" w:rsidRDefault="00877B6A" w:rsidP="00877B6A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D10CE03" wp14:editId="38BC4A91">
                <wp:extent cx="5240020" cy="1793875"/>
                <wp:effectExtent l="0" t="0" r="0" b="0"/>
                <wp:docPr id="70" name="Группа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0020" cy="1793875"/>
                          <a:chOff x="0" y="0"/>
                          <a:chExt cx="5240020" cy="1793875"/>
                        </a:xfrm>
                      </wpg:grpSpPr>
                      <pic:pic xmlns:pic="http://schemas.openxmlformats.org/drawingml/2006/picture">
                        <pic:nvPicPr>
                          <pic:cNvPr id="68" name="Рисунок 68"/>
                          <pic:cNvPicPr>
                            <a:picLocks noChangeAspect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020" cy="1565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Надпись 69"/>
                        <wps:cNvSpPr txBox="1"/>
                        <wps:spPr>
                          <a:xfrm>
                            <a:off x="0" y="1623060"/>
                            <a:ext cx="524002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8F1E48" w14:textId="280ECCAF" w:rsidR="00F52122" w:rsidRPr="0062379C" w:rsidRDefault="00F52122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43" w:name="_Ref135051676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810FDE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bookmarkEnd w:id="43"/>
                              <w:r>
                                <w:t xml:space="preserve">. Взаимодействие </w:t>
                              </w:r>
                              <w:proofErr w:type="spellStart"/>
                              <w:r>
                                <w:t>оксифеноксильных</w:t>
                              </w:r>
                              <w:proofErr w:type="spellEnd"/>
                              <w:r>
                                <w:t xml:space="preserve"> радикалов с амином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10CE03" id="Группа 70" o:spid="_x0000_s1047" style="width:412.6pt;height:141.25pt;mso-position-horizontal-relative:char;mso-position-vertical-relative:line" coordsize="52400,17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">
                <v:shape id="Рисунок 68" o:spid="_x0000_s1048" type="#_x0000_t75" style="position:absolute;width:52400;height:15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">
                  <v:imagedata r:id="rId79" o:title=""/>
                </v:shape>
                <v:shape id="Надпись 69" o:spid="_x0000_s1049" type="#_x0000_t202" style="position:absolute;top:16230;width:5240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" stroked="f">
                  <v:textbox style="mso-fit-shape-to-text:t" inset="0,0,0,0">
                    <w:txbxContent>
                      <w:p w14:paraId="188F1E48" w14:textId="280ECCAF" w:rsidR="00F52122" w:rsidRPr="0062379C" w:rsidRDefault="00F52122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44" w:name="_Ref135051676"/>
                        <w:r>
                          <w:t xml:space="preserve">Схема </w:t>
                        </w:r>
                        <w:fldSimple w:instr=" SEQ Схема \* ARABIC ">
                          <w:r w:rsidR="00810FDE">
                            <w:rPr>
                              <w:noProof/>
                            </w:rPr>
                            <w:t>6</w:t>
                          </w:r>
                        </w:fldSimple>
                        <w:bookmarkEnd w:id="44"/>
                        <w:r>
                          <w:t xml:space="preserve">. Взаимодействие </w:t>
                        </w:r>
                        <w:proofErr w:type="spellStart"/>
                        <w:r>
                          <w:t>оксифеноксильных</w:t>
                        </w:r>
                        <w:proofErr w:type="spellEnd"/>
                        <w:r>
                          <w:t xml:space="preserve"> радикалов с амином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CEFBC2E" w14:textId="67C88B7A" w:rsidR="00877B6A" w:rsidRPr="003A452C" w:rsidRDefault="00F52122" w:rsidP="00877B6A">
      <w:pPr>
        <w:pStyle w:val="a2"/>
        <w:rPr>
          <w:lang w:eastAsia="en-US"/>
        </w:rPr>
      </w:pPr>
      <w:commentRangeStart w:id="45"/>
      <w:r>
        <w:rPr>
          <w:lang w:eastAsia="en-US"/>
        </w:rPr>
        <w:t>Эта реакция является ингибирующей для полимеризации</w:t>
      </w:r>
      <w:commentRangeEnd w:id="45"/>
      <w:r w:rsidR="00810FDE">
        <w:rPr>
          <w:rStyle w:val="afc"/>
          <w:rFonts w:eastAsia="SimSun" w:cstheme="minorBidi"/>
          <w:color w:val="auto"/>
          <w:lang w:eastAsia="en-US"/>
        </w:rPr>
        <w:commentReference w:id="45"/>
      </w:r>
      <w:r w:rsidR="00810FDE">
        <w:rPr>
          <w:lang w:eastAsia="en-US"/>
        </w:rPr>
        <w:t xml:space="preserve">. </w:t>
      </w:r>
      <w:r w:rsidR="00877B6A">
        <w:rPr>
          <w:lang w:eastAsia="en-US"/>
        </w:rPr>
        <w:t xml:space="preserve">Эффективность ингибирования радикальной полимеризации хинонами определяется их </w:t>
      </w:r>
      <w:proofErr w:type="spellStart"/>
      <w:proofErr w:type="gramStart"/>
      <w:r w:rsidR="00877B6A">
        <w:rPr>
          <w:lang w:eastAsia="en-US"/>
        </w:rPr>
        <w:t>электроно</w:t>
      </w:r>
      <w:proofErr w:type="spellEnd"/>
      <w:r w:rsidR="00877B6A">
        <w:rPr>
          <w:lang w:eastAsia="en-US"/>
        </w:rPr>
        <w:t>-акцепторными</w:t>
      </w:r>
      <w:proofErr w:type="gramEnd"/>
      <w:r w:rsidR="00877B6A">
        <w:rPr>
          <w:lang w:eastAsia="en-US"/>
        </w:rPr>
        <w:t xml:space="preserve"> свойствами и стерической затрудненностью карбонильных групп в молекуле хинона - наличие</w:t>
      </w:r>
      <w:r w:rsidR="00877B6A">
        <w:t xml:space="preserve"> катиона аммония дополнительно экранирует реакционный центр на атоме кислорода в </w:t>
      </w:r>
      <w:proofErr w:type="spellStart"/>
      <w:r w:rsidR="00877B6A">
        <w:t>семихиноне</w:t>
      </w:r>
      <w:proofErr w:type="spellEnd"/>
      <w:r w:rsidR="00877B6A">
        <w:t xml:space="preserve"> по сравнению с </w:t>
      </w:r>
      <w:proofErr w:type="spellStart"/>
      <w:r w:rsidR="00877B6A">
        <w:t>оксифеноксилом</w:t>
      </w:r>
      <w:proofErr w:type="spellEnd"/>
      <w:r w:rsidR="00877B6A">
        <w:t xml:space="preserve">. Это может препятствовать рекомбинации радикалов </w:t>
      </w:r>
      <w:proofErr w:type="spellStart"/>
      <w:r w:rsidR="00877B6A">
        <w:t>семихинона</w:t>
      </w:r>
      <w:proofErr w:type="spellEnd"/>
      <w:r w:rsidR="00877B6A">
        <w:t xml:space="preserve"> и увеличивать вероятность реакции </w:t>
      </w:r>
      <w:proofErr w:type="spellStart"/>
      <w:r w:rsidR="00877B6A">
        <w:t>диспропорционирования</w:t>
      </w:r>
      <w:proofErr w:type="spellEnd"/>
      <w:r w:rsidR="00877B6A">
        <w:t xml:space="preserve"> радикалов с образованием пирокатехина по </w:t>
      </w:r>
      <w:r w:rsidR="00877B6A">
        <w:fldChar w:fldCharType="begin"/>
      </w:r>
      <w:r w:rsidR="00877B6A">
        <w:instrText xml:space="preserve"> REF _Ref135052313 \h </w:instrText>
      </w:r>
      <w:r w:rsidR="00877B6A">
        <w:fldChar w:fldCharType="separate"/>
      </w:r>
      <w:r w:rsidR="00810FDE">
        <w:t xml:space="preserve">Схема </w:t>
      </w:r>
      <w:r w:rsidR="00810FDE">
        <w:rPr>
          <w:noProof/>
        </w:rPr>
        <w:t>7</w:t>
      </w:r>
      <w:r w:rsidR="00877B6A">
        <w:fldChar w:fldCharType="end"/>
      </w:r>
      <w:r w:rsidR="00877B6A">
        <w:t xml:space="preserve"> </w:t>
      </w:r>
      <w:sdt>
        <w:sdtPr>
          <w:rPr>
            <w:lang w:eastAsia="en-US"/>
          </w:rPr>
          <w:alias w:val="To edit, see citavi.com/edit"/>
          <w:tag w:val="CitaviPlaceholder#241bc9ae-165d-4e33-b645-7be81134c07a"/>
          <w:id w:val="-1164467667"/>
          <w:placeholder>
            <w:docPart w:val="0BED1A2D8EE14E7E97285AAA69121761"/>
          </w:placeholder>
        </w:sdtPr>
        <w:sdtContent>
          <w:r w:rsidR="00877B6A">
            <w:rPr>
              <w:lang w:eastAsia="en-US"/>
            </w:rPr>
            <w:fldChar w:fldCharType="begin"/>
          </w:r>
          <w:r w:rsidR="00EF5950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3siJGlkIjoiOS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M1XSJ9XX0sIlRhZyI6IkNpdGF2aVBsYWNlaG9sZGVyIzI0MWJjOWFlLTE2NWQtNGUzMy1iNjQ1LTdiZTgxMTM0YzA3YSIsIlRleHQiOiJbMzVdIiwiV0FJVmVyc2lvbiI6IjYuMTUuMi4wIn0=}</w:instrText>
          </w:r>
          <w:r w:rsidR="00877B6A">
            <w:rPr>
              <w:lang w:eastAsia="en-US"/>
            </w:rPr>
            <w:fldChar w:fldCharType="separate"/>
          </w:r>
          <w:hyperlink r:id="rId80" w:tooltip="Багдасарьян Х.С. Теория радикальной полимеризации / Багдасарьян Х.С.: Наука, 1966." w:history="1">
            <w:r w:rsidR="00EF5950">
              <w:rPr>
                <w:lang w:eastAsia="en-US"/>
              </w:rPr>
              <w:t>[35]</w:t>
            </w:r>
          </w:hyperlink>
          <w:r w:rsidR="00877B6A">
            <w:rPr>
              <w:lang w:eastAsia="en-US"/>
            </w:rPr>
            <w:fldChar w:fldCharType="end"/>
          </w:r>
        </w:sdtContent>
      </w:sdt>
      <w:r w:rsidR="00877B6A">
        <w:rPr>
          <w:lang w:eastAsia="en-US"/>
        </w:rPr>
        <w:t xml:space="preserve">. </w:t>
      </w:r>
    </w:p>
    <w:p w14:paraId="04130575" w14:textId="77777777" w:rsidR="00877B6A" w:rsidRDefault="00877B6A" w:rsidP="00877B6A">
      <w:pPr>
        <w:pStyle w:val="a2"/>
      </w:pPr>
    </w:p>
    <w:p w14:paraId="68C51DB0" w14:textId="77777777" w:rsidR="00877B6A" w:rsidRDefault="00877B6A" w:rsidP="00877B6A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A8571B9" wp14:editId="5C687FE7">
                <wp:extent cx="4677410" cy="3201035"/>
                <wp:effectExtent l="0" t="0" r="8890" b="0"/>
                <wp:docPr id="73" name="Группа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7410" cy="3201035"/>
                          <a:chOff x="0" y="0"/>
                          <a:chExt cx="4677410" cy="3201035"/>
                        </a:xfrm>
                      </wpg:grpSpPr>
                      <pic:pic xmlns:pic="http://schemas.openxmlformats.org/drawingml/2006/picture">
                        <pic:nvPicPr>
                          <pic:cNvPr id="71" name="Рисунок 71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10" cy="2804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Надпись 72"/>
                        <wps:cNvSpPr txBox="1"/>
                        <wps:spPr>
                          <a:xfrm>
                            <a:off x="0" y="2860040"/>
                            <a:ext cx="4677410" cy="3409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896EDF" w14:textId="5974872C" w:rsidR="00F52122" w:rsidRPr="00273B61" w:rsidRDefault="00F52122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46" w:name="_Ref135052313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810FDE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bookmarkEnd w:id="46"/>
                              <w:r>
                                <w:t xml:space="preserve">. Реакция образования пирокатехина при взаимодействии </w:t>
                              </w:r>
                              <w:proofErr w:type="spellStart"/>
                              <w:r>
                                <w:t>семихонового</w:t>
                              </w:r>
                              <w:proofErr w:type="spellEnd"/>
                              <w:r>
                                <w:t xml:space="preserve"> радикала с амином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8571B9" id="Группа 73" o:spid="_x0000_s1050" style="width:368.3pt;height:252.05pt;mso-position-horizontal-relative:char;mso-position-vertical-relative:line" coordsize="46774,32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">
                <v:shape id="Рисунок 71" o:spid="_x0000_s1051" type="#_x0000_t75" style="position:absolute;width:46774;height:28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">
                  <v:imagedata r:id="rId82" o:title=""/>
                </v:shape>
                <v:shape id="Надпись 72" o:spid="_x0000_s1052" type="#_x0000_t202" style="position:absolute;top:28600;width:46774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WK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VDBFisYAAADbAAAA&#10;DwAAAAAAAAAAAAAAAAAHAgAAZHJzL2Rvd25yZXYueG1sUEsFBgAAAAADAAMAtwAAAPoCAAAAAA==&#10;" stroked="f">
                  <v:textbox style="mso-fit-shape-to-text:t" inset="0,0,0,0">
                    <w:txbxContent>
                      <w:p w14:paraId="45896EDF" w14:textId="5974872C" w:rsidR="00F52122" w:rsidRPr="00273B61" w:rsidRDefault="00F52122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47" w:name="_Ref135052313"/>
                        <w:r>
                          <w:t xml:space="preserve">Схема </w:t>
                        </w:r>
                        <w:fldSimple w:instr=" SEQ Схема \* ARABIC ">
                          <w:r w:rsidR="00810FDE">
                            <w:rPr>
                              <w:noProof/>
                            </w:rPr>
                            <w:t>7</w:t>
                          </w:r>
                        </w:fldSimple>
                        <w:bookmarkEnd w:id="47"/>
                        <w:r>
                          <w:t xml:space="preserve">. Реакция образования пирокатехина при взаимодействии </w:t>
                        </w:r>
                        <w:proofErr w:type="spellStart"/>
                        <w:r>
                          <w:t>семихонового</w:t>
                        </w:r>
                        <w:proofErr w:type="spellEnd"/>
                        <w:r>
                          <w:t xml:space="preserve"> радикала с амином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35815E8" w14:textId="6E6CA5CC" w:rsidR="002D37FE" w:rsidRDefault="00877B6A" w:rsidP="002D37FE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Pr="00877B6A">
        <w:t xml:space="preserve"> </w:t>
      </w:r>
      <w:r w:rsidRPr="00E303DB">
        <w:t xml:space="preserve">Например, 3,5- и 3,6-ди-трет-бутилбензохинонов-1,2 в присутствии соответствующих им пирокатехинов </w:t>
      </w:r>
      <w:commentRangeStart w:id="48"/>
      <w:commentRangeStart w:id="49"/>
      <w:r w:rsidRPr="00E303DB">
        <w:t>приводит</w:t>
      </w:r>
      <w:commentRangeEnd w:id="48"/>
      <w:r w:rsidRPr="00E303DB">
        <w:rPr>
          <w:rStyle w:val="afc"/>
          <w:rFonts w:eastAsia="SimSun" w:cstheme="minorBidi"/>
          <w:color w:val="auto"/>
          <w:lang w:eastAsia="en-US"/>
        </w:rPr>
        <w:commentReference w:id="48"/>
      </w:r>
      <w:commentRangeEnd w:id="49"/>
      <w:r w:rsidRPr="00E303DB">
        <w:rPr>
          <w:rStyle w:val="afc"/>
          <w:rFonts w:eastAsia="SimSun" w:cstheme="minorBidi"/>
          <w:color w:val="auto"/>
          <w:lang w:eastAsia="en-US"/>
        </w:rPr>
        <w:commentReference w:id="49"/>
      </w:r>
      <w:r w:rsidRPr="00E303DB">
        <w:t xml:space="preserve"> к образованию </w:t>
      </w:r>
      <w:proofErr w:type="spellStart"/>
      <w:r w:rsidRPr="00E303DB">
        <w:t>семихинонов</w:t>
      </w:r>
      <w:proofErr w:type="spellEnd"/>
      <w:r w:rsidRPr="00E303DB">
        <w:t xml:space="preserve">, которые после </w:t>
      </w:r>
      <w:proofErr w:type="spellStart"/>
      <w:r w:rsidRPr="00E303DB">
        <w:t>диспропорционируют</w:t>
      </w:r>
      <w:proofErr w:type="spellEnd"/>
      <w:r w:rsidRPr="00E303DB">
        <w:t xml:space="preserve"> до исходных хинонов и пирокатехинов</w:t>
      </w:r>
      <w:r>
        <w:t xml:space="preserve"> </w:t>
      </w:r>
      <w:sdt>
        <w:sdtPr>
          <w:alias w:val="To edit, see citavi.com/edit"/>
          <w:tag w:val="CitaviPlaceholder#3555203b-45d8-4e97-967e-765387929a2a"/>
          <w:id w:val="-804391014"/>
          <w:placeholder>
            <w:docPart w:val="DefaultPlaceholder_-1854013440"/>
          </w:placeholder>
        </w:sdtPr>
        <w:sdtContent>
          <w:r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Njc4Y2IxLWFlNWUtNDIzZS1iODg3LTM0ZTk3NGNhZmViN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3VDE4OjIxOjQw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zU1NTIwM2ItNDVkOC00ZTk3LTk2N2UtNzY1Mzg3OTI5YTJhIiwiVGV4dCI6IlsyMF0iLCJXQUlWZXJzaW9uIjoiNi4xNS4yLjAifQ==}</w:instrText>
          </w:r>
          <w:r>
            <w:fldChar w:fldCharType="separate"/>
          </w:r>
          <w:hyperlink r:id="rId83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EF5950">
              <w:t>[20]</w:t>
            </w:r>
          </w:hyperlink>
          <w:r>
            <w:fldChar w:fldCharType="end"/>
          </w:r>
        </w:sdtContent>
      </w:sdt>
      <w:r w:rsidR="00810FDE">
        <w:t xml:space="preserve">. Эта реакция – обратная к процессу фотовосстановления хинонов фенолами см. </w:t>
      </w:r>
      <w:r w:rsidR="00810FDE">
        <w:fldChar w:fldCharType="begin"/>
      </w:r>
      <w:r w:rsidR="00810FDE">
        <w:instrText xml:space="preserve"> REF _Ref135241766 \h </w:instrText>
      </w:r>
      <w:r w:rsidR="00810FDE">
        <w:fldChar w:fldCharType="separate"/>
      </w:r>
      <w:r w:rsidR="00810FDE">
        <w:t xml:space="preserve">Схема </w:t>
      </w:r>
      <w:r w:rsidR="00810FDE">
        <w:rPr>
          <w:noProof/>
        </w:rPr>
        <w:t>8</w:t>
      </w:r>
      <w:r w:rsidR="00810FDE">
        <w:fldChar w:fldCharType="end"/>
      </w:r>
      <w:r w:rsidR="00810FDE">
        <w:t xml:space="preserve"> .</w:t>
      </w:r>
      <w:r>
        <w:t xml:space="preserve"> </w:t>
      </w:r>
      <w:r w:rsidR="002D37FE" w:rsidRPr="00786CA9">
        <w:t xml:space="preserve">Кинетика исчезновения </w:t>
      </w:r>
      <w:proofErr w:type="spellStart"/>
      <w:r w:rsidR="002D37FE" w:rsidRPr="00786CA9">
        <w:t>семихиноновых</w:t>
      </w:r>
      <w:proofErr w:type="spellEnd"/>
      <w:r w:rsidR="002D37FE" w:rsidRPr="00786CA9">
        <w:t xml:space="preserve"> радикалов описывается уравнением реакции второго порядка</w:t>
      </w:r>
      <w:r>
        <w:t xml:space="preserve"> </w:t>
      </w:r>
      <w:sdt>
        <w:sdtPr>
          <w:alias w:val="To edit, see citavi.com/edit"/>
          <w:tag w:val="CitaviPlaceholder#12065c56-f2ad-46ec-bdf5-915784addf68"/>
          <w:id w:val="725422431"/>
          <w:placeholder>
            <w:docPart w:val="4CDB067AE1C443BBB1E05514450A0905"/>
          </w:placeholder>
        </w:sdtPr>
        <w:sdtContent>
          <w:r w:rsidR="002D37FE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ZWE4MmQwLWQxNmUtNGY1NS04YjgwLWIyYWUwNDEzMzQ3M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N1QxODoyMTo0MC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EyMDY1YzU2LWYyYWQtNDZlYy1iZGY1LTkxNTc4NGFkZGY2OCIsIlRleHQiOiJbMTddIiwiV0FJVmVyc2lvbiI6IjYuMTUuMi4wIn0=}</w:instrText>
          </w:r>
          <w:r w:rsidR="002D37FE">
            <w:fldChar w:fldCharType="separate"/>
          </w:r>
          <w:hyperlink r:id="rId84" w:tooltip="Khudyakov, I.V. Short-lived Phenoxy- and Semiquinone Radicals / I.V. Khudyakov, V.A. Kuz'min // Russian Chemical Reviews. – 1975. – Т.44, №10. – C.801…" w:history="1">
            <w:r w:rsidR="00EF5950">
              <w:t>[17]</w:t>
            </w:r>
          </w:hyperlink>
          <w:r w:rsidR="002D37FE">
            <w:fldChar w:fldCharType="end"/>
          </w:r>
        </w:sdtContent>
      </w:sdt>
      <w:r w:rsidR="002D37FE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2D37FE" w14:paraId="488AAC99" w14:textId="77777777" w:rsidTr="00877B6A">
        <w:tc>
          <w:tcPr>
            <w:tcW w:w="500" w:type="pct"/>
          </w:tcPr>
          <w:p w14:paraId="154D5228" w14:textId="77777777" w:rsidR="002D37FE" w:rsidRDefault="002D37FE" w:rsidP="00877B6A">
            <w:pPr>
              <w:pStyle w:val="a3"/>
            </w:pPr>
          </w:p>
        </w:tc>
        <w:tc>
          <w:tcPr>
            <w:tcW w:w="4000" w:type="pct"/>
          </w:tcPr>
          <w:p w14:paraId="52557929" w14:textId="77777777" w:rsidR="002D37FE" w:rsidRPr="00236A88" w:rsidRDefault="00F52122" w:rsidP="00877B6A">
            <w:pPr>
              <w:pStyle w:val="a3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w:rPr>
                    <w:rFonts w:ascii="Cambria Math" w:hAnsi="Cambria Math"/>
                  </w:rPr>
                  <m:t>→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QН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3415EF50" w14:textId="38FCF6A7" w:rsidR="002D37FE" w:rsidRDefault="002D37FE" w:rsidP="00877B6A">
            <w:pPr>
              <w:pStyle w:val="a3"/>
              <w:jc w:val="center"/>
            </w:pPr>
            <w:r>
              <w:t>(</w:t>
            </w:r>
            <w:fldSimple w:instr=" SEQ Формула \*ARABIC ">
              <w:r w:rsidR="00810FDE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3CF0FE05" w14:textId="77777777" w:rsidR="00810FDE" w:rsidRDefault="00810FDE" w:rsidP="002D37FE">
      <w:pPr>
        <w:pStyle w:val="a2"/>
      </w:pPr>
    </w:p>
    <w:p w14:paraId="3A50844A" w14:textId="7D53AB79" w:rsidR="00810FDE" w:rsidRDefault="00810FDE" w:rsidP="00810FDE">
      <w:pPr>
        <w:pStyle w:val="aff5"/>
      </w:pPr>
      <w:r w:rsidRPr="00CC5A5F">
        <w:rPr>
          <w:noProof/>
        </w:rPr>
        <mc:AlternateContent>
          <mc:Choice Requires="wpg">
            <w:drawing>
              <wp:inline distT="0" distB="0" distL="0" distR="0" wp14:anchorId="0DE62969" wp14:editId="51CF5CB6">
                <wp:extent cx="5720080" cy="1732915"/>
                <wp:effectExtent l="0" t="0" r="0" b="635"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0080" cy="1732915"/>
                          <a:chOff x="0" y="0"/>
                          <a:chExt cx="5720080" cy="1732915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080" cy="1505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Надпись 13"/>
                        <wps:cNvSpPr txBox="1"/>
                        <wps:spPr>
                          <a:xfrm>
                            <a:off x="0" y="1562100"/>
                            <a:ext cx="572008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EFE9F8" w14:textId="69F9F1B5" w:rsidR="00810FDE" w:rsidRPr="00C503EE" w:rsidRDefault="00810FDE" w:rsidP="00810FDE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50" w:name="_Ref135241766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50"/>
                              <w:r>
                                <w:t xml:space="preserve">. </w:t>
                              </w:r>
                              <w:proofErr w:type="spellStart"/>
                              <w:r>
                                <w:t>Диспропорционирование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семихиноновых</w:t>
                              </w:r>
                              <w:proofErr w:type="spellEnd"/>
                              <w:r>
                                <w:t xml:space="preserve"> радикалов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E62969" id="Группа 4" o:spid="_x0000_s1053" style="width:450.4pt;height:136.45pt;mso-position-horizontal-relative:char;mso-position-vertical-relative:line" coordsize="57200,1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">
                <v:shape id="Рисунок 12" o:spid="_x0000_s1054" type="#_x0000_t75" style="position:absolute;width:57200;height:15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">
                  <v:imagedata r:id="rId67" o:title=""/>
                </v:shape>
                <v:shape id="Надпись 13" o:spid="_x0000_s1055" type="#_x0000_t202" style="position:absolute;top:15621;width:5720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3DEFE9F8" w14:textId="69F9F1B5" w:rsidR="00810FDE" w:rsidRPr="00C503EE" w:rsidRDefault="00810FDE" w:rsidP="00810FDE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51" w:name="_Ref135241766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51"/>
                        <w:r>
                          <w:t xml:space="preserve">. </w:t>
                        </w:r>
                        <w:proofErr w:type="spellStart"/>
                        <w:r>
                          <w:t>Диспропорционирование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семихиноновых</w:t>
                        </w:r>
                        <w:proofErr w:type="spellEnd"/>
                        <w:r>
                          <w:t xml:space="preserve"> радикалов</w:t>
                        </w:r>
                        <w: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commentRangeStart w:id="52"/>
      <w:commentRangeEnd w:id="52"/>
      <w:r>
        <w:rPr>
          <w:rStyle w:val="afc"/>
        </w:rPr>
        <w:commentReference w:id="52"/>
      </w:r>
    </w:p>
    <w:p w14:paraId="0B0C4FF0" w14:textId="7A8B9950" w:rsidR="002D37FE" w:rsidRDefault="002D37FE" w:rsidP="002D37FE">
      <w:pPr>
        <w:pStyle w:val="a2"/>
      </w:pPr>
      <w:r>
        <w:t xml:space="preserve">Константы скорости реакций гибели нейтральных </w:t>
      </w:r>
      <w:proofErr w:type="spellStart"/>
      <w:r>
        <w:t>семихиноновых</w:t>
      </w:r>
      <w:proofErr w:type="spellEnd"/>
      <w:r>
        <w:t xml:space="preserve"> радикалов при комнатной температуре в невязких растворителях обычно имеют значение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см.</w:t>
      </w:r>
      <w:r w:rsidRPr="003D089E">
        <w:t xml:space="preserve"> </w:t>
      </w:r>
      <w:r>
        <w:fldChar w:fldCharType="begin"/>
      </w:r>
      <w:r>
        <w:instrText xml:space="preserve"> REF _Ref135124116 \h </w:instrText>
      </w:r>
      <w:r>
        <w:fldChar w:fldCharType="separate"/>
      </w:r>
      <w:r w:rsidR="00810FDE" w:rsidRPr="003D089E">
        <w:t xml:space="preserve">Таблица </w:t>
      </w:r>
      <w:r w:rsidR="00810FDE">
        <w:rPr>
          <w:noProof/>
        </w:rPr>
        <w:t>1</w:t>
      </w:r>
      <w:r>
        <w:fldChar w:fldCharType="end"/>
      </w:r>
      <w:r>
        <w:t xml:space="preserve"> </w:t>
      </w:r>
      <w:commentRangeStart w:id="53"/>
      <w:r>
        <w:t xml:space="preserve">(по константам скорости </w:t>
      </w:r>
      <w:proofErr w:type="spellStart"/>
      <w:r>
        <w:t>реакцияй</w:t>
      </w:r>
      <w:proofErr w:type="spellEnd"/>
      <w:r>
        <w:t xml:space="preserve"> </w:t>
      </w:r>
      <w:proofErr w:type="spellStart"/>
      <w:r>
        <w:t>семихононовых</w:t>
      </w:r>
      <w:proofErr w:type="spellEnd"/>
      <w:r>
        <w:t xml:space="preserve"> радикалов других хинонов можно оценить значения для соответствующих реакций о-хинонов</w:t>
      </w:r>
      <w:commentRangeEnd w:id="53"/>
      <w:r>
        <w:rPr>
          <w:rStyle w:val="afc"/>
          <w:rFonts w:eastAsia="SimSun" w:cstheme="minorBidi"/>
          <w:color w:val="auto"/>
          <w:lang w:eastAsia="en-US"/>
        </w:rPr>
        <w:commentReference w:id="53"/>
      </w:r>
      <w:r>
        <w:t>). А информации о</w:t>
      </w:r>
      <w:r w:rsidRPr="0041419D">
        <w:t xml:space="preserve"> реакци</w:t>
      </w:r>
      <w:r>
        <w:t>и</w:t>
      </w:r>
      <w:r w:rsidRPr="0041419D">
        <w:t xml:space="preserve"> гибели радикал-анионов</w:t>
      </w:r>
      <w:r>
        <w:t xml:space="preserve"> о-хинона не было найдено.</w:t>
      </w:r>
    </w:p>
    <w:p w14:paraId="13575584" w14:textId="77777777" w:rsidR="002D37FE" w:rsidRDefault="002D37FE" w:rsidP="002D37FE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20F6F3C" wp14:editId="452B2205">
                <wp:extent cx="5156294" cy="4535157"/>
                <wp:effectExtent l="0" t="0" r="6350" b="0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6294" cy="4535157"/>
                          <a:chOff x="0" y="212311"/>
                          <a:chExt cx="5156835" cy="4536364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43"/>
                          <a:stretch/>
                        </pic:blipFill>
                        <pic:spPr>
                          <a:xfrm>
                            <a:off x="690223" y="571607"/>
                            <a:ext cx="4080397" cy="4177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0" y="212311"/>
                            <a:ext cx="5156835" cy="35929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E9DABB" w14:textId="49B81A07" w:rsidR="00F52122" w:rsidRPr="003D089E" w:rsidRDefault="00F52122" w:rsidP="00877B6A">
                              <w:pPr>
                                <w:pStyle w:val="af4"/>
                                <w:jc w:val="left"/>
                              </w:pPr>
                              <w:bookmarkStart w:id="54" w:name="_Ref135124116"/>
                              <w:bookmarkStart w:id="55" w:name="_Ref135124107"/>
                              <w:r w:rsidRPr="003D089E">
                                <w:t xml:space="preserve">Таблица </w:t>
                              </w:r>
                              <w:fldSimple w:instr=" SEQ Таблица \* ARABIC ">
                                <w:r w:rsidR="00810FDE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54"/>
                              <w:r w:rsidRPr="003D089E">
                                <w:t xml:space="preserve">. Константы гибели </w:t>
                              </w:r>
                              <w:proofErr w:type="spellStart"/>
                              <w:r w:rsidRPr="003D089E">
                                <w:t>семихиноновых</w:t>
                              </w:r>
                              <w:proofErr w:type="spellEnd"/>
                              <w:r w:rsidRPr="003D089E">
                                <w:t xml:space="preserve"> радикалов и анион-радикалов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 ~ 20°C</m:t>
                                </m:r>
                              </m:oMath>
                              <w:bookmarkEnd w:id="5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0F6F3C" id="Группа 77" o:spid="_x0000_s1056" style="width:406pt;height:357.1pt;mso-position-horizontal-relative:char;mso-position-vertical-relative:line" coordorigin=",2123" coordsize="51568,45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">
                <v:shape id="Рисунок 75" o:spid="_x0000_s1057" type="#_x0000_t75" style="position:absolute;left:6902;top:5716;width:40804;height:41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">
                  <v:imagedata r:id="rId86" o:title="" croptop="4354f"/>
                </v:shape>
                <v:shape id="Надпись 76" o:spid="_x0000_s1058" type="#_x0000_t202" style="position:absolute;top:2123;width:51568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7DE9DABB" w14:textId="49B81A07" w:rsidR="00F52122" w:rsidRPr="003D089E" w:rsidRDefault="00F52122" w:rsidP="00877B6A">
                        <w:pPr>
                          <w:pStyle w:val="af4"/>
                          <w:jc w:val="left"/>
                        </w:pPr>
                        <w:bookmarkStart w:id="56" w:name="_Ref135124116"/>
                        <w:bookmarkStart w:id="57" w:name="_Ref135124107"/>
                        <w:r w:rsidRPr="003D089E">
                          <w:t xml:space="preserve">Таблица </w:t>
                        </w:r>
                        <w:fldSimple w:instr=" SEQ Таблица \* ARABIC ">
                          <w:r w:rsidR="00810FDE">
                            <w:rPr>
                              <w:noProof/>
                            </w:rPr>
                            <w:t>1</w:t>
                          </w:r>
                        </w:fldSimple>
                        <w:bookmarkEnd w:id="56"/>
                        <w:r w:rsidRPr="003D089E">
                          <w:t xml:space="preserve">. Константы гибели </w:t>
                        </w:r>
                        <w:proofErr w:type="spellStart"/>
                        <w:r w:rsidRPr="003D089E">
                          <w:t>семихиноновых</w:t>
                        </w:r>
                        <w:proofErr w:type="spellEnd"/>
                        <w:r w:rsidRPr="003D089E">
                          <w:t xml:space="preserve"> радикалов и анион-радикалов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T ~ 20°C</m:t>
                          </m:r>
                        </m:oMath>
                        <w:bookmarkEnd w:id="57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D69505" w14:textId="32377B23" w:rsidR="00D1407E" w:rsidRDefault="00450EDD" w:rsidP="00450EDD">
      <w:pPr>
        <w:pStyle w:val="33"/>
      </w:pPr>
      <w:r>
        <w:t>Стабильность продуктов реакции фотовосстановления</w:t>
      </w:r>
    </w:p>
    <w:p w14:paraId="4518D33A" w14:textId="7F391B78" w:rsidR="00383542" w:rsidRDefault="00F87803" w:rsidP="00301230">
      <w:pPr>
        <w:pStyle w:val="a3"/>
      </w:pPr>
      <w:r>
        <w:t xml:space="preserve">Продукты фотовосстановления о-хинонов аминами - </w:t>
      </w:r>
      <w:proofErr w:type="spellStart"/>
      <w:r>
        <w:t>аминозамещённые</w:t>
      </w:r>
      <w:proofErr w:type="spellEnd"/>
      <w:r>
        <w:t xml:space="preserve"> </w:t>
      </w:r>
      <w:proofErr w:type="spellStart"/>
      <w:r>
        <w:t>фенолэфиры</w:t>
      </w:r>
      <w:proofErr w:type="spellEnd"/>
      <w:r>
        <w:t xml:space="preserve">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DefaultPlaceholder_-1854013440"/>
          </w:placeholder>
        </w:sdtPr>
        <w:sdtContent>
          <w:r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dUMTg6MjE6NDA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E1NmQ4YzhiLTdiMmItNDc2Ni04M2M4LWU2YWNiMGVjZjY5NSIsIlRleHQiOiJbMzZdIiwiV0FJVmVyc2lvbiI6IjYuMTUuMi4wIn0=}</w:instrText>
          </w:r>
          <w:r>
            <w:fldChar w:fldCharType="separate"/>
          </w:r>
          <w:hyperlink r:id="rId87" w:tooltip="Курский, Ю.А. Строение и реакционная способность замещённых о-хинонов и их производных / Ю.А. Курский. – Нижний Новгород." w:history="1">
            <w:r w:rsidR="00EF5950">
              <w:t>[36]</w:t>
            </w:r>
          </w:hyperlink>
          <w:r>
            <w:fldChar w:fldCharType="end"/>
          </w:r>
        </w:sdtContent>
      </w:sdt>
      <w:r>
        <w:t xml:space="preserve">. </w:t>
      </w:r>
      <w:r w:rsidR="00854DB4" w:rsidRPr="00FA2D51">
        <w:t xml:space="preserve">Степень устойчивости </w:t>
      </w:r>
      <w:proofErr w:type="spellStart"/>
      <w:r w:rsidR="00854DB4" w:rsidRPr="00FA2D51">
        <w:t>фенолэфиров</w:t>
      </w:r>
      <w:proofErr w:type="spellEnd"/>
      <w:r w:rsidR="00854DB4" w:rsidRPr="00FA2D51">
        <w:t xml:space="preserve"> зависит от стерических препятствий в новообразованной эфирной группе</w:t>
      </w:r>
      <w:r w:rsidR="00301230">
        <w:t xml:space="preserve">, она </w:t>
      </w:r>
      <w:r w:rsidR="00301230" w:rsidRPr="00E303DB">
        <w:t xml:space="preserve">увеличивается при уменьшении объема заместителя рядом с новой эфирной связью. Также устойчивость </w:t>
      </w:r>
      <w:proofErr w:type="spellStart"/>
      <w:r w:rsidR="00301230" w:rsidRPr="00E303DB">
        <w:t>фенолэфиров</w:t>
      </w:r>
      <w:proofErr w:type="spellEnd"/>
      <w:r w:rsidR="00301230" w:rsidRPr="00E303DB">
        <w:t xml:space="preserve"> также зависит от </w:t>
      </w:r>
      <w:proofErr w:type="spellStart"/>
      <w:r w:rsidR="00301230" w:rsidRPr="00E303DB">
        <w:t>red</w:t>
      </w:r>
      <w:proofErr w:type="spellEnd"/>
      <w:r w:rsidR="00301230" w:rsidRPr="00E303DB">
        <w:t>/</w:t>
      </w:r>
      <w:proofErr w:type="spellStart"/>
      <w:r w:rsidR="00301230" w:rsidRPr="00E303DB">
        <w:t>ox</w:t>
      </w:r>
      <w:proofErr w:type="spellEnd"/>
      <w:r w:rsidR="00301230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301230" w:rsidRPr="00E303DB">
        <w:t>фенолэфиры</w:t>
      </w:r>
      <w:proofErr w:type="spellEnd"/>
      <w:r w:rsidR="00854DB4" w:rsidRPr="00FA2D51">
        <w:t>.</w:t>
      </w:r>
      <w:r w:rsidR="00301230">
        <w:t xml:space="preserve"> Р</w:t>
      </w:r>
      <w:r w:rsidR="00854DB4">
        <w:t>еакция распада идет</w:t>
      </w:r>
      <w:r w:rsidR="00B56920">
        <w:t xml:space="preserve"> </w:t>
      </w:r>
      <w:r w:rsidR="00B56920" w:rsidRPr="00B56920">
        <w:t xml:space="preserve">по </w:t>
      </w:r>
      <w:proofErr w:type="spellStart"/>
      <w:r w:rsidR="00B56920" w:rsidRPr="00B56920">
        <w:t>гетеролитическому</w:t>
      </w:r>
      <w:proofErr w:type="spellEnd"/>
      <w:r w:rsidR="00B56920" w:rsidRPr="00B56920">
        <w:t xml:space="preserve"> механизму в соответствии с</w:t>
      </w:r>
      <w:r w:rsidR="00B56920">
        <w:t xml:space="preserve">о </w:t>
      </w:r>
      <w:r w:rsidR="00B56920">
        <w:fldChar w:fldCharType="begin"/>
      </w:r>
      <w:r w:rsidR="00B56920">
        <w:instrText xml:space="preserve"> REF _Ref134898811 \h </w:instrText>
      </w:r>
      <w:r w:rsidR="00B56920">
        <w:fldChar w:fldCharType="separate"/>
      </w:r>
      <w:r w:rsidR="00810FDE">
        <w:t xml:space="preserve">Схема </w:t>
      </w:r>
      <w:r w:rsidR="00810FDE">
        <w:rPr>
          <w:noProof/>
        </w:rPr>
        <w:t>9</w:t>
      </w:r>
      <w:r w:rsidR="00B56920">
        <w:fldChar w:fldCharType="end"/>
      </w:r>
      <w:r w:rsidR="00301230">
        <w:t xml:space="preserve"> </w:t>
      </w:r>
      <w:sdt>
        <w:sdtPr>
          <w:alias w:val="To edit, see citavi.com/edit"/>
          <w:tag w:val="CitaviPlaceholder#57dd4b99-e083-46cd-ae7d-54a5e16a30c5"/>
          <w:id w:val="-1825037491"/>
          <w:placeholder>
            <w:docPart w:val="349BA6A9246B42C59E75ED6863836E6E"/>
          </w:placeholder>
        </w:sdtPr>
        <w:sdtContent>
          <w:r w:rsidR="00301230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NmY2NDE2LWZjNzItNDczYy1iNGU5LWVjNjU4MDIyMjBiM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TdkZDRiOTktZTA4My00NmNkLWFlN2QtNTRhNWUxNmEzMGM1IiwiVGV4dCI6Ils5XSIsIldBSVZlcnNpb24iOiI2LjE1LjIuMCJ9}</w:instrText>
          </w:r>
          <w:r w:rsidR="00301230">
            <w:fldChar w:fldCharType="separate"/>
          </w:r>
          <w:hyperlink r:id="rId88" w:tooltip="Шурыгина, М.П. Механизм фотовосстановления орто-хинонов / М.П. Шурыгина, В.К. Черкасов. – 2006. – ." w:history="1">
            <w:r w:rsidR="00EF5950">
              <w:t>[9]</w:t>
            </w:r>
          </w:hyperlink>
          <w:r w:rsidR="00301230">
            <w:fldChar w:fldCharType="end"/>
          </w:r>
        </w:sdtContent>
      </w:sdt>
      <w:r w:rsidR="00B56920">
        <w:t xml:space="preserve">. Подтверждает такой механизма распада </w:t>
      </w:r>
      <w:proofErr w:type="spellStart"/>
      <w:r w:rsidR="00B56920">
        <w:t>фенолэфира</w:t>
      </w:r>
      <w:proofErr w:type="spellEnd"/>
      <w:r w:rsidR="00B56920">
        <w:t xml:space="preserve"> чувствительность скорости распада </w:t>
      </w:r>
      <w:proofErr w:type="spellStart"/>
      <w:r w:rsidR="00B56920">
        <w:t>фенолэфира</w:t>
      </w:r>
      <w:proofErr w:type="spellEnd"/>
      <w:r w:rsidR="00B56920">
        <w:t xml:space="preserve"> к полярности растворителя.</w:t>
      </w:r>
    </w:p>
    <w:p w14:paraId="030A69E4" w14:textId="6A32E173" w:rsidR="00B56920" w:rsidRDefault="00B56920" w:rsidP="00B56920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3CFFEECA" wp14:editId="09E92670">
                <wp:extent cx="6832600" cy="1487805"/>
                <wp:effectExtent l="0" t="0" r="6350" b="0"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2600" cy="1487805"/>
                          <a:chOff x="0" y="0"/>
                          <a:chExt cx="6832600" cy="1487805"/>
                        </a:xfrm>
                      </wpg:grpSpPr>
                      <pic:pic xmlns:pic="http://schemas.openxmlformats.org/drawingml/2006/picture">
                        <pic:nvPicPr>
                          <pic:cNvPr id="47" name="Рисунок 47"/>
                          <pic:cNvPicPr>
                            <a:picLocks noChangeAspect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1259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Надпись 48"/>
                        <wps:cNvSpPr txBox="1"/>
                        <wps:spPr>
                          <a:xfrm>
                            <a:off x="0" y="1316990"/>
                            <a:ext cx="68326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88690C" w14:textId="6139B7C6" w:rsidR="00F52122" w:rsidRPr="00017EE8" w:rsidRDefault="00F52122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58" w:name="_Ref134898811"/>
                              <w:bookmarkStart w:id="59" w:name="_Ref134898808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810FDE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bookmarkEnd w:id="58"/>
                              <w:r>
                                <w:t xml:space="preserve">. Механизм распада </w:t>
                              </w:r>
                              <w:proofErr w:type="spellStart"/>
                              <w:r>
                                <w:t>аминозамещенного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фенолэфира</w:t>
                              </w:r>
                              <w:bookmarkEnd w:id="59"/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FFEECA" id="Группа 49" o:spid="_x0000_s1059" style="width:538pt;height:117.15pt;mso-position-horizontal-relative:char;mso-position-vertical-relative:line" coordsize="68326,14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">
                <v:shape id="Рисунок 47" o:spid="_x0000_s1060" type="#_x0000_t75" style="position:absolute;width:68326;height:12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">
                  <v:imagedata r:id="rId90" o:title=""/>
                </v:shape>
                <v:shape id="Надпись 48" o:spid="_x0000_s1061" type="#_x0000_t202" style="position:absolute;top:13169;width:68326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jd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" stroked="f">
                  <v:textbox style="mso-fit-shape-to-text:t" inset="0,0,0,0">
                    <w:txbxContent>
                      <w:p w14:paraId="7688690C" w14:textId="6139B7C6" w:rsidR="00F52122" w:rsidRPr="00017EE8" w:rsidRDefault="00F52122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0" w:name="_Ref134898811"/>
                        <w:bookmarkStart w:id="61" w:name="_Ref134898808"/>
                        <w:r>
                          <w:t xml:space="preserve">Схема </w:t>
                        </w:r>
                        <w:fldSimple w:instr=" SEQ Схема \* ARABIC ">
                          <w:r w:rsidR="00810FDE">
                            <w:rPr>
                              <w:noProof/>
                            </w:rPr>
                            <w:t>9</w:t>
                          </w:r>
                        </w:fldSimple>
                        <w:bookmarkEnd w:id="60"/>
                        <w:r>
                          <w:t xml:space="preserve">. Механизм распада </w:t>
                        </w:r>
                        <w:proofErr w:type="spellStart"/>
                        <w:r>
                          <w:t>аминозамещенного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фенолэфира</w:t>
                        </w:r>
                        <w:bookmarkEnd w:id="61"/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9C0E92" w14:textId="2C7C59B0" w:rsidR="00CC5A5F" w:rsidRDefault="00CC5A5F" w:rsidP="00CC5A5F">
      <w:pPr>
        <w:pStyle w:val="a2"/>
      </w:pPr>
      <w:r>
        <w:t xml:space="preserve">Значения констант распада различных </w:t>
      </w:r>
      <w:proofErr w:type="spellStart"/>
      <w:r>
        <w:t>амонозамещенных</w:t>
      </w:r>
      <w:proofErr w:type="spellEnd"/>
      <w:r>
        <w:t xml:space="preserve"> </w:t>
      </w:r>
      <w:proofErr w:type="spellStart"/>
      <w:r>
        <w:t>фенолэфиров</w:t>
      </w:r>
      <w:proofErr w:type="spellEnd"/>
      <w:r>
        <w:t xml:space="preserve"> варьируются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~ 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- 3.3*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,</w:t>
      </w:r>
      <w:r w:rsidR="00035089">
        <w:t xml:space="preserve"> константы были найдены при условии, что единственным продуктом реакции фотовосстановления о-хинона является </w:t>
      </w:r>
      <w:proofErr w:type="spellStart"/>
      <w:r w:rsidR="00035089">
        <w:t>фенолэфир</w:t>
      </w:r>
      <w:proofErr w:type="spellEnd"/>
      <w:r>
        <w:t xml:space="preserve"> </w:t>
      </w:r>
      <w:sdt>
        <w:sdtPr>
          <w:alias w:val="To edit, see citavi.com/edit"/>
          <w:tag w:val="CitaviPlaceholder#ecf22545-7f0e-46bb-8745-4d4ccd2b8c2d"/>
          <w:id w:val="-360511952"/>
          <w:placeholder>
            <w:docPart w:val="DefaultPlaceholder_-1854013440"/>
          </w:placeholder>
        </w:sdtPr>
        <w:sdtContent>
          <w:r w:rsidR="00035089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ZjQyODRmLWIyOTItNGJlMC05Njc0LWIxOGJkM2I2ZGQyZ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ZWNmMjI1NDUtN2YwZS00NmJiLTg3NDUtNGQ0Y2NkMmI4YzJkIiwiVGV4dCI6Ils5XSIsIldBSVZlcnNpb24iOiI2LjE1LjIuMCJ9}</w:instrText>
          </w:r>
          <w:r w:rsidR="00035089">
            <w:fldChar w:fldCharType="separate"/>
          </w:r>
          <w:hyperlink r:id="rId91" w:tooltip="Шурыгина, М.П. Механизм фотовосстановления орто-хинонов / М.П. Шурыгина, В.К. Черкасов. – 2006. – ." w:history="1">
            <w:r w:rsidR="00EF5950">
              <w:t>[9]</w:t>
            </w:r>
          </w:hyperlink>
          <w:r w:rsidR="00035089">
            <w:fldChar w:fldCharType="end"/>
          </w:r>
        </w:sdtContent>
      </w:sdt>
      <w:r w:rsidR="00035089">
        <w:t xml:space="preserve"> </w:t>
      </w:r>
      <w:r>
        <w:t xml:space="preserve">см. </w:t>
      </w:r>
      <w:r>
        <w:fldChar w:fldCharType="begin"/>
      </w:r>
      <w:r>
        <w:instrText xml:space="preserve"> REF _Ref134826791 \h </w:instrText>
      </w:r>
      <w:r>
        <w:fldChar w:fldCharType="separate"/>
      </w:r>
      <w:r w:rsidR="00810FDE">
        <w:t xml:space="preserve">Таблица </w:t>
      </w:r>
      <w:r w:rsidR="00810FDE">
        <w:rPr>
          <w:noProof/>
        </w:rPr>
        <w:t>2</w:t>
      </w:r>
      <w:r>
        <w:fldChar w:fldCharType="end"/>
      </w:r>
      <w:r w:rsidR="00035089">
        <w:t>:</w:t>
      </w:r>
    </w:p>
    <w:p w14:paraId="13B65A96" w14:textId="346CB922" w:rsidR="00E60B0F" w:rsidRDefault="00E60B0F" w:rsidP="003D68D9">
      <w:pPr>
        <w:pStyle w:val="aff5"/>
      </w:pPr>
    </w:p>
    <w:p w14:paraId="4F933DCE" w14:textId="550F87C0" w:rsidR="00D2740F" w:rsidRPr="00301230" w:rsidRDefault="00D35582" w:rsidP="00301230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21CF32A" wp14:editId="3EA38BA3">
                <wp:extent cx="5489473" cy="5916386"/>
                <wp:effectExtent l="0" t="0" r="0" b="8255"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9473" cy="5916386"/>
                          <a:chOff x="0" y="0"/>
                          <a:chExt cx="6695671" cy="7216774"/>
                        </a:xfrm>
                      </wpg:grpSpPr>
                      <wpg:grpSp>
                        <wpg:cNvPr id="44" name="Группа 44"/>
                        <wpg:cNvGrpSpPr/>
                        <wpg:grpSpPr>
                          <a:xfrm>
                            <a:off x="0" y="346363"/>
                            <a:ext cx="6695671" cy="6870411"/>
                            <a:chOff x="0" y="0"/>
                            <a:chExt cx="6695671" cy="6870411"/>
                          </a:xfrm>
                        </wpg:grpSpPr>
                        <pic:pic xmlns:pic="http://schemas.openxmlformats.org/drawingml/2006/picture">
                          <pic:nvPicPr>
                            <pic:cNvPr id="42" name="Рисунок 4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861" r="42114"/>
                            <a:stretch/>
                          </pic:blipFill>
                          <pic:spPr bwMode="auto">
                            <a:xfrm>
                              <a:off x="0" y="491836"/>
                              <a:ext cx="3255645" cy="63785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3" name="Рисунок 4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184" r="38498" b="1878"/>
                            <a:stretch/>
                          </pic:blipFill>
                          <pic:spPr bwMode="auto">
                            <a:xfrm>
                              <a:off x="3325091" y="0"/>
                              <a:ext cx="3370580" cy="46272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45" name="Надпись 45"/>
                        <wps:cNvSpPr txBox="1"/>
                        <wps:spPr>
                          <a:xfrm>
                            <a:off x="0" y="0"/>
                            <a:ext cx="6695440" cy="457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C16186" w14:textId="2A657425" w:rsidR="00F52122" w:rsidRPr="001A6EFC" w:rsidRDefault="00F52122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2" w:name="_Ref134826791"/>
                              <w:r>
                                <w:t xml:space="preserve">Таблица </w:t>
                              </w:r>
                              <w:fldSimple w:instr=" SEQ Таблица \* ARABIC ">
                                <w:r w:rsidR="00810FDE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62"/>
                              <w:r>
                                <w:t xml:space="preserve">. Константы распада различных </w:t>
                              </w:r>
                              <w:proofErr w:type="spellStart"/>
                              <w:r>
                                <w:t>фенолэфиров</w:t>
                              </w:r>
                              <w:proofErr w:type="spellEnd"/>
                              <w:r>
                                <w:t xml:space="preserve"> и эффективные константы восстановления фенолов при различных донорах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1CF32A" id="Группа 46" o:spid="_x0000_s1062" style="width:432.25pt;height:465.85pt;mso-position-horizontal-relative:char;mso-position-vertical-relative:line" coordsize="66956,72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">
                <v:group id="Группа 44" o:spid="_x0000_s1063" style="position:absolute;top:3463;width:66956;height:68704" coordsize="66956,68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Рисунок 42" o:spid="_x0000_s1064" type="#_x0000_t75" style="position:absolute;top:4918;width:32556;height:63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">
                    <v:imagedata r:id="rId94" o:title="" croptop="564f" cropright="27600f"/>
                  </v:shape>
                  <v:shape id="Рисунок 43" o:spid="_x0000_s1065" type="#_x0000_t75" style="position:absolute;left:33250;width:33706;height:46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">
                    <v:imagedata r:id="rId95" o:title="" croptop="1431f" cropbottom="1231f" cropright="25230f"/>
                  </v:shape>
                </v:group>
                <v:shape id="Надпись 45" o:spid="_x0000_s1066" type="#_x0000_t202" style="position:absolute;width:6695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ljb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a5ljbxQAAANsAAAAP&#10;AAAAAAAAAAAAAAAAAAcCAABkcnMvZG93bnJldi54bWxQSwUGAAAAAAMAAwC3AAAA+QIAAAAA&#10;" stroked="f">
                  <v:textbox inset="0,0,0,0">
                    <w:txbxContent>
                      <w:p w14:paraId="17C16186" w14:textId="2A657425" w:rsidR="00F52122" w:rsidRPr="001A6EFC" w:rsidRDefault="00F52122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3" w:name="_Ref134826791"/>
                        <w:r>
                          <w:t xml:space="preserve">Таблица </w:t>
                        </w:r>
                        <w:fldSimple w:instr=" SEQ Таблица \* ARABIC ">
                          <w:r w:rsidR="00810FDE">
                            <w:rPr>
                              <w:noProof/>
                            </w:rPr>
                            <w:t>2</w:t>
                          </w:r>
                        </w:fldSimple>
                        <w:bookmarkEnd w:id="63"/>
                        <w:r>
                          <w:t xml:space="preserve">. Константы распада различных </w:t>
                        </w:r>
                        <w:proofErr w:type="spellStart"/>
                        <w:r>
                          <w:t>фенолэфиров</w:t>
                        </w:r>
                        <w:proofErr w:type="spellEnd"/>
                        <w:r>
                          <w:t xml:space="preserve"> и эффективные константы восстановления фенолов при различных донорах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F4057DC" w14:textId="77777777" w:rsidR="00844787" w:rsidRDefault="00844787" w:rsidP="00844787">
      <w:pPr>
        <w:pStyle w:val="33"/>
      </w:pPr>
      <w:r>
        <w:t>Фотолиз</w:t>
      </w:r>
    </w:p>
    <w:p w14:paraId="381C1A51" w14:textId="23961A8C" w:rsidR="00C17DFB" w:rsidRDefault="00C74938" w:rsidP="00231678">
      <w:pPr>
        <w:pStyle w:val="a3"/>
      </w:pPr>
      <w:r>
        <w:t>Кроме радикальных реакций и восстановления в системе</w:t>
      </w:r>
      <w:r w:rsidR="00844787">
        <w:t xml:space="preserve"> под действием видимого излучения </w:t>
      </w:r>
      <w:r>
        <w:t xml:space="preserve">происходит и фотолиз, который был исследован </w:t>
      </w:r>
      <w:r w:rsidR="002C1A9E">
        <w:t xml:space="preserve">авторами </w:t>
      </w:r>
      <w:sdt>
        <w:sdtPr>
          <w:alias w:val="To edit, see citavi.com/edit"/>
          <w:tag w:val="CitaviPlaceholder#d36c1a3c-d8e3-45a1-814b-ab02b1177295"/>
          <w:id w:val="-1031790156"/>
          <w:placeholder>
            <w:docPart w:val="6C8C1BC631C940D1884C59A3E31CA99D"/>
          </w:placeholder>
        </w:sdtPr>
        <w:sdtContent>
          <w:r w:rsidR="002C1A9E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dUMTg6MjE6NDA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QzNmMxYTNjLWQ4ZTMtNDVhMS04MTRiLWFiMDJiMTE3NzI5NSIsIlRleHQiOiJbMzZdIiwiV0FJVmVyc2lvbiI6IjYuMTUuMi4wIn0=}</w:instrText>
          </w:r>
          <w:r w:rsidR="002C1A9E">
            <w:fldChar w:fldCharType="separate"/>
          </w:r>
          <w:hyperlink r:id="rId96" w:tooltip="Курский, Ю.А. Строение и реакционная способность замещённых о-хинонов и их производных / Ю.А. Курский. – Нижний Новгород." w:history="1">
            <w:r w:rsidR="00EF5950">
              <w:t>[36]</w:t>
            </w:r>
          </w:hyperlink>
          <w:r w:rsidR="002C1A9E">
            <w:fldChar w:fldCharType="end"/>
          </w:r>
        </w:sdtContent>
      </w:sdt>
      <w:r>
        <w:t xml:space="preserve"> </w:t>
      </w:r>
      <w:proofErr w:type="spellStart"/>
      <w:r w:rsidR="00844787">
        <w:t>бензольных</w:t>
      </w:r>
      <w:proofErr w:type="spellEnd"/>
      <w:r w:rsidR="00844787">
        <w:t xml:space="preserve"> растворов</w:t>
      </w:r>
      <w:r w:rsidR="00231678" w:rsidRPr="00231678">
        <w:t xml:space="preserve"> 3,6-ди-</w:t>
      </w:r>
      <w:r w:rsidR="00231678">
        <w:t>тр</w:t>
      </w:r>
      <w:r w:rsidR="00231678" w:rsidRPr="00231678">
        <w:t>ет-бутил-о-бензохинона</w:t>
      </w:r>
      <w:r w:rsidR="00231678">
        <w:t xml:space="preserve"> и серии некоторых его </w:t>
      </w:r>
      <w:r w:rsidR="00231678" w:rsidRPr="00231678">
        <w:t>4,5-ди-производных</w:t>
      </w:r>
      <w:r>
        <w:t xml:space="preserve"> был исследован фотолиз</w:t>
      </w:r>
      <w:r w:rsidR="00844787">
        <w:t>.</w:t>
      </w:r>
      <w:r w:rsidR="00AA19CE">
        <w:t xml:space="preserve"> Ф</w:t>
      </w:r>
      <w:r w:rsidR="00AA19CE" w:rsidRPr="00AA19CE">
        <w:t xml:space="preserve">отореакции </w:t>
      </w:r>
      <w:r w:rsidR="00AA19CE">
        <w:t xml:space="preserve">таких </w:t>
      </w:r>
      <w:r w:rsidR="00AA19CE" w:rsidRPr="00AA19CE">
        <w:t>о-</w:t>
      </w:r>
      <w:proofErr w:type="spellStart"/>
      <w:r w:rsidR="00AA19CE" w:rsidRPr="00AA19CE">
        <w:t>бензохинонов</w:t>
      </w:r>
      <w:proofErr w:type="spellEnd"/>
      <w:r w:rsidR="00AA19CE" w:rsidRPr="00AA19CE">
        <w:t xml:space="preserve"> приводят к </w:t>
      </w:r>
      <w:proofErr w:type="spellStart"/>
      <w:r w:rsidR="00AA19CE" w:rsidRPr="00AA19CE">
        <w:t>декарбонилированию</w:t>
      </w:r>
      <w:proofErr w:type="spellEnd"/>
      <w:r w:rsidR="00AA19CE"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AA19CE">
        <w:t xml:space="preserve"> </w:t>
      </w:r>
      <w:r w:rsidR="00E454A5">
        <w:fldChar w:fldCharType="begin"/>
      </w:r>
      <w:r w:rsidR="00E454A5">
        <w:instrText xml:space="preserve"> REF _Ref134996503 \h </w:instrText>
      </w:r>
      <w:r w:rsidR="00E454A5">
        <w:fldChar w:fldCharType="separate"/>
      </w:r>
      <w:r w:rsidR="00810FDE">
        <w:t xml:space="preserve">Схема </w:t>
      </w:r>
      <w:r w:rsidR="00810FDE">
        <w:rPr>
          <w:noProof/>
        </w:rPr>
        <w:t>10</w:t>
      </w:r>
      <w:r w:rsidR="00E454A5">
        <w:fldChar w:fldCharType="end"/>
      </w:r>
      <w:r w:rsidR="00E454A5">
        <w:t>.</w:t>
      </w:r>
      <w:r w:rsidR="00E454A5" w:rsidRPr="00E454A5">
        <w:t xml:space="preserve"> </w:t>
      </w:r>
      <w:r w:rsidR="00AA19CE">
        <w:t>В</w:t>
      </w:r>
      <w:r w:rsidR="00E454A5" w:rsidRPr="0001174A">
        <w:t xml:space="preserve"> процессе реакции формируется</w:t>
      </w:r>
      <w:r w:rsidR="00AA19CE">
        <w:t xml:space="preserve"> нестабильный</w:t>
      </w:r>
      <w:r w:rsidR="00E454A5" w:rsidRPr="0001174A">
        <w:t xml:space="preserve"> промежуточный продукт</w:t>
      </w:r>
      <w:r w:rsidR="00E454A5">
        <w:t>.</w:t>
      </w:r>
      <w:r w:rsidR="00B172E7">
        <w:t xml:space="preserve"> При длительно</w:t>
      </w:r>
      <w:r w:rsidR="00C17DFB">
        <w:t>м</w:t>
      </w:r>
      <w:r w:rsidR="00B172E7">
        <w:t xml:space="preserve"> облучени</w:t>
      </w:r>
      <w:r w:rsidR="00C17DFB">
        <w:t>и</w:t>
      </w:r>
      <w:r w:rsidR="00B172E7">
        <w:t xml:space="preserve"> о-хинона при пониженной температуре образ</w:t>
      </w:r>
      <w:r w:rsidR="00C17DFB">
        <w:t>уется</w:t>
      </w:r>
      <w:r w:rsidR="00B172E7">
        <w:t xml:space="preserve"> еще од</w:t>
      </w:r>
      <w:r w:rsidR="0020194D">
        <w:t>и</w:t>
      </w:r>
      <w:r w:rsidR="00B172E7">
        <w:t xml:space="preserve">н продукт фотореакции </w:t>
      </w:r>
      <w:r w:rsidR="00AA19CE">
        <w:t xml:space="preserve">см. </w:t>
      </w:r>
      <w:r w:rsidR="00AA19CE">
        <w:fldChar w:fldCharType="begin"/>
      </w:r>
      <w:r w:rsidR="00AA19CE">
        <w:instrText xml:space="preserve"> REF _Ref134996846 \h </w:instrText>
      </w:r>
      <w:r w:rsidR="00AA19CE">
        <w:fldChar w:fldCharType="separate"/>
      </w:r>
      <w:r w:rsidR="00810FDE">
        <w:t xml:space="preserve">Схема </w:t>
      </w:r>
      <w:r w:rsidR="00810FDE">
        <w:rPr>
          <w:noProof/>
        </w:rPr>
        <w:t>11</w:t>
      </w:r>
      <w:r w:rsidR="00AA19CE">
        <w:fldChar w:fldCharType="end"/>
      </w:r>
      <w:r w:rsidR="00B172E7">
        <w:t>.</w:t>
      </w:r>
      <w:r w:rsidR="00B172E7" w:rsidRPr="00E454A5">
        <w:t xml:space="preserve"> </w:t>
      </w:r>
      <w:r w:rsidR="00B172E7">
        <w:t>Единственн</w:t>
      </w:r>
      <w:r w:rsidR="00C17DFB">
        <w:t>ый</w:t>
      </w:r>
      <w:r w:rsidR="00B172E7">
        <w:t xml:space="preserve"> </w:t>
      </w:r>
      <w:r w:rsidR="00C17DFB">
        <w:t>вероятный</w:t>
      </w:r>
      <w:r w:rsidR="00B172E7">
        <w:t xml:space="preserve"> пут</w:t>
      </w:r>
      <w:r w:rsidR="00C17DFB">
        <w:t>ь</w:t>
      </w:r>
      <w:r w:rsidR="00B172E7">
        <w:t xml:space="preserve"> образования </w:t>
      </w:r>
      <w:r w:rsidR="00C17DFB">
        <w:t xml:space="preserve">такого </w:t>
      </w:r>
      <w:r w:rsidR="00B172E7">
        <w:t xml:space="preserve">соединения </w:t>
      </w:r>
      <w:r w:rsidR="00C17DFB">
        <w:t>-</w:t>
      </w:r>
      <w:r w:rsidR="00B172E7">
        <w:t xml:space="preserve"> </w:t>
      </w:r>
      <w:proofErr w:type="spellStart"/>
      <w:r w:rsidR="00B172E7">
        <w:t>фотодимеризация</w:t>
      </w:r>
      <w:proofErr w:type="spellEnd"/>
      <w:r w:rsidR="00B172E7">
        <w:t xml:space="preserve"> двух молекул замещённого </w:t>
      </w:r>
      <w:proofErr w:type="spellStart"/>
      <w:proofErr w:type="gramStart"/>
      <w:r w:rsidR="00B172E7">
        <w:t>бицикло</w:t>
      </w:r>
      <w:proofErr w:type="spellEnd"/>
      <w:r w:rsidR="00B172E7">
        <w:t>[</w:t>
      </w:r>
      <w:proofErr w:type="gramEnd"/>
      <w:r w:rsidR="00B172E7">
        <w:t>3.1.0]гекс-3-еп-2,6-диона.</w:t>
      </w:r>
      <w:r w:rsidR="00C17DFB">
        <w:t xml:space="preserve"> </w:t>
      </w:r>
      <w:r w:rsidR="0020194D" w:rsidRPr="0020194D">
        <w:t xml:space="preserve">Следовательно, </w:t>
      </w:r>
      <w:proofErr w:type="spellStart"/>
      <w:r w:rsidR="0020194D" w:rsidRPr="0020194D">
        <w:t>фотолитическое</w:t>
      </w:r>
      <w:proofErr w:type="spellEnd"/>
      <w:r w:rsidR="0020194D" w:rsidRPr="0020194D">
        <w:t xml:space="preserve"> </w:t>
      </w:r>
      <w:proofErr w:type="spellStart"/>
      <w:r w:rsidR="0020194D" w:rsidRPr="0020194D">
        <w:t>декарбонилирование</w:t>
      </w:r>
      <w:proofErr w:type="spellEnd"/>
      <w:r w:rsidR="0020194D" w:rsidRPr="0020194D">
        <w:t xml:space="preserve"> производных о-хинона является двухступенчатым процессом</w:t>
      </w:r>
      <w:r w:rsidR="002C1A9E"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DefaultPlaceholder_-1854013440"/>
          </w:placeholder>
        </w:sdtPr>
        <w:sdtContent>
          <w:r w:rsidR="002C1A9E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dUMTg6MjE6NDA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VkMzk3YWJlLTY1OGUtNGQwZi1iZTQ0LTNiZjA3OGQyNjc4YiIsIlRleHQiOiJbMzZdIiwiV0FJVmVyc2lvbiI6IjYuMTUuMi4wIn0=}</w:instrText>
          </w:r>
          <w:r w:rsidR="002C1A9E">
            <w:fldChar w:fldCharType="separate"/>
          </w:r>
          <w:hyperlink r:id="rId97" w:tooltip="Курский, Ю.А. Строение и реакционная способность замещённых о-хинонов и их производных / Ю.А. Курский. – Нижний Новгород." w:history="1">
            <w:r w:rsidR="00EF5950">
              <w:t>[36]</w:t>
            </w:r>
          </w:hyperlink>
          <w:r w:rsidR="002C1A9E">
            <w:fldChar w:fldCharType="end"/>
          </w:r>
        </w:sdtContent>
      </w:sdt>
      <w:r w:rsidR="00C17DFB">
        <w:t xml:space="preserve">. </w:t>
      </w:r>
      <w:r w:rsidR="0020194D" w:rsidRPr="0020194D">
        <w:t xml:space="preserve">На первом этапе </w:t>
      </w:r>
      <w:proofErr w:type="spellStart"/>
      <w:r w:rsidR="0020194D" w:rsidRPr="0020194D">
        <w:t>фотовозбужденная</w:t>
      </w:r>
      <w:proofErr w:type="spellEnd"/>
      <w:r w:rsidR="0020194D" w:rsidRPr="0020194D">
        <w:t xml:space="preserve"> молекула о-хинона перегруппируется из</w:t>
      </w:r>
      <w:r w:rsidR="0020194D">
        <w:t xml:space="preserve"> </w:t>
      </w:r>
      <w:proofErr w:type="spellStart"/>
      <w:r w:rsidR="0020194D" w:rsidRPr="0020194D">
        <w:t>циклогексадиендионового</w:t>
      </w:r>
      <w:proofErr w:type="spellEnd"/>
      <w:r w:rsidR="0020194D" w:rsidRPr="0020194D">
        <w:t xml:space="preserve"> кольца в соответствующий </w:t>
      </w:r>
      <w:proofErr w:type="spellStart"/>
      <w:proofErr w:type="gramStart"/>
      <w:r w:rsidR="0020194D" w:rsidRPr="0020194D">
        <w:t>бицикло</w:t>
      </w:r>
      <w:proofErr w:type="spellEnd"/>
      <w:r w:rsidR="0020194D" w:rsidRPr="0020194D">
        <w:t>[</w:t>
      </w:r>
      <w:proofErr w:type="gramEnd"/>
      <w:r w:rsidR="0020194D"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="0020194D" w:rsidRPr="0020194D">
        <w:t>циклопентадиенона</w:t>
      </w:r>
      <w:proofErr w:type="spellEnd"/>
      <w:r w:rsidR="0020194D" w:rsidRPr="0020194D">
        <w:t xml:space="preserve"> с высоким выходом.</w:t>
      </w:r>
      <w:r w:rsidR="00C17DFB">
        <w:t xml:space="preserve"> Дальнейшие реакции, происходящие производным </w:t>
      </w:r>
      <w:proofErr w:type="spellStart"/>
      <w:r w:rsidR="00C17DFB">
        <w:t>циклопентадиенона</w:t>
      </w:r>
      <w:proofErr w:type="spellEnd"/>
      <w:r w:rsidR="00C17DFB">
        <w:t xml:space="preserve"> описаны в этой </w:t>
      </w:r>
      <w:commentRangeStart w:id="64"/>
      <w:r w:rsidR="00C17DFB">
        <w:t>же</w:t>
      </w:r>
      <w:commentRangeEnd w:id="64"/>
      <w:r w:rsidR="00C17DFB">
        <w:rPr>
          <w:rStyle w:val="afc"/>
          <w:rFonts w:eastAsia="SimSun" w:cstheme="minorBidi"/>
          <w:color w:val="auto"/>
          <w:lang w:eastAsia="en-US"/>
        </w:rPr>
        <w:commentReference w:id="64"/>
      </w:r>
      <w:r w:rsidR="00C17DFB">
        <w:t xml:space="preserve">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DefaultPlaceholder_-1854013440"/>
          </w:placeholder>
        </w:sdtPr>
        <w:sdtContent>
          <w:r w:rsidR="00C17DFB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dUMTg6MjE6NDA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FmMDM3MjcxLTk4ZGEtNDIwOS05ZmNlLTRkNTNhM2EyODhiMCIsIlRleHQiOiJbMzZdIiwiV0FJVmVyc2lvbiI6IjYuMTUuMi4wIn0=}</w:instrText>
          </w:r>
          <w:r w:rsidR="00C17DFB">
            <w:fldChar w:fldCharType="separate"/>
          </w:r>
          <w:hyperlink r:id="rId98" w:tooltip="Курский, Ю.А. Строение и реакционная способность замещённых о-хинонов и их производных / Ю.А. Курский. – Нижний Новгород." w:history="1">
            <w:r w:rsidR="00EF5950">
              <w:t>[36]</w:t>
            </w:r>
          </w:hyperlink>
          <w:r w:rsidR="00C17DFB">
            <w:fldChar w:fldCharType="end"/>
          </w:r>
        </w:sdtContent>
      </w:sdt>
      <w:r w:rsidR="00C17DFB">
        <w:t>.</w:t>
      </w:r>
    </w:p>
    <w:p w14:paraId="1D9D643A" w14:textId="595BF6E8" w:rsidR="00844787" w:rsidRPr="00231678" w:rsidRDefault="00844787" w:rsidP="006F35F2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177BF28" wp14:editId="79ED3B71">
                <wp:extent cx="1648812" cy="4539344"/>
                <wp:effectExtent l="0" t="0" r="8890" b="0"/>
                <wp:docPr id="55" name="Группа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8812" cy="4539344"/>
                          <a:chOff x="0" y="0"/>
                          <a:chExt cx="2283460" cy="6286594"/>
                        </a:xfrm>
                      </wpg:grpSpPr>
                      <pic:pic xmlns:pic="http://schemas.openxmlformats.org/drawingml/2006/picture">
                        <pic:nvPicPr>
                          <pic:cNvPr id="53" name="Рисунок 53"/>
                          <pic:cNvPicPr>
                            <a:picLocks noChangeAspect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460" cy="5491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Надпись 54"/>
                        <wps:cNvSpPr txBox="1"/>
                        <wps:spPr>
                          <a:xfrm>
                            <a:off x="0" y="5544874"/>
                            <a:ext cx="2283460" cy="7417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1ABFE4" w14:textId="7BCF5D69" w:rsidR="00F52122" w:rsidRPr="00EF334A" w:rsidRDefault="00F52122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5" w:name="_Ref134996503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810FDE"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bookmarkEnd w:id="65"/>
                              <w:r>
                                <w:t xml:space="preserve">. Схема </w:t>
                              </w:r>
                              <w:proofErr w:type="spellStart"/>
                              <w:r>
                                <w:t>декарбонилирования</w:t>
                              </w:r>
                              <w:proofErr w:type="spellEnd"/>
                              <w:r>
                                <w:t xml:space="preserve"> хинона.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77BF28" id="Группа 55" o:spid="_x0000_s1067" style="width:129.85pt;height:357.45pt;mso-position-horizontal-relative:char;mso-position-vertical-relative:line" coordsize="22834,62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">
                <v:shape id="Рисунок 53" o:spid="_x0000_s1068" type="#_x0000_t75" style="position:absolute;width:22834;height:54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">
                  <v:imagedata r:id="rId100" o:title=""/>
                </v:shape>
                <v:shape id="Надпись 54" o:spid="_x0000_s1069" type="#_x0000_t202" style="position:absolute;top:55448;width:22834;height:7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ud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wc2udxQAAANsAAAAP&#10;AAAAAAAAAAAAAAAAAAcCAABkcnMvZG93bnJldi54bWxQSwUGAAAAAAMAAwC3AAAA+QIAAAAA&#10;" stroked="f">
                  <v:textbox inset="0,0,0,0">
                    <w:txbxContent>
                      <w:p w14:paraId="3A1ABFE4" w14:textId="7BCF5D69" w:rsidR="00F52122" w:rsidRPr="00EF334A" w:rsidRDefault="00F52122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6" w:name="_Ref134996503"/>
                        <w:r>
                          <w:t xml:space="preserve">Схема </w:t>
                        </w:r>
                        <w:fldSimple w:instr=" SEQ Схема \* ARABIC ">
                          <w:r w:rsidR="00810FDE">
                            <w:rPr>
                              <w:noProof/>
                            </w:rPr>
                            <w:t>10</w:t>
                          </w:r>
                        </w:fldSimple>
                        <w:bookmarkEnd w:id="66"/>
                        <w:r>
                          <w:t xml:space="preserve">. Схема </w:t>
                        </w:r>
                        <w:proofErr w:type="spellStart"/>
                        <w:r>
                          <w:t>декарбонилирования</w:t>
                        </w:r>
                        <w:proofErr w:type="spellEnd"/>
                        <w:r>
                          <w:t xml:space="preserve"> хинона.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91BE236" w14:textId="64915FEC" w:rsidR="00E454A5" w:rsidRDefault="00E454A5" w:rsidP="006F35F2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7AC9E7B" wp14:editId="06AE8168">
                <wp:extent cx="4747260" cy="2101215"/>
                <wp:effectExtent l="0" t="0" r="0" b="0"/>
                <wp:docPr id="37" name="Группа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7260" cy="2101215"/>
                          <a:chOff x="0" y="0"/>
                          <a:chExt cx="4747260" cy="2101215"/>
                        </a:xfrm>
                      </wpg:grpSpPr>
                      <pic:pic xmlns:pic="http://schemas.openxmlformats.org/drawingml/2006/picture">
                        <pic:nvPicPr>
                          <pic:cNvPr id="35" name="Рисунок 35"/>
                          <pic:cNvPicPr>
                            <a:picLocks noChangeAspect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260" cy="1873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Надпись 36"/>
                        <wps:cNvSpPr txBox="1"/>
                        <wps:spPr>
                          <a:xfrm>
                            <a:off x="0" y="1930400"/>
                            <a:ext cx="474726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B78C0F" w14:textId="76FD1DEA" w:rsidR="00F52122" w:rsidRPr="005E6924" w:rsidRDefault="00F52122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7" w:name="_Ref134996846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810FDE"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bookmarkEnd w:id="67"/>
                              <w:r>
                                <w:t xml:space="preserve">. </w:t>
                              </w:r>
                              <w:proofErr w:type="spellStart"/>
                              <w:r>
                                <w:t>Димеризация</w:t>
                              </w:r>
                              <w:proofErr w:type="spellEnd"/>
                              <w:r>
                                <w:t xml:space="preserve"> замещённого </w:t>
                              </w:r>
                              <w:proofErr w:type="spellStart"/>
                              <w:proofErr w:type="gramStart"/>
                              <w:r>
                                <w:t>бицикло</w:t>
                              </w:r>
                              <w:proofErr w:type="spellEnd"/>
                              <w:r>
                                <w:t>[</w:t>
                              </w:r>
                              <w:proofErr w:type="gramEnd"/>
                              <w:r>
                                <w:t>3.1.0]гекс-3-еп-2,6-диона.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AC9E7B" id="Группа 37" o:spid="_x0000_s1070" style="width:373.8pt;height:165.45pt;mso-position-horizontal-relative:char;mso-position-vertical-relative:line" coordsize="47472,21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">
                <v:shape id="Рисунок 35" o:spid="_x0000_s1071" type="#_x0000_t75" style="position:absolute;width:47472;height:18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">
                  <v:imagedata r:id="rId102" o:title=""/>
                </v:shape>
                <v:shape id="Надпись 36" o:spid="_x0000_s1072" type="#_x0000_t202" style="position:absolute;top:19304;width:47472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14:paraId="26B78C0F" w14:textId="76FD1DEA" w:rsidR="00F52122" w:rsidRPr="005E6924" w:rsidRDefault="00F52122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8" w:name="_Ref134996846"/>
                        <w:r>
                          <w:t xml:space="preserve">Схема </w:t>
                        </w:r>
                        <w:fldSimple w:instr=" SEQ Схема \* ARABIC ">
                          <w:r w:rsidR="00810FDE">
                            <w:rPr>
                              <w:noProof/>
                            </w:rPr>
                            <w:t>11</w:t>
                          </w:r>
                        </w:fldSimple>
                        <w:bookmarkEnd w:id="68"/>
                        <w:r>
                          <w:t xml:space="preserve">. </w:t>
                        </w:r>
                        <w:proofErr w:type="spellStart"/>
                        <w:r>
                          <w:t>Димеризация</w:t>
                        </w:r>
                        <w:proofErr w:type="spellEnd"/>
                        <w:r>
                          <w:t xml:space="preserve"> замещённого </w:t>
                        </w:r>
                        <w:proofErr w:type="spellStart"/>
                        <w:proofErr w:type="gramStart"/>
                        <w:r>
                          <w:t>бицикло</w:t>
                        </w:r>
                        <w:proofErr w:type="spellEnd"/>
                        <w:r>
                          <w:t>[</w:t>
                        </w:r>
                        <w:proofErr w:type="gramEnd"/>
                        <w:r>
                          <w:t>3.1.0]гекс-3-еп-2,6-диона.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BD8186" w14:textId="77777777" w:rsidR="00E454A5" w:rsidRDefault="00E454A5" w:rsidP="00E454A5">
      <w:pPr>
        <w:pStyle w:val="a3"/>
      </w:pPr>
    </w:p>
    <w:p w14:paraId="6B8B41A8" w14:textId="12D74F1C" w:rsidR="003608D7" w:rsidRDefault="003608D7" w:rsidP="00E454A5">
      <w:pPr>
        <w:pStyle w:val="33"/>
      </w:pPr>
      <w:commentRangeStart w:id="69"/>
      <w:commentRangeStart w:id="70"/>
      <w:r>
        <w:t>Ингибирование</w:t>
      </w:r>
      <w:commentRangeEnd w:id="69"/>
      <w:r>
        <w:rPr>
          <w:rStyle w:val="afc"/>
          <w:rFonts w:eastAsia="SimSun" w:cstheme="minorBidi"/>
          <w:b w:val="0"/>
          <w:color w:val="auto"/>
          <w:lang w:eastAsia="en-US"/>
        </w:rPr>
        <w:commentReference w:id="69"/>
      </w:r>
      <w:commentRangeEnd w:id="70"/>
      <w:r w:rsidR="00B04A91">
        <w:rPr>
          <w:rStyle w:val="afc"/>
          <w:rFonts w:eastAsia="SimSun" w:cstheme="minorBidi"/>
          <w:b w:val="0"/>
          <w:color w:val="auto"/>
          <w:lang w:eastAsia="en-US"/>
        </w:rPr>
        <w:commentReference w:id="70"/>
      </w:r>
      <w:r w:rsidR="006636C3">
        <w:t xml:space="preserve"> полимеризации</w:t>
      </w:r>
    </w:p>
    <w:p w14:paraId="5353074D" w14:textId="5EF30A87" w:rsidR="00AE7EDD" w:rsidRDefault="001764D1" w:rsidP="00E45A6B">
      <w:pPr>
        <w:pStyle w:val="a3"/>
      </w:pPr>
      <w:r>
        <w:t>Еще одной крайне интересной р</w:t>
      </w:r>
      <w:r w:rsidR="00AE7EDD">
        <w:t>еакци</w:t>
      </w:r>
      <w:r>
        <w:t xml:space="preserve">ей, прежде всего, своим влиянием на </w:t>
      </w:r>
      <w:commentRangeStart w:id="71"/>
      <w:r>
        <w:t>всю</w:t>
      </w:r>
      <w:r w:rsidR="000626B8">
        <w:t xml:space="preserve"> </w:t>
      </w:r>
      <w:proofErr w:type="spellStart"/>
      <w:r w:rsidR="000626B8">
        <w:t>полимеризющуюся</w:t>
      </w:r>
      <w:proofErr w:type="spellEnd"/>
      <w:r>
        <w:t xml:space="preserve"> систему в целом </w:t>
      </w:r>
      <w:commentRangeEnd w:id="71"/>
      <w:r>
        <w:rPr>
          <w:rStyle w:val="afc"/>
          <w:rFonts w:eastAsia="SimSun" w:cstheme="minorBidi"/>
          <w:color w:val="auto"/>
          <w:lang w:eastAsia="en-US"/>
        </w:rPr>
        <w:commentReference w:id="71"/>
      </w:r>
      <w:r>
        <w:t>является</w:t>
      </w:r>
      <w:r w:rsidR="00AE7EDD">
        <w:t xml:space="preserve"> ингибирован</w:t>
      </w:r>
      <w:r>
        <w:t>ие</w:t>
      </w:r>
      <w:r w:rsidR="00AE7EDD">
        <w:t xml:space="preserve"> полимеризации хинонами</w:t>
      </w:r>
      <w:r w:rsidR="002C1A9E">
        <w:t xml:space="preserve">. </w:t>
      </w:r>
      <w:r w:rsidR="002C1A9E" w:rsidRPr="002C1A9E">
        <w:t>Так при облучении растворов хинонов и Н-донорных соединений в мономере</w:t>
      </w:r>
      <w:r>
        <w:t xml:space="preserve"> </w:t>
      </w:r>
      <w:r w:rsidR="002C1A9E" w:rsidRPr="002C1A9E">
        <w:t xml:space="preserve">возникают алкильные радикалы, которые </w:t>
      </w:r>
      <w:r>
        <w:t xml:space="preserve">инициируют </w:t>
      </w:r>
      <w:r w:rsidR="002C1A9E" w:rsidRPr="002C1A9E">
        <w:t xml:space="preserve">полимеризацию и </w:t>
      </w:r>
      <w:proofErr w:type="spellStart"/>
      <w:r w:rsidR="002C1A9E" w:rsidRPr="002C1A9E">
        <w:t>оксифеноксильные</w:t>
      </w:r>
      <w:proofErr w:type="spellEnd"/>
      <w:r w:rsidR="002C1A9E" w:rsidRPr="002C1A9E">
        <w:t xml:space="preserve"> радикалы – </w:t>
      </w:r>
      <w:r w:rsidR="002C1A9E">
        <w:t>ингибиторы</w:t>
      </w:r>
      <w:r w:rsidR="002C1A9E" w:rsidRPr="002C1A9E">
        <w:t xml:space="preserve"> радикальной</w:t>
      </w:r>
      <w:r w:rsidR="002C1A9E">
        <w:t xml:space="preserve"> </w:t>
      </w:r>
      <w:r w:rsidR="002C1A9E" w:rsidRPr="002C1A9E">
        <w:t>полимеризации.</w:t>
      </w:r>
      <w:r w:rsidR="003074AF">
        <w:t xml:space="preserve"> </w:t>
      </w:r>
      <w:r>
        <w:t xml:space="preserve">Такое </w:t>
      </w:r>
      <w:r w:rsidRPr="001764D1">
        <w:t xml:space="preserve">двойственное действие </w:t>
      </w:r>
      <w:r w:rsidR="003074AF">
        <w:t xml:space="preserve">в поведении реакционной пары хинон – Н-донор делает необходимым детальное изучение реакций </w:t>
      </w:r>
      <w:r>
        <w:t>не только</w:t>
      </w:r>
      <w:r w:rsidR="003074AF">
        <w:t xml:space="preserve"> </w:t>
      </w:r>
      <w:proofErr w:type="spellStart"/>
      <w:r w:rsidR="003074AF">
        <w:t>фотоинициирования</w:t>
      </w:r>
      <w:proofErr w:type="spellEnd"/>
      <w:r w:rsidR="003074AF">
        <w:t xml:space="preserve">, </w:t>
      </w:r>
      <w:r>
        <w:t>но и</w:t>
      </w:r>
      <w:r w:rsidR="003074AF">
        <w:t xml:space="preserve"> ингибирования радикальной полимеризации в присутствии хинонов</w:t>
      </w:r>
      <w:r w:rsidR="00E45A6B">
        <w:t xml:space="preserve">. </w:t>
      </w:r>
      <w:r w:rsidR="00AE7EDD"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DefaultPlaceholder_-1854013440"/>
          </w:placeholder>
        </w:sdtPr>
        <w:sdtContent>
          <w:r w:rsidR="00AE7EDD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mYWxzZSwiSGFzTGFiZWwyIjp0cnV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My0wNS0xN1QxODoyMTo0MCIsIlByb2plY3QiOnsiJHJlZiI6IjgifX0sIlVzZU51bWJlcmluZ1R5cGVPZlBhcmVudERvY3VtZW50IjpmYWxzZX1dLCJGb3JtYXR0ZWRUZXh0Ijp7IiRpZCI6IjExIiwiQ291bnQiOjEsIlRleHRVbml0cyI6W3siJGlkIjoiMTIiLCJGb250U3R5bGUiOnsiJGlkIjoiMTMiLCJOZXV0cmFsIjp0cnVlfSwiUmVhZGluZ09yZGVyIjoxLCJUZXh0IjoiWzM3XSJ9XX0sIlRhZyI6IkNpdGF2aVBsYWNlaG9sZGVyIzUxMWJjNWM0LTUyYzgtNGQ4Ni04NDdkLWU0Zjg3ODdhMjc0ZSIsIlRleHQiOiJbMzddIiwiV0FJVmVyc2lvbiI6IjYuMTUuMi4wIn0=}</w:instrText>
          </w:r>
          <w:r w:rsidR="00AE7EDD">
            <w:fldChar w:fldCharType="separate"/>
          </w:r>
          <w:hyperlink r:id="rId103" w:tooltip="Гришин Д.Ф. Экспериментальное исследование и квантово-химическое моделирование полимеризации метилметакрилата в присутствии хинонов / Гришин Д.Ф. // В…" w:history="1">
            <w:r w:rsidR="00EF5950">
              <w:t>[37]</w:t>
            </w:r>
          </w:hyperlink>
          <w:r w:rsidR="00AE7EDD">
            <w:fldChar w:fldCharType="end"/>
          </w:r>
        </w:sdtContent>
      </w:sdt>
      <w:r w:rsidR="002F7900">
        <w:t xml:space="preserve"> рассмотрены процессы ингибирования радикальной реакции хинонами и проведены расчеты для уточнения </w:t>
      </w:r>
      <w:r w:rsidR="00863D0D">
        <w:t>резонансных структур получающихся в ходе реакции радикалов</w:t>
      </w:r>
      <w:r w:rsidR="002F7900">
        <w:t xml:space="preserve">. </w:t>
      </w:r>
      <w:r w:rsidRPr="001764D1">
        <w:t xml:space="preserve">Для квантово-химических </w:t>
      </w:r>
      <w:proofErr w:type="spellStart"/>
      <w:r w:rsidRPr="001764D1">
        <w:t>расчетовиспользовали</w:t>
      </w:r>
      <w:proofErr w:type="spellEnd"/>
      <w:r w:rsidRPr="001764D1">
        <w:t xml:space="preserve">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="002F7900" w:rsidRPr="00863D0D">
        <w:t xml:space="preserve"> Расчеты</w:t>
      </w:r>
      <w:r w:rsidR="002F7900" w:rsidRPr="002F7900">
        <w:t xml:space="preserve"> выполняли </w:t>
      </w:r>
      <w:r w:rsidR="00725F81" w:rsidRPr="00725F81">
        <w:t xml:space="preserve">в </w:t>
      </w:r>
      <w:r w:rsidR="00725F81" w:rsidRPr="00725F81">
        <w:lastRenderedPageBreak/>
        <w:t>соответствии с теорией</w:t>
      </w:r>
      <w:r w:rsidR="00725F81">
        <w:t xml:space="preserve"> </w:t>
      </w:r>
      <w:r w:rsidR="002F7900" w:rsidRPr="002F7900">
        <w:t xml:space="preserve">функционала плотности </w:t>
      </w:r>
      <w:sdt>
        <w:sdtPr>
          <w:alias w:val="To edit, see citavi.com/edit"/>
          <w:tag w:val="CitaviPlaceholder#e1e4c4c6-a207-40eb-aa72-fb6cbe715e24"/>
          <w:id w:val="680391031"/>
          <w:placeholder>
            <w:docPart w:val="DefaultPlaceholder_-1854013440"/>
          </w:placeholder>
        </w:sdtPr>
        <w:sdtContent>
          <w:r w:rsidR="00863D0D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1MjJiOWZmLWRiOWYtNDYyOS1hMmJmLWNhYjJjZGJjNmMxZiIsIlJhbmdlTGVuZ3RoIjozLCJSZWZlcmVuY2VJZCI6IjgwYmU2MmFmLTRiNGQtNGY5Yy1iMTY1LTVhMWQwNjc2MDE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29obiIsIkxhc3ROYW1lIjoiSG9oZW5iZXJnIFAuIiwiTWlkZGxlTmFtZSI6IlcuIiwiUHJvdGVjdGVkIjpmYWxzZSwiU2V4IjowLCJDcmVhdGVkQnkiOiJfSE9NRSIsIkNyZWF0ZWRPbiI6IjIwMjMtMDUtMTVUMDk6MTA6MTYiLCJNb2RpZmllZEJ5IjoiX0hPTUUiLCJJZCI6IjU3NDdiYzUyLTc5OWQtNDM4OC05MTg4LTU2MTdlMjQ5NmUxZSIsIk1vZGlmaWVkT24iOiIyMDIzLTA1LTE1VDA5OjEwOjE2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MYXN0TmFtZSI6IktvaG4gVy4sIFNoYW0gTC4gSi4iLCJQcm90ZWN0ZWQiOmZhbHNlLCJTZXgiOjAsIkNyZWF0ZWRCeSI6Il9IT01FIiwiQ3JlYXRlZE9uIjoiMjAyMy0wNS0xNVQwOToxMzo1NyIsIk1vZGlmaWVkQnkiOiJfSE9NRSIsIklkIjoiNDYxOTZmOTAtZGQwNS00OGQ4LWJiZTktY2UyNDA2NjdhMDljIiwiTW9kaWZpZWRPbiI6IjIwMjMtMDUtMTVUMDk6MTM6NTc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}</w:instrText>
          </w:r>
          <w:r w:rsidR="00863D0D">
            <w:fldChar w:fldCharType="separate"/>
          </w:r>
          <w:hyperlink r:id="rId104" w:tooltip="Hohenberg P., K.W. / K.W. Hohenberg P. // Phys. Rev. B. – 1964. – Т.136, №3. – C.864." w:history="1">
            <w:r w:rsidR="00EF5950">
              <w:t>[38</w:t>
            </w:r>
          </w:hyperlink>
          <w:hyperlink r:id="rId105" w:tooltip="Kohn W., Sham L. J. / Kohn W., Sham L. J. // Phys. Rev. A. – 1965. – Т.140, №4. – C.1133." w:history="1">
            <w:r w:rsidR="00EF5950">
              <w:t>, 39]</w:t>
            </w:r>
          </w:hyperlink>
          <w:r w:rsidR="00863D0D">
            <w:fldChar w:fldCharType="end"/>
          </w:r>
        </w:sdtContent>
      </w:sdt>
      <w:r w:rsidR="00863D0D">
        <w:t>.</w:t>
      </w:r>
      <w:r w:rsidR="006F35F2">
        <w:t xml:space="preserve"> Исследование было проведено</w:t>
      </w:r>
      <w:r w:rsidR="006F35F2" w:rsidRPr="006F35F2">
        <w:t xml:space="preserve"> для бензохинона-1,2 и его </w:t>
      </w:r>
      <w:proofErr w:type="spellStart"/>
      <w:r w:rsidR="006F35F2" w:rsidRPr="006F35F2">
        <w:t>ди-</w:t>
      </w:r>
      <w:r w:rsidR="006F35F2">
        <w:t>т</w:t>
      </w:r>
      <w:r w:rsidR="006F35F2" w:rsidRPr="006F35F2">
        <w:t>pe</w:t>
      </w:r>
      <w:r w:rsidR="006F35F2">
        <w:t>т</w:t>
      </w:r>
      <w:r w:rsidR="006F35F2" w:rsidRPr="006F35F2">
        <w:t>-бутильных</w:t>
      </w:r>
      <w:proofErr w:type="spellEnd"/>
      <w:r w:rsidR="006F35F2" w:rsidRPr="006F35F2">
        <w:t xml:space="preserve"> производных (35Q и </w:t>
      </w:r>
      <w:commentRangeStart w:id="72"/>
      <w:r w:rsidR="006F35F2" w:rsidRPr="006F35F2">
        <w:t>36Q</w:t>
      </w:r>
      <w:commentRangeEnd w:id="72"/>
      <w:r w:rsidR="00CA6E82">
        <w:rPr>
          <w:rStyle w:val="afc"/>
          <w:rFonts w:eastAsia="SimSun" w:cstheme="minorBidi"/>
          <w:color w:val="auto"/>
          <w:lang w:eastAsia="en-US"/>
        </w:rPr>
        <w:commentReference w:id="72"/>
      </w:r>
      <w:r w:rsidR="006F35F2" w:rsidRPr="006F35F2">
        <w:t>)</w:t>
      </w:r>
      <w:r w:rsidR="006F35F2">
        <w:t xml:space="preserve"> </w:t>
      </w:r>
      <w:r w:rsidR="006F35F2">
        <w:fldChar w:fldCharType="begin"/>
      </w:r>
      <w:r w:rsidR="006F35F2">
        <w:instrText xml:space="preserve"> REF _Ref135045935 \h </w:instrText>
      </w:r>
      <w:r w:rsidR="006F35F2">
        <w:fldChar w:fldCharType="separate"/>
      </w:r>
      <w:r w:rsidR="00810FDE">
        <w:t xml:space="preserve">Рисунок </w:t>
      </w:r>
      <w:r w:rsidR="00810FDE">
        <w:rPr>
          <w:noProof/>
        </w:rPr>
        <w:t>3</w:t>
      </w:r>
      <w:r w:rsidR="006F35F2">
        <w:fldChar w:fldCharType="end"/>
      </w:r>
      <w:r w:rsidR="006F35F2">
        <w:t xml:space="preserve">. </w:t>
      </w:r>
    </w:p>
    <w:p w14:paraId="7E6E7669" w14:textId="60C275C7" w:rsidR="006F35F2" w:rsidRDefault="006F35F2" w:rsidP="006F35F2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1E4D3E76" wp14:editId="146201E5">
                <wp:extent cx="2380615" cy="2065655"/>
                <wp:effectExtent l="0" t="0" r="635" b="0"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0615" cy="2065655"/>
                          <a:chOff x="0" y="0"/>
                          <a:chExt cx="2380615" cy="2065655"/>
                        </a:xfrm>
                      </wpg:grpSpPr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615" cy="1837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Надпись 39"/>
                        <wps:cNvSpPr txBox="1"/>
                        <wps:spPr>
                          <a:xfrm>
                            <a:off x="0" y="1894840"/>
                            <a:ext cx="2380615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9B6F92" w14:textId="3A723C5C" w:rsidR="00F52122" w:rsidRPr="00085B74" w:rsidRDefault="00F52122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3" w:name="_Ref135045935"/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810FDE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73"/>
                              <w:r>
                                <w:t>. Изображения хинонов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4D3E76" id="Группа 40" o:spid="_x0000_s1073" style="width:187.45pt;height:162.65pt;mso-position-horizontal-relative:char;mso-position-vertical-relative:line" coordsize="23806,20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">
                <v:shape id="Рисунок 38" o:spid="_x0000_s1074" type="#_x0000_t75" style="position:absolute;width:23806;height:18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">
                  <v:imagedata r:id="rId107" o:title=""/>
                </v:shape>
                <v:shape id="Надпись 39" o:spid="_x0000_s1075" type="#_x0000_t202" style="position:absolute;top:18948;width:23806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14:paraId="7E9B6F92" w14:textId="3A723C5C" w:rsidR="00F52122" w:rsidRPr="00085B74" w:rsidRDefault="00F52122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4" w:name="_Ref135045935"/>
                        <w:r>
                          <w:t xml:space="preserve">Рисунок </w:t>
                        </w:r>
                        <w:fldSimple w:instr=" SEQ Рисунок \* ARABIC ">
                          <w:r w:rsidR="00810FDE">
                            <w:rPr>
                              <w:noProof/>
                            </w:rPr>
                            <w:t>3</w:t>
                          </w:r>
                        </w:fldSimple>
                        <w:bookmarkEnd w:id="74"/>
                        <w:r>
                          <w:t>. Изображения хинонов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F2D390C" w14:textId="270AFDEC" w:rsidR="006F35F2" w:rsidRDefault="006F35F2" w:rsidP="000626B8">
      <w:pPr>
        <w:pStyle w:val="a2"/>
      </w:pPr>
      <w:r>
        <w:t xml:space="preserve">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</w:t>
      </w:r>
      <w:proofErr w:type="spellStart"/>
      <w:r>
        <w:t>фотоинициации</w:t>
      </w:r>
      <w:proofErr w:type="spellEnd"/>
      <w:r>
        <w:t xml:space="preserve"> и других процессов, специфичных для хинонов см. </w:t>
      </w:r>
      <w:r>
        <w:fldChar w:fldCharType="begin"/>
      </w:r>
      <w:r>
        <w:instrText xml:space="preserve"> REF _Ref135045914 \h </w:instrText>
      </w:r>
      <w:r>
        <w:fldChar w:fldCharType="separate"/>
      </w:r>
      <w:r w:rsidR="00810FDE">
        <w:t xml:space="preserve">Схема </w:t>
      </w:r>
      <w:r w:rsidR="00810FDE">
        <w:rPr>
          <w:noProof/>
        </w:rPr>
        <w:t>12</w:t>
      </w:r>
      <w:r>
        <w:fldChar w:fldCharType="end"/>
      </w:r>
      <w:r>
        <w:t xml:space="preserve">. </w:t>
      </w:r>
    </w:p>
    <w:p w14:paraId="7684EE6C" w14:textId="390A2CB6" w:rsidR="006F35F2" w:rsidRPr="006F35F2" w:rsidRDefault="006F35F2" w:rsidP="001C11C0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566217C2" wp14:editId="3BB24723">
                <wp:extent cx="3261360" cy="3957320"/>
                <wp:effectExtent l="0" t="0" r="0" b="5080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1360" cy="3957320"/>
                          <a:chOff x="0" y="0"/>
                          <a:chExt cx="2026920" cy="2459679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920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0" y="2235200"/>
                            <a:ext cx="2026920" cy="22447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8BC4B3" w14:textId="20901CFF" w:rsidR="00F52122" w:rsidRPr="002A68A7" w:rsidRDefault="00F52122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5" w:name="_Ref135045914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810FDE"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bookmarkEnd w:id="75"/>
                              <w:r>
                                <w:t>. Обобщенный механизм гашения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217C2" id="Группа 58" o:spid="_x0000_s1076" style="width:256.8pt;height:311.6pt;mso-position-horizontal-relative:char;mso-position-vertical-relative:line" coordsize="20269,24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">
                <v:shape id="Рисунок 56" o:spid="_x0000_s1077" type="#_x0000_t75" style="position:absolute;width:20269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">
                  <v:imagedata r:id="rId109" o:title=""/>
                </v:shape>
                <v:shape id="Надпись 57" o:spid="_x0000_s1078" type="#_x0000_t202" style="position:absolute;top:22352;width:2026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568BC4B3" w14:textId="20901CFF" w:rsidR="00F52122" w:rsidRPr="002A68A7" w:rsidRDefault="00F52122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6" w:name="_Ref135045914"/>
                        <w:r>
                          <w:t xml:space="preserve">Схема </w:t>
                        </w:r>
                        <w:fldSimple w:instr=" SEQ Схема \* ARABIC ">
                          <w:r w:rsidR="00810FDE">
                            <w:rPr>
                              <w:noProof/>
                            </w:rPr>
                            <w:t>12</w:t>
                          </w:r>
                        </w:fldSimple>
                        <w:bookmarkEnd w:id="76"/>
                        <w:r>
                          <w:t>. Обобщенный механизм гашения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7C080E" w14:textId="7B2F38E4" w:rsidR="00B55CA9" w:rsidRDefault="00255FBF" w:rsidP="000626B8">
      <w:pPr>
        <w:pStyle w:val="a2"/>
      </w:pPr>
      <w:r>
        <w:t>В результате кинетического анализа схемы были найдены константы ингибирования реакции полимеризации хинонами</w:t>
      </w:r>
      <w:r w:rsidR="00D54142">
        <w:t xml:space="preserve"> </w:t>
      </w:r>
      <w:r w:rsidR="00D54142">
        <w:fldChar w:fldCharType="begin"/>
      </w:r>
      <w:r w:rsidR="00D54142">
        <w:instrText xml:space="preserve"> REF _Ref135046901 \h </w:instrText>
      </w:r>
      <w:r w:rsidR="00D54142">
        <w:fldChar w:fldCharType="separate"/>
      </w:r>
      <w:r w:rsidR="00810FDE">
        <w:t xml:space="preserve">Таблица </w:t>
      </w:r>
      <w:r w:rsidR="00810FDE">
        <w:rPr>
          <w:noProof/>
        </w:rPr>
        <w:t>3</w:t>
      </w:r>
      <w:r w:rsidR="00D54142">
        <w:fldChar w:fldCharType="end"/>
      </w:r>
      <w:r w:rsidR="001C11C0">
        <w:t xml:space="preserve">. </w:t>
      </w:r>
    </w:p>
    <w:p w14:paraId="539BBE29" w14:textId="24A4F9BB" w:rsidR="00B55CA9" w:rsidRDefault="00B55CA9" w:rsidP="00B55CA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80D3F0B" wp14:editId="67FA015D">
                <wp:extent cx="4328160" cy="1960880"/>
                <wp:effectExtent l="0" t="0" r="0" b="1270"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8160" cy="1960880"/>
                          <a:chOff x="0" y="-279400"/>
                          <a:chExt cx="4328160" cy="1960880"/>
                        </a:xfrm>
                      </wpg:grpSpPr>
                      <pic:pic xmlns:pic="http://schemas.openxmlformats.org/drawingml/2006/picture">
                        <pic:nvPicPr>
                          <pic:cNvPr id="59" name="Рисунок 5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10"/>
                          <a:stretch/>
                        </pic:blipFill>
                        <pic:spPr>
                          <a:xfrm>
                            <a:off x="0" y="396240"/>
                            <a:ext cx="4328160" cy="1285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Надпись 60"/>
                        <wps:cNvSpPr txBox="1"/>
                        <wps:spPr>
                          <a:xfrm>
                            <a:off x="35560" y="-279400"/>
                            <a:ext cx="4161301" cy="7823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DB003E" w14:textId="3A884634" w:rsidR="00F52122" w:rsidRPr="0035319E" w:rsidRDefault="00F52122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7" w:name="_Ref135046901"/>
                              <w:r>
                                <w:t xml:space="preserve">Таблица </w:t>
                              </w:r>
                              <w:fldSimple w:instr=" SEQ Таблица \* ARABIC ">
                                <w:r w:rsidR="00810FDE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77"/>
                              <w:r>
                                <w:t>.</w:t>
                              </w:r>
                              <w:r w:rsidRPr="00255FBF">
                                <w:t xml:space="preserve"> Константы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z</m:t>
                                    </m:r>
                                  </m:sub>
                                </m:sSub>
                              </m:oMath>
                              <w:r w:rsidRPr="00255FBF">
                                <w:t xml:space="preserve"> ингибирования полимеризации ММА при 343 К бензохиноном-1,4, 35Q и 36Q.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п</m:t>
                                    </m:r>
                                  </m:sub>
                                </m:sSub>
                              </m:oMath>
                              <w:r>
                                <w:t xml:space="preserve"> </w:t>
                              </w:r>
                              <w:r w:rsidRPr="00255FBF">
                                <w:t>- константа скорости реакции продолжения цепи (включение молекулы ингибитора Z в полимерную цепь).</w:t>
                              </w:r>
                              <w:r>
                                <w:t xml:space="preserve"> *</w:t>
                              </w:r>
                              <w:r>
                                <w:rPr>
                                  <w:lang w:val="en-US"/>
                                </w:rPr>
                                <w:t>T</w:t>
                              </w:r>
                              <w:r w:rsidRPr="0035319E">
                                <w:t xml:space="preserve"> = 317 </w:t>
                              </w:r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0D3F0B" id="Группа 61" o:spid="_x0000_s1079" style="width:340.8pt;height:154.4pt;mso-position-horizontal-relative:char;mso-position-vertical-relative:line" coordorigin=",-2794" coordsize="43281,19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">
                <v:shape id="Рисунок 59" o:spid="_x0000_s1080" type="#_x0000_t75" style="position:absolute;top:3962;width:43281;height:12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">
                  <v:imagedata r:id="rId111" o:title="" cropright="2300f"/>
                </v:shape>
                <v:shape id="Надпись 60" o:spid="_x0000_s1081" type="#_x0000_t202" style="position:absolute;left:355;top:-2794;width:41613;height:7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" stroked="f">
                  <v:textbox inset="0,0,0,0">
                    <w:txbxContent>
                      <w:p w14:paraId="18DB003E" w14:textId="3A884634" w:rsidR="00F52122" w:rsidRPr="0035319E" w:rsidRDefault="00F52122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8" w:name="_Ref135046901"/>
                        <w:r>
                          <w:t xml:space="preserve">Таблица </w:t>
                        </w:r>
                        <w:fldSimple w:instr=" SEQ Таблица \* ARABIC ">
                          <w:r w:rsidR="00810FDE">
                            <w:rPr>
                              <w:noProof/>
                            </w:rPr>
                            <w:t>3</w:t>
                          </w:r>
                        </w:fldSimple>
                        <w:bookmarkEnd w:id="78"/>
                        <w:r>
                          <w:t>.</w:t>
                        </w:r>
                        <w:r w:rsidRPr="00255FBF">
                          <w:t xml:space="preserve"> Константы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oMath>
                        <w:r w:rsidRPr="00255FBF">
                          <w:t xml:space="preserve"> ингибирования полимеризации ММА при 343 К бензохиноном-1,4, 35Q и 36Q.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п</m:t>
                              </m:r>
                            </m:sub>
                          </m:sSub>
                        </m:oMath>
                        <w:r>
                          <w:t xml:space="preserve"> </w:t>
                        </w:r>
                        <w:r w:rsidRPr="00255FBF">
                          <w:t>- константа скорости реакции продолжения цепи (включение молекулы ингибитора Z в полимерную цепь).</w:t>
                        </w:r>
                        <w:r>
                          <w:t xml:space="preserve"> *</w:t>
                        </w:r>
                        <w:r>
                          <w:rPr>
                            <w:lang w:val="en-US"/>
                          </w:rPr>
                          <w:t>T</w:t>
                        </w:r>
                        <w:r w:rsidRPr="0035319E">
                          <w:t xml:space="preserve"> = 317 </w:t>
                        </w:r>
                        <w:r>
                          <w:rPr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2762151" w14:textId="2B425157" w:rsidR="00B55CA9" w:rsidRDefault="00725F81" w:rsidP="00B55CA9">
      <w:pPr>
        <w:pStyle w:val="a3"/>
      </w:pPr>
      <w:r w:rsidRPr="00725F81">
        <w:lastRenderedPageBreak/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 главную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 w:rsidR="001C11C0">
        <w:t xml:space="preserve"> (энергия реакции увеличивается при переходе от бензохинона-1,4 к хинону 35Q</w:t>
      </w:r>
      <w:r w:rsidR="00B55CA9">
        <w:t xml:space="preserve"> </w:t>
      </w:r>
      <w:r w:rsidR="00B55CA9">
        <w:fldChar w:fldCharType="begin"/>
      </w:r>
      <w:r w:rsidR="00B55CA9">
        <w:instrText xml:space="preserve"> REF _Ref135047443 \h </w:instrText>
      </w:r>
      <w:r w:rsidR="00B55CA9">
        <w:fldChar w:fldCharType="separate"/>
      </w:r>
      <w:r w:rsidR="00810FDE">
        <w:t xml:space="preserve">Таблица </w:t>
      </w:r>
      <w:r w:rsidR="00810FDE">
        <w:rPr>
          <w:noProof/>
        </w:rPr>
        <w:t>4</w:t>
      </w:r>
      <w:r w:rsidR="00B55CA9">
        <w:fldChar w:fldCharType="end"/>
      </w:r>
      <w:r w:rsidR="001C11C0">
        <w:t>)</w:t>
      </w:r>
      <w:r w:rsidR="00B55CA9">
        <w:t xml:space="preserve">. При атаке радикалом роста атома углерода </w:t>
      </w:r>
      <w:r w:rsidRPr="00725F81">
        <w:t>существенные</w:t>
      </w:r>
      <w:r>
        <w:t xml:space="preserve"> </w:t>
      </w:r>
      <w:r w:rsidR="00B55CA9">
        <w:t xml:space="preserve">препятствия для присоединения создают </w:t>
      </w:r>
      <w:r>
        <w:t xml:space="preserve">объемные </w:t>
      </w:r>
      <w:proofErr w:type="spellStart"/>
      <w:r w:rsidR="00B55CA9">
        <w:t>тpeт-бутильные</w:t>
      </w:r>
      <w:proofErr w:type="spellEnd"/>
      <w:r w:rsidR="00B55CA9">
        <w:t xml:space="preserve"> группы, что </w:t>
      </w:r>
      <w:r>
        <w:t>сказывается</w:t>
      </w:r>
      <w:r w:rsidR="00B55CA9">
        <w:t xml:space="preserve"> на энергетике реакции.</w:t>
      </w:r>
    </w:p>
    <w:p w14:paraId="5DB820ED" w14:textId="03DF3467" w:rsidR="00255FBF" w:rsidRDefault="00B55CA9" w:rsidP="00301230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00082916" wp14:editId="260E4FF9">
                <wp:extent cx="4209415" cy="2242820"/>
                <wp:effectExtent l="0" t="0" r="635" b="5080"/>
                <wp:docPr id="67" name="Группа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9415" cy="2242820"/>
                          <a:chOff x="0" y="0"/>
                          <a:chExt cx="4209415" cy="2242869"/>
                        </a:xfrm>
                      </wpg:grpSpPr>
                      <pic:pic xmlns:pic="http://schemas.openxmlformats.org/drawingml/2006/picture">
                        <pic:nvPicPr>
                          <pic:cNvPr id="65" name="Рисунок 65"/>
                          <pic:cNvPicPr>
                            <a:picLocks noChangeAspect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7554"/>
                            <a:ext cx="4209415" cy="1885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Надпись 66"/>
                        <wps:cNvSpPr txBox="1"/>
                        <wps:spPr>
                          <a:xfrm>
                            <a:off x="0" y="0"/>
                            <a:ext cx="4209415" cy="457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75E924" w14:textId="5F1840B2" w:rsidR="00F52122" w:rsidRPr="00C652B6" w:rsidRDefault="00F52122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9" w:name="_Ref135047443"/>
                              <w:r>
                                <w:t xml:space="preserve">Таблица </w:t>
                              </w:r>
                              <w:fldSimple w:instr=" SEQ Таблица \* ARABIC ">
                                <w:r w:rsidR="00810FDE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bookmarkEnd w:id="79"/>
                              <w:r>
                                <w:t xml:space="preserve">. </w:t>
                              </w:r>
                              <w:r w:rsidRPr="00907A00">
                                <w:t xml:space="preserve">Изменение энергии при взаимодействии хинонов с радикалом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*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(С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)СООС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  <w:r w:rsidRPr="00907A00">
                                <w:t xml:space="preserve"> (метод расчета B3P86/6-31G(d))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082916" id="Группа 67" o:spid="_x0000_s1082" style="width:331.45pt;height:176.6pt;mso-position-horizontal-relative:char;mso-position-vertical-relative:line" coordsize="42094,22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">
                <v:shape id="Рисунок 65" o:spid="_x0000_s1083" type="#_x0000_t75" style="position:absolute;top:3575;width:42094;height:18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">
                  <v:imagedata r:id="rId113" o:title=""/>
                </v:shape>
                <v:shape id="Надпись 66" o:spid="_x0000_s1084" type="#_x0000_t202" style="position:absolute;width:4209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" stroked="f">
                  <v:textbox inset="0,0,0,0">
                    <w:txbxContent>
                      <w:p w14:paraId="2E75E924" w14:textId="5F1840B2" w:rsidR="00F52122" w:rsidRPr="00C652B6" w:rsidRDefault="00F52122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0" w:name="_Ref135047443"/>
                        <w:r>
                          <w:t xml:space="preserve">Таблица </w:t>
                        </w:r>
                        <w:fldSimple w:instr=" SEQ Таблица \* ARABIC ">
                          <w:r w:rsidR="00810FDE">
                            <w:rPr>
                              <w:noProof/>
                            </w:rPr>
                            <w:t>4</w:t>
                          </w:r>
                        </w:fldSimple>
                        <w:bookmarkEnd w:id="80"/>
                        <w:r>
                          <w:t xml:space="preserve">. </w:t>
                        </w:r>
                        <w:r w:rsidRPr="00907A00">
                          <w:t xml:space="preserve">Изменение энергии при взаимодействии хинонов с радикалом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С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(С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)СООС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  <w:r w:rsidRPr="00907A00">
                          <w:t xml:space="preserve"> (метод расчета B3P86/6-31G(d))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0ACBC4" w14:textId="735C6B6A" w:rsidR="00255FBF" w:rsidRDefault="00255FBF" w:rsidP="000626B8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 w:rsidR="009C105D"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 w:rsidR="009C105D">
        <w:t>которые препятствуют</w:t>
      </w:r>
      <w:r w:rsidRPr="00255FBF">
        <w:t xml:space="preserve"> атак</w:t>
      </w:r>
      <w:r w:rsidR="009C105D">
        <w:t>е</w:t>
      </w:r>
      <w:r w:rsidR="009C105D" w:rsidRPr="009C105D">
        <w:t xml:space="preserve"> </w:t>
      </w:r>
      <w:r w:rsidR="009C105D" w:rsidRPr="00255FBF">
        <w:t>растущ</w:t>
      </w:r>
      <w:r w:rsidR="009C105D">
        <w:t>его</w:t>
      </w:r>
      <w:r w:rsidR="009C105D" w:rsidRPr="00255FBF">
        <w:t xml:space="preserve"> макрорадикал</w:t>
      </w:r>
      <w:r w:rsidR="009C105D">
        <w:t>а на</w:t>
      </w:r>
      <w:r w:rsidRPr="00255FBF">
        <w:t xml:space="preserve"> </w:t>
      </w:r>
      <w:r w:rsidR="009C105D" w:rsidRPr="00255FBF">
        <w:t>атом углерода хинона</w:t>
      </w:r>
      <w:r w:rsidRPr="00255FBF">
        <w:t>.</w:t>
      </w:r>
      <w:r>
        <w:t xml:space="preserve"> </w:t>
      </w:r>
      <w:r w:rsidRPr="00255FBF">
        <w:t xml:space="preserve">Квантово-химические расчеты подтверждают, что </w:t>
      </w:r>
      <w:commentRangeStart w:id="81"/>
      <w:r w:rsidR="009C105D">
        <w:t>электронная</w:t>
      </w:r>
      <w:r w:rsidRPr="00255FBF">
        <w:t xml:space="preserve"> </w:t>
      </w:r>
      <w:commentRangeEnd w:id="81"/>
      <w:r w:rsidR="009C105D">
        <w:rPr>
          <w:rStyle w:val="afc"/>
          <w:rFonts w:eastAsia="SimSun" w:cstheme="minorBidi"/>
          <w:color w:val="auto"/>
          <w:lang w:eastAsia="en-US"/>
        </w:rPr>
        <w:commentReference w:id="81"/>
      </w:r>
      <w:r w:rsidRPr="00255FBF">
        <w:t xml:space="preserve">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 </w:t>
      </w:r>
      <w:r w:rsidR="00D54142">
        <w:fldChar w:fldCharType="begin"/>
      </w:r>
      <w:r w:rsidR="00D54142">
        <w:instrText xml:space="preserve"> REF _Ref135046881 \h </w:instrText>
      </w:r>
      <w:r w:rsidR="00D54142">
        <w:fldChar w:fldCharType="separate"/>
      </w:r>
      <w:r w:rsidR="00810FDE">
        <w:t xml:space="preserve">Схема </w:t>
      </w:r>
      <w:r w:rsidR="00810FDE">
        <w:rPr>
          <w:noProof/>
        </w:rPr>
        <w:t>13</w:t>
      </w:r>
      <w:r w:rsidR="00D54142">
        <w:fldChar w:fldCharType="end"/>
      </w:r>
      <w:r w:rsidR="00301230">
        <w:t>. Данная реакция играет ключевую роль в системе при достаточно высоких степенях конверсии, однако, при моделировании системы в начальном этапе полимеризации, учет ингибирования не требуется.</w:t>
      </w:r>
    </w:p>
    <w:p w14:paraId="2163E80D" w14:textId="4CAE90CB" w:rsidR="00D54142" w:rsidRDefault="00D54142" w:rsidP="00D54142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256CB28" wp14:editId="6820C83C">
                <wp:extent cx="3441700" cy="4887595"/>
                <wp:effectExtent l="0" t="0" r="6350" b="8255"/>
                <wp:docPr id="64" name="Группа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1700" cy="4887595"/>
                          <a:chOff x="0" y="0"/>
                          <a:chExt cx="3441700" cy="4887595"/>
                        </a:xfrm>
                      </wpg:grpSpPr>
                      <pic:pic xmlns:pic="http://schemas.openxmlformats.org/drawingml/2006/picture">
                        <pic:nvPicPr>
                          <pic:cNvPr id="62" name="Рисунок 62"/>
                          <pic:cNvPicPr>
                            <a:picLocks noChangeAspect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00" cy="4490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Надпись 63"/>
                        <wps:cNvSpPr txBox="1"/>
                        <wps:spPr>
                          <a:xfrm>
                            <a:off x="0" y="4546600"/>
                            <a:ext cx="3441700" cy="3409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8860B7" w14:textId="47B0BDD7" w:rsidR="00F52122" w:rsidRPr="005F0583" w:rsidRDefault="00F52122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2" w:name="_Ref135046881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810FDE"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bookmarkEnd w:id="82"/>
                              <w:r>
                                <w:t>. Резонансные структуры замещенных хинонов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56CB28" id="Группа 64" o:spid="_x0000_s1085" style="width:271pt;height:384.85pt;mso-position-horizontal-relative:char;mso-position-vertical-relative:line" coordsize="34417,48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">
                <v:shape id="Рисунок 62" o:spid="_x0000_s1086" type="#_x0000_t75" style="position:absolute;width:34417;height:44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">
                  <v:imagedata r:id="rId115" o:title=""/>
                </v:shape>
                <v:shape id="Надпись 63" o:spid="_x0000_s1087" type="#_x0000_t202" style="position:absolute;top:45466;width:34417;height:3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XbM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" stroked="f">
                  <v:textbox style="mso-fit-shape-to-text:t" inset="0,0,0,0">
                    <w:txbxContent>
                      <w:p w14:paraId="538860B7" w14:textId="47B0BDD7" w:rsidR="00F52122" w:rsidRPr="005F0583" w:rsidRDefault="00F52122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3" w:name="_Ref135046881"/>
                        <w:r>
                          <w:t xml:space="preserve">Схема </w:t>
                        </w:r>
                        <w:fldSimple w:instr=" SEQ Схема \* ARABIC ">
                          <w:r w:rsidR="00810FDE">
                            <w:rPr>
                              <w:noProof/>
                            </w:rPr>
                            <w:t>13</w:t>
                          </w:r>
                        </w:fldSimple>
                        <w:bookmarkEnd w:id="83"/>
                        <w:r>
                          <w:t>. Резонансные структуры замещенных хинонов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3596D11" w14:textId="78149A1D" w:rsidR="00383542" w:rsidRDefault="004D45E5" w:rsidP="00CC12F7">
      <w:pPr>
        <w:pStyle w:val="33"/>
      </w:pPr>
      <w:r w:rsidRPr="00EE2A7A">
        <w:t>Итоговый механизм</w:t>
      </w:r>
      <w:r w:rsidR="00877B6A">
        <w:t xml:space="preserve"> </w:t>
      </w:r>
    </w:p>
    <w:p w14:paraId="7BDF2248" w14:textId="1FD25FC6" w:rsidR="0027712E" w:rsidRDefault="0027712E" w:rsidP="00644CFE">
      <w:pPr>
        <w:pStyle w:val="23"/>
      </w:pPr>
      <w:bookmarkStart w:id="84" w:name="_Hlk134744660"/>
      <w:r>
        <w:t>Описание метод</w:t>
      </w:r>
      <w:r w:rsidR="007F3EB8">
        <w:t>а</w:t>
      </w:r>
      <w:r>
        <w:t xml:space="preserve"> моделирования</w:t>
      </w:r>
    </w:p>
    <w:p w14:paraId="404DC7DE" w14:textId="66349C99" w:rsidR="00BF285C" w:rsidRPr="00BF285C" w:rsidRDefault="00BF285C" w:rsidP="00644CFE">
      <w:pPr>
        <w:pStyle w:val="33"/>
      </w:pPr>
      <w:r>
        <w:t>Проблемы моделирования</w:t>
      </w:r>
    </w:p>
    <w:p w14:paraId="19913409" w14:textId="28659628" w:rsidR="00CF5229" w:rsidRDefault="005C7FEA" w:rsidP="00D87B12">
      <w:pPr>
        <w:pStyle w:val="a3"/>
      </w:pPr>
      <w:r>
        <w:t>Для математического моделирования химических уравнений требуется решить систему однородных дифференциальных уравнений.</w:t>
      </w:r>
      <w:r w:rsidR="00E452D9">
        <w:t xml:space="preserve"> </w:t>
      </w:r>
      <w:r>
        <w:t xml:space="preserve">Так </w:t>
      </w:r>
      <w:r w:rsidR="00E452D9">
        <w:t xml:space="preserve">как </w:t>
      </w:r>
      <w:r>
        <w:t xml:space="preserve">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m:rPr>
            <m:sty m:val="p"/>
          </m:rP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t xml:space="preserve">, </w:t>
      </w:r>
      <w:r w:rsidR="00CF5229">
        <w:t xml:space="preserve">где изменение концентрации соединения А </w:t>
      </w:r>
      <w:r>
        <w:t>описывается дифференциальным уравнением</w:t>
      </w:r>
      <w:r w:rsidR="00CF5229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EB3250" w14:paraId="0170838D" w14:textId="77777777" w:rsidTr="0020671A">
        <w:tc>
          <w:tcPr>
            <w:tcW w:w="500" w:type="pct"/>
          </w:tcPr>
          <w:p w14:paraId="284B52C8" w14:textId="77777777" w:rsidR="00EB3250" w:rsidRDefault="00EB3250" w:rsidP="0020671A">
            <w:pPr>
              <w:pStyle w:val="a3"/>
            </w:pPr>
          </w:p>
        </w:tc>
        <w:tc>
          <w:tcPr>
            <w:tcW w:w="4000" w:type="pct"/>
          </w:tcPr>
          <w:p w14:paraId="6CB39467" w14:textId="4EA3DABA" w:rsidR="00EB3250" w:rsidRDefault="00F52122" w:rsidP="0020671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405113C7" w14:textId="41818B23" w:rsidR="00EB3250" w:rsidRDefault="00EB3250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810FDE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480875FC" w14:textId="64BDCE00" w:rsidR="00BF285C" w:rsidRDefault="00BF285C" w:rsidP="002714BE">
      <w:pPr>
        <w:pStyle w:val="a3"/>
      </w:pPr>
      <w:r>
        <w:t>С</w:t>
      </w:r>
      <w:r w:rsidR="005C7FEA">
        <w:t>истема перестает быть линейной</w:t>
      </w:r>
      <w:r w:rsidR="00E452D9">
        <w:t>,</w:t>
      </w:r>
      <w:r w:rsidR="005C7FEA">
        <w:t xml:space="preserve"> и </w:t>
      </w:r>
      <w:r w:rsidR="00E452D9">
        <w:t xml:space="preserve">методы исключения или метод Эйлера не подходят для решения. Метод </w:t>
      </w:r>
      <w:proofErr w:type="spellStart"/>
      <w:r w:rsidR="00E452D9" w:rsidRPr="00D87B12">
        <w:t>квазистационарности</w:t>
      </w:r>
      <w:proofErr w:type="spellEnd"/>
      <w:r w:rsidR="00E452D9">
        <w:t xml:space="preserve"> и метод </w:t>
      </w:r>
      <w:proofErr w:type="spellStart"/>
      <w:r w:rsidR="00E452D9">
        <w:t>квазиравновесия</w:t>
      </w:r>
      <w:proofErr w:type="spellEnd"/>
      <w:r w:rsidR="00E452D9">
        <w:t xml:space="preserve"> не могут быть применены, так они не позволяют точно посчитать поведение в начале </w:t>
      </w:r>
      <w:r w:rsidR="00340C2F">
        <w:t xml:space="preserve">процесса </w:t>
      </w:r>
      <w:proofErr w:type="spellStart"/>
      <w:r w:rsidR="00E452D9">
        <w:t>фотоинициировния</w:t>
      </w:r>
      <w:proofErr w:type="spellEnd"/>
      <w:r w:rsidR="00E452D9">
        <w:t xml:space="preserve"> (константы скорости которого крайне </w:t>
      </w:r>
      <w:commentRangeStart w:id="85"/>
      <w:r w:rsidR="00E452D9">
        <w:t>высоки</w:t>
      </w:r>
      <w:commentRangeEnd w:id="85"/>
      <w:r w:rsidR="00E452D9">
        <w:rPr>
          <w:rStyle w:val="afc"/>
          <w:rFonts w:eastAsia="SimSun" w:cstheme="minorBidi"/>
          <w:color w:val="auto"/>
          <w:lang w:eastAsia="en-US"/>
        </w:rPr>
        <w:commentReference w:id="85"/>
      </w:r>
      <w:r w:rsidR="00E452D9">
        <w:t>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</w:t>
      </w:r>
      <w:r w:rsidR="00321798">
        <w:t xml:space="preserve">. </w:t>
      </w:r>
      <w:r w:rsidR="00322207">
        <w:t xml:space="preserve">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 w:rsidR="00322207">
        <w:rPr>
          <w:rStyle w:val="mord"/>
        </w:rPr>
        <w:t>x</w:t>
      </w:r>
      <w:r w:rsidR="00322207">
        <w:t xml:space="preserve"> и </w:t>
      </w:r>
      <w:r w:rsidR="00322207">
        <w:rPr>
          <w:rStyle w:val="mord"/>
        </w:rPr>
        <w:t>y</w:t>
      </w:r>
      <w:r w:rsidR="00322207">
        <w:t xml:space="preserve"> в каждой точке, а также точки равновесия. </w:t>
      </w:r>
      <w:r w:rsidR="00322207" w:rsidRPr="00322207">
        <w:t>По этому изображению можно получить качественную картину поведения решений системы</w:t>
      </w:r>
      <w:r w:rsidR="00340C2F"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MtMDUtMTdUMTg6MjE6NDAiLCJQcm9qZWN0Ijp7IiRyZWYiOiI4In19LCJVc2VOdW1iZXJpbmdUeXBlT2ZQYXJlbnREb2N1bWVudCI6ZmFsc2V9XSwiRm9ybWF0dGVkVGV4dCI6eyIkaWQiOiIxMCIsIkNvdW50IjoxLCJUZXh0VW5pdHMiOlt7IiRpZCI6IjExIiwiRm9udFN0eWxlIjp7IiRpZCI6IjEyIiwiTmV1dHJhbCI6dHJ1ZX0sIlJlYWRpbmdPcmRlciI6MSwiVGV4dCI6Ils0MF0ifV19LCJUYWciOiJDaXRhdmlQbGFjZWhvbGRlciM2NjgxMWE2My00MjVlLTQ2YzYtODA1YS04OWRkM2M2MTMwNjkiLCJUZXh0IjoiWzQwXSIsIldBSVZlcnNpb24iOiI2LjE1LjIuMCJ9}</w:instrText>
          </w:r>
          <w:r w:rsidR="00340C2F">
            <w:fldChar w:fldCharType="separate"/>
          </w:r>
          <w:hyperlink r:id="rId116" w:tooltip="Арнольд, В.И. Обыкновенные дифференциальные уравнения / В.И. Арнольд: Наука, 1984." w:history="1">
            <w:r w:rsidR="00EF5950">
              <w:t>[40]</w:t>
            </w:r>
          </w:hyperlink>
          <w:r w:rsidR="00340C2F">
            <w:fldChar w:fldCharType="end"/>
          </w:r>
        </w:sdtContent>
      </w:sdt>
      <w:r w:rsidR="00322207">
        <w:t xml:space="preserve">. </w:t>
      </w:r>
      <w:r w:rsidR="00E452D9">
        <w:t xml:space="preserve">Учитывая сложность системы уравнений для </w:t>
      </w:r>
      <w:commentRangeStart w:id="86"/>
      <w:r w:rsidR="00E452D9">
        <w:t>10</w:t>
      </w:r>
      <w:commentRangeEnd w:id="86"/>
      <w:r w:rsidR="00E452D9">
        <w:rPr>
          <w:rStyle w:val="afc"/>
          <w:rFonts w:eastAsia="SimSun" w:cstheme="minorBidi"/>
          <w:color w:val="auto"/>
          <w:lang w:eastAsia="en-US"/>
        </w:rPr>
        <w:commentReference w:id="86"/>
      </w:r>
      <w:r w:rsidR="00E452D9">
        <w:t xml:space="preserve"> переменных, наилучшее решение – использование численных методов</w:t>
      </w:r>
      <w:r w:rsidR="00891194">
        <w:t xml:space="preserve"> подробное описание некоторых, наиболее простых из них, </w:t>
      </w:r>
      <w:r w:rsidR="00891194">
        <w:lastRenderedPageBreak/>
        <w:t>приведено, например в работе</w:t>
      </w:r>
      <w:r w:rsidR="00340C2F">
        <w:t xml:space="preserve">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QxXSJ9XX0sIlRhZyI6IkNpdGF2aVBsYWNlaG9sZGVyI2QxMTJlNWIyLTQ3NjMtNDk0Yy04N2VkLTFjNGVmODQ5NWM4YyIsIlRleHQiOiJbNDFdIiwiV0FJVmVyc2lvbiI6IjYuMTUuMi4wIn0=}</w:instrText>
          </w:r>
          <w:r w:rsidR="00340C2F">
            <w:fldChar w:fldCharType="separate"/>
          </w:r>
          <w:hyperlink r:id="rId117" w:tooltip="Мышенков, В. Численное решение обыкновенных дифференциальных уравнений / В. Мышенков, М. Е.В. – Москва, 2005." w:history="1">
            <w:r w:rsidR="00EF5950">
              <w:t>[41]</w:t>
            </w:r>
          </w:hyperlink>
          <w:r w:rsidR="00340C2F">
            <w:fldChar w:fldCharType="end"/>
          </w:r>
        </w:sdtContent>
      </w:sdt>
      <w:r w:rsidR="00891194">
        <w:t>, там же описаны оценки устойчивости методов и методики нахождения погрешности вычислений.</w:t>
      </w:r>
      <w:r>
        <w:t xml:space="preserve"> </w:t>
      </w:r>
    </w:p>
    <w:p w14:paraId="202751B2" w14:textId="43557C99" w:rsidR="00EB485C" w:rsidRDefault="00EB485C" w:rsidP="00644CFE">
      <w:pPr>
        <w:pStyle w:val="33"/>
      </w:pPr>
      <w:r w:rsidRPr="00644CFE">
        <w:t>Формирование</w:t>
      </w:r>
      <w:r>
        <w:t xml:space="preserve"> системы</w:t>
      </w:r>
    </w:p>
    <w:p w14:paraId="3228BE0C" w14:textId="4972A1AC" w:rsidR="00CF5229" w:rsidRDefault="00CF5229" w:rsidP="00D87B12">
      <w:pPr>
        <w:pStyle w:val="a3"/>
      </w:pPr>
      <w:r>
        <w:t xml:space="preserve">Для демонстрации </w:t>
      </w:r>
      <w:r w:rsidR="00A807B9">
        <w:t>преобразования системы химических реакци</w:t>
      </w:r>
      <w:r w:rsidR="00321798">
        <w:t>й</w:t>
      </w:r>
      <w:r w:rsidR="00A807B9">
        <w:t xml:space="preserve"> в систему дифференциальных уравнений</w:t>
      </w:r>
      <w:r>
        <w:t xml:space="preserve"> выбран модель</w:t>
      </w:r>
      <w:r w:rsidR="00891194">
        <w:t>ный</w:t>
      </w:r>
      <w:r>
        <w:t xml:space="preserve"> </w:t>
      </w:r>
      <w:commentRangeStart w:id="87"/>
      <w:r w:rsidR="00891194">
        <w:t>механизм</w:t>
      </w:r>
      <w:commentRangeEnd w:id="87"/>
      <w:r w:rsidR="00321798">
        <w:rPr>
          <w:rStyle w:val="afc"/>
          <w:rFonts w:eastAsia="SimSun" w:cstheme="minorBidi"/>
          <w:color w:val="auto"/>
          <w:lang w:eastAsia="en-US"/>
        </w:rPr>
        <w:commentReference w:id="87"/>
      </w:r>
      <w:r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CF5229" w14:paraId="50CB4063" w14:textId="77777777" w:rsidTr="00A902F1">
        <w:tc>
          <w:tcPr>
            <w:tcW w:w="500" w:type="pct"/>
          </w:tcPr>
          <w:p w14:paraId="75737F3A" w14:textId="77777777" w:rsidR="00CF5229" w:rsidRDefault="00CF5229" w:rsidP="00D87B12">
            <w:pPr>
              <w:pStyle w:val="a3"/>
            </w:pPr>
          </w:p>
        </w:tc>
        <w:tc>
          <w:tcPr>
            <w:tcW w:w="4000" w:type="pct"/>
          </w:tcPr>
          <w:p w14:paraId="6AE4DBFD" w14:textId="6EB8CF5A" w:rsidR="00CF5229" w:rsidRDefault="00CF5229" w:rsidP="00D87B12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8D865EE" w14:textId="258805A4" w:rsidR="00CF5229" w:rsidRDefault="00CF5229" w:rsidP="00D87B12">
            <w:pPr>
              <w:pStyle w:val="a3"/>
            </w:pPr>
            <w:r>
              <w:t>(</w:t>
            </w:r>
            <w:fldSimple w:instr=" SEQ Формула \*ARABIC ">
              <w:r w:rsidR="00810FDE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521A8B8C" w14:textId="4A53B10D" w:rsidR="00CF5229" w:rsidRDefault="00A902F1" w:rsidP="00D87B12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 xml:space="preserve">на заданном временном промежутке, с известными начальными концентрациями веществ - есть решение задачи коши </w:t>
      </w:r>
      <w:r w:rsidR="00891194">
        <w:t>следующей систем</w:t>
      </w:r>
      <w:r>
        <w:t>ы</w:t>
      </w:r>
      <w:r w:rsidR="00891194">
        <w:t xml:space="preserve"> уравнений: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891194" w14:paraId="5E9F6EF9" w14:textId="77777777" w:rsidTr="00A902F1">
        <w:tc>
          <w:tcPr>
            <w:tcW w:w="500" w:type="pct"/>
          </w:tcPr>
          <w:p w14:paraId="3AACF7FB" w14:textId="77777777" w:rsidR="00891194" w:rsidRDefault="00891194" w:rsidP="00D87B12">
            <w:pPr>
              <w:pStyle w:val="a3"/>
            </w:pPr>
          </w:p>
        </w:tc>
        <w:tc>
          <w:tcPr>
            <w:tcW w:w="4000" w:type="pct"/>
          </w:tcPr>
          <w:p w14:paraId="713B93C0" w14:textId="550FAEF5" w:rsidR="00001B31" w:rsidRPr="00001B31" w:rsidRDefault="00F52122" w:rsidP="00D87B12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18B22FB4" w14:textId="7C67DC87" w:rsidR="00FE72FE" w:rsidRPr="00FE72FE" w:rsidRDefault="00F52122" w:rsidP="00D87B12">
            <w:pPr>
              <w:pStyle w:val="a3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∈{0,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oMath>
            <w:r w:rsidR="00226B50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06DCC5DD" w14:textId="05CFF1A0" w:rsidR="00891194" w:rsidRDefault="00891194" w:rsidP="00D87B12">
            <w:pPr>
              <w:pStyle w:val="a3"/>
            </w:pPr>
            <w:r>
              <w:t>(</w:t>
            </w:r>
            <w:fldSimple w:instr=" SEQ Формула \*ARABIC ">
              <w:r w:rsidR="00810FDE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14:paraId="74A27B38" w14:textId="381F4ED3" w:rsidR="00FE72FE" w:rsidRDefault="00FE72FE" w:rsidP="00D87B12">
      <w:pPr>
        <w:pStyle w:val="a3"/>
      </w:pPr>
      <w:r>
        <w:t>Систему можно записать в операторном виде: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FE72FE" w14:paraId="374FC135" w14:textId="77777777" w:rsidTr="00185B6A">
        <w:tc>
          <w:tcPr>
            <w:tcW w:w="500" w:type="pct"/>
          </w:tcPr>
          <w:p w14:paraId="20D1EDC7" w14:textId="77777777" w:rsidR="00FE72FE" w:rsidRDefault="00FE72FE" w:rsidP="00D87B12">
            <w:pPr>
              <w:pStyle w:val="a3"/>
            </w:pPr>
          </w:p>
        </w:tc>
        <w:tc>
          <w:tcPr>
            <w:tcW w:w="4000" w:type="pct"/>
          </w:tcPr>
          <w:p w14:paraId="309BBF37" w14:textId="6FE5A59D" w:rsidR="00FE72FE" w:rsidRPr="00FE72FE" w:rsidRDefault="00F52122" w:rsidP="00D87B12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6203653D" w14:textId="6A15316A" w:rsidR="00FE72FE" w:rsidRDefault="00FE72FE" w:rsidP="00D87B12">
            <w:pPr>
              <w:pStyle w:val="a3"/>
            </w:pPr>
            <w:r>
              <w:t>(</w:t>
            </w:r>
            <w:fldSimple w:instr=" SEQ Формула \*ARABIC ">
              <w:r w:rsidR="00810FDE">
                <w:rPr>
                  <w:noProof/>
                </w:rPr>
                <w:t>6</w:t>
              </w:r>
            </w:fldSimple>
            <w:r>
              <w:t>)</w:t>
            </w:r>
          </w:p>
        </w:tc>
      </w:tr>
    </w:tbl>
    <w:p w14:paraId="241FB564" w14:textId="327CCD20" w:rsidR="00FE72FE" w:rsidRDefault="00FE72FE" w:rsidP="00D87B12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</w:t>
      </w:r>
      <w:r w:rsidR="00B22EDA">
        <w:t>вектор</w:t>
      </w:r>
      <w:r w:rsidR="00321798">
        <w:t>-</w:t>
      </w:r>
      <w:r w:rsidR="00B22EDA">
        <w:t>функция правой части уравнения</w:t>
      </w:r>
      <w:r>
        <w:t xml:space="preserve">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775AE9BE" w14:textId="77777777" w:rsidR="00FE72FE" w:rsidRDefault="00F52122" w:rsidP="00D87B12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}</m:t>
        </m:r>
      </m:oMath>
      <w:r w:rsidR="00FE72FE">
        <w:t xml:space="preserve"> - </w:t>
      </w:r>
      <w:r w:rsidR="00FE72FE" w:rsidRPr="00FE72FE">
        <w:t>вектор концентраций</w:t>
      </w:r>
    </w:p>
    <w:p w14:paraId="0A5A5D7F" w14:textId="37841B2F" w:rsidR="00FE72FE" w:rsidRDefault="00FE72FE" w:rsidP="00D87B12">
      <w:pPr>
        <w:pStyle w:val="a3"/>
      </w:pPr>
      <m:oMath>
        <m:r>
          <w:rPr>
            <w:rFonts w:ascii="Cambria Math" w:hAnsi="Cambria Math"/>
          </w:rPr>
          <m:t>t∈{0,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}</m:t>
        </m:r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213A287" w14:textId="3A60421B" w:rsidR="00226B50" w:rsidRDefault="00F52122" w:rsidP="00D87B12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}</m:t>
        </m:r>
      </m:oMath>
      <w:r w:rsidR="00226B50">
        <w:t xml:space="preserve"> – начальные значения </w:t>
      </w:r>
      <w:r w:rsidR="006812F5">
        <w:t>концентраций</w:t>
      </w:r>
    </w:p>
    <w:p w14:paraId="714D3E92" w14:textId="77777777" w:rsidR="002714BE" w:rsidRDefault="002714BE" w:rsidP="002714BE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F51ECC6" w14:textId="6807A7F0" w:rsidR="002714BE" w:rsidRDefault="002714BE" w:rsidP="002714BE">
      <w:pPr>
        <w:pStyle w:val="a3"/>
        <w:numPr>
          <w:ilvl w:val="0"/>
          <w:numId w:val="26"/>
        </w:numPr>
      </w:pPr>
      <w:r>
        <w:t>дискретизация по времени</w:t>
      </w:r>
    </w:p>
    <w:p w14:paraId="31C33EE7" w14:textId="52DE525E" w:rsidR="002714BE" w:rsidRDefault="002714BE" w:rsidP="002714BE">
      <w:pPr>
        <w:pStyle w:val="a3"/>
        <w:numPr>
          <w:ilvl w:val="0"/>
          <w:numId w:val="26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 w:rsidR="00321798">
        <w:t xml:space="preserve"> на каждом временном шаге</w:t>
      </w:r>
    </w:p>
    <w:p w14:paraId="19D4DD41" w14:textId="28F1A0A5" w:rsidR="002714BE" w:rsidRPr="002714BE" w:rsidRDefault="002714BE" w:rsidP="002714BE">
      <w:pPr>
        <w:pStyle w:val="a3"/>
        <w:numPr>
          <w:ilvl w:val="0"/>
          <w:numId w:val="26"/>
        </w:numPr>
      </w:pPr>
      <w:r>
        <w:t>решение системы линейных алгебраических уравнений на каждой итерации</w:t>
      </w:r>
    </w:p>
    <w:p w14:paraId="117EFDBE" w14:textId="05A70CCB" w:rsidR="007F3EB8" w:rsidRDefault="007F3EB8" w:rsidP="00644CFE">
      <w:pPr>
        <w:pStyle w:val="33"/>
      </w:pPr>
      <w:bookmarkStart w:id="88" w:name="_Hlk134744679"/>
      <w:bookmarkEnd w:id="84"/>
      <w:r>
        <w:t>Дискретизация по времени</w:t>
      </w:r>
    </w:p>
    <w:p w14:paraId="31E62F58" w14:textId="05B1FA41" w:rsidR="00A902F1" w:rsidRDefault="00A902F1" w:rsidP="00D87B12">
      <w:pPr>
        <w:pStyle w:val="a3"/>
      </w:pPr>
      <w:r w:rsidRPr="00A902F1">
        <w:t>Методы численного решения задачи Коши для обыкновенных дифференциальных уравнений</w:t>
      </w:r>
      <w:r w:rsidR="00B22EDA"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 w:rsidR="00B22EDA"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 w:rsidR="00B22EDA">
        <w:t>,</w:t>
      </w:r>
      <w:r w:rsidR="00B22EDA" w:rsidRPr="00B22EDA">
        <w:t xml:space="preserve"> где i</w:t>
      </w:r>
      <w:r w:rsidR="00B22EDA">
        <w:t xml:space="preserve"> </w:t>
      </w:r>
      <w:r w:rsidR="00B22EDA" w:rsidRPr="00B22EDA">
        <w:t>-</w:t>
      </w:r>
      <w:r w:rsidR="00B22EDA">
        <w:t xml:space="preserve"> текущий, уже вычисленный</w:t>
      </w:r>
      <w:r w:rsidR="00321798">
        <w:t>,</w:t>
      </w:r>
      <w:r w:rsidR="00B22EDA">
        <w:t xml:space="preserve"> </w:t>
      </w:r>
      <w:r w:rsidR="00B22EDA" w:rsidRPr="00B22EDA">
        <w:t>шаг по времени</w:t>
      </w:r>
      <w:r w:rsidR="00B22EDA">
        <w:t>, используются ее значения на предыдущих шагах, как правило</w:t>
      </w:r>
      <w:r w:rsidR="00321798">
        <w:t>,</w:t>
      </w:r>
      <w:r w:rsidR="00B22EDA">
        <w:t xml:space="preserve"> на предыдущем шаге и, возможно на этом же шаге. В связи с этим все методы</w:t>
      </w:r>
      <w:r>
        <w:t xml:space="preserve"> разделяются на два</w:t>
      </w:r>
      <w:r w:rsidR="008659E8">
        <w:t xml:space="preserve"> больших</w:t>
      </w:r>
      <w:r>
        <w:t xml:space="preserve"> класса</w:t>
      </w:r>
      <w:r w:rsidR="00156B5D">
        <w:t xml:space="preserve">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DefaultPlaceholder_-1854013440"/>
          </w:placeholder>
        </w:sdtPr>
        <w:sdtContent>
          <w:r w:rsidR="00156B5D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MtMDUtMTdUMTg6MjE6NDA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2FkNjQ1YjJiLWJjMjktNDFiMC1hMDQ2LTIxMjZlMmU0NmIyYiIsIlRleHQiOiJbNDJdIiwiV0FJVmVyc2lvbiI6IjYuMTUuMi4wIn0=}</w:instrText>
          </w:r>
          <w:r w:rsidR="00156B5D">
            <w:fldChar w:fldCharType="separate"/>
          </w:r>
          <w:hyperlink r:id="rId118" w:tooltip="Пименов, В.Г. Численные методы : в 2 ч / В.Г. Пименов. – Екатеринбург, 2014." w:history="1">
            <w:r w:rsidR="00EF5950">
              <w:t>[42]</w:t>
            </w:r>
          </w:hyperlink>
          <w:r w:rsidR="00156B5D">
            <w:fldChar w:fldCharType="end"/>
          </w:r>
        </w:sdtContent>
      </w:sdt>
      <w:r>
        <w:t>:</w:t>
      </w:r>
    </w:p>
    <w:p w14:paraId="7466F293" w14:textId="2359EC87" w:rsidR="008659E8" w:rsidRDefault="008659E8" w:rsidP="008659E8">
      <w:pPr>
        <w:pStyle w:val="a3"/>
        <w:numPr>
          <w:ilvl w:val="0"/>
          <w:numId w:val="24"/>
        </w:numPr>
        <w:ind w:left="426"/>
      </w:pPr>
      <w:r>
        <w:lastRenderedPageBreak/>
        <w:t>Явные методы вычисляют состояние системы в более поздний момент времени из состояния системы в текущий момент времени.</w:t>
      </w:r>
      <w:r w:rsidR="00B22EDA">
        <w:t xml:space="preserve"> Общая схема</w:t>
      </w:r>
      <w:r w:rsidR="00321798">
        <w:t xml:space="preserve"> для данной системы</w:t>
      </w:r>
      <w:r w:rsidR="00B22EDA">
        <w:t xml:space="preserve">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 w:rsidR="00B22EDA">
        <w:t>.</w:t>
      </w:r>
      <w:r w:rsidR="00B22EDA" w:rsidRPr="00B22EDA">
        <w:t xml:space="preserve"> </w:t>
      </w:r>
      <w:r>
        <w:t>Они быстрее и проще</w:t>
      </w:r>
      <w:r w:rsidR="00B22EDA">
        <w:t xml:space="preserve">, </w:t>
      </w:r>
      <w:r w:rsidR="00B22EDA" w:rsidRPr="00B22EDA">
        <w:t>но менее стабильны для осциллирующего поведения</w:t>
      </w:r>
      <w:r w:rsidR="00B22EDA">
        <w:t>, а также имеют тенденцию никогда не сойтись при определенных значениях шага по времени</w:t>
      </w:r>
      <w:r w:rsidR="00321798">
        <w:t xml:space="preserve">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QxXSJ9XX0sIlRhZyI6IkNpdGF2aVBsYWNlaG9sZGVyI2NkZGQxMDk4LTJkZWYtNGQzYi1iNTM5LWI2OWI4MmM5Yzg2ZiIsIlRleHQiOiJbNDFdIiwiV0FJVmVyc2lvbiI6IjYuMTUuMi4wIn0=}</w:instrText>
          </w:r>
          <w:r w:rsidR="00321798">
            <w:fldChar w:fldCharType="separate"/>
          </w:r>
          <w:hyperlink r:id="rId119" w:tooltip="Мышенков, В. Численное решение обыкновенных дифференциальных уравнений / В. Мышенков, М. Е.В. – Москва, 2005." w:history="1">
            <w:r w:rsidR="00EF5950">
              <w:t>[41]</w:t>
            </w:r>
          </w:hyperlink>
          <w:r w:rsidR="00321798">
            <w:fldChar w:fldCharType="end"/>
          </w:r>
        </w:sdtContent>
      </w:sdt>
      <w:r w:rsidR="00B22EDA">
        <w:t>.</w:t>
      </w:r>
    </w:p>
    <w:p w14:paraId="590BC339" w14:textId="0CF84B0A" w:rsidR="008659E8" w:rsidRDefault="008659E8" w:rsidP="008659E8">
      <w:pPr>
        <w:pStyle w:val="a3"/>
        <w:numPr>
          <w:ilvl w:val="0"/>
          <w:numId w:val="24"/>
        </w:numPr>
        <w:ind w:left="426"/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 w:rsidR="00B22EDA"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 w:rsidR="00B22EDA">
        <w:t>, для 1 шагового метода.</w:t>
      </w:r>
      <w:r w:rsidR="001505CC">
        <w:t xml:space="preserve"> О</w:t>
      </w:r>
      <w:r w:rsidR="001505CC" w:rsidRPr="001505CC">
        <w:t>беспечивают большую стабильность для осциллирующего поведения</w:t>
      </w:r>
      <w:r w:rsidR="00C60100">
        <w:t>, не требуют слишком большого шага по времени</w:t>
      </w:r>
      <w:r w:rsidR="001505CC" w:rsidRPr="001505CC">
        <w:t>, но более вычислительно затратны.</w:t>
      </w:r>
    </w:p>
    <w:p w14:paraId="27CDA369" w14:textId="146E1DF1" w:rsidR="00B22EDA" w:rsidRDefault="00B22EDA" w:rsidP="00B22EDA">
      <w:pPr>
        <w:pStyle w:val="a3"/>
        <w:ind w:left="66" w:firstLine="0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627A163" w14:textId="7D549A12" w:rsidR="00A902F1" w:rsidRDefault="00A902F1" w:rsidP="00D87B12">
      <w:pPr>
        <w:pStyle w:val="a3"/>
        <w:numPr>
          <w:ilvl w:val="0"/>
          <w:numId w:val="23"/>
        </w:numPr>
        <w:ind w:left="426"/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 w:rsidR="008659E8">
        <w:tab/>
      </w:r>
    </w:p>
    <w:p w14:paraId="4FEABFC7" w14:textId="03D29C26" w:rsidR="00D87B12" w:rsidRDefault="00A902F1" w:rsidP="00D87B12">
      <w:pPr>
        <w:pStyle w:val="a3"/>
        <w:numPr>
          <w:ilvl w:val="0"/>
          <w:numId w:val="23"/>
        </w:numPr>
        <w:ind w:left="426"/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</w:t>
      </w:r>
      <w:proofErr w:type="spellStart"/>
      <w:r w:rsidRPr="00A902F1">
        <w:t>мса</w:t>
      </w:r>
      <w:proofErr w:type="spellEnd"/>
      <w:r w:rsidR="00A410D0">
        <w:t>, Гира</w:t>
      </w:r>
      <w:r w:rsidRPr="00A902F1">
        <w:t xml:space="preserve"> и другие</w:t>
      </w:r>
      <w:r w:rsidR="008659E8">
        <w:t>.</w:t>
      </w:r>
    </w:p>
    <w:p w14:paraId="6ED9C8BE" w14:textId="7C00452A" w:rsidR="005A4442" w:rsidRDefault="005A4442" w:rsidP="005A4442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 w:rsidR="004D1C05">
        <w:t>Для демонстрационной системы (она автономна) о</w:t>
      </w:r>
      <w:r w:rsidRPr="005A4442">
        <w:t>ни имеют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6838B0" w14:paraId="2616B391" w14:textId="77777777" w:rsidTr="00185B6A">
        <w:tc>
          <w:tcPr>
            <w:tcW w:w="500" w:type="pct"/>
          </w:tcPr>
          <w:p w14:paraId="689A61B5" w14:textId="77777777" w:rsidR="006838B0" w:rsidRDefault="006838B0" w:rsidP="00185B6A">
            <w:pPr>
              <w:pStyle w:val="a3"/>
            </w:pPr>
          </w:p>
        </w:tc>
        <w:tc>
          <w:tcPr>
            <w:tcW w:w="4000" w:type="pct"/>
          </w:tcPr>
          <w:p w14:paraId="05A357F1" w14:textId="61BD2F59" w:rsidR="006838B0" w:rsidRDefault="00F52122" w:rsidP="006838B0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66715D57" w14:textId="25F0075E" w:rsidR="006838B0" w:rsidRDefault="006838B0" w:rsidP="00185B6A">
            <w:pPr>
              <w:pStyle w:val="a3"/>
              <w:jc w:val="center"/>
            </w:pPr>
            <w:bookmarkStart w:id="89" w:name="_Ref134637239"/>
            <w:r>
              <w:t>(</w:t>
            </w:r>
            <w:fldSimple w:instr=" SEQ Формула \*ARABIC ">
              <w:r w:rsidR="00810FDE">
                <w:rPr>
                  <w:noProof/>
                </w:rPr>
                <w:t>7</w:t>
              </w:r>
            </w:fldSimple>
            <w:r>
              <w:t>)</w:t>
            </w:r>
            <w:bookmarkEnd w:id="89"/>
          </w:p>
        </w:tc>
      </w:tr>
    </w:tbl>
    <w:p w14:paraId="7553C8F2" w14:textId="6B55F2DE" w:rsidR="005A4442" w:rsidRPr="007A699D" w:rsidRDefault="005A4442" w:rsidP="007A699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404C8193" w14:textId="186B9C90" w:rsidR="005A4442" w:rsidRPr="007A699D" w:rsidRDefault="005A4442" w:rsidP="007A699D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62BF8519" w14:textId="77777777" w:rsidR="005A4442" w:rsidRPr="007A699D" w:rsidRDefault="00F52122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​- коэффициенты метода</w:t>
      </w:r>
    </w:p>
    <w:p w14:paraId="0C89F8A9" w14:textId="390FAE35" w:rsidR="006838B0" w:rsidRPr="007A699D" w:rsidRDefault="00F52122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 - оценки производной в разных точках интервала</w:t>
      </w:r>
      <w:r w:rsidR="006838B0" w:rsidRPr="007A699D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6838B0" w14:paraId="0C15E782" w14:textId="77777777" w:rsidTr="00185B6A">
        <w:tc>
          <w:tcPr>
            <w:tcW w:w="500" w:type="pct"/>
          </w:tcPr>
          <w:p w14:paraId="3A97069E" w14:textId="77777777" w:rsidR="006838B0" w:rsidRDefault="006838B0" w:rsidP="00185B6A">
            <w:pPr>
              <w:pStyle w:val="a3"/>
            </w:pPr>
          </w:p>
        </w:tc>
        <w:tc>
          <w:tcPr>
            <w:tcW w:w="4000" w:type="pct"/>
          </w:tcPr>
          <w:p w14:paraId="4EE59C10" w14:textId="6159FB93" w:rsidR="006838B0" w:rsidRDefault="006838B0" w:rsidP="006838B0">
            <w:pPr>
              <w:pStyle w:val="a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=f(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h,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)      i=1,…,s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9A0E249" w14:textId="05963B0D" w:rsidR="006838B0" w:rsidRDefault="006838B0" w:rsidP="00185B6A">
            <w:pPr>
              <w:pStyle w:val="a3"/>
              <w:jc w:val="center"/>
            </w:pPr>
            <w:bookmarkStart w:id="90" w:name="_Ref134637241"/>
            <w:r>
              <w:t>(</w:t>
            </w:r>
            <w:fldSimple w:instr=" SEQ Формула \*ARABIC ">
              <w:r w:rsidR="00810FDE">
                <w:rPr>
                  <w:noProof/>
                </w:rPr>
                <w:t>8</w:t>
              </w:r>
            </w:fldSimple>
            <w:r>
              <w:t>)</w:t>
            </w:r>
            <w:bookmarkEnd w:id="90"/>
          </w:p>
        </w:tc>
      </w:tr>
    </w:tbl>
    <w:p w14:paraId="0606CF9D" w14:textId="49AFDEF0" w:rsidR="00A410D0" w:rsidRDefault="00F52122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6838B0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6838B0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6838B0" w:rsidRPr="006838B0">
        <w:t>​</w:t>
      </w:r>
      <w:r w:rsidR="007A699D">
        <w:t xml:space="preserve"> - </w:t>
      </w:r>
      <w:r w:rsidR="007A699D" w:rsidRPr="007A699D">
        <w:t xml:space="preserve">является </w:t>
      </w:r>
      <w:commentRangeStart w:id="91"/>
      <w:proofErr w:type="spellStart"/>
      <w:r w:rsidR="007A699D" w:rsidRPr="007A699D">
        <w:t>нижнетреугольной</w:t>
      </w:r>
      <w:commentRangeEnd w:id="91"/>
      <w:proofErr w:type="spellEnd"/>
      <w:r w:rsidR="00D04235">
        <w:rPr>
          <w:rStyle w:val="afc"/>
          <w:rFonts w:eastAsia="SimSun" w:cstheme="minorBidi"/>
          <w:color w:val="auto"/>
          <w:lang w:eastAsia="en-US"/>
        </w:rPr>
        <w:commentReference w:id="91"/>
      </w:r>
      <w:r w:rsidR="007A699D" w:rsidRPr="007A699D">
        <w:t xml:space="preserve"> для явных методов. Порядок точности метода зависит от выбора коэффициентов.</w:t>
      </w:r>
      <w:r w:rsidR="007A699D">
        <w:t xml:space="preserve"> </w:t>
      </w:r>
      <w:r w:rsidR="007A699D" w:rsidRPr="007A699D">
        <w:t>Существуют разные варианты явных методов Рунге-Кутты различных порядков и стадий</w:t>
      </w:r>
      <w:r w:rsidR="002F0945">
        <w:t xml:space="preserve"> (т.е. количества промежуточных значений функции на каждом временном промежутке)</w:t>
      </w:r>
      <w:r w:rsidR="007A699D">
        <w:t xml:space="preserve">. </w:t>
      </w:r>
      <w:r w:rsidR="007A699D" w:rsidRPr="007A699D">
        <w:t xml:space="preserve">Коэффициенты метода задаются таблицей </w:t>
      </w:r>
      <w:proofErr w:type="spellStart"/>
      <w:r w:rsidR="007A699D" w:rsidRPr="007A699D">
        <w:t>Бутчера</w:t>
      </w:r>
      <w:proofErr w:type="spellEnd"/>
      <w:r w:rsidR="00321798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My0wNS0xN1QxODoyMTo0MCIsIlByb2plY3QiOnsiJHJlZiI6IjgifX0sIlVzZU51bWJlcmluZ1R5cGVPZlBhcmVudERvY3VtZW50IjpmYWxzZX1dLCJGb3JtYXR0ZWRUZXh0Ijp7IiRpZCI6IjE0IiwiQ291bnQiOjEsIlRleHRVbml0cyI6W3siJGlkIjoiMTUiLCJGb250U3R5bGUiOnsiJGlkIjoiMTYiLCJOZXV0cmFsIjp0cnVlfSwiUmVhZGluZ09yZGVyIjoxLCJUZXh0IjoiWzQzXSJ9XX0sIlRhZyI6IkNpdGF2aVBsYWNlaG9sZGVyIzVhNzY2YjYyLTI0ODUtNDA5Ni1hODcyLTE4YzBmMWUyNjYyYiIsIlRleHQiOiJbNDNdIiwiV0FJVmVyc2lvbiI6IjYuMTUuMi4wIn0=}</w:instrText>
          </w:r>
          <w:r w:rsidR="00321798">
            <w:fldChar w:fldCharType="separate"/>
          </w:r>
          <w:hyperlink r:id="rId120" w:tooltip="Fehlberg, E. Klassische Runge-Kutta-Formeln vierter und niedrigerer Ordnung mit Schrittweiten-Kontrolle und ihre Anwendung auf Wärmeleitungsprobleme /…" w:history="1">
            <w:r w:rsidR="00EF5950">
              <w:t>[43]</w:t>
            </w:r>
          </w:hyperlink>
          <w:r w:rsidR="00321798">
            <w:fldChar w:fldCharType="end"/>
          </w:r>
        </w:sdtContent>
      </w:sdt>
      <w:r w:rsidR="00C06CD1">
        <w:t xml:space="preserve"> и зависят от вида метода: 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EA5198" w14:paraId="2F5C5510" w14:textId="77777777" w:rsidTr="007148E3">
        <w:tc>
          <w:tcPr>
            <w:tcW w:w="500" w:type="pct"/>
          </w:tcPr>
          <w:p w14:paraId="57ABA30F" w14:textId="77777777" w:rsidR="00EA5198" w:rsidRDefault="00EA5198" w:rsidP="007148E3">
            <w:pPr>
              <w:pStyle w:val="a3"/>
            </w:pPr>
          </w:p>
        </w:tc>
        <w:tc>
          <w:tcPr>
            <w:tcW w:w="4000" w:type="pct"/>
          </w:tcPr>
          <w:p w14:paraId="6E9B4D97" w14:textId="41614030" w:rsidR="00EA5198" w:rsidRDefault="00F52122" w:rsidP="00EA5198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56FC7D36" w14:textId="2517626E" w:rsidR="00EA5198" w:rsidRDefault="00EA5198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810FDE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7FB18147" w14:textId="1690A0ED" w:rsidR="00A410D0" w:rsidRDefault="007A699D" w:rsidP="00321798">
      <w:pPr>
        <w:pStyle w:val="a3"/>
      </w:pPr>
      <w:r w:rsidRPr="007A699D">
        <w:lastRenderedPageBreak/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 w:rsidR="002714BE">
        <w:t xml:space="preserve"> </w:t>
      </w:r>
      <w:bookmarkStart w:id="92" w:name="_Hlk134744698"/>
      <w:bookmarkEnd w:id="88"/>
      <w:r w:rsidR="00C06CD1">
        <w:t>Однако с</w:t>
      </w:r>
      <w:r w:rsidR="002714BE">
        <w:t xml:space="preserve">истема характеризуется совокупностью быстро и медленно изменяющихся процессов, которые </w:t>
      </w:r>
      <w:r w:rsidR="002714BE" w:rsidRPr="009A443D">
        <w:t>требуют разных шагов по времени для точного и устойчивого решения</w:t>
      </w:r>
      <w:r w:rsidR="002714BE"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="002714BE" w:rsidRPr="002941E4">
        <w:t>жесткой</w:t>
      </w:r>
      <w:r w:rsidR="00234C78">
        <w:t xml:space="preserve"> (</w:t>
      </w:r>
      <w:commentRangeStart w:id="93"/>
      <w:r w:rsidR="00234C78">
        <w:t>см. Практическую часть</w:t>
      </w:r>
      <w:commentRangeEnd w:id="93"/>
      <w:r w:rsidR="00321798">
        <w:rPr>
          <w:rStyle w:val="afc"/>
          <w:rFonts w:eastAsia="SimSun" w:cstheme="minorBidi"/>
          <w:color w:val="auto"/>
          <w:lang w:eastAsia="en-US"/>
        </w:rPr>
        <w:commentReference w:id="93"/>
      </w:r>
      <w:r w:rsidR="00234C78">
        <w:t>)</w:t>
      </w:r>
      <w:r w:rsidR="002714BE">
        <w:t>. А такие</w:t>
      </w:r>
      <w:r w:rsidR="002714BE"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 w:rsidR="002714BE">
        <w:t xml:space="preserve">. </w:t>
      </w:r>
      <w:r w:rsidR="002714BE"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 w:rsidR="00321798"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MtMDUtMTdUMTg6MjE6NDAiLCJQcm9qZWN0Ijp7IiRyZWYiOiI4In19LCJVc2VOdW1iZXJpbmdUeXBlT2ZQYXJlbnREb2N1bWVudCI6ZmFsc2V9XSwiRm9ybWF0dGVkVGV4dCI6eyIkaWQiOiIxNCIsIkNvdW50IjoxLCJUZXh0VW5pdHMiOlt7IiRpZCI6IjE1IiwiRm9udFN0eWxlIjp7IiRpZCI6IjE2IiwiTmV1dHJhbCI6dHJ1ZX0sIlJlYWRpbmdPcmRlciI6MSwiVGV4dCI6Ils0NF0ifV19LCJUYWciOiJDaXRhdmlQbGFjZWhvbGRlciM3NzVmNjAxNS1jMTQxLTQ3Y2MtYTljMi03ZDBlNzVlZTJkOWYiLCJUZXh0IjoiWzQ0XSIsIldBSVZlcnNpb24iOiI2LjE1LjIuMCJ9}</w:instrText>
          </w:r>
          <w:r w:rsidR="00321798">
            <w:fldChar w:fldCharType="separate"/>
          </w:r>
          <w:hyperlink r:id="rId121" w:tooltip="Hedayati Nasab, S. Third-order Paired Explicit Runge-Kutta schemes for stiff systems of equations / S. Hedayati Nasab, B.C. Vermeire // Journal of Com…" w:history="1">
            <w:r w:rsidR="00EF5950">
              <w:t>[44]</w:t>
            </w:r>
          </w:hyperlink>
          <w:r w:rsidR="00321798">
            <w:fldChar w:fldCharType="end"/>
          </w:r>
        </w:sdtContent>
      </w:sdt>
      <w:r w:rsidR="002714BE">
        <w:t xml:space="preserve">. </w:t>
      </w:r>
    </w:p>
    <w:p w14:paraId="559777B3" w14:textId="6018DE2D" w:rsidR="002714BE" w:rsidRDefault="002F0945" w:rsidP="002714BE">
      <w:pPr>
        <w:pStyle w:val="a3"/>
      </w:pPr>
      <w:r>
        <w:t xml:space="preserve">Другой вариант - </w:t>
      </w:r>
      <w:r w:rsidR="00234C78">
        <w:t>использовать</w:t>
      </w:r>
      <w:r w:rsidR="002951FB">
        <w:t xml:space="preserve"> </w:t>
      </w:r>
      <w:r w:rsidR="002951FB" w:rsidRPr="00DD4F77">
        <w:t>неявны</w:t>
      </w:r>
      <w:r w:rsidR="00C06CD1" w:rsidRPr="00DD4F77">
        <w:t>е</w:t>
      </w:r>
      <w:r w:rsidR="002951FB" w:rsidRPr="00DD4F77">
        <w:t xml:space="preserve"> Рунге-Кутты</w:t>
      </w:r>
      <w:r w:rsidR="005F648F" w:rsidRPr="00DD4F77">
        <w:t>,</w:t>
      </w:r>
      <w:r w:rsidR="005F648F">
        <w:rPr>
          <w:b/>
          <w:bCs/>
        </w:rPr>
        <w:t xml:space="preserve"> </w:t>
      </w:r>
      <w:r w:rsidR="005F648F" w:rsidRPr="005F648F">
        <w:t xml:space="preserve">в большинстве своем они </w:t>
      </w:r>
      <w:r w:rsidR="00EA5198" w:rsidRPr="005F648F">
        <w:t>одношаговые</w:t>
      </w:r>
      <w:r>
        <w:t xml:space="preserve"> (как и явные)</w:t>
      </w:r>
      <w:r w:rsidR="005F648F" w:rsidRPr="005F648F">
        <w:t>, что означает учитывают только 1 предыдущее решение</w:t>
      </w:r>
      <w:r w:rsidR="005F648F">
        <w:t>.</w:t>
      </w:r>
      <w:r w:rsidR="00185B6A" w:rsidRPr="005F648F">
        <w:t xml:space="preserve"> </w:t>
      </w:r>
      <w:r w:rsidR="00185B6A">
        <w:t>Они похожи на явные методы по форме</w:t>
      </w:r>
      <w:r w:rsidR="004D1C05">
        <w:t xml:space="preserve"> см. </w:t>
      </w:r>
      <w:r w:rsidR="004D1C05">
        <w:fldChar w:fldCharType="begin"/>
      </w:r>
      <w:r w:rsidR="004D1C05">
        <w:instrText xml:space="preserve"> REF _Ref134637239 \h </w:instrText>
      </w:r>
      <w:r w:rsidR="004D1C05">
        <w:fldChar w:fldCharType="separate"/>
      </w:r>
      <w:r w:rsidR="00810FDE">
        <w:t>(</w:t>
      </w:r>
      <w:r w:rsidR="00810FDE">
        <w:rPr>
          <w:noProof/>
        </w:rPr>
        <w:t>7</w:t>
      </w:r>
      <w:r w:rsidR="00810FDE">
        <w:t>)</w:t>
      </w:r>
      <w:r w:rsidR="004D1C05">
        <w:fldChar w:fldCharType="end"/>
      </w:r>
      <w:r w:rsidR="00234C78">
        <w:t xml:space="preserve">, сравните с </w:t>
      </w:r>
      <w:r w:rsidR="004D1C05">
        <w:fldChar w:fldCharType="begin"/>
      </w:r>
      <w:r w:rsidR="004D1C05">
        <w:instrText xml:space="preserve"> REF _Ref134637241 \h </w:instrText>
      </w:r>
      <w:r w:rsidR="004D1C05">
        <w:fldChar w:fldCharType="separate"/>
      </w:r>
      <w:r w:rsidR="00810FDE">
        <w:t>(</w:t>
      </w:r>
      <w:r w:rsidR="00810FDE">
        <w:rPr>
          <w:noProof/>
        </w:rPr>
        <w:t>8</w:t>
      </w:r>
      <w:r w:rsidR="00810FDE">
        <w:t>)</w:t>
      </w:r>
      <w:r w:rsidR="004D1C05">
        <w:fldChar w:fldCharType="end"/>
      </w:r>
      <w:r w:rsidR="00185B6A">
        <w:t>:</w:t>
      </w:r>
    </w:p>
    <w:tbl>
      <w:tblPr>
        <w:tblStyle w:val="af7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8472"/>
        <w:gridCol w:w="1124"/>
      </w:tblGrid>
      <w:tr w:rsidR="004D1C05" w14:paraId="464FBF4D" w14:textId="77777777" w:rsidTr="004D1C05">
        <w:tc>
          <w:tcPr>
            <w:tcW w:w="472" w:type="pct"/>
          </w:tcPr>
          <w:p w14:paraId="3AC946BE" w14:textId="77777777" w:rsidR="004D1C05" w:rsidRDefault="004D1C05" w:rsidP="007148E3">
            <w:pPr>
              <w:pStyle w:val="a3"/>
            </w:pPr>
          </w:p>
        </w:tc>
        <w:tc>
          <w:tcPr>
            <w:tcW w:w="4049" w:type="pct"/>
          </w:tcPr>
          <w:p w14:paraId="56ABC668" w14:textId="5585EDA5" w:rsidR="004D1C05" w:rsidRDefault="00F52122" w:rsidP="007148E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Segoe UI"/>
                    <w:color w:val="111111"/>
                  </w:rPr>
                  <m:t>=F(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w:rPr>
                    <w:rFonts w:ascii="Cambria Math" w:hAnsi="Cambria Math" w:cs="Segoe UI"/>
                    <w:color w:val="111111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naryPr>
                  <m:sub>
                    <m:r>
                      <w:rPr>
                        <w:rFonts w:ascii="Cambria Math" w:hAnsi="Cambria Math" w:cs="Segoe UI"/>
                        <w:color w:val="111111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 w:cs="Segoe UI"/>
                        <w:color w:val="111111"/>
                        <w:lang w:val="en-US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nj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Segoe UI"/>
                    <w:color w:val="111111"/>
                  </w:rPr>
                  <m:t>)</m:t>
                </m:r>
              </m:oMath>
            </m:oMathPara>
          </w:p>
        </w:tc>
        <w:tc>
          <w:tcPr>
            <w:tcW w:w="479" w:type="pct"/>
            <w:vAlign w:val="center"/>
          </w:tcPr>
          <w:p w14:paraId="16E76664" w14:textId="27A764FF" w:rsidR="004D1C05" w:rsidRDefault="004D1C05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810FDE"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2B362FAA" w14:textId="4F2BDF42" w:rsidR="00234C78" w:rsidRDefault="00185B6A" w:rsidP="00234C78">
      <w:pPr>
        <w:pStyle w:val="a3"/>
        <w:rPr>
          <w:color w:val="111111"/>
        </w:rPr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  <w:color w:val="111111"/>
              </w:rPr>
            </m:ctrlPr>
          </m:sSubPr>
          <m:e>
            <m:r>
              <w:rPr>
                <w:rFonts w:ascii="Cambria Math" w:hAnsi="Cambria Math" w:cs="Segoe UI"/>
                <w:color w:val="111111"/>
              </w:rPr>
              <m:t>g</m:t>
            </m:r>
          </m:e>
          <m:sub>
            <m:r>
              <w:rPr>
                <w:rFonts w:ascii="Cambria Math" w:hAnsi="Cambria Math" w:cs="Segoe UI"/>
                <w:color w:val="111111"/>
              </w:rPr>
              <m:t>nj</m:t>
            </m:r>
          </m:sub>
        </m:sSub>
      </m:oMath>
      <w:r>
        <w:rPr>
          <w:color w:val="111111"/>
        </w:rPr>
        <w:t xml:space="preserve"> заполненная</w:t>
      </w:r>
      <w:r w:rsidR="00A410D0">
        <w:rPr>
          <w:color w:val="111111"/>
        </w:rPr>
        <w:t xml:space="preserve"> (аналогично, значения </w:t>
      </w:r>
      <m:oMath>
        <m:sSub>
          <m:sSubPr>
            <m:ctrlPr>
              <w:rPr>
                <w:rFonts w:ascii="Cambria Math" w:hAnsi="Cambria Math" w:cs="Segoe UI"/>
                <w:color w:val="111111"/>
              </w:rPr>
            </m:ctrlPr>
          </m:sSubPr>
          <m:e>
            <m:r>
              <w:rPr>
                <w:rFonts w:ascii="Cambria Math" w:hAnsi="Cambria Math" w:cs="Segoe UI"/>
                <w:color w:val="111111"/>
              </w:rPr>
              <m:t>g</m:t>
            </m:r>
          </m:e>
          <m:sub>
            <m:r>
              <w:rPr>
                <w:rFonts w:ascii="Cambria Math" w:hAnsi="Cambria Math" w:cs="Segoe UI"/>
                <w:color w:val="111111"/>
              </w:rPr>
              <m:t>nj</m:t>
            </m:r>
          </m:sub>
        </m:sSub>
      </m:oMath>
      <w:r w:rsidR="00EA5198">
        <w:rPr>
          <w:color w:val="111111"/>
        </w:rPr>
        <w:t xml:space="preserve"> </w:t>
      </w:r>
      <w:r w:rsidR="00A410D0">
        <w:rPr>
          <w:color w:val="111111"/>
        </w:rPr>
        <w:t>задаются в зависимости от разновидности метода)</w:t>
      </w:r>
      <w:r>
        <w:rPr>
          <w:color w:val="111111"/>
        </w:rPr>
        <w:t xml:space="preserve">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10D0" w:rsidRPr="00A410D0">
        <w:t xml:space="preserve"> </w:t>
      </w:r>
      <w:r w:rsidR="00A410D0">
        <w:t xml:space="preserve">будут зависеть от решения на </w:t>
      </w:r>
      <w:proofErr w:type="spellStart"/>
      <w:r w:rsidR="00A410D0">
        <w:rPr>
          <w:lang w:val="en-US"/>
        </w:rPr>
        <w:t>i</w:t>
      </w:r>
      <w:proofErr w:type="spellEnd"/>
      <w:r w:rsidR="00A410D0">
        <w:t>+1-ом</w:t>
      </w:r>
      <w:r w:rsidR="00A410D0" w:rsidRPr="00A410D0">
        <w:t xml:space="preserve"> </w:t>
      </w:r>
      <w:r w:rsidR="00A410D0">
        <w:t xml:space="preserve">шаге, поэтому </w:t>
      </w:r>
      <w:r w:rsidRPr="002941E4">
        <w:rPr>
          <w:color w:val="111111"/>
        </w:rPr>
        <w:t>на каждом этапе приходится решать матричное</w:t>
      </w:r>
      <w:r w:rsidR="00A410D0" w:rsidRPr="002941E4">
        <w:rPr>
          <w:color w:val="111111"/>
        </w:rPr>
        <w:t xml:space="preserve"> </w:t>
      </w:r>
      <w:r w:rsidRPr="002941E4">
        <w:rPr>
          <w:color w:val="111111"/>
        </w:rPr>
        <w:t>уравнение</w:t>
      </w:r>
      <w:r w:rsidRPr="00185B6A">
        <w:rPr>
          <w:color w:val="111111"/>
        </w:rPr>
        <w:t>.</w:t>
      </w:r>
      <w:r>
        <w:rPr>
          <w:color w:val="111111"/>
        </w:rPr>
        <w:t xml:space="preserve"> </w:t>
      </w:r>
      <w:r w:rsidR="00C06CD1">
        <w:rPr>
          <w:color w:val="111111"/>
        </w:rPr>
        <w:t>При этом н</w:t>
      </w:r>
      <w:r w:rsidR="00C06CD1" w:rsidRPr="00C06CD1">
        <w:rPr>
          <w:color w:val="111111"/>
        </w:rPr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cbfc265c-ce48-4972-9ea5-be61c483b5e7"/>
          <w:id w:val="647561491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EF5950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zLTA1LTE3VDE4OjIxOjQwIiwiUHJvamVjdCI6eyIkcmVmIjoiOCJ9fSwiVXNlTnVtYmVyaW5nVHlwZU9mUGFyZW50RG9jdW1lbnQiOmZhbHNlfV0sIkZvcm1hdHRlZFRleHQiOnsiJGlkIjoiMTAiLCJDb3VudCI6MSwiVGV4dFVuaXRzIjpbeyIkaWQiOiIxMSIsIkZvbnRTdHlsZSI6eyIkaWQiOiIxMiIsIk5ldXRyYWwiOnRydWV9LCJSZWFkaW5nT3JkZXIiOjEsIlRleHQiOiJbNDVdIn1dfSwiVGFnIjoiQ2l0YXZpUGxhY2Vob2xkZXIjY2JmYzI2NWMtY2U0OC00OTcyLTllYTUtYmU2MWM0ODNiNWU3IiwiVGV4dCI6Ils0NV0iLCJXQUlWZXJzaW9uIjoiNi4xNS4yLjAifQ==}</w:instrText>
          </w:r>
          <w:r w:rsidR="00321798">
            <w:rPr>
              <w:color w:val="111111"/>
            </w:rPr>
            <w:fldChar w:fldCharType="separate"/>
          </w:r>
          <w:hyperlink r:id="rId122" w:tooltip="Квон, О.Б. Неявные методы типа Рунге-Кутта для функционально-дифференциальных уравнений / О.Б. Квон, В.Г. Пименов, 1997." w:history="1">
            <w:r w:rsidR="00EF5950">
              <w:rPr>
                <w:color w:val="111111"/>
              </w:rPr>
              <w:t>[45]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="00C06CD1" w:rsidRPr="00C06CD1">
        <w:rPr>
          <w:color w:val="111111"/>
        </w:rPr>
        <w:t>. Однако они требуют больше вычислительных затрат и сложнее в реализации, чем явные методы Рунге-Кутта.</w:t>
      </w:r>
    </w:p>
    <w:p w14:paraId="0F1197A6" w14:textId="602AE484" w:rsidR="002941E4" w:rsidRDefault="002941E4" w:rsidP="00234C78">
      <w:pPr>
        <w:pStyle w:val="a3"/>
        <w:rPr>
          <w:color w:val="111111"/>
        </w:rPr>
      </w:pPr>
      <w:r>
        <w:rPr>
          <w:color w:val="111111"/>
        </w:rPr>
        <w:t>Альтернативой</w:t>
      </w:r>
      <w:r w:rsidR="002F0945">
        <w:rPr>
          <w:color w:val="111111"/>
        </w:rPr>
        <w:t xml:space="preserve"> неявным</w:t>
      </w:r>
      <w:r w:rsidR="003F5ADC">
        <w:rPr>
          <w:color w:val="111111"/>
        </w:rPr>
        <w:t xml:space="preserve"> 1 шаговым</w:t>
      </w:r>
      <w:r w:rsidR="002F0945">
        <w:rPr>
          <w:color w:val="111111"/>
        </w:rPr>
        <w:t xml:space="preserve"> методам</w:t>
      </w:r>
      <w:r w:rsidR="003F5ADC">
        <w:rPr>
          <w:color w:val="111111"/>
        </w:rPr>
        <w:t xml:space="preserve"> </w:t>
      </w:r>
      <w:r w:rsidR="002F0945">
        <w:rPr>
          <w:color w:val="111111"/>
        </w:rPr>
        <w:t xml:space="preserve">может быть </w:t>
      </w:r>
      <w:r w:rsidR="002F0945" w:rsidRPr="00EA5198">
        <w:rPr>
          <w:b/>
          <w:bCs/>
          <w:color w:val="111111"/>
          <w:lang w:val="en-US"/>
        </w:rPr>
        <w:t>BDF</w:t>
      </w:r>
      <w:r w:rsidR="002F0945" w:rsidRPr="00EA5198">
        <w:rPr>
          <w:b/>
          <w:bCs/>
          <w:color w:val="111111"/>
        </w:rPr>
        <w:t xml:space="preserve"> </w:t>
      </w:r>
      <w:r w:rsidR="002F0945" w:rsidRPr="002F0945">
        <w:rPr>
          <w:color w:val="111111"/>
        </w:rPr>
        <w:t xml:space="preserve">- </w:t>
      </w:r>
      <w:r w:rsidR="00A807B9" w:rsidRPr="00A807B9">
        <w:rPr>
          <w:color w:val="111111"/>
          <w:lang w:val="en-US"/>
        </w:rPr>
        <w:t>backward</w:t>
      </w:r>
      <w:r w:rsidR="00A807B9" w:rsidRPr="00A807B9">
        <w:rPr>
          <w:color w:val="111111"/>
        </w:rPr>
        <w:t xml:space="preserve"> </w:t>
      </w:r>
      <w:r w:rsidR="00A807B9" w:rsidRPr="00A807B9">
        <w:rPr>
          <w:color w:val="111111"/>
          <w:lang w:val="en-US"/>
        </w:rPr>
        <w:t>differentiation</w:t>
      </w:r>
      <w:r w:rsidR="00A807B9" w:rsidRPr="00A807B9">
        <w:rPr>
          <w:color w:val="111111"/>
        </w:rPr>
        <w:t xml:space="preserve"> </w:t>
      </w:r>
      <w:r w:rsidR="00A807B9" w:rsidRPr="00A807B9">
        <w:rPr>
          <w:color w:val="111111"/>
          <w:lang w:val="en-US"/>
        </w:rPr>
        <w:t>formula</w:t>
      </w:r>
      <w:r w:rsidR="00DD4F77">
        <w:rPr>
          <w:color w:val="111111"/>
        </w:rPr>
        <w:t>,</w:t>
      </w:r>
      <w:r w:rsidR="00DD4F77" w:rsidRPr="00DD4F77">
        <w:rPr>
          <w:color w:val="111111"/>
        </w:rPr>
        <w:t xml:space="preserve"> </w:t>
      </w:r>
      <w:r w:rsidR="00DD4F77" w:rsidRPr="00A807B9">
        <w:rPr>
          <w:color w:val="111111"/>
        </w:rPr>
        <w:t>то есть формула обратно</w:t>
      </w:r>
      <w:r w:rsidR="00DD4F77">
        <w:rPr>
          <w:color w:val="111111"/>
        </w:rPr>
        <w:t>го</w:t>
      </w:r>
      <w:r w:rsidR="00DD4F77" w:rsidRPr="00A807B9">
        <w:rPr>
          <w:color w:val="111111"/>
        </w:rPr>
        <w:t xml:space="preserve"> </w:t>
      </w:r>
      <w:r w:rsidR="00A5027C" w:rsidRPr="00A807B9">
        <w:rPr>
          <w:color w:val="111111"/>
        </w:rPr>
        <w:t>дифференци</w:t>
      </w:r>
      <w:r w:rsidR="00A5027C">
        <w:rPr>
          <w:color w:val="111111"/>
        </w:rPr>
        <w:t>рования</w:t>
      </w:r>
      <w:r w:rsidR="00DD4F77">
        <w:rPr>
          <w:color w:val="111111"/>
        </w:rPr>
        <w:t xml:space="preserve"> или по-другому - методы Гира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22eafd7e-4553-4b5f-9802-cb4c28614e3f"/>
          <w:id w:val="1301884277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EF5950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My0wNS0xN1QxODoyMTo0MCIsIlByb2plY3QiOnsiJHJlZiI6IjgifX0sIlVzZU51bWJlcmluZ1R5cGVPZlBhcmVudERvY3VtZW50IjpmYWxzZX1dLCJGb3JtYXR0ZWRUZXh0Ijp7IiRpZCI6IjEwIiwiQ291bnQiOjEsIlRleHRVbml0cyI6W3siJGlkIjoiMTEiLCJGb250U3R5bGUiOnsiJGlkIjoiMTIiLCJOZXV0cmFsIjp0cnVlfSwiUmVhZGluZ09yZGVyIjoxLCJUZXh0IjoiWzQ2XSJ9XX0sIlRhZyI6IkNpdGF2aVBsYWNlaG9sZGVyIzIyZWFmZDdlLTQ1NTMtNGI1Zi05ODAyLWNiNGMyODYxNGUzZiIsIlRleHQiOiJbNDZdIiwiV0FJVmVyc2lvbiI6IjYuMTUuMi4wIn0=}</w:instrText>
          </w:r>
          <w:r w:rsidR="00321798">
            <w:rPr>
              <w:color w:val="111111"/>
            </w:rPr>
            <w:fldChar w:fldCharType="separate"/>
          </w:r>
          <w:hyperlink r:id="rId123" w:tooltip="Гир, К.В. Численное интегрирование обыкновенных дифференциальных уравнений / К.В. Гир // Mathematics of Computation. – 1967. – Т.98." w:history="1">
            <w:r w:rsidR="00EF5950">
              <w:rPr>
                <w:color w:val="111111"/>
              </w:rPr>
              <w:t>[46]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="00DD4F77">
        <w:rPr>
          <w:color w:val="111111"/>
        </w:rPr>
        <w:t xml:space="preserve">. Он входит в семейство </w:t>
      </w:r>
      <w:r w:rsidR="00DD4F77" w:rsidRPr="00DD4F77">
        <w:rPr>
          <w:color w:val="111111"/>
        </w:rPr>
        <w:t>неявных методов Рунге-Кутта</w:t>
      </w:r>
      <w:r w:rsidR="00DD4F77">
        <w:rPr>
          <w:color w:val="111111"/>
        </w:rPr>
        <w:t>, но является многошаговым.</w:t>
      </w:r>
      <w:r w:rsidR="00A807B9">
        <w:rPr>
          <w:color w:val="111111"/>
        </w:rPr>
        <w:t xml:space="preserve"> </w:t>
      </w:r>
      <w:r w:rsidR="00A807B9" w:rsidRPr="00A807B9">
        <w:rPr>
          <w:color w:val="111111"/>
        </w:rPr>
        <w:t>Это значит, что для вычисления производной y</w:t>
      </w:r>
      <w:r w:rsidR="00A807B9" w:rsidRPr="00A807B9">
        <w:rPr>
          <w:rFonts w:hint="eastAsia"/>
          <w:color w:val="111111"/>
        </w:rPr>
        <w:t>′</w:t>
      </w:r>
      <w:r w:rsidR="00A807B9" w:rsidRPr="00A807B9">
        <w:rPr>
          <w:color w:val="111111"/>
        </w:rPr>
        <w:t xml:space="preserve"> в точке </w:t>
      </w:r>
      <m:oMath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n+1</m:t>
            </m:r>
          </m:sub>
        </m:sSub>
      </m:oMath>
      <w:r w:rsidR="00A807B9">
        <w:rPr>
          <w:color w:val="111111"/>
        </w:rPr>
        <w:t xml:space="preserve"> </w:t>
      </w:r>
      <w:r w:rsidR="00A807B9" w:rsidRPr="00A807B9">
        <w:rPr>
          <w:color w:val="111111"/>
        </w:rPr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</m:t>
            </m:r>
          </m:sub>
        </m:sSub>
        <m:r>
          <w:rPr>
            <w:rFonts w:ascii="Cambria Math" w:hAnsi="Cambria Math"/>
            <w:color w:val="111111"/>
          </w:rPr>
          <m:t>,</m:t>
        </m:r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n-1</m:t>
            </m:r>
          </m:sub>
        </m:sSub>
        <m:r>
          <w:rPr>
            <w:rFonts w:ascii="Cambria Math" w:hAnsi="Cambria Math"/>
            <w:color w:val="111111"/>
          </w:rPr>
          <m:t>,…,</m:t>
        </m:r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n-s+1</m:t>
            </m:r>
          </m:sub>
        </m:sSub>
      </m:oMath>
      <w:r w:rsidR="00A807B9" w:rsidRPr="00A807B9">
        <w:rPr>
          <w:color w:val="111111"/>
        </w:rPr>
        <w:t>. Общий вид BDF метода s-го порядка имеет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2"/>
        <w:gridCol w:w="8584"/>
        <w:gridCol w:w="1124"/>
      </w:tblGrid>
      <w:tr w:rsidR="00A807B9" w14:paraId="29EE5D74" w14:textId="77777777" w:rsidTr="007148E3">
        <w:tc>
          <w:tcPr>
            <w:tcW w:w="500" w:type="pct"/>
          </w:tcPr>
          <w:p w14:paraId="2520963D" w14:textId="77777777" w:rsidR="00A807B9" w:rsidRDefault="00A807B9" w:rsidP="007148E3">
            <w:pPr>
              <w:pStyle w:val="a3"/>
            </w:pPr>
          </w:p>
        </w:tc>
        <w:tc>
          <w:tcPr>
            <w:tcW w:w="4000" w:type="pct"/>
          </w:tcPr>
          <w:p w14:paraId="6E306884" w14:textId="6EE19BCF" w:rsidR="00A807B9" w:rsidRDefault="00F52122" w:rsidP="007148E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52267F4C" w14:textId="68DD3A31" w:rsidR="00A807B9" w:rsidRDefault="00A807B9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810FDE"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1232716C" w14:textId="24D9A182" w:rsidR="00DD4F77" w:rsidRDefault="00DD4F77" w:rsidP="00321798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75464DB9" w14:textId="216E655F" w:rsidR="00A807B9" w:rsidRPr="00A807B9" w:rsidRDefault="00F52122" w:rsidP="0032179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D4F77" w:rsidRPr="00DD4F77">
        <w:t>​ определяются из условия точности метода</w:t>
      </w:r>
    </w:p>
    <w:p w14:paraId="29A71F34" w14:textId="7060864E" w:rsidR="00DD4F77" w:rsidRDefault="00DD4F77" w:rsidP="00321798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 w:rsidR="00A5027C"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 w:rsidR="00321798">
        <w:t xml:space="preserve"> </w:t>
      </w:r>
      <w:r>
        <w:t>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73090D50" w14:textId="00DA0398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>
        <w:rPr>
          <w:color w:val="111111"/>
          <w:lang w:val="en-US"/>
        </w:rPr>
        <w:lastRenderedPageBreak/>
        <w:t>BDF</w:t>
      </w:r>
      <w:r w:rsidRPr="00DD4F77">
        <w:rPr>
          <w:color w:val="111111"/>
        </w:rPr>
        <w:t xml:space="preserve"> </w:t>
      </w:r>
      <w:r>
        <w:rPr>
          <w:color w:val="111111"/>
        </w:rPr>
        <w:t>методы</w:t>
      </w:r>
      <w:r w:rsidRPr="00DD4F77">
        <w:rPr>
          <w:color w:val="111111"/>
        </w:rPr>
        <w:t xml:space="preserve"> имеют ограничение на максимальный порядок точности, равный шести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8f0e1914-1aaf-4320-8b9f-44c32c5430c0"/>
          <w:id w:val="1726950864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EF5950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My0wNS0xN1QxODoyMTo0MC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hmMGUxOTE0LTFhYWYtNDMyMC04YjlmLTQ0YzMyYzU0MzBjMCIsIlRleHQiOiJbNDddIiwiV0FJVmVyc2lvbiI6IjYuMTUuMi4wIn0=}</w:instrText>
          </w:r>
          <w:r w:rsidR="00321798">
            <w:rPr>
              <w:color w:val="111111"/>
            </w:rPr>
            <w:fldChar w:fldCharType="separate"/>
          </w:r>
          <w:hyperlink r:id="rId124" w:tooltip="Самарский, А.А. Численные методы: учеб. пособие для вузов / А.А. Самарский, А.В. Гулин. – Москва: Наука, 1989." w:history="1">
            <w:r w:rsidR="00EF5950">
              <w:rPr>
                <w:color w:val="111111"/>
              </w:rPr>
              <w:t>[47]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Pr="00DD4F77">
        <w:rPr>
          <w:color w:val="111111"/>
        </w:rPr>
        <w:t>.</w:t>
      </w:r>
      <w:r>
        <w:rPr>
          <w:color w:val="111111"/>
        </w:rPr>
        <w:t xml:space="preserve"> </w:t>
      </w:r>
    </w:p>
    <w:p w14:paraId="580EF2D5" w14:textId="30862094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5086B48A" w14:textId="24E8A43F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имеют ограничение на максимальный порядок точности, равный шести. Другие неявные методы Рунге-Кутта могут иметь более высокий порядок точности при большем числе стадий.</w:t>
      </w:r>
    </w:p>
    <w:p w14:paraId="6C237DA8" w14:textId="4B65A184" w:rsid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dd7a392d-8aa8-4e1e-b873-c4f2ccbe3f13"/>
          <w:id w:val="-2031566102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EF5950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TdUMTg6MjE6NDAiLCJQcm9qZWN0Ijp7IiRyZWYiOiI4In19LCJVc2VOdW1iZXJpbmdUeXBlT2ZQYXJlbnREb2N1bWVudCI6ZmFsc2V9XSwiRm9ybWF0dGVkVGV4dCI6eyIkaWQiOiIxMiIsIkNvdW50IjoxLCJUZXh0VW5pdHMiOlt7IiRpZCI6IjEzIiwiRm9udFN0eWxlIjp7IiRpZCI6IjE0IiwiTmV1dHJhbCI6dHJ1ZX0sIlJlYWRpbmdPcmRlciI6MSwiVGV4dCI6Ils0OF0ifV19LCJUYWciOiJDaXRhdmlQbGFjZWhvbGRlciNkZDdhMzkyZC04YWE4LTRlMWUtYjg3My1jNGYyY2NiZTNmMTMiLCJUZXh0IjoiWzQ4XSIsIldBSVZlcnNpb24iOiI2LjE1LjIuMCJ9}</w:instrText>
          </w:r>
          <w:r w:rsidR="00321798">
            <w:rPr>
              <w:color w:val="111111"/>
            </w:rPr>
            <w:fldChar w:fldCharType="separate"/>
          </w:r>
          <w:hyperlink r:id="rId125" w:tooltip="Бахвалов, Н.С. Численные методы / Н.С. Бахвалов, Н.П. Жидков, Г.М. Кобельков. – Москва: Лаборатория знаний, 2023. – 636 c." w:history="1">
            <w:r w:rsidR="00EF5950">
              <w:rPr>
                <w:color w:val="111111"/>
              </w:rPr>
              <w:t>[48]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Pr="00DD4F77">
        <w:rPr>
          <w:color w:val="111111"/>
        </w:rPr>
        <w:t>.</w:t>
      </w:r>
    </w:p>
    <w:p w14:paraId="435AE3ED" w14:textId="1C73087B" w:rsidR="00A5027C" w:rsidRPr="00A5027C" w:rsidRDefault="00A5027C" w:rsidP="00321798">
      <w:pPr>
        <w:pStyle w:val="a3"/>
      </w:pPr>
      <w:commentRangeStart w:id="94"/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</w:t>
      </w:r>
      <w:commentRangeEnd w:id="94"/>
      <w:r>
        <w:rPr>
          <w:rStyle w:val="afc"/>
          <w:rFonts w:eastAsia="SimSun" w:cstheme="minorBidi"/>
          <w:color w:val="auto"/>
          <w:lang w:eastAsia="en-US"/>
        </w:rPr>
        <w:commentReference w:id="94"/>
      </w:r>
      <w:r>
        <w:t xml:space="preserve"> </w:t>
      </w:r>
      <w:r w:rsidR="00C83C57">
        <w:t>Он наиболее устойчив и эффективен для решения данного типа задач. Но о</w:t>
      </w:r>
      <w:r>
        <w:t>н приводит к необходимости решения нелинейной системы алгебраических уравнений.</w:t>
      </w:r>
    </w:p>
    <w:p w14:paraId="07238FB3" w14:textId="315AA0EF" w:rsidR="00185B6A" w:rsidRPr="00185B6A" w:rsidRDefault="004D1C05" w:rsidP="00644CFE">
      <w:pPr>
        <w:pStyle w:val="33"/>
      </w:pPr>
      <w:bookmarkStart w:id="95" w:name="_Hlk134744726"/>
      <w:bookmarkEnd w:id="92"/>
      <w:r>
        <w:t>Линеаризация системы и итерационное решение</w:t>
      </w:r>
    </w:p>
    <w:p w14:paraId="1BEAAB6F" w14:textId="4CC79CC4" w:rsidR="00B30060" w:rsidRDefault="007148E3" w:rsidP="00C83C57">
      <w:pPr>
        <w:pStyle w:val="a3"/>
      </w:pPr>
      <w:commentRangeStart w:id="96"/>
      <w:r w:rsidRPr="00C83C57">
        <w:rPr>
          <w:strike/>
        </w:rPr>
        <w:t xml:space="preserve">Для нахождения вектора концентраций на каждом временном шаге, необходимо решить систему нелинейных уравнений, полученную после метода </w:t>
      </w:r>
      <w:r w:rsidRPr="00C83C57">
        <w:rPr>
          <w:strike/>
          <w:lang w:val="en-US"/>
        </w:rPr>
        <w:t>BDF</w:t>
      </w:r>
      <w:r w:rsidRPr="00C83C57">
        <w:rPr>
          <w:strike/>
        </w:rPr>
        <w:t xml:space="preserve">. </w:t>
      </w:r>
      <w:commentRangeEnd w:id="96"/>
      <w:r w:rsidR="00C83C57" w:rsidRPr="00C83C57">
        <w:rPr>
          <w:rStyle w:val="afc"/>
          <w:rFonts w:eastAsia="SimSun" w:cstheme="minorBidi"/>
          <w:strike/>
          <w:color w:val="auto"/>
          <w:lang w:eastAsia="en-US"/>
        </w:rPr>
        <w:commentReference w:id="96"/>
      </w: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</w:t>
      </w:r>
      <w:r w:rsidR="00C83C57">
        <w:t>она</w:t>
      </w:r>
      <w:r>
        <w:t xml:space="preserve"> слишком сложна.</w:t>
      </w:r>
      <w:r w:rsidR="00C83C57">
        <w:t xml:space="preserve"> </w:t>
      </w:r>
      <w:r>
        <w:t>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 w:rsidR="00C83C57"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MtMDUtMTdUMTg6MjE6NDAiLCJQcm9qZWN0Ijp7IiRyZWYiOiI4In19LCJVc2VOdW1iZXJpbmdUeXBlT2ZQYXJlbnREb2N1bWVudCI6ZmFsc2V9XSwiRm9ybWF0dGVkVGV4dCI6eyIkaWQiOiIxMSIsIkNvdW50IjoxLCJUZXh0VW5pdHMiOlt7IiRpZCI6IjEyIiwiRm9udFN0eWxlIjp7IiRpZCI6IjEzIiwiTmV1dHJhbCI6dHJ1ZX0sIlJlYWRpbmdPcmRlciI6MSwiVGV4dCI6Ils0OV0ifV19LCJUYWciOiJDaXRhdmlQbGFjZWhvbGRlciMzYzBjMGI2YS01MWU3LTRmZjktYTM5My0zNDk3OGU3YTBiMzUiLCJUZXh0IjoiWzQ5XSIsIldBSVZlcnNpb24iOiI2LjE1LjIuMCJ9}</w:instrText>
          </w:r>
          <w:r w:rsidR="00C83C57">
            <w:fldChar w:fldCharType="separate"/>
          </w:r>
          <w:hyperlink r:id="rId126" w:tooltip="Джеймс, О. Итерационные методы решения нелинейных систем уравнений со многими неизвестными / О. Джеймс, Р. Вернер. – Москва: Мир, 1975." w:history="1">
            <w:r w:rsidR="00EF5950">
              <w:t>[49]</w:t>
            </w:r>
          </w:hyperlink>
          <w:r w:rsidR="00C83C57">
            <w:fldChar w:fldCharType="end"/>
          </w:r>
        </w:sdtContent>
      </w:sdt>
      <w:r>
        <w:t>.</w:t>
      </w:r>
      <w:r w:rsidR="00C83C57">
        <w:t xml:space="preserve"> </w:t>
      </w:r>
      <w:r w:rsidR="00B30060" w:rsidRPr="00B30060">
        <w:t>Метод Ньютона-</w:t>
      </w:r>
      <w:proofErr w:type="spellStart"/>
      <w:r w:rsidR="00B30060" w:rsidRPr="00B30060">
        <w:t>Рафсона</w:t>
      </w:r>
      <w:proofErr w:type="spellEnd"/>
      <w:r w:rsidR="00B30060" w:rsidRPr="00B30060">
        <w:t xml:space="preserve"> — это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="00B30060" w:rsidRPr="00B30060">
        <w:t>Рафсоном</w:t>
      </w:r>
      <w:proofErr w:type="spellEnd"/>
      <w:r w:rsidR="00B30060" w:rsidRPr="00B30060">
        <w:t xml:space="preserve"> для решения систем нелинейных уравнений</w:t>
      </w:r>
      <w:r w:rsidR="00B30060">
        <w:t xml:space="preserve">. </w:t>
      </w:r>
      <w:r w:rsidR="009F2605">
        <w:t xml:space="preserve">Фактически это – метод линеаризации нелинейной задачи. </w:t>
      </w:r>
      <w:r w:rsidR="00B30060">
        <w:t>Он</w:t>
      </w:r>
      <w:r w:rsidR="00B30060" w:rsidRPr="00B30060">
        <w:t xml:space="preserve"> основан на принципах простой итерации и геометрической интерпретации касательной</w:t>
      </w:r>
      <w:r w:rsidR="00C83C57"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TdUMTg6MjE6NDAiLCJQcm9qZWN0Ijp7IiRyZWYiOiI4In19LCJVc2VOdW1iZXJpbmdUeXBlT2ZQYXJlbnREb2N1bWVudCI6ZmFsc2V9XSwiRm9ybWF0dGVkVGV4dCI6eyIkaWQiOiIxMiIsIkNvdW50IjoxLCJUZXh0VW5pdHMiOlt7IiRpZCI6IjEzIiwiRm9udFN0eWxlIjp7IiRpZCI6IjE0IiwiTmV1dHJhbCI6dHJ1ZX0sIlJlYWRpbmdPcmRlciI6MSwiVGV4dCI6Ils0OF0ifV19LCJUYWciOiJDaXRhdmlQbGFjZWhvbGRlciM0MjVjZmFjNS0xMThiLTQ3MDItYTFjZi03ZGYyYTkxNTNlYzMiLCJUZXh0IjoiWzQ4XSIsIldBSVZlcnNpb24iOiI2LjE1LjIuMCJ9}</w:instrText>
          </w:r>
          <w:r w:rsidR="00C83C57">
            <w:fldChar w:fldCharType="separate"/>
          </w:r>
          <w:hyperlink r:id="rId127" w:tooltip="Бахвалов, Н.С. Численные методы / Н.С. Бахвалов, Н.П. Жидков, Г.М. Кобельков. – Москва: Лаборатория знаний, 2023. – 636 c." w:history="1">
            <w:r w:rsidR="00EF5950">
              <w:t>[48]</w:t>
            </w:r>
          </w:hyperlink>
          <w:r w:rsidR="00C83C57">
            <w:fldChar w:fldCharType="end"/>
          </w:r>
        </w:sdtContent>
      </w:sdt>
      <w:r w:rsidR="00B30060" w:rsidRPr="00B30060">
        <w:t>. Для решения системы нелинейных уравнений вида: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B30060" w14:paraId="104A7EFE" w14:textId="77777777" w:rsidTr="00B30060">
        <w:tc>
          <w:tcPr>
            <w:tcW w:w="482" w:type="pct"/>
          </w:tcPr>
          <w:p w14:paraId="5EB37D83" w14:textId="77777777" w:rsidR="00B30060" w:rsidRDefault="00B30060" w:rsidP="0020671A">
            <w:pPr>
              <w:pStyle w:val="a3"/>
            </w:pPr>
          </w:p>
        </w:tc>
        <w:tc>
          <w:tcPr>
            <w:tcW w:w="3981" w:type="pct"/>
          </w:tcPr>
          <w:p w14:paraId="26E2E33B" w14:textId="7437F687" w:rsidR="00B30060" w:rsidRDefault="00F52122" w:rsidP="0020671A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693423B3" w14:textId="1DE96D25" w:rsidR="00B30060" w:rsidRDefault="00B30060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810FDE">
                <w:rPr>
                  <w:noProof/>
                </w:rPr>
                <w:t>12</w:t>
              </w:r>
            </w:fldSimple>
            <w:r>
              <w:t>)</w:t>
            </w:r>
          </w:p>
        </w:tc>
      </w:tr>
    </w:tbl>
    <w:p w14:paraId="7E2EA66C" w14:textId="069ABC00" w:rsidR="00B30060" w:rsidRDefault="00C83C57" w:rsidP="00B30060">
      <w:pPr>
        <w:pStyle w:val="a2"/>
      </w:pPr>
      <w:r>
        <w:t>м</w:t>
      </w:r>
      <w:r w:rsidR="00B30060" w:rsidRPr="00B30060">
        <w:t>етод Ньютона-</w:t>
      </w:r>
      <w:proofErr w:type="spellStart"/>
      <w:r w:rsidR="00B30060" w:rsidRPr="00B30060">
        <w:t>Рафсона</w:t>
      </w:r>
      <w:proofErr w:type="spellEnd"/>
      <w:r w:rsidR="00B30060" w:rsidRPr="00B30060">
        <w:t xml:space="preserve"> выполняет следующие шаги:</w:t>
      </w:r>
    </w:p>
    <w:p w14:paraId="34A7489B" w14:textId="2DDAAB5A" w:rsidR="00B30060" w:rsidRPr="00B30060" w:rsidRDefault="00B30060" w:rsidP="00B30060">
      <w:pPr>
        <w:pStyle w:val="a2"/>
        <w:numPr>
          <w:ilvl w:val="0"/>
          <w:numId w:val="31"/>
        </w:numPr>
        <w:ind w:left="360"/>
      </w:pPr>
      <w:r w:rsidRPr="00B30060">
        <w:t>Задается начальное приближение вектора решения</w:t>
      </w:r>
      <w:r>
        <w:t>:</w:t>
      </w:r>
    </w:p>
    <w:p w14:paraId="4F84FB92" w14:textId="38EC79F5" w:rsidR="002714BE" w:rsidRDefault="00B30060" w:rsidP="00B30060">
      <w:pPr>
        <w:pStyle w:val="a2"/>
        <w:rPr>
          <w:rFonts w:ascii="Segoe UI" w:hAnsi="Segoe UI" w:cs="Segoe UI"/>
          <w:color w:val="111111"/>
        </w:rPr>
      </w:pPr>
      <w:r w:rsidRPr="00B30060">
        <w:rPr>
          <w:rFonts w:ascii="Segoe UI" w:hAnsi="Segoe UI" w:cs="Segoe UI"/>
          <w:color w:val="111111"/>
        </w:rPr>
        <w:t xml:space="preserve"> </w:t>
      </w:r>
      <m:oMath>
        <m:sSup>
          <m:sSupPr>
            <m:ctrlPr>
              <w:rPr>
                <w:rFonts w:ascii="Cambria Math" w:hAnsi="Cambria Math" w:cs="Segoe UI"/>
                <w:color w:val="111111"/>
              </w:rPr>
            </m:ctrlPr>
          </m:s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p>
        <m:r>
          <w:rPr>
            <w:rFonts w:ascii="Cambria Math" w:hAnsi="Cambria Math" w:cs="Segoe UI"/>
            <w:color w:val="111111"/>
          </w:rPr>
          <m:t>=(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1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r>
          <w:rPr>
            <w:rFonts w:ascii="Cambria Math" w:hAnsi="Cambria Math" w:cs="Segoe UI"/>
            <w:color w:val="111111"/>
          </w:rPr>
          <m:t>,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2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r>
          <w:rPr>
            <w:rFonts w:ascii="Cambria Math" w:hAnsi="Cambria Math" w:cs="Segoe UI"/>
            <w:color w:val="111111"/>
          </w:rPr>
          <m:t>,</m:t>
        </m:r>
        <m:r>
          <m:rPr>
            <m:sty m:val="p"/>
          </m:rPr>
          <w:rPr>
            <w:rFonts w:ascii="Cambria Math" w:hAnsi="Cambria Math" w:cs="Segoe UI"/>
            <w:color w:val="111111"/>
          </w:rPr>
          <m:t>...</m:t>
        </m:r>
        <m:r>
          <w:rPr>
            <w:rFonts w:ascii="Cambria Math" w:hAnsi="Cambria Math" w:cs="Segoe UI"/>
            <w:color w:val="111111"/>
          </w:rPr>
          <m:t>,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n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sSup>
          <m:sSupPr>
            <m:ctrlPr>
              <w:rPr>
                <w:rFonts w:ascii="Cambria Math" w:hAnsi="Cambria Math" w:cs="Segoe UI"/>
                <w:color w:val="111111"/>
              </w:rPr>
            </m:ctrlPr>
          </m:sSupPr>
          <m:e>
            <m:r>
              <w:rPr>
                <w:rFonts w:ascii="Cambria Math" w:hAnsi="Cambria Math" w:cs="Segoe UI"/>
                <w:color w:val="111111"/>
              </w:rPr>
              <m:t>)</m:t>
            </m:r>
          </m:e>
          <m:sup>
            <m:r>
              <w:rPr>
                <w:rFonts w:ascii="Cambria Math" w:hAnsi="Cambria Math" w:cs="Segoe UI"/>
                <w:color w:val="111111"/>
              </w:rPr>
              <m:t>T</m:t>
            </m:r>
          </m:sup>
        </m:sSup>
      </m:oMath>
    </w:p>
    <w:p w14:paraId="630F72CF" w14:textId="528BB1CF" w:rsidR="00B30060" w:rsidRDefault="00B30060" w:rsidP="00B30060">
      <w:pPr>
        <w:pStyle w:val="a2"/>
        <w:numPr>
          <w:ilvl w:val="0"/>
          <w:numId w:val="31"/>
        </w:numPr>
        <w:ind w:left="360"/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r>
          <w:rPr>
            <w:rStyle w:val="mord"/>
            <w:rFonts w:ascii="Cambria Math" w:hAnsi="Cambria Math"/>
          </w:rPr>
          <m:t>(</m:t>
        </m:r>
        <m:sSup>
          <m:sSupPr>
            <m:ctrlPr>
              <w:rPr>
                <w:rStyle w:val="mord"/>
                <w:rFonts w:ascii="Cambria Math" w:hAnsi="Cambria Math"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x</m:t>
            </m:r>
          </m:e>
          <m:sup>
            <m:r>
              <w:rPr>
                <w:rStyle w:val="mord"/>
                <w:rFonts w:ascii="Cambria Math" w:hAnsi="Cambria Math"/>
              </w:rPr>
              <m:t>(k)</m:t>
            </m:r>
          </m:sup>
        </m:sSup>
        <m:r>
          <w:rPr>
            <w:rStyle w:val="mord"/>
            <w:rFonts w:ascii="Cambria Math" w:hAnsi="Cambria Math"/>
          </w:rPr>
          <m:t xml:space="preserve">) </m:t>
        </m:r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F2605">
        <w:t xml:space="preserve">, где </w:t>
      </w:r>
      <m:oMath>
        <m:r>
          <w:rPr>
            <w:rFonts w:ascii="Cambria Math" w:hAnsi="Cambria Math"/>
          </w:rPr>
          <m:t>k</m:t>
        </m:r>
      </m:oMath>
      <w:r w:rsidR="009F2605" w:rsidRPr="009F2605">
        <w:t xml:space="preserve"> </w:t>
      </w:r>
      <w:r w:rsidR="009F2605">
        <w:t>–</w:t>
      </w:r>
      <w:r w:rsidR="009F2605" w:rsidRPr="009F2605">
        <w:t xml:space="preserve"> </w:t>
      </w:r>
      <w:r w:rsidR="009F2605">
        <w:t xml:space="preserve">номер шага </w:t>
      </w:r>
      <w:r w:rsidR="005D045A">
        <w:t>итерации (не времени)</w:t>
      </w:r>
    </w:p>
    <w:p w14:paraId="7D5DD6BC" w14:textId="570C14DF" w:rsidR="00B30060" w:rsidRDefault="00B30060" w:rsidP="00B30060">
      <w:pPr>
        <w:pStyle w:val="a2"/>
        <w:numPr>
          <w:ilvl w:val="0"/>
          <w:numId w:val="31"/>
        </w:numPr>
        <w:ind w:left="360"/>
      </w:pPr>
      <w:r w:rsidRPr="00B30060">
        <w:t>Составляется и решается</w:t>
      </w:r>
      <w:r w:rsidR="00EB485C"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 w:rsidR="00EB485C">
        <w:t xml:space="preserve"> </w:t>
      </w:r>
      <w:r w:rsidRPr="00B30060">
        <w:t>для приращения вектора решения</w:t>
      </w:r>
      <w:r w:rsidR="00B77EB0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...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B77EB0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4D1C5D" w14:paraId="02244CF5" w14:textId="77777777" w:rsidTr="004D1C5D">
        <w:tc>
          <w:tcPr>
            <w:tcW w:w="482" w:type="pct"/>
          </w:tcPr>
          <w:p w14:paraId="2C78E6E1" w14:textId="77777777" w:rsidR="004D1C5D" w:rsidRDefault="004D1C5D" w:rsidP="0020671A">
            <w:pPr>
              <w:pStyle w:val="a3"/>
            </w:pPr>
          </w:p>
        </w:tc>
        <w:tc>
          <w:tcPr>
            <w:tcW w:w="3981" w:type="pct"/>
          </w:tcPr>
          <w:p w14:paraId="353E1EFB" w14:textId="188BDC1C" w:rsidR="004D1C5D" w:rsidRDefault="004D1C5D" w:rsidP="0020671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m>
                  <m:mPr>
                    <m:plcHide m:val="1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</m:m>
                <m:r>
                  <w:rPr>
                    <w:rFonts w:ascii="Cambria Math" w:hAnsi="Cambria Math"/>
                  </w:rPr>
                  <m:t>)(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eqArr>
                <m:r>
                  <w:rPr>
                    <w:rFonts w:ascii="Cambria Math" w:hAnsi="Cambria Math"/>
                  </w:rPr>
                  <m:t>)=-(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eqAr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537" w:type="pct"/>
            <w:vAlign w:val="center"/>
          </w:tcPr>
          <w:p w14:paraId="2B374379" w14:textId="6BCB52DE" w:rsidR="004D1C5D" w:rsidRDefault="004D1C5D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810FDE"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6A097172" w14:textId="39B31DF6" w:rsidR="004D1C5D" w:rsidRDefault="004D1C5D" w:rsidP="004D1C5D">
      <w:pPr>
        <w:pStyle w:val="a3"/>
        <w:numPr>
          <w:ilvl w:val="0"/>
          <w:numId w:val="31"/>
        </w:numPr>
        <w:ind w:left="284" w:hanging="284"/>
      </w:pPr>
      <w:r w:rsidRPr="004D1C5D">
        <w:t>Вычисляется следующее приближение вектора решения по формуле: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4D1C5D" w14:paraId="287F7ACA" w14:textId="77777777" w:rsidTr="004D1C5D">
        <w:tc>
          <w:tcPr>
            <w:tcW w:w="482" w:type="pct"/>
          </w:tcPr>
          <w:p w14:paraId="1D208A91" w14:textId="77777777" w:rsidR="004D1C5D" w:rsidRDefault="004D1C5D" w:rsidP="0020671A">
            <w:pPr>
              <w:pStyle w:val="a3"/>
            </w:pPr>
          </w:p>
        </w:tc>
        <w:tc>
          <w:tcPr>
            <w:tcW w:w="3981" w:type="pct"/>
          </w:tcPr>
          <w:p w14:paraId="0470A5E2" w14:textId="44EE0BE1" w:rsidR="004D1C5D" w:rsidRDefault="00F52122" w:rsidP="0020671A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(k+1)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0989455" w14:textId="60DC8615" w:rsidR="004D1C5D" w:rsidRDefault="004D1C5D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810FDE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14:paraId="2AF5E5B0" w14:textId="05898170" w:rsidR="009F2605" w:rsidRDefault="004D1C5D" w:rsidP="009F2605">
      <w:pPr>
        <w:pStyle w:val="a2"/>
        <w:numPr>
          <w:ilvl w:val="0"/>
          <w:numId w:val="31"/>
        </w:numPr>
        <w:ind w:left="284" w:hanging="284"/>
      </w:pPr>
      <w:r w:rsidRPr="004D1C5D">
        <w:t>Проверяется условие окончания итерационного процесса</w:t>
      </w:r>
    </w:p>
    <w:p w14:paraId="073751AD" w14:textId="28B0475A" w:rsidR="00EB485C" w:rsidRDefault="00EB485C" w:rsidP="00C83C57">
      <w:pPr>
        <w:pStyle w:val="a3"/>
      </w:pPr>
      <w:r>
        <w:t xml:space="preserve"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</w:t>
      </w:r>
      <w:r w:rsidR="00C83C57">
        <w:t>одного</w:t>
      </w:r>
      <w:r>
        <w:t xml:space="preserve"> из методов.</w:t>
      </w:r>
    </w:p>
    <w:p w14:paraId="71793DF1" w14:textId="319E1373" w:rsidR="00EB485C" w:rsidRDefault="00EB485C" w:rsidP="00644CFE">
      <w:pPr>
        <w:pStyle w:val="33"/>
      </w:pPr>
      <w:r>
        <w:t xml:space="preserve">Решение </w:t>
      </w:r>
      <w:r w:rsidR="00E02AF2">
        <w:t>СЛАУ</w:t>
      </w:r>
    </w:p>
    <w:p w14:paraId="57335E02" w14:textId="722B7133" w:rsidR="004D3883" w:rsidRDefault="00E06C9B" w:rsidP="004D3883">
      <w:pPr>
        <w:pStyle w:val="a3"/>
      </w:pPr>
      <w:r>
        <w:t>Таких м</w:t>
      </w:r>
      <w:r w:rsidR="00303B84">
        <w:t xml:space="preserve">етодов решения </w:t>
      </w:r>
      <w:r w:rsidR="00E02AF2">
        <w:t xml:space="preserve">систем </w:t>
      </w:r>
      <w:r w:rsidR="004D3883">
        <w:t xml:space="preserve">линейных алгебраических уравнений </w:t>
      </w:r>
      <w:r w:rsidR="00E02AF2">
        <w:t xml:space="preserve">(СЛАУ) </w:t>
      </w:r>
      <w:r w:rsidR="004D3883">
        <w:t>большое количество, многие из них описаны в учебниках, пособиях</w:t>
      </w:r>
      <w:r>
        <w:t xml:space="preserve">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DefaultPlaceholder_-1854013440"/>
          </w:placeholder>
        </w:sdtPr>
        <w:sdtContent>
          <w:r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zLTA1LTE3VDE4OjIxOjQwIiwiUHJvamVjdCI6eyIkcmVmIjoiOCJ9fSwiVXNlTnVtYmVyaW5nVHlwZU9mUGFyZW50RG9jdW1lbnQiOmZhbHNlfV0sIkZvcm1hdHRlZFRleHQiOnsiJGlkIjoiMTAiLCJDb3VudCI6MSwiVGV4dFVuaXRzIjpbeyIkaWQiOiIxMSIsIkZvbnRTdHlsZSI6eyIkaWQiOiIxMiIsIk5ldXRyYWwiOnRydWV9LCJSZWFkaW5nT3JkZXIiOjEsIlRleHQiOiJbNTBdIn1dfSwiVGFnIjoiQ2l0YXZpUGxhY2Vob2xkZXIjYjZmZjc3ZTctZjRiYi00ZjEwLTk4YjQtMzdmZTFkYjkwNDE2IiwiVGV4dCI6Ils1MF0iLCJXQUlWZXJzaW9uIjoiNi4xNS4yLjAifQ==}</w:instrText>
          </w:r>
          <w:r>
            <w:fldChar w:fldCharType="separate"/>
          </w:r>
          <w:hyperlink r:id="rId128" w:tooltip="Авхадиев, Ф. Численные методы алгебры и анализа / Ф. Авхадиев. – Казань: Казанский университет, 2019." w:history="1">
            <w:r w:rsidR="00EF5950">
              <w:t>[50]</w:t>
            </w:r>
          </w:hyperlink>
          <w:r>
            <w:fldChar w:fldCharType="end"/>
          </w:r>
        </w:sdtContent>
      </w:sdt>
      <w:r w:rsidR="004D3883">
        <w:t xml:space="preserve"> и в специализированной литературе</w:t>
      </w:r>
      <w:r>
        <w:t xml:space="preserve">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DefaultPlaceholder_-1854013440"/>
          </w:placeholder>
        </w:sdtPr>
        <w:sdtContent>
          <w:r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MtMDUtMTdUMTg6MjE6NDA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NjYTRlMTYzMi00ZGY2LTQ2NmMtODdhYi1mYTg4MTc0ZDVhY2QiLCJUZXh0IjoiWzUxXSIsIldBSVZlcnNpb24iOiI2LjE1LjIuMCJ9}</w:instrText>
          </w:r>
          <w:r>
            <w:fldChar w:fldCharType="separate"/>
          </w:r>
          <w:hyperlink r:id="rId129" w:tooltip="Эстербю, О. Прямые методы для разреженных матриц / О. Эстербю, З. Златев, 1987." w:history="1">
            <w:r w:rsidR="00EF5950">
              <w:t>[51]</w:t>
            </w:r>
          </w:hyperlink>
          <w:r>
            <w:fldChar w:fldCharType="end"/>
          </w:r>
        </w:sdtContent>
      </w:sdt>
      <w:r w:rsidR="004D3883">
        <w:t>. По способу нахождения решения существуют 2 больших класса таких методов:</w:t>
      </w:r>
    </w:p>
    <w:p w14:paraId="36D26108" w14:textId="126569FF" w:rsidR="004D3883" w:rsidRDefault="004D3883" w:rsidP="004D3883">
      <w:pPr>
        <w:pStyle w:val="a3"/>
        <w:numPr>
          <w:ilvl w:val="0"/>
          <w:numId w:val="35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 w:rsidR="00D04235">
        <w:t>алгоритмы</w:t>
      </w:r>
      <w:r w:rsidRPr="004D3883">
        <w:t>, которые находят точное или приближенное решение системы линейных уравнений за конечное число шагов.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 w:rsidR="00E06C9B"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zLTA1LTE3VDE4OjIxOjQwIiwiUHJvamVjdCI6eyIkcmVmIjoiOCJ9fSwiVXNlTnVtYmVyaW5nVHlwZU9mUGFyZW50RG9jdW1lbnQiOmZhbHNlfV0sIkZvcm1hdHRlZFRleHQiOnsiJGlkIjoiMTUiLCJDb3VudCI6MSwiVGV4dFVuaXRzIjpbeyIkaWQiOiIxNiIsIkZvbnRTdHlsZSI6eyIkaWQiOiIxNyIsIk5ldXRyYWwiOnRydWV9LCJSZWFkaW5nT3JkZXIiOjEsIlRleHQiOiJbNTJdIn1dfSwiVGFnIjoiQ2l0YXZpUGxhY2Vob2xkZXIjNWZiODg4ZDMtZTIxOS00MDNkLWJhYjQtMGViYWU1YmI4MDA4IiwiVGV4dCI6Ils1Ml0iLCJXQUlWZXJzaW9uIjoiNi4xNS4yLjAifQ==}</w:instrText>
          </w:r>
          <w:r w:rsidR="00E06C9B">
            <w:fldChar w:fldCharType="separate"/>
          </w:r>
          <w:hyperlink r:id="rId130" w:tooltip="Duff, I.S. Direct methods for sparse matrices / I.S. Duff, A.M. Erisman, J.K. Reid. – Oxford: Oxford University Press, 2017." w:history="1">
            <w:r w:rsidR="00EF5950">
              <w:t>[52]</w:t>
            </w:r>
          </w:hyperlink>
          <w:r w:rsidR="00E06C9B">
            <w:fldChar w:fldCharType="end"/>
          </w:r>
        </w:sdtContent>
      </w:sdt>
      <w:r w:rsidRPr="004D3883">
        <w:t>.</w:t>
      </w:r>
    </w:p>
    <w:p w14:paraId="17D5601E" w14:textId="77ECE6AE" w:rsidR="004D3883" w:rsidRDefault="00D04235" w:rsidP="004D3883">
      <w:pPr>
        <w:pStyle w:val="a3"/>
        <w:numPr>
          <w:ilvl w:val="0"/>
          <w:numId w:val="35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 w:rsidR="00E06C9B"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MtMDUtMTdUMTg6MjE6NDAiLCJQcm9qZWN0Ijp7IiRyZWYiOiI4In19LCJVc2VOdW1iZXJpbmdUeXBlT2ZQYXJlbnREb2N1bWVudCI6ZmFsc2V9XSwiRm9ybWF0dGVkVGV4dCI6eyIkaWQiOiIxMiIsIkNvdW50IjoxLCJUZXh0VW5pdHMiOlt7IiRpZCI6IjEzIiwiRm9udFN0eWxlIjp7IiRpZCI6IjE0IiwiTmV1dHJhbCI6dHJ1ZX0sIlJlYWRpbmdPcmRlciI6MSwiVGV4dCI6Ils1M10ifV19LCJUYWciOiJDaXRhdmlQbGFjZWhvbGRlciMyYjljZTQ1NC0yMDM5LTQyNTAtYTBiNy03YjJhOWMwMTdiZTgiLCJUZXh0IjoiWzUzXSIsIldBSVZlcnNpb24iOiI2LjE1LjIuMCJ9}</w:instrText>
          </w:r>
          <w:r w:rsidR="00E06C9B">
            <w:fldChar w:fldCharType="separate"/>
          </w:r>
          <w:hyperlink r:id="rId131" w:tooltip="Saad, Y. Iterative methods for sparse linear systems / Y. Saad. – Philadelphia: SIAM, 2003." w:history="1">
            <w:r w:rsidR="00EF5950">
              <w:t>[53]</w:t>
            </w:r>
          </w:hyperlink>
          <w:r w:rsidR="00E06C9B">
            <w:fldChar w:fldCharType="end"/>
          </w:r>
        </w:sdtContent>
      </w:sdt>
      <w:r w:rsidRPr="00D04235">
        <w:t>.</w:t>
      </w:r>
    </w:p>
    <w:p w14:paraId="035F3774" w14:textId="6ABB73FD" w:rsidR="00936AF3" w:rsidRPr="004516FC" w:rsidRDefault="00D04235" w:rsidP="0015000C">
      <w:pPr>
        <w:pStyle w:val="a3"/>
        <w:ind w:firstLine="0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="0015000C"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 xml:space="preserve">, что означает </w:t>
      </w:r>
      <w:proofErr w:type="spellStart"/>
      <w:r w:rsidR="00936AF3" w:rsidRPr="00936AF3">
        <w:t>Parallel</w:t>
      </w:r>
      <w:proofErr w:type="spellEnd"/>
      <w:r w:rsidR="00936AF3" w:rsidRPr="00936AF3">
        <w:t xml:space="preserve"> </w:t>
      </w:r>
      <w:proofErr w:type="spellStart"/>
      <w:r w:rsidR="00936AF3" w:rsidRPr="00936AF3">
        <w:t>Direct</w:t>
      </w:r>
      <w:proofErr w:type="spellEnd"/>
      <w:r w:rsidR="00936AF3" w:rsidRPr="00936AF3">
        <w:t xml:space="preserve"> </w:t>
      </w:r>
      <w:proofErr w:type="spellStart"/>
      <w:r w:rsidR="00936AF3" w:rsidRPr="00936AF3">
        <w:t>Sparse</w:t>
      </w:r>
      <w:proofErr w:type="spellEnd"/>
      <w:r w:rsidR="00936AF3" w:rsidRPr="00936AF3">
        <w:t xml:space="preserve"> </w:t>
      </w:r>
      <w:proofErr w:type="spellStart"/>
      <w:r w:rsidR="00936AF3" w:rsidRPr="00936AF3">
        <w:t>Solver</w:t>
      </w:r>
      <w:proofErr w:type="spellEnd"/>
      <w:r>
        <w:t>. Это прямой решатель</w:t>
      </w:r>
      <w:r w:rsidR="00936AF3" w:rsidRPr="00936AF3">
        <w:t xml:space="preserve"> линейных алгебраических уравнений. PARDISO означает </w:t>
      </w:r>
      <w:proofErr w:type="spellStart"/>
      <w:r w:rsidR="00936AF3" w:rsidRPr="00936AF3">
        <w:t>Parallel</w:t>
      </w:r>
      <w:proofErr w:type="spellEnd"/>
      <w:r w:rsidR="00936AF3" w:rsidRPr="00936AF3">
        <w:t xml:space="preserve"> </w:t>
      </w:r>
      <w:proofErr w:type="spellStart"/>
      <w:r w:rsidR="00936AF3" w:rsidRPr="00936AF3">
        <w:t>Direct</w:t>
      </w:r>
      <w:proofErr w:type="spellEnd"/>
      <w:r w:rsidR="00936AF3" w:rsidRPr="00936AF3">
        <w:t xml:space="preserve"> </w:t>
      </w:r>
      <w:proofErr w:type="spellStart"/>
      <w:r w:rsidR="00936AF3" w:rsidRPr="00936AF3">
        <w:t>Sparse</w:t>
      </w:r>
      <w:proofErr w:type="spellEnd"/>
      <w:r w:rsidR="00936AF3" w:rsidRPr="00936AF3">
        <w:t xml:space="preserve"> </w:t>
      </w:r>
      <w:proofErr w:type="spellStart"/>
      <w:r w:rsidR="00936AF3" w:rsidRPr="00936AF3">
        <w:t>Solver</w:t>
      </w:r>
      <w:proofErr w:type="spellEnd"/>
      <w:r w:rsidR="00936AF3">
        <w:t>, он</w:t>
      </w:r>
      <w:r w:rsidR="00936AF3" w:rsidRPr="00936AF3">
        <w:t xml:space="preserve"> использует метод LU-разложения для нахождения точного или приближенного решения системы линейных уравнений за конечное число шагов</w:t>
      </w:r>
      <w:r w:rsidR="00936AF3">
        <w:t xml:space="preserve">, </w:t>
      </w:r>
      <w:r w:rsidR="00936AF3"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 w:rsidR="0015000C"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MtMDUtMTdUMTg6MjE6NDAiLCJQcm9qZWN0Ijp7IiRyZWYiOiI4In19LCJVc2VOdW1iZXJpbmdUeXBlT2ZQYXJlbnREb2N1bWVudCI6ZmFsc2V9XSwiRm9ybWF0dGVkVGV4dCI6eyIkaWQiOiIxNCIsIkNvdW50IjoxLCJUZXh0VW5pdHMiOlt7IiRpZCI6IjE1IiwiRm9udFN0eWxlIjp7IiRpZCI6IjE2IiwiTmV1dHJhbCI6dHJ1ZX0sIlJlYWRpbmdPcmRlciI6MSwiVGV4dCI6Ils1NF0ifV19LCJUYWciOiJDaXRhdmlQbGFjZWhvbGRlciMwM2RlNjAzYS01ZmI2LTQxMzYtOWNkZi05ZTk1ZGYyMDVjNWUiLCJUZXh0IjoiWzU0XSIsIldBSVZlcnNpb24iOiI2LjE1LjIuMCJ9}</w:instrText>
          </w:r>
          <w:r w:rsidR="0015000C">
            <w:fldChar w:fldCharType="separate"/>
          </w:r>
          <w:hyperlink r:id="rId132" w:tooltip="Schenk, O. Two-level dynamic scheduling in PARDISO: Improved scalability on shared memory multiprocessing systems / O. Schenk, K. Gärtner // Parallel …" w:history="1">
            <w:r w:rsidR="00EF5950">
              <w:t>[54]</w:t>
            </w:r>
          </w:hyperlink>
          <w:r w:rsidR="0015000C">
            <w:fldChar w:fldCharType="end"/>
          </w:r>
        </w:sdtContent>
      </w:sdt>
      <w:r w:rsidR="00936AF3" w:rsidRPr="00936AF3">
        <w:t xml:space="preserve">. PARDISO также имеет ряд опций для настройки параметров решателя, таких как </w:t>
      </w:r>
      <w:proofErr w:type="spellStart"/>
      <w:r w:rsidR="00936AF3" w:rsidRPr="00936AF3">
        <w:t>предобуславливатель</w:t>
      </w:r>
      <w:proofErr w:type="spellEnd"/>
      <w:r w:rsidR="00936AF3" w:rsidRPr="00936AF3">
        <w:t>, стратегия переупорядочивания, уровень диагностики и т.д.</w:t>
      </w:r>
      <w:r w:rsidR="0015000C" w:rsidRPr="0015000C">
        <w:t xml:space="preserve"> </w:t>
      </w:r>
      <w:proofErr w:type="spellStart"/>
      <w:r w:rsidR="0015000C" w:rsidRPr="004516FC">
        <w:t>Предобуславливатель</w:t>
      </w:r>
      <w:proofErr w:type="spellEnd"/>
      <w:r w:rsidR="0015000C"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 w:rsidR="0015000C">
        <w:t>Он</w:t>
      </w:r>
      <w:r w:rsidR="0015000C" w:rsidRPr="004516FC">
        <w:t xml:space="preserve"> применяется к исходной системе уравнений так, чтобы получить эквивалентную систему с меньшим </w:t>
      </w:r>
      <w:r w:rsidR="0015000C" w:rsidRPr="004516FC">
        <w:lastRenderedPageBreak/>
        <w:t xml:space="preserve">числом обусловленности. </w:t>
      </w:r>
      <w:proofErr w:type="spellStart"/>
      <w:r w:rsidR="0015000C" w:rsidRPr="004516FC">
        <w:t>Предобуславливатель</w:t>
      </w:r>
      <w:proofErr w:type="spellEnd"/>
      <w:r w:rsidR="0015000C"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="0015000C" w:rsidRPr="004516FC">
        <w:t>предобуславливателей</w:t>
      </w:r>
      <w:proofErr w:type="spellEnd"/>
      <w:r w:rsidR="0015000C" w:rsidRPr="004516FC">
        <w:t xml:space="preserve">, например, диагональный, неполный LU-разложения, многосеточный и др. </w:t>
      </w:r>
      <w:proofErr w:type="spellStart"/>
      <w:r w:rsidR="0015000C" w:rsidRPr="004516FC">
        <w:t>Предобуславливание</w:t>
      </w:r>
      <w:proofErr w:type="spellEnd"/>
      <w:r w:rsidR="0015000C" w:rsidRPr="004516FC">
        <w:t xml:space="preserve"> позволяет ускорить работу итерационных решателей и снизить требования к памяти и процессорам.</w:t>
      </w:r>
      <w:r w:rsidR="0015000C" w:rsidRPr="0015000C">
        <w:t xml:space="preserve"> </w:t>
      </w:r>
      <w:r w:rsidR="0015000C">
        <w:t>Поэтому</w:t>
      </w:r>
      <w:r w:rsidR="00936AF3"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 w:rsidR="00936AF3">
        <w:t xml:space="preserve">. Подробнее о нем можно найти в специальной технической литературе или на сайте </w:t>
      </w:r>
      <w:proofErr w:type="spellStart"/>
      <w:r w:rsidR="00936AF3" w:rsidRPr="00936AF3">
        <w:t>Intel</w:t>
      </w:r>
      <w:proofErr w:type="spellEnd"/>
      <w:r w:rsidR="00936AF3" w:rsidRPr="00936AF3">
        <w:t xml:space="preserve">® </w:t>
      </w:r>
      <w:proofErr w:type="spellStart"/>
      <w:r w:rsidR="00936AF3" w:rsidRPr="00936AF3">
        <w:t>oneAPI</w:t>
      </w:r>
      <w:proofErr w:type="spellEnd"/>
      <w:r w:rsidR="00936AF3" w:rsidRPr="00936AF3">
        <w:t xml:space="preserve"> </w:t>
      </w:r>
      <w:proofErr w:type="spellStart"/>
      <w:r w:rsidR="00936AF3" w:rsidRPr="00936AF3">
        <w:t>Math</w:t>
      </w:r>
      <w:proofErr w:type="spellEnd"/>
      <w:r w:rsidR="00936AF3" w:rsidRPr="00936AF3">
        <w:t xml:space="preserve"> </w:t>
      </w:r>
      <w:proofErr w:type="spellStart"/>
      <w:r w:rsidR="00936AF3" w:rsidRPr="00936AF3">
        <w:t>Kernel</w:t>
      </w:r>
      <w:proofErr w:type="spellEnd"/>
      <w:r w:rsidR="00936AF3" w:rsidRPr="00936AF3">
        <w:t xml:space="preserve"> </w:t>
      </w:r>
      <w:proofErr w:type="spellStart"/>
      <w:r w:rsidR="00936AF3" w:rsidRPr="00936AF3">
        <w:t>Library</w:t>
      </w:r>
      <w:proofErr w:type="spellEnd"/>
      <w:r w:rsidR="0015000C"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EF59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zLTA1LTE3VDE4OjIxOjQwIiwiUHJvamVjdCI6eyIkcmVmIjoiOCJ9fSwiVXNlTnVtYmVyaW5nVHlwZU9mUGFyZW50RG9jdW1lbnQiOmZhbHNlfV0sIkZvcm1hdHRlZFRleHQiOnsiJGlkIjoiMTIiLCJDb3VudCI6MSwiVGV4dFVuaXRzIjpbeyIkaWQiOiIxMyIsIkZvbnRTdHlsZSI6eyIkaWQiOiIxNCIsIk5ldXRyYWwiOnRydWV9LCJSZWFkaW5nT3JkZXIiOjEsIlRleHQiOiJbNTVdIn1dfSwiVGFnIjoiQ2l0YXZpUGxhY2Vob2xkZXIjN2ZiYjAzM2EtMTAyYi00NjAyLTlmMWMtOGQ3MTBhYzZkMGI4IiwiVGV4dCI6Ils1NV0iLCJXQUlWZXJzaW9uIjoiNi4xNS4yLjAifQ==}</w:instrText>
          </w:r>
          <w:r w:rsidR="0015000C">
            <w:fldChar w:fldCharType="separate"/>
          </w:r>
          <w:hyperlink r:id="rId133" w:tooltip="Intel. oneMKL PARDISO - Parallel Direct Sparse Solver Interface / Intel. – https://www.intel.com/content/www/us/en/docs/onemkl/developer-reference-c/2…" w:history="1">
            <w:r w:rsidR="00EF5950">
              <w:t>[55]</w:t>
            </w:r>
          </w:hyperlink>
          <w:r w:rsidR="0015000C">
            <w:fldChar w:fldCharType="end"/>
          </w:r>
        </w:sdtContent>
      </w:sdt>
      <w:r w:rsidR="00670C2E">
        <w:t>.</w:t>
      </w:r>
    </w:p>
    <w:p w14:paraId="0E985F4D" w14:textId="003DE8A9" w:rsidR="00E02AF2" w:rsidRDefault="00E02AF2" w:rsidP="00644CFE">
      <w:pPr>
        <w:pStyle w:val="33"/>
      </w:pPr>
      <w:bookmarkStart w:id="97" w:name="_Hlk134744735"/>
      <w:bookmarkEnd w:id="95"/>
      <w:commentRangeStart w:id="98"/>
      <w:r>
        <w:t>Используемые методы</w:t>
      </w:r>
      <w:commentRangeEnd w:id="98"/>
      <w:r w:rsidR="00644CFE">
        <w:rPr>
          <w:rStyle w:val="afc"/>
          <w:rFonts w:eastAsia="SimSun" w:cstheme="minorBidi"/>
          <w:b w:val="0"/>
          <w:color w:val="auto"/>
          <w:lang w:eastAsia="en-US"/>
        </w:rPr>
        <w:commentReference w:id="98"/>
      </w:r>
    </w:p>
    <w:p w14:paraId="62133DC9" w14:textId="4B8DB66F" w:rsidR="00E02AF2" w:rsidRDefault="00E02AF2" w:rsidP="00E02AF2">
      <w:pPr>
        <w:pStyle w:val="a3"/>
      </w:pPr>
      <w:r>
        <w:t>В данной работе для получения максимальной точности вычисление жесткой системы и минимального времени расчета были выбраны следующая цепочка методов решения сложной системы дифференциальных уравнений:</w:t>
      </w:r>
    </w:p>
    <w:p w14:paraId="46C576B7" w14:textId="1E12D5DD" w:rsidR="00E02AF2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>
        <w:rPr>
          <w:color w:val="111111"/>
          <w:lang w:val="en-US"/>
        </w:rPr>
        <w:t>BDF</w:t>
      </w:r>
      <w:r>
        <w:rPr>
          <w:color w:val="111111"/>
        </w:rPr>
        <w:t xml:space="preserve"> - </w:t>
      </w:r>
      <w:r w:rsidRPr="00DD4F77">
        <w:rPr>
          <w:color w:val="111111"/>
        </w:rPr>
        <w:t>облада</w:t>
      </w:r>
      <w:r>
        <w:rPr>
          <w:color w:val="111111"/>
        </w:rPr>
        <w:t>е</w:t>
      </w:r>
      <w:r w:rsidRPr="00DD4F77">
        <w:rPr>
          <w:color w:val="111111"/>
        </w:rPr>
        <w:t>т хорошей устойчивостью и эффективностью</w:t>
      </w:r>
    </w:p>
    <w:p w14:paraId="53A34B1D" w14:textId="6D0503F9" w:rsidR="00E02AF2" w:rsidRPr="00E02AF2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>
        <w:t>Линеаризация методом Н</w:t>
      </w:r>
      <w:r w:rsidRPr="00B30060">
        <w:t>ьютона-</w:t>
      </w:r>
      <w:proofErr w:type="spellStart"/>
      <w:r w:rsidRPr="00B30060">
        <w:t>Рафсона</w:t>
      </w:r>
      <w:proofErr w:type="spellEnd"/>
      <w:r>
        <w:t xml:space="preserve"> –универсальный вариант для решения систем любой сложности</w:t>
      </w:r>
    </w:p>
    <w:p w14:paraId="747652C0" w14:textId="2959957E" w:rsidR="00E02AF2" w:rsidRPr="00644CFE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 w:rsidRPr="00D04235">
        <w:t>PARDISO</w:t>
      </w:r>
      <w:r>
        <w:t xml:space="preserve"> – отличный гибкий решатель, позволяющий крайне быстро решить СЛАУ </w:t>
      </w:r>
    </w:p>
    <w:bookmarkEnd w:id="97"/>
    <w:p w14:paraId="6CC8CC0D" w14:textId="77777777" w:rsidR="00644CFE" w:rsidRDefault="00644CFE" w:rsidP="00644CFE">
      <w:pPr>
        <w:pStyle w:val="a3"/>
        <w:ind w:left="360" w:firstLine="0"/>
        <w:rPr>
          <w:color w:val="111111"/>
        </w:rPr>
      </w:pPr>
    </w:p>
    <w:p w14:paraId="2E9E6A42" w14:textId="77777777" w:rsidR="00E02AF2" w:rsidRPr="00A5027C" w:rsidRDefault="00E02AF2" w:rsidP="00E02AF2">
      <w:pPr>
        <w:pStyle w:val="a3"/>
        <w:ind w:firstLine="0"/>
        <w:rPr>
          <w:color w:val="111111"/>
        </w:rPr>
      </w:pPr>
    </w:p>
    <w:p w14:paraId="169CABED" w14:textId="77777777" w:rsidR="00E02AF2" w:rsidRPr="00E02AF2" w:rsidRDefault="00E02AF2" w:rsidP="00E02AF2">
      <w:pPr>
        <w:pStyle w:val="a3"/>
      </w:pPr>
    </w:p>
    <w:p w14:paraId="65C870A1" w14:textId="68AA4BAA" w:rsidR="00EB485C" w:rsidRPr="004516FC" w:rsidRDefault="00EB485C" w:rsidP="004D3883">
      <w:pPr>
        <w:pStyle w:val="a3"/>
      </w:pPr>
    </w:p>
    <w:p w14:paraId="176E6EC9" w14:textId="0B47789C" w:rsidR="00107C7E" w:rsidRDefault="00107C7E" w:rsidP="00D87B12">
      <w:pPr>
        <w:pStyle w:val="11"/>
      </w:pPr>
      <w:r>
        <w:lastRenderedPageBreak/>
        <w:t>Экспериментальная часть</w:t>
      </w:r>
    </w:p>
    <w:p w14:paraId="393C0115" w14:textId="6D289A0E" w:rsidR="00107C7E" w:rsidRDefault="00107C7E" w:rsidP="00D87B12">
      <w:pPr>
        <w:pStyle w:val="11"/>
      </w:pPr>
      <w:r>
        <w:lastRenderedPageBreak/>
        <w:t>Результаты и обсуждение</w:t>
      </w:r>
    </w:p>
    <w:p w14:paraId="49AAFB7A" w14:textId="13FF1531" w:rsidR="00107C7E" w:rsidRPr="00EF5950" w:rsidRDefault="00107C7E" w:rsidP="00D87B12">
      <w:pPr>
        <w:pStyle w:val="11"/>
      </w:pPr>
      <w:r>
        <w:lastRenderedPageBreak/>
        <w:t>Выводы</w:t>
      </w:r>
      <w:r w:rsidR="00782C96" w:rsidRPr="00EF5950">
        <w:t xml:space="preserve"> </w:t>
      </w:r>
    </w:p>
    <w:p w14:paraId="744D8640" w14:textId="4D6899D6" w:rsidR="00B36656" w:rsidRPr="00EF5950" w:rsidRDefault="00B36656" w:rsidP="00EB0C92"/>
    <w:p w14:paraId="5A093B5D" w14:textId="29D3C7B0" w:rsidR="00B36656" w:rsidRPr="00782C96" w:rsidRDefault="00782C96" w:rsidP="00D87B12">
      <w:pPr>
        <w:pStyle w:val="a3"/>
        <w:rPr>
          <w:lang w:val="en-US"/>
        </w:rPr>
      </w:pPr>
      <w:proofErr w:type="spellStart"/>
      <w:r>
        <w:rPr>
          <w:lang w:val="en-US"/>
        </w:rPr>
        <w:t>asdf</w:t>
      </w:r>
      <w:proofErr w:type="spellEnd"/>
    </w:p>
    <w:sdt>
      <w:sdtPr>
        <w:rPr>
          <w:rFonts w:eastAsia="Times New Roman" w:cstheme="minorHAnsi"/>
          <w:color w:val="000000" w:themeColor="text1"/>
          <w:sz w:val="28"/>
        </w:rPr>
        <w:tag w:val="CitaviBibliography"/>
        <w:id w:val="1794256405"/>
        <w:placeholder>
          <w:docPart w:val="DefaultPlaceholder_-1854013440"/>
        </w:placeholder>
      </w:sdtPr>
      <w:sdtEndPr>
        <w:rPr>
          <w:rFonts w:asciiTheme="minorHAnsi" w:hAnsiTheme="minorHAnsi"/>
          <w:szCs w:val="22"/>
        </w:rPr>
      </w:sdtEndPr>
      <w:sdtContent>
        <w:p w14:paraId="2680F95C" w14:textId="77777777" w:rsidR="00EF5950" w:rsidRPr="00EF5950" w:rsidRDefault="000053AF" w:rsidP="00EF5950">
          <w:pPr>
            <w:pStyle w:val="CitaviBibliographyHeading"/>
            <w:rPr>
              <w:lang w:val="en-US"/>
            </w:rPr>
          </w:pPr>
          <w:r>
            <w:fldChar w:fldCharType="begin"/>
          </w:r>
          <w:r w:rsidRPr="000053AF">
            <w:rPr>
              <w:lang w:val="en-US"/>
            </w:rPr>
            <w:instrText>ADDIN CitaviBibliography</w:instrText>
          </w:r>
          <w:r>
            <w:fldChar w:fldCharType="separate"/>
          </w:r>
          <w:r w:rsidR="00EF5950">
            <w:t>Список</w:t>
          </w:r>
          <w:r w:rsidR="00EF5950" w:rsidRPr="00EF5950">
            <w:rPr>
              <w:lang w:val="en-US"/>
            </w:rPr>
            <w:t xml:space="preserve"> </w:t>
          </w:r>
          <w:r w:rsidR="00EF5950">
            <w:t>литературы</w:t>
          </w:r>
        </w:p>
        <w:p w14:paraId="58C236E6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1.</w:t>
          </w:r>
          <w:r w:rsidRPr="00EF5950">
            <w:rPr>
              <w:lang w:val="en-US"/>
            </w:rPr>
            <w:tab/>
          </w:r>
          <w:bookmarkStart w:id="99" w:name="_CTVL00102ba0894b4054580acd6a36cb9b208a8"/>
          <w:r w:rsidRPr="00EF5950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EF5950">
            <w:rPr>
              <w:lang w:val="en-US"/>
            </w:rPr>
            <w:t>.45, №2. – C.133–141.</w:t>
          </w:r>
        </w:p>
        <w:bookmarkEnd w:id="99"/>
        <w:p w14:paraId="66C2AFB8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2.</w:t>
          </w:r>
          <w:r w:rsidRPr="00EF5950">
            <w:rPr>
              <w:lang w:val="en-US"/>
            </w:rPr>
            <w:tab/>
          </w:r>
          <w:bookmarkStart w:id="100" w:name="_CTVL001ae62df1c2426409396dee33b3c34f31c"/>
          <w:r w:rsidRPr="00EF5950">
            <w:rPr>
              <w:lang w:val="en-US"/>
            </w:rPr>
            <w:t xml:space="preserve">Chemistry &amp; technology of UV &amp; EB formulation for coatings, inks and paints / P.K.T. </w:t>
          </w:r>
          <w:proofErr w:type="spellStart"/>
          <w:r w:rsidRPr="00EF5950">
            <w:rPr>
              <w:lang w:val="en-US"/>
            </w:rPr>
            <w:t>Oldring</w:t>
          </w:r>
          <w:proofErr w:type="spellEnd"/>
          <w:r w:rsidRPr="00EF5950">
            <w:rPr>
              <w:lang w:val="en-US"/>
            </w:rPr>
            <w:t xml:space="preserve">, N.S. Allen, K.K. </w:t>
          </w:r>
          <w:proofErr w:type="spellStart"/>
          <w:r w:rsidRPr="00EF5950">
            <w:rPr>
              <w:lang w:val="en-US"/>
            </w:rPr>
            <w:t>Dietliker</w:t>
          </w:r>
          <w:proofErr w:type="spellEnd"/>
          <w:r w:rsidRPr="00EF5950">
            <w:rPr>
              <w:lang w:val="en-US"/>
            </w:rPr>
            <w:t xml:space="preserve"> [</w:t>
          </w:r>
          <w:r>
            <w:t>и</w:t>
          </w:r>
          <w:r w:rsidRPr="00EF5950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EF5950">
            <w:rPr>
              <w:lang w:val="en-US"/>
            </w:rPr>
            <w:t>.], 1991.</w:t>
          </w:r>
        </w:p>
        <w:bookmarkEnd w:id="100"/>
        <w:p w14:paraId="34BC6BB0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3.</w:t>
          </w:r>
          <w:r w:rsidRPr="00EF5950">
            <w:rPr>
              <w:lang w:val="en-US"/>
            </w:rPr>
            <w:tab/>
          </w:r>
          <w:bookmarkStart w:id="101" w:name="_CTVL0010b5c196a7662405c85dc864fb3134b46"/>
          <w:r w:rsidRPr="00EF5950">
            <w:rPr>
              <w:lang w:val="en-US"/>
            </w:rPr>
            <w:t xml:space="preserve">Lasers and Photopolymers / C. </w:t>
          </w:r>
          <w:proofErr w:type="spellStart"/>
          <w:r w:rsidRPr="00EF5950">
            <w:rPr>
              <w:lang w:val="en-US"/>
            </w:rPr>
            <w:t>Carre</w:t>
          </w:r>
          <w:proofErr w:type="spellEnd"/>
          <w:r w:rsidRPr="00EF5950">
            <w:rPr>
              <w:lang w:val="en-US"/>
            </w:rPr>
            <w:t xml:space="preserve">, C. Decker, J.P. </w:t>
          </w:r>
          <w:proofErr w:type="spellStart"/>
          <w:r w:rsidRPr="00EF5950">
            <w:rPr>
              <w:lang w:val="en-US"/>
            </w:rPr>
            <w:t>Fouassier</w:t>
          </w:r>
          <w:proofErr w:type="spellEnd"/>
          <w:r w:rsidRPr="00EF5950">
            <w:rPr>
              <w:lang w:val="en-US"/>
            </w:rPr>
            <w:t xml:space="preserve">, D.J. </w:t>
          </w:r>
          <w:proofErr w:type="spellStart"/>
          <w:r w:rsidRPr="00EF5950">
            <w:rPr>
              <w:lang w:val="en-US"/>
            </w:rPr>
            <w:t>Lougnot</w:t>
          </w:r>
          <w:proofErr w:type="spellEnd"/>
          <w:r w:rsidRPr="00EF5950">
            <w:rPr>
              <w:lang w:val="en-US"/>
            </w:rPr>
            <w:t xml:space="preserve"> // Laser Chemistry. – 1990. – </w:t>
          </w:r>
          <w:r>
            <w:t>Т</w:t>
          </w:r>
          <w:r w:rsidRPr="00EF5950">
            <w:rPr>
              <w:lang w:val="en-US"/>
            </w:rPr>
            <w:t>.10, №5-6. – C.349–366.</w:t>
          </w:r>
        </w:p>
        <w:bookmarkEnd w:id="101"/>
        <w:p w14:paraId="463E09EF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4.</w:t>
          </w:r>
          <w:r w:rsidRPr="00EF5950">
            <w:rPr>
              <w:lang w:val="en-US"/>
            </w:rPr>
            <w:tab/>
          </w:r>
          <w:bookmarkStart w:id="102" w:name="_CTVL00151b2b1ee088e4183b1fc32db850d3839"/>
          <w:r w:rsidRPr="00EF5950">
            <w:rPr>
              <w:lang w:val="en-US"/>
            </w:rPr>
            <w:t>Pappas, S.P. Radiation curing / S.P. Pappas, 1992.</w:t>
          </w:r>
        </w:p>
        <w:bookmarkEnd w:id="102"/>
        <w:p w14:paraId="5D61672A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5.</w:t>
          </w:r>
          <w:r w:rsidRPr="00EF5950">
            <w:rPr>
              <w:lang w:val="en-US"/>
            </w:rPr>
            <w:tab/>
          </w:r>
          <w:bookmarkStart w:id="103" w:name="_CTVL001ab75b46309be4ee5b38c04fd1e949d34"/>
          <w:proofErr w:type="spellStart"/>
          <w:r w:rsidRPr="00EF5950">
            <w:rPr>
              <w:lang w:val="en-US"/>
            </w:rPr>
            <w:t>Kloosterboer</w:t>
          </w:r>
          <w:proofErr w:type="spellEnd"/>
          <w:r w:rsidRPr="00EF5950">
            <w:rPr>
              <w:lang w:val="en-US"/>
            </w:rPr>
            <w:t xml:space="preserve">, J.G. / J.G. </w:t>
          </w:r>
          <w:proofErr w:type="spellStart"/>
          <w:r w:rsidRPr="00EF5950">
            <w:rPr>
              <w:lang w:val="en-US"/>
            </w:rPr>
            <w:t>Kloosterboer</w:t>
          </w:r>
          <w:proofErr w:type="spellEnd"/>
          <w:r w:rsidRPr="00EF5950">
            <w:rPr>
              <w:lang w:val="en-US"/>
            </w:rPr>
            <w:t xml:space="preserve"> // Adv. </w:t>
          </w:r>
          <w:proofErr w:type="spellStart"/>
          <w:r w:rsidRPr="00EF5950">
            <w:rPr>
              <w:lang w:val="en-US"/>
            </w:rPr>
            <w:t>Polym</w:t>
          </w:r>
          <w:proofErr w:type="spellEnd"/>
          <w:r w:rsidRPr="00EF5950">
            <w:rPr>
              <w:lang w:val="en-US"/>
            </w:rPr>
            <w:t>. Sci. – 1988. – </w:t>
          </w:r>
          <w:r>
            <w:t>Т</w:t>
          </w:r>
          <w:r w:rsidRPr="00EF5950">
            <w:rPr>
              <w:lang w:val="en-US"/>
            </w:rPr>
            <w:t>.84.</w:t>
          </w:r>
        </w:p>
        <w:bookmarkEnd w:id="103"/>
        <w:p w14:paraId="7E59BD24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6.</w:t>
          </w:r>
          <w:r w:rsidRPr="00EF5950">
            <w:rPr>
              <w:lang w:val="en-US"/>
            </w:rPr>
            <w:tab/>
          </w:r>
          <w:bookmarkStart w:id="104" w:name="_CTVL001b8a662bd057c4565858afb9872ef0c97"/>
          <w:r w:rsidRPr="00EF5950">
            <w:rPr>
              <w:lang w:val="en-US"/>
            </w:rPr>
            <w:t xml:space="preserve">Decker, C. / C. Decker // </w:t>
          </w:r>
          <w:proofErr w:type="spellStart"/>
          <w:r w:rsidRPr="00EF5950">
            <w:rPr>
              <w:lang w:val="en-US"/>
            </w:rPr>
            <w:t>Progr</w:t>
          </w:r>
          <w:proofErr w:type="spellEnd"/>
          <w:r w:rsidRPr="00EF5950">
            <w:rPr>
              <w:lang w:val="en-US"/>
            </w:rPr>
            <w:t xml:space="preserve">. </w:t>
          </w:r>
          <w:proofErr w:type="spellStart"/>
          <w:r w:rsidRPr="00EF5950">
            <w:rPr>
              <w:lang w:val="en-US"/>
            </w:rPr>
            <w:t>Polym</w:t>
          </w:r>
          <w:proofErr w:type="spellEnd"/>
          <w:r w:rsidRPr="00EF5950">
            <w:rPr>
              <w:lang w:val="en-US"/>
            </w:rPr>
            <w:t>. Sci. – 1996. – </w:t>
          </w:r>
          <w:r>
            <w:t>Т</w:t>
          </w:r>
          <w:r w:rsidRPr="00EF5950">
            <w:rPr>
              <w:lang w:val="en-US"/>
            </w:rPr>
            <w:t>.21. – C.593.</w:t>
          </w:r>
        </w:p>
        <w:bookmarkEnd w:id="104"/>
        <w:p w14:paraId="682BC1AF" w14:textId="77777777" w:rsidR="00EF5950" w:rsidRDefault="00EF5950" w:rsidP="00EF5950">
          <w:pPr>
            <w:pStyle w:val="CitaviBibliographyEntry"/>
          </w:pPr>
          <w:r w:rsidRPr="00EF5950">
            <w:rPr>
              <w:lang w:val="en-US"/>
            </w:rPr>
            <w:t>7.</w:t>
          </w:r>
          <w:r w:rsidRPr="00EF5950">
            <w:rPr>
              <w:lang w:val="en-US"/>
            </w:rPr>
            <w:tab/>
          </w:r>
          <w:bookmarkStart w:id="105" w:name="_CTVL0011b6dea1e39f14210ba312914715a2ca3"/>
          <w:r w:rsidRPr="00EF5950">
            <w:rPr>
              <w:lang w:val="en-US"/>
            </w:rPr>
            <w:t xml:space="preserve">Decker, C. </w:t>
          </w:r>
          <w:proofErr w:type="spellStart"/>
          <w:r w:rsidRPr="00EF5950">
            <w:rPr>
              <w:lang w:val="en-US"/>
            </w:rPr>
            <w:t>Macromol</w:t>
          </w:r>
          <w:proofErr w:type="spellEnd"/>
          <w:r w:rsidRPr="00EF5950">
            <w:rPr>
              <w:lang w:val="en-US"/>
            </w:rPr>
            <w:t xml:space="preserve">. Sci / C. Decker, D. Decker // Pure Appl. </w:t>
          </w:r>
          <w:proofErr w:type="spellStart"/>
          <w:r>
            <w:t>Chem</w:t>
          </w:r>
          <w:proofErr w:type="spellEnd"/>
          <w:r>
            <w:t>. – 1997. – Т.34. – C.605.</w:t>
          </w:r>
        </w:p>
        <w:bookmarkEnd w:id="105"/>
        <w:p w14:paraId="0E0A7D13" w14:textId="77777777" w:rsidR="00EF5950" w:rsidRDefault="00EF5950" w:rsidP="00EF5950">
          <w:pPr>
            <w:pStyle w:val="CitaviBibliographyEntry"/>
          </w:pPr>
          <w:r>
            <w:t>8.</w:t>
          </w:r>
          <w:r>
            <w:tab/>
          </w:r>
          <w:bookmarkStart w:id="106" w:name="_CTVL0010cef0407724345ecb99c5c6a68a2eaf3"/>
          <w:r>
            <w:t xml:space="preserve">Жидкая </w:t>
          </w:r>
          <w:proofErr w:type="spellStart"/>
          <w:r>
            <w:t>фотополимеризующаяся</w:t>
          </w:r>
          <w:proofErr w:type="spellEnd"/>
          <w:r>
            <w:t xml:space="preserve"> композиция для лазерной </w:t>
          </w:r>
          <w:proofErr w:type="spellStart"/>
          <w:r>
            <w:t>стереолитографии</w:t>
          </w:r>
          <w:proofErr w:type="spellEnd"/>
          <w:r>
            <w:t xml:space="preserve"> / А. В. Евсеев, В. Э. </w:t>
          </w:r>
          <w:proofErr w:type="spellStart"/>
          <w:r>
            <w:t>Лазарянц</w:t>
          </w:r>
          <w:proofErr w:type="spellEnd"/>
          <w:r>
            <w:t>, М. А. Марков [и др.], 2008. – №RU2395827C2.</w:t>
          </w:r>
        </w:p>
        <w:bookmarkEnd w:id="106"/>
        <w:p w14:paraId="57C9097E" w14:textId="77777777" w:rsidR="00EF5950" w:rsidRDefault="00EF5950" w:rsidP="00EF5950">
          <w:pPr>
            <w:pStyle w:val="CitaviBibliographyEntry"/>
          </w:pPr>
          <w:r>
            <w:t>9.</w:t>
          </w:r>
          <w:r>
            <w:tab/>
          </w:r>
          <w:bookmarkStart w:id="107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07"/>
        <w:p w14:paraId="50F8582A" w14:textId="77777777" w:rsidR="00EF5950" w:rsidRDefault="00EF5950" w:rsidP="00EF5950">
          <w:pPr>
            <w:pStyle w:val="CitaviBibliographyEntry"/>
          </w:pPr>
          <w:r>
            <w:t>10.</w:t>
          </w:r>
          <w:r>
            <w:tab/>
          </w:r>
          <w:bookmarkStart w:id="108" w:name="_CTVL00154e8fde31d3f492b8d2eb336a57901c0"/>
          <w:proofErr w:type="spellStart"/>
          <w:r>
            <w:t>Жиганшина</w:t>
          </w:r>
          <w:proofErr w:type="spellEnd"/>
          <w:r>
            <w:t xml:space="preserve">, Э.Р. </w:t>
          </w:r>
          <w:proofErr w:type="spellStart"/>
          <w:r>
            <w:t>Фотоинициирование</w:t>
          </w:r>
          <w:proofErr w:type="spellEnd"/>
          <w:r>
            <w:t xml:space="preserve"> радикальной полимеризации </w:t>
          </w:r>
          <w:proofErr w:type="spellStart"/>
          <w:r>
            <w:t>олигоэфир</w:t>
          </w:r>
          <w:proofErr w:type="spellEnd"/>
          <w:r>
            <w:t>(мет)акрилатов полифункциональными о-</w:t>
          </w:r>
          <w:proofErr w:type="spellStart"/>
          <w:r>
            <w:t>бензохинонами</w:t>
          </w:r>
          <w:proofErr w:type="spellEnd"/>
          <w:r>
            <w:t xml:space="preserve"> / Э.Р. </w:t>
          </w:r>
          <w:proofErr w:type="spellStart"/>
          <w:r>
            <w:t>Жиганшина</w:t>
          </w:r>
          <w:proofErr w:type="spellEnd"/>
          <w:r>
            <w:t>, А.С. Чесноков, М.В. Арсеньев. – Нижний Новгород.</w:t>
          </w:r>
        </w:p>
        <w:bookmarkEnd w:id="108"/>
        <w:p w14:paraId="2E97E3C1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11.</w:t>
          </w:r>
          <w:r w:rsidRPr="00EF5950">
            <w:rPr>
              <w:lang w:val="en-US"/>
            </w:rPr>
            <w:tab/>
          </w:r>
          <w:bookmarkStart w:id="109" w:name="_CTVL0015042abb9e2344c32b864ac209cc9040b"/>
          <w:proofErr w:type="spellStart"/>
          <w:r w:rsidRPr="00EF5950">
            <w:rPr>
              <w:lang w:val="en-US"/>
            </w:rPr>
            <w:t>El'tsov</w:t>
          </w:r>
          <w:proofErr w:type="spellEnd"/>
          <w:r w:rsidRPr="00EF5950">
            <w:rPr>
              <w:lang w:val="en-US"/>
            </w:rPr>
            <w:t xml:space="preserve">, A.V. Photoinitiation of the Reactions of Quinones / A.V. </w:t>
          </w:r>
          <w:proofErr w:type="spellStart"/>
          <w:r w:rsidRPr="00EF5950">
            <w:rPr>
              <w:lang w:val="en-US"/>
            </w:rPr>
            <w:t>El'tsov</w:t>
          </w:r>
          <w:proofErr w:type="spellEnd"/>
          <w:r w:rsidRPr="00EF5950">
            <w:rPr>
              <w:lang w:val="en-US"/>
            </w:rPr>
            <w:t xml:space="preserve">, O.P. </w:t>
          </w:r>
          <w:proofErr w:type="spellStart"/>
          <w:r w:rsidRPr="00EF5950">
            <w:rPr>
              <w:lang w:val="en-US"/>
            </w:rPr>
            <w:t>Studzinskii</w:t>
          </w:r>
          <w:proofErr w:type="spellEnd"/>
          <w:r w:rsidRPr="00EF5950">
            <w:rPr>
              <w:lang w:val="en-US"/>
            </w:rPr>
            <w:t xml:space="preserve">, V.M. </w:t>
          </w:r>
          <w:proofErr w:type="spellStart"/>
          <w:r w:rsidRPr="00EF5950">
            <w:rPr>
              <w:lang w:val="en-US"/>
            </w:rPr>
            <w:t>Grebenkina</w:t>
          </w:r>
          <w:proofErr w:type="spellEnd"/>
          <w:r w:rsidRPr="00EF5950">
            <w:rPr>
              <w:lang w:val="en-US"/>
            </w:rPr>
            <w:t xml:space="preserve"> // Russian Chemical Reviews. – 1977. – </w:t>
          </w:r>
          <w:r>
            <w:t>Т</w:t>
          </w:r>
          <w:r w:rsidRPr="00EF5950">
            <w:rPr>
              <w:lang w:val="en-US"/>
            </w:rPr>
            <w:t>.46, №2. – C.93–114.</w:t>
          </w:r>
        </w:p>
        <w:bookmarkEnd w:id="109"/>
        <w:p w14:paraId="3115D0CE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12.</w:t>
          </w:r>
          <w:r w:rsidRPr="00EF5950">
            <w:rPr>
              <w:lang w:val="en-US"/>
            </w:rPr>
            <w:tab/>
          </w:r>
          <w:bookmarkStart w:id="110" w:name="_CTVL001e847070fb205461b8ab5be1baa2cb533"/>
          <w:r w:rsidRPr="00EF5950">
            <w:rPr>
              <w:lang w:val="en-US"/>
            </w:rPr>
            <w:t>Calvert, J.G. Photochemistry / J.G. Calvert, J.N. Pitts. – New York, N.Y.: Wiley, 1966. – 899 c.</w:t>
          </w:r>
        </w:p>
        <w:bookmarkEnd w:id="110"/>
        <w:p w14:paraId="02BF1796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13.</w:t>
          </w:r>
          <w:r w:rsidRPr="00EF5950">
            <w:rPr>
              <w:lang w:val="en-US"/>
            </w:rPr>
            <w:tab/>
          </w:r>
          <w:bookmarkStart w:id="111" w:name="_CTVL0018a1ae8a3bf9a45698c73307aa964a900"/>
          <w:proofErr w:type="spellStart"/>
          <w:r w:rsidRPr="00EF5950">
            <w:rPr>
              <w:lang w:val="en-US"/>
            </w:rPr>
            <w:t>Carapllucci</w:t>
          </w:r>
          <w:proofErr w:type="spellEnd"/>
          <w:r w:rsidRPr="00EF5950">
            <w:rPr>
              <w:lang w:val="en-US"/>
            </w:rPr>
            <w:t xml:space="preserve">, P.A. Photoreduction of 9,10-phenantrenquinone / P.A. </w:t>
          </w:r>
          <w:proofErr w:type="spellStart"/>
          <w:r w:rsidRPr="00EF5950">
            <w:rPr>
              <w:lang w:val="en-US"/>
            </w:rPr>
            <w:t>Carapllucci</w:t>
          </w:r>
          <w:proofErr w:type="spellEnd"/>
          <w:r w:rsidRPr="00EF5950">
            <w:rPr>
              <w:lang w:val="en-US"/>
            </w:rPr>
            <w:t>, H.P. Wolf, W. K. // J. Amer. Chem. Soc. – 1969. – </w:t>
          </w:r>
          <w:r>
            <w:t>Т</w:t>
          </w:r>
          <w:r w:rsidRPr="00EF5950">
            <w:rPr>
              <w:lang w:val="en-US"/>
            </w:rPr>
            <w:t>.91. – C.4635–4639.</w:t>
          </w:r>
        </w:p>
        <w:bookmarkEnd w:id="111"/>
        <w:p w14:paraId="196E5A27" w14:textId="77777777" w:rsidR="00EF5950" w:rsidRDefault="00EF5950" w:rsidP="00EF5950">
          <w:pPr>
            <w:pStyle w:val="CitaviBibliographyEntry"/>
          </w:pPr>
          <w:r w:rsidRPr="00EF5950">
            <w:rPr>
              <w:lang w:val="en-US"/>
            </w:rPr>
            <w:t>14.</w:t>
          </w:r>
          <w:r w:rsidRPr="00EF5950">
            <w:rPr>
              <w:lang w:val="en-US"/>
            </w:rPr>
            <w:tab/>
          </w:r>
          <w:bookmarkStart w:id="112" w:name="_CTVL0018a285f2686c44f1f830cda3675130b90"/>
          <w:r w:rsidRPr="00EF5950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</w:t>
          </w:r>
          <w:proofErr w:type="spellStart"/>
          <w:r w:rsidRPr="00EF5950">
            <w:rPr>
              <w:lang w:val="en-US"/>
            </w:rPr>
            <w:t>Hubig</w:t>
          </w:r>
          <w:proofErr w:type="spellEnd"/>
          <w:r w:rsidRPr="00EF5950">
            <w:rPr>
              <w:lang w:val="en-US"/>
            </w:rPr>
            <w:t xml:space="preserve">, J.K. Kochi // J. Amer. </w:t>
          </w:r>
          <w:proofErr w:type="spellStart"/>
          <w:r>
            <w:t>Chem</w:t>
          </w:r>
          <w:proofErr w:type="spellEnd"/>
          <w:r>
            <w:t>. S</w:t>
          </w:r>
          <w:proofErr w:type="spellStart"/>
          <w:r>
            <w:t>oc</w:t>
          </w:r>
          <w:proofErr w:type="spellEnd"/>
          <w:r>
            <w:t>. – 1997. – Т.119. – C.11468–11479.</w:t>
          </w:r>
        </w:p>
        <w:bookmarkEnd w:id="112"/>
        <w:p w14:paraId="15378F4D" w14:textId="77777777" w:rsidR="00EF5950" w:rsidRDefault="00EF5950" w:rsidP="00EF5950">
          <w:pPr>
            <w:pStyle w:val="CitaviBibliographyEntry"/>
          </w:pPr>
          <w:r>
            <w:t>15.</w:t>
          </w:r>
          <w:r>
            <w:tab/>
          </w:r>
          <w:bookmarkStart w:id="113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13"/>
        <w:p w14:paraId="5C7C2714" w14:textId="77777777" w:rsidR="00EF5950" w:rsidRDefault="00EF5950" w:rsidP="00EF5950">
          <w:pPr>
            <w:pStyle w:val="CitaviBibliographyEntry"/>
          </w:pPr>
          <w:r>
            <w:t>16.</w:t>
          </w:r>
          <w:r>
            <w:tab/>
          </w:r>
          <w:bookmarkStart w:id="114" w:name="_CTVL0013bcf14a619fe4cff9b9abbf0717c9b45"/>
          <w:proofErr w:type="spellStart"/>
          <w:r>
            <w:t>Валькова</w:t>
          </w:r>
          <w:proofErr w:type="spellEnd"/>
          <w:r>
            <w:t xml:space="preserve">, Г. Исследование связи между природой, относительным расположением </w:t>
          </w:r>
          <w:proofErr w:type="spellStart"/>
          <w:r>
            <w:t>электронно</w:t>
          </w:r>
          <w:proofErr w:type="spellEnd"/>
          <w:r>
            <w:t xml:space="preserve"> – возбужденных состояний молекул и механизмом их фотохимической дезактивации / Г. </w:t>
          </w:r>
          <w:proofErr w:type="spellStart"/>
          <w:r>
            <w:t>Валькова</w:t>
          </w:r>
          <w:proofErr w:type="spellEnd"/>
          <w:r>
            <w:t xml:space="preserve">, Д. </w:t>
          </w:r>
          <w:proofErr w:type="spellStart"/>
          <w:r>
            <w:t>Шигорин</w:t>
          </w:r>
          <w:proofErr w:type="spellEnd"/>
          <w:r>
            <w:t xml:space="preserve"> // Ж. физ. химии. – 1972. – Т.46. – C.3065–3069.</w:t>
          </w:r>
        </w:p>
        <w:bookmarkEnd w:id="114"/>
        <w:p w14:paraId="79A3D7F9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17.</w:t>
          </w:r>
          <w:r w:rsidRPr="00EF5950">
            <w:rPr>
              <w:lang w:val="en-US"/>
            </w:rPr>
            <w:tab/>
          </w:r>
          <w:bookmarkStart w:id="115" w:name="_CTVL001367e67b3d3c14dbab8d1d6323d13ec85"/>
          <w:proofErr w:type="spellStart"/>
          <w:r w:rsidRPr="00EF5950">
            <w:rPr>
              <w:lang w:val="en-US"/>
            </w:rPr>
            <w:t>Khudyakov</w:t>
          </w:r>
          <w:proofErr w:type="spellEnd"/>
          <w:r w:rsidRPr="00EF5950">
            <w:rPr>
              <w:lang w:val="en-US"/>
            </w:rPr>
            <w:t xml:space="preserve">, I.V. Short-lived Phenoxy- and Semiquinone Radicals / I.V. </w:t>
          </w:r>
          <w:proofErr w:type="spellStart"/>
          <w:r w:rsidRPr="00EF5950">
            <w:rPr>
              <w:lang w:val="en-US"/>
            </w:rPr>
            <w:t>Khudyakov</w:t>
          </w:r>
          <w:proofErr w:type="spellEnd"/>
          <w:r w:rsidRPr="00EF5950">
            <w:rPr>
              <w:lang w:val="en-US"/>
            </w:rPr>
            <w:t xml:space="preserve">, V.A. </w:t>
          </w:r>
          <w:proofErr w:type="spellStart"/>
          <w:r w:rsidRPr="00EF5950">
            <w:rPr>
              <w:lang w:val="en-US"/>
            </w:rPr>
            <w:t>Kuz'min</w:t>
          </w:r>
          <w:proofErr w:type="spellEnd"/>
          <w:r w:rsidRPr="00EF5950">
            <w:rPr>
              <w:lang w:val="en-US"/>
            </w:rPr>
            <w:t xml:space="preserve"> // Russian Chemical Reviews. – 1975. – </w:t>
          </w:r>
          <w:r>
            <w:t>Т</w:t>
          </w:r>
          <w:r w:rsidRPr="00EF5950">
            <w:rPr>
              <w:lang w:val="en-US"/>
            </w:rPr>
            <w:t>.44, №10. – C.801–815.</w:t>
          </w:r>
        </w:p>
        <w:bookmarkEnd w:id="115"/>
        <w:p w14:paraId="7B5BABDB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lastRenderedPageBreak/>
            <w:t>18.</w:t>
          </w:r>
          <w:r w:rsidRPr="00EF5950">
            <w:rPr>
              <w:lang w:val="en-US"/>
            </w:rPr>
            <w:tab/>
          </w:r>
          <w:bookmarkStart w:id="116" w:name="_CTVL0016f889ecb1b854275990058cd4f0e21a1"/>
          <w:proofErr w:type="spellStart"/>
          <w:r w:rsidRPr="00EF5950">
            <w:rPr>
              <w:lang w:val="en-US"/>
            </w:rPr>
            <w:t>Camphorquinone</w:t>
          </w:r>
          <w:proofErr w:type="spellEnd"/>
          <w:r w:rsidRPr="00EF5950">
            <w:rPr>
              <w:lang w:val="en-US"/>
            </w:rPr>
            <w:t xml:space="preserve">–amines </w:t>
          </w:r>
          <w:proofErr w:type="spellStart"/>
          <w:r w:rsidRPr="00EF5950">
            <w:rPr>
              <w:lang w:val="en-US"/>
            </w:rPr>
            <w:t>photoinitating</w:t>
          </w:r>
          <w:proofErr w:type="spellEnd"/>
          <w:r w:rsidRPr="00EF5950">
            <w:rPr>
              <w:lang w:val="en-US"/>
            </w:rPr>
            <w:t xml:space="preserve"> systems for the initiation of free radical polymerization / J. </w:t>
          </w:r>
          <w:proofErr w:type="spellStart"/>
          <w:r w:rsidRPr="00EF5950">
            <w:rPr>
              <w:lang w:val="en-US"/>
            </w:rPr>
            <w:t>Jakubiak</w:t>
          </w:r>
          <w:proofErr w:type="spellEnd"/>
          <w:r w:rsidRPr="00EF5950">
            <w:rPr>
              <w:lang w:val="en-US"/>
            </w:rPr>
            <w:t xml:space="preserve">, X. </w:t>
          </w:r>
          <w:proofErr w:type="spellStart"/>
          <w:r w:rsidRPr="00EF5950">
            <w:rPr>
              <w:lang w:val="en-US"/>
            </w:rPr>
            <w:t>Allonas</w:t>
          </w:r>
          <w:proofErr w:type="spellEnd"/>
          <w:r w:rsidRPr="00EF5950">
            <w:rPr>
              <w:lang w:val="en-US"/>
            </w:rPr>
            <w:t xml:space="preserve">, J.P. </w:t>
          </w:r>
          <w:proofErr w:type="spellStart"/>
          <w:r w:rsidRPr="00EF5950">
            <w:rPr>
              <w:lang w:val="en-US"/>
            </w:rPr>
            <w:t>Fouassier</w:t>
          </w:r>
          <w:proofErr w:type="spellEnd"/>
          <w:r w:rsidRPr="00EF5950">
            <w:rPr>
              <w:lang w:val="en-US"/>
            </w:rPr>
            <w:t xml:space="preserve"> [</w:t>
          </w:r>
          <w:r>
            <w:t>и</w:t>
          </w:r>
          <w:r w:rsidRPr="00EF5950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EF5950">
            <w:rPr>
              <w:lang w:val="en-US"/>
            </w:rPr>
            <w:t>.] // Polymer. – 2003. – </w:t>
          </w:r>
          <w:r>
            <w:t>Т</w:t>
          </w:r>
          <w:r w:rsidRPr="00EF5950">
            <w:rPr>
              <w:lang w:val="en-US"/>
            </w:rPr>
            <w:t>.44, №18. – C.5219–5226.</w:t>
          </w:r>
        </w:p>
        <w:bookmarkEnd w:id="116"/>
        <w:p w14:paraId="09B1E2DF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19.</w:t>
          </w:r>
          <w:r w:rsidRPr="00EF5950">
            <w:rPr>
              <w:lang w:val="en-US"/>
            </w:rPr>
            <w:tab/>
          </w:r>
          <w:bookmarkStart w:id="117" w:name="_CTVL0011182372a473a429fb8f0d76476df6b09"/>
          <w:r w:rsidRPr="00EF5950">
            <w:rPr>
              <w:lang w:val="en-US"/>
            </w:rPr>
            <w:t>Photochemical Reactions of Coenzyme PQQ (</w:t>
          </w:r>
          <w:proofErr w:type="spellStart"/>
          <w:r w:rsidRPr="00EF5950">
            <w:rPr>
              <w:lang w:val="en-US"/>
            </w:rPr>
            <w:t>Pyrroloquinolinequinone</w:t>
          </w:r>
          <w:proofErr w:type="spellEnd"/>
          <w:r w:rsidRPr="00EF5950">
            <w:rPr>
              <w:lang w:val="en-US"/>
            </w:rPr>
            <w:t xml:space="preserve">) and Analogues with Benzyl Alcohol Derivatives via Photoinduced Electron Transfer / S. </w:t>
          </w:r>
          <w:proofErr w:type="spellStart"/>
          <w:r w:rsidRPr="00EF5950">
            <w:rPr>
              <w:lang w:val="en-US"/>
            </w:rPr>
            <w:t>Fukuzumi</w:t>
          </w:r>
          <w:proofErr w:type="spellEnd"/>
          <w:r w:rsidRPr="00EF5950">
            <w:rPr>
              <w:lang w:val="en-US"/>
            </w:rPr>
            <w:t>, S. Itoh, T. Komori [</w:t>
          </w:r>
          <w:r>
            <w:t>и</w:t>
          </w:r>
          <w:r w:rsidRPr="00EF5950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EF5950">
            <w:rPr>
              <w:lang w:val="en-US"/>
            </w:rPr>
            <w:t>.] // Journal of the American Chemical Society. – 2000. – </w:t>
          </w:r>
          <w:r>
            <w:t>Т</w:t>
          </w:r>
          <w:r w:rsidRPr="00EF5950">
            <w:rPr>
              <w:lang w:val="en-US"/>
            </w:rPr>
            <w:t>.122, №35. – C.8435–8443.</w:t>
          </w:r>
        </w:p>
        <w:bookmarkEnd w:id="117"/>
        <w:p w14:paraId="1235A719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>
            <w:t>20.</w:t>
          </w:r>
          <w:r>
            <w:tab/>
          </w:r>
          <w:bookmarkStart w:id="118" w:name="_CTVL00168c4e1812678420cbd1ca09ab87246e4"/>
          <w:r>
            <w:t xml:space="preserve">Левин, П. Исследование триплетных состояний пространственно-затрудненных хинонов методом лазерного фотолиза / П. Левин, А. Беляев, В. Кузьмин // </w:t>
          </w:r>
          <w:proofErr w:type="spellStart"/>
          <w:r>
            <w:t>Изв</w:t>
          </w:r>
          <w:proofErr w:type="spellEnd"/>
          <w:r>
            <w:t>. АН</w:t>
          </w:r>
          <w:r w:rsidRPr="00EF5950">
            <w:rPr>
              <w:lang w:val="en-US"/>
            </w:rPr>
            <w:t xml:space="preserve"> </w:t>
          </w:r>
          <w:r>
            <w:t>СССР</w:t>
          </w:r>
          <w:r w:rsidRPr="00EF5950">
            <w:rPr>
              <w:lang w:val="en-US"/>
            </w:rPr>
            <w:t xml:space="preserve">, </w:t>
          </w:r>
          <w:r>
            <w:t>сер</w:t>
          </w:r>
          <w:r w:rsidRPr="00EF5950">
            <w:rPr>
              <w:lang w:val="en-US"/>
            </w:rPr>
            <w:t>. x</w:t>
          </w:r>
          <w:r>
            <w:t>им</w:t>
          </w:r>
          <w:r w:rsidRPr="00EF5950">
            <w:rPr>
              <w:lang w:val="en-US"/>
            </w:rPr>
            <w:t>. – 1987. – №2. – C.448–451.</w:t>
          </w:r>
        </w:p>
        <w:bookmarkEnd w:id="118"/>
        <w:p w14:paraId="13DC939B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21.</w:t>
          </w:r>
          <w:r w:rsidRPr="00EF5950">
            <w:rPr>
              <w:lang w:val="en-US"/>
            </w:rPr>
            <w:tab/>
          </w:r>
          <w:bookmarkStart w:id="119" w:name="_CTVL001e8b5474b67e14347bf61d83bfcb294be"/>
          <w:r w:rsidRPr="00EF5950">
            <w:rPr>
              <w:lang w:val="en-US"/>
            </w:rPr>
            <w:t xml:space="preserve">Bruce, J.M. Light-induced and related reactions of quinones. Part I. The mechanism of formation of </w:t>
          </w:r>
          <w:proofErr w:type="spellStart"/>
          <w:r w:rsidRPr="00EF5950">
            <w:rPr>
              <w:lang w:val="en-US"/>
            </w:rPr>
            <w:t>acetylquinol</w:t>
          </w:r>
          <w:proofErr w:type="spellEnd"/>
          <w:r w:rsidRPr="00EF5950">
            <w:rPr>
              <w:lang w:val="en-US"/>
            </w:rPr>
            <w:t xml:space="preserve"> from 1,4-benzoquinone and acetaldehyde / J.M. Bruce, E. </w:t>
          </w:r>
          <w:proofErr w:type="spellStart"/>
          <w:r w:rsidRPr="00EF5950">
            <w:rPr>
              <w:lang w:val="en-US"/>
            </w:rPr>
            <w:t>Cutts</w:t>
          </w:r>
          <w:proofErr w:type="spellEnd"/>
          <w:r w:rsidRPr="00EF5950">
            <w:rPr>
              <w:lang w:val="en-US"/>
            </w:rPr>
            <w:t xml:space="preserve"> // Journal of the Chemical Society C: Organic. – 1966. – C.449.</w:t>
          </w:r>
        </w:p>
        <w:bookmarkEnd w:id="119"/>
        <w:p w14:paraId="5C717DA6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22.</w:t>
          </w:r>
          <w:r w:rsidRPr="00EF5950">
            <w:rPr>
              <w:lang w:val="en-US"/>
            </w:rPr>
            <w:tab/>
          </w:r>
          <w:bookmarkStart w:id="120" w:name="_CTVL0017780c177f7a84040b233caa3a173ca5c"/>
          <w:proofErr w:type="spellStart"/>
          <w:r w:rsidRPr="00EF5950">
            <w:rPr>
              <w:lang w:val="en-US"/>
            </w:rPr>
            <w:t>Arimitsu</w:t>
          </w:r>
          <w:proofErr w:type="spellEnd"/>
          <w:r w:rsidRPr="00EF5950">
            <w:rPr>
              <w:lang w:val="en-US"/>
            </w:rPr>
            <w:t xml:space="preserve">, S. Photochemical Reactions of p -Benzoquinone Complexes with Aromatic Molecules / S. </w:t>
          </w:r>
          <w:proofErr w:type="spellStart"/>
          <w:r w:rsidRPr="00EF5950">
            <w:rPr>
              <w:lang w:val="en-US"/>
            </w:rPr>
            <w:t>Arimitsu</w:t>
          </w:r>
          <w:proofErr w:type="spellEnd"/>
          <w:r w:rsidRPr="00EF5950">
            <w:rPr>
              <w:lang w:val="en-US"/>
            </w:rPr>
            <w:t xml:space="preserve">, H. </w:t>
          </w:r>
          <w:proofErr w:type="spellStart"/>
          <w:r w:rsidRPr="00EF5950">
            <w:rPr>
              <w:lang w:val="en-US"/>
            </w:rPr>
            <w:t>Tsubomura</w:t>
          </w:r>
          <w:proofErr w:type="spellEnd"/>
          <w:r w:rsidRPr="00EF5950">
            <w:rPr>
              <w:lang w:val="en-US"/>
            </w:rPr>
            <w:t xml:space="preserve"> // Bulletin of the Chemical Society of Japan. – 1972. – </w:t>
          </w:r>
          <w:r>
            <w:t>Т</w:t>
          </w:r>
          <w:r w:rsidRPr="00EF5950">
            <w:rPr>
              <w:lang w:val="en-US"/>
            </w:rPr>
            <w:t>.45, №8. – C.2433–2437.</w:t>
          </w:r>
        </w:p>
        <w:bookmarkEnd w:id="120"/>
        <w:p w14:paraId="7569077F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23.</w:t>
          </w:r>
          <w:r w:rsidRPr="00EF5950">
            <w:rPr>
              <w:lang w:val="en-US"/>
            </w:rPr>
            <w:tab/>
          </w:r>
          <w:bookmarkStart w:id="121" w:name="_CTVL001e38ff760cb1346c5ad4d92b07adbd62e"/>
          <w:proofErr w:type="spellStart"/>
          <w:r w:rsidRPr="00EF5950">
            <w:rPr>
              <w:lang w:val="en-US"/>
            </w:rPr>
            <w:t>Devadoss</w:t>
          </w:r>
          <w:proofErr w:type="spellEnd"/>
          <w:r w:rsidRPr="00EF5950">
            <w:rPr>
              <w:lang w:val="en-US"/>
            </w:rPr>
            <w:t xml:space="preserve">, C. Picosecond and nanosecond studies of the photoreduction of benzophenone by </w:t>
          </w:r>
          <w:proofErr w:type="gramStart"/>
          <w:r w:rsidRPr="00EF5950">
            <w:rPr>
              <w:lang w:val="en-US"/>
            </w:rPr>
            <w:t>N,N</w:t>
          </w:r>
          <w:proofErr w:type="gramEnd"/>
          <w:r w:rsidRPr="00EF5950">
            <w:rPr>
              <w:lang w:val="en-US"/>
            </w:rPr>
            <w:t>-</w:t>
          </w:r>
          <w:proofErr w:type="spellStart"/>
          <w:r w:rsidRPr="00EF5950">
            <w:rPr>
              <w:lang w:val="en-US"/>
            </w:rPr>
            <w:t>diethylaniline</w:t>
          </w:r>
          <w:proofErr w:type="spellEnd"/>
          <w:r w:rsidRPr="00EF5950">
            <w:rPr>
              <w:lang w:val="en-US"/>
            </w:rPr>
            <w:t xml:space="preserve"> and triethylamine / C. </w:t>
          </w:r>
          <w:proofErr w:type="spellStart"/>
          <w:r w:rsidRPr="00EF5950">
            <w:rPr>
              <w:lang w:val="en-US"/>
            </w:rPr>
            <w:t>Devadoss</w:t>
          </w:r>
          <w:proofErr w:type="spellEnd"/>
          <w:r w:rsidRPr="00EF5950">
            <w:rPr>
              <w:lang w:val="en-US"/>
            </w:rPr>
            <w:t>, R.W. Fessenden // J. Phys. Chem. – 1991. – </w:t>
          </w:r>
          <w:r>
            <w:t>Т</w:t>
          </w:r>
          <w:r w:rsidRPr="00EF5950">
            <w:rPr>
              <w:lang w:val="en-US"/>
            </w:rPr>
            <w:t>.95, №19. – C.7253–7260.</w:t>
          </w:r>
        </w:p>
        <w:bookmarkEnd w:id="121"/>
        <w:p w14:paraId="403EB317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24.</w:t>
          </w:r>
          <w:r w:rsidRPr="00EF5950">
            <w:rPr>
              <w:lang w:val="en-US"/>
            </w:rPr>
            <w:tab/>
          </w:r>
          <w:bookmarkStart w:id="122" w:name="_CTVL0013ba6da625dcb48eb92d602275be4e3b0"/>
          <w:r w:rsidRPr="00EF5950">
            <w:rPr>
              <w:lang w:val="en-US"/>
            </w:rPr>
            <w:t xml:space="preserve">Femtosecond-Picosecond Laser Photolysis Studies on Photoreduction Process of Excited Benzophenone with </w:t>
          </w:r>
          <w:proofErr w:type="gramStart"/>
          <w:r w:rsidRPr="00EF5950">
            <w:rPr>
              <w:lang w:val="en-US"/>
            </w:rPr>
            <w:t>N ,</w:t>
          </w:r>
          <w:proofErr w:type="gramEnd"/>
          <w:r w:rsidRPr="00EF5950">
            <w:rPr>
              <w:lang w:val="en-US"/>
            </w:rPr>
            <w:t xml:space="preserve"> N -Dimethylaniline in Acetonitrile Solution / H. </w:t>
          </w:r>
          <w:proofErr w:type="spellStart"/>
          <w:r w:rsidRPr="00EF5950">
            <w:rPr>
              <w:lang w:val="en-US"/>
            </w:rPr>
            <w:t>Miyasaka</w:t>
          </w:r>
          <w:proofErr w:type="spellEnd"/>
          <w:r w:rsidRPr="00EF5950">
            <w:rPr>
              <w:lang w:val="en-US"/>
            </w:rPr>
            <w:t xml:space="preserve">, K. Morita, K. </w:t>
          </w:r>
          <w:proofErr w:type="spellStart"/>
          <w:r w:rsidRPr="00EF5950">
            <w:rPr>
              <w:lang w:val="en-US"/>
            </w:rPr>
            <w:t>Kamada</w:t>
          </w:r>
          <w:proofErr w:type="spellEnd"/>
          <w:r w:rsidRPr="00EF5950">
            <w:rPr>
              <w:lang w:val="en-US"/>
            </w:rPr>
            <w:t xml:space="preserve">, N. </w:t>
          </w:r>
          <w:proofErr w:type="spellStart"/>
          <w:r w:rsidRPr="00EF5950">
            <w:rPr>
              <w:lang w:val="en-US"/>
            </w:rPr>
            <w:t>Mataga</w:t>
          </w:r>
          <w:proofErr w:type="spellEnd"/>
          <w:r w:rsidRPr="00EF5950">
            <w:rPr>
              <w:lang w:val="en-US"/>
            </w:rPr>
            <w:t xml:space="preserve"> // Bulletin of the Chemical Society of Japan. – 1990. – </w:t>
          </w:r>
          <w:r>
            <w:t>Т</w:t>
          </w:r>
          <w:r w:rsidRPr="00EF5950">
            <w:rPr>
              <w:lang w:val="en-US"/>
            </w:rPr>
            <w:t>.63, №12. – C.3385–3397.</w:t>
          </w:r>
        </w:p>
        <w:bookmarkEnd w:id="122"/>
        <w:p w14:paraId="5C40B1D3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25.</w:t>
          </w:r>
          <w:r w:rsidRPr="00EF5950">
            <w:rPr>
              <w:lang w:val="en-US"/>
            </w:rPr>
            <w:tab/>
          </w:r>
          <w:bookmarkStart w:id="123" w:name="_CTVL001e2e3ff0a3f444252876f32760ae81dcc"/>
          <w:r w:rsidRPr="00EF5950">
            <w:rPr>
              <w:lang w:val="en-US"/>
            </w:rPr>
            <w:t>Peters, K.S. Proton-Transfer Reactions in Benzophenone/</w:t>
          </w:r>
          <w:proofErr w:type="gramStart"/>
          <w:r w:rsidRPr="00EF5950">
            <w:rPr>
              <w:lang w:val="en-US"/>
            </w:rPr>
            <w:t>N,N</w:t>
          </w:r>
          <w:proofErr w:type="gramEnd"/>
          <w:r w:rsidRPr="00EF5950">
            <w:rPr>
              <w:lang w:val="en-US"/>
            </w:rPr>
            <w:t>-Dimethylaniline Photochemistry / K.S. Peters // In Advances in photochemistry. – </w:t>
          </w:r>
          <w:r>
            <w:t>Т</w:t>
          </w:r>
          <w:r w:rsidRPr="00EF5950">
            <w:rPr>
              <w:lang w:val="en-US"/>
            </w:rPr>
            <w:t>.27. – C.51–82.</w:t>
          </w:r>
        </w:p>
        <w:bookmarkEnd w:id="123"/>
        <w:p w14:paraId="27C5577E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26.</w:t>
          </w:r>
          <w:r w:rsidRPr="00EF5950">
            <w:rPr>
              <w:lang w:val="en-US"/>
            </w:rPr>
            <w:tab/>
          </w:r>
          <w:bookmarkStart w:id="124" w:name="_CTVL0019a1980ac37d9419d926bf5fcb1cdd5c7"/>
          <w:proofErr w:type="spellStart"/>
          <w:r w:rsidRPr="00EF5950">
            <w:rPr>
              <w:lang w:val="en-US"/>
            </w:rPr>
            <w:t>Barltrop</w:t>
          </w:r>
          <w:proofErr w:type="spellEnd"/>
          <w:r w:rsidRPr="00EF5950">
            <w:rPr>
              <w:lang w:val="en-US"/>
            </w:rPr>
            <w:t xml:space="preserve">, J.A. Excited states in organic chemistry / J.A. </w:t>
          </w:r>
          <w:proofErr w:type="spellStart"/>
          <w:r w:rsidRPr="00EF5950">
            <w:rPr>
              <w:lang w:val="en-US"/>
            </w:rPr>
            <w:t>Barltrop</w:t>
          </w:r>
          <w:proofErr w:type="spellEnd"/>
          <w:r w:rsidRPr="00EF5950">
            <w:rPr>
              <w:lang w:val="en-US"/>
            </w:rPr>
            <w:t>, J.D. Coyle. – London: Wiley, 1975.</w:t>
          </w:r>
        </w:p>
        <w:bookmarkEnd w:id="124"/>
        <w:p w14:paraId="509758C5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27.</w:t>
          </w:r>
          <w:r w:rsidRPr="00EF5950">
            <w:rPr>
              <w:lang w:val="en-US"/>
            </w:rPr>
            <w:tab/>
          </w:r>
          <w:bookmarkStart w:id="125" w:name="_CTVL0012b7f60b93d564e73807e2915eb54653b"/>
          <w:r w:rsidRPr="00EF5950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EF5950">
            <w:rPr>
              <w:lang w:val="en-US"/>
            </w:rPr>
            <w:t>.96. – C.223–233.</w:t>
          </w:r>
        </w:p>
        <w:bookmarkEnd w:id="125"/>
        <w:p w14:paraId="78B856BD" w14:textId="77777777" w:rsidR="00EF5950" w:rsidRDefault="00EF5950" w:rsidP="00EF5950">
          <w:pPr>
            <w:pStyle w:val="CitaviBibliographyEntry"/>
          </w:pPr>
          <w:r w:rsidRPr="00EF5950">
            <w:rPr>
              <w:lang w:val="en-US"/>
            </w:rPr>
            <w:t>28.</w:t>
          </w:r>
          <w:r w:rsidRPr="00EF5950">
            <w:rPr>
              <w:lang w:val="en-US"/>
            </w:rPr>
            <w:tab/>
          </w:r>
          <w:bookmarkStart w:id="126" w:name="_CTVL001292c6354d73e44b08a255cb21fa4e588"/>
          <w:r w:rsidRPr="00EF5950">
            <w:rPr>
              <w:lang w:val="en-US"/>
            </w:rPr>
            <w:t xml:space="preserve">Peters, K.S. A theory-experiment conundrum for proton transfer / K.S. Peters // Acc. </w:t>
          </w:r>
          <w:proofErr w:type="spellStart"/>
          <w:r>
            <w:t>Chem</w:t>
          </w:r>
          <w:proofErr w:type="spellEnd"/>
          <w:r>
            <w:t>. R</w:t>
          </w:r>
          <w:proofErr w:type="spellStart"/>
          <w:r>
            <w:t>es</w:t>
          </w:r>
          <w:proofErr w:type="spellEnd"/>
          <w:r>
            <w:t>. – 2009. – </w:t>
          </w:r>
          <w:proofErr w:type="spellStart"/>
          <w:r>
            <w:t>Vol</w:t>
          </w:r>
          <w:proofErr w:type="spellEnd"/>
          <w:r>
            <w:t>. 42, №1. – P.89–96.</w:t>
          </w:r>
        </w:p>
        <w:bookmarkEnd w:id="126"/>
        <w:p w14:paraId="3447FE37" w14:textId="77777777" w:rsidR="00EF5950" w:rsidRDefault="00EF5950" w:rsidP="00EF5950">
          <w:pPr>
            <w:pStyle w:val="CitaviBibliographyEntry"/>
          </w:pPr>
          <w:r>
            <w:t>29.</w:t>
          </w:r>
          <w:r>
            <w:tab/>
          </w:r>
          <w:bookmarkStart w:id="127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27"/>
        <w:p w14:paraId="23F23A01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30.</w:t>
          </w:r>
          <w:r w:rsidRPr="00EF5950">
            <w:rPr>
              <w:lang w:val="en-US"/>
            </w:rPr>
            <w:tab/>
          </w:r>
          <w:bookmarkStart w:id="128" w:name="_CTVL001ec43236ddad642fbaf34a7b8fe91327d"/>
          <w:r w:rsidRPr="00EF5950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EF5950">
            <w:rPr>
              <w:lang w:val="en-US"/>
            </w:rPr>
            <w:t>.97. – C.3761–3764.</w:t>
          </w:r>
        </w:p>
        <w:bookmarkEnd w:id="128"/>
        <w:p w14:paraId="45590ACE" w14:textId="77777777" w:rsidR="00EF5950" w:rsidRDefault="00EF5950" w:rsidP="00EF5950">
          <w:pPr>
            <w:pStyle w:val="CitaviBibliographyEntry"/>
          </w:pPr>
          <w:r w:rsidRPr="00EF5950">
            <w:rPr>
              <w:lang w:val="en-US"/>
            </w:rPr>
            <w:t>31.</w:t>
          </w:r>
          <w:r w:rsidRPr="00EF5950">
            <w:rPr>
              <w:lang w:val="en-US"/>
            </w:rPr>
            <w:tab/>
          </w:r>
          <w:bookmarkStart w:id="129" w:name="_CTVL0013b14bcf754ef4de4aa6e87347afa2d59"/>
          <w:r w:rsidRPr="00EF5950">
            <w:rPr>
              <w:lang w:val="en-US"/>
            </w:rPr>
            <w:t>Peters, K. A picosecond kinetic study of nonadiabatic proton transfer within the contact radical ion pair of substituted benzophenones/</w:t>
          </w:r>
          <w:proofErr w:type="gramStart"/>
          <w:r w:rsidRPr="00EF5950">
            <w:rPr>
              <w:lang w:val="en-US"/>
            </w:rPr>
            <w:t>N,N</w:t>
          </w:r>
          <w:proofErr w:type="gramEnd"/>
          <w:r w:rsidRPr="00EF5950">
            <w:rPr>
              <w:lang w:val="en-US"/>
            </w:rPr>
            <w:t>-</w:t>
          </w:r>
          <w:proofErr w:type="spellStart"/>
          <w:r w:rsidRPr="00EF5950">
            <w:rPr>
              <w:lang w:val="en-US"/>
            </w:rPr>
            <w:t>diethylaniline</w:t>
          </w:r>
          <w:proofErr w:type="spellEnd"/>
          <w:r w:rsidRPr="00EF5950">
            <w:rPr>
              <w:lang w:val="en-US"/>
            </w:rPr>
            <w:t xml:space="preserve"> / K. Peters, A. Cashin, P. Timbers // J. Amer. </w:t>
          </w:r>
          <w:proofErr w:type="spellStart"/>
          <w:r>
            <w:t>Chem</w:t>
          </w:r>
          <w:proofErr w:type="spellEnd"/>
          <w:r>
            <w:t>. S</w:t>
          </w:r>
          <w:proofErr w:type="spellStart"/>
          <w:r>
            <w:t>oc</w:t>
          </w:r>
          <w:proofErr w:type="spellEnd"/>
          <w:r>
            <w:t>. – 2000. – Т.122. – C.107–113.</w:t>
          </w:r>
        </w:p>
        <w:bookmarkEnd w:id="129"/>
        <w:p w14:paraId="68853F14" w14:textId="77777777" w:rsidR="00EF5950" w:rsidRDefault="00EF5950" w:rsidP="00EF5950">
          <w:pPr>
            <w:pStyle w:val="CitaviBibliographyEntry"/>
          </w:pPr>
          <w:r>
            <w:t>32.</w:t>
          </w:r>
          <w:r>
            <w:tab/>
          </w:r>
          <w:bookmarkStart w:id="130" w:name="_CTVL001ed550c714c5544508b25af2ca3873023"/>
          <w:proofErr w:type="spellStart"/>
          <w:r>
            <w:t>Шушунова</w:t>
          </w:r>
          <w:proofErr w:type="spellEnd"/>
          <w:r>
            <w:t>, Н. Ингибирование полимеризации метилметакрилата системой орто-</w:t>
          </w:r>
          <w:proofErr w:type="spellStart"/>
          <w:r>
            <w:t>бензохинон</w:t>
          </w:r>
          <w:proofErr w:type="spellEnd"/>
          <w:r>
            <w:t xml:space="preserve">-амин / Н. </w:t>
          </w:r>
          <w:proofErr w:type="spellStart"/>
          <w:r>
            <w:t>Шушунова</w:t>
          </w:r>
          <w:proofErr w:type="spellEnd"/>
          <w:r>
            <w:t>, С. Чесноков // Высокомолекулярные соединения. – 2009. – Т.51, №12. – C.2135–2145.</w:t>
          </w:r>
        </w:p>
        <w:bookmarkEnd w:id="130"/>
        <w:p w14:paraId="1B23C9CD" w14:textId="77777777" w:rsidR="00EF5950" w:rsidRDefault="00EF5950" w:rsidP="00EF5950">
          <w:pPr>
            <w:pStyle w:val="CitaviBibliographyEntry"/>
          </w:pPr>
          <w:r>
            <w:lastRenderedPageBreak/>
            <w:t>33.</w:t>
          </w:r>
          <w:r>
            <w:tab/>
          </w:r>
          <w:bookmarkStart w:id="131" w:name="_CTVL001320c2cd48e674fe1b84b0da6cc777ed7"/>
          <w:proofErr w:type="spellStart"/>
          <w:r>
            <w:t>Мазалецкая</w:t>
          </w:r>
          <w:proofErr w:type="spellEnd"/>
          <w:r>
            <w:t xml:space="preserve">, Л. / Л. </w:t>
          </w:r>
          <w:proofErr w:type="spellStart"/>
          <w:r>
            <w:t>Мазалецкая</w:t>
          </w:r>
          <w:proofErr w:type="spellEnd"/>
          <w:r>
            <w:t>, Карпухина Г.В. // Кинетика и катализ. – 1989. – Т.30, №2. – C.308.</w:t>
          </w:r>
        </w:p>
        <w:bookmarkEnd w:id="131"/>
        <w:p w14:paraId="4B72FC1E" w14:textId="77777777" w:rsidR="00EF5950" w:rsidRDefault="00EF5950" w:rsidP="00EF5950">
          <w:pPr>
            <w:pStyle w:val="CitaviBibliographyEntry"/>
          </w:pPr>
          <w:r>
            <w:t>34.</w:t>
          </w:r>
          <w:r>
            <w:tab/>
          </w:r>
          <w:bookmarkStart w:id="132" w:name="_CTVL001a69e667818c84b01b749bb0a990f5b93"/>
          <w:r>
            <w:t xml:space="preserve">С. Чесноков, В. Черкасов, Ю. Чечет [и др.] // </w:t>
          </w:r>
          <w:proofErr w:type="spellStart"/>
          <w:r>
            <w:t>Изв</w:t>
          </w:r>
          <w:proofErr w:type="spellEnd"/>
          <w:r>
            <w:t xml:space="preserve">. АН СССР, сер. </w:t>
          </w:r>
          <w:proofErr w:type="spellStart"/>
          <w:r>
            <w:t>xим</w:t>
          </w:r>
          <w:proofErr w:type="spellEnd"/>
          <w:r>
            <w:t>. – 2000. – C.1515.</w:t>
          </w:r>
        </w:p>
        <w:bookmarkEnd w:id="132"/>
        <w:p w14:paraId="06C52C70" w14:textId="77777777" w:rsidR="00EF5950" w:rsidRDefault="00EF5950" w:rsidP="00EF5950">
          <w:pPr>
            <w:pStyle w:val="CitaviBibliographyEntry"/>
          </w:pPr>
          <w:r>
            <w:t>35.</w:t>
          </w:r>
          <w:r>
            <w:tab/>
          </w:r>
          <w:bookmarkStart w:id="133" w:name="_CTVL0017c42405d132d46b1b4369905265ff9d2"/>
          <w:proofErr w:type="spellStart"/>
          <w:r>
            <w:t>Багдасарьян</w:t>
          </w:r>
          <w:proofErr w:type="spellEnd"/>
          <w:r>
            <w:t xml:space="preserve"> Х.С. Теория радикальной полимеризации / </w:t>
          </w:r>
          <w:proofErr w:type="spellStart"/>
          <w:r>
            <w:t>Багдасарьян</w:t>
          </w:r>
          <w:proofErr w:type="spellEnd"/>
          <w:r>
            <w:t xml:space="preserve"> Х.С.: Наука, 1966.</w:t>
          </w:r>
        </w:p>
        <w:bookmarkEnd w:id="133"/>
        <w:p w14:paraId="27F20008" w14:textId="77777777" w:rsidR="00EF5950" w:rsidRDefault="00EF5950" w:rsidP="00EF5950">
          <w:pPr>
            <w:pStyle w:val="CitaviBibliographyEntry"/>
          </w:pPr>
          <w:r>
            <w:t>36.</w:t>
          </w:r>
          <w:r>
            <w:tab/>
          </w:r>
          <w:bookmarkStart w:id="134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34"/>
        <w:p w14:paraId="67FA5E12" w14:textId="77777777" w:rsidR="00EF5950" w:rsidRDefault="00EF5950" w:rsidP="00EF5950">
          <w:pPr>
            <w:pStyle w:val="CitaviBibliographyEntry"/>
          </w:pPr>
          <w:r>
            <w:t>37.</w:t>
          </w:r>
          <w:r>
            <w:tab/>
          </w:r>
          <w:bookmarkStart w:id="135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35"/>
        <w:p w14:paraId="0A8325D7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38.</w:t>
          </w:r>
          <w:r w:rsidRPr="00EF5950">
            <w:rPr>
              <w:lang w:val="en-US"/>
            </w:rPr>
            <w:tab/>
          </w:r>
          <w:bookmarkStart w:id="136" w:name="_CTVL00180be62af4b4d4f9cb1655a1d0676010e"/>
          <w:r w:rsidRPr="00EF5950">
            <w:rPr>
              <w:lang w:val="en-US"/>
            </w:rPr>
            <w:t>Hohenberg P., K.W. / K.W. Hohenberg P. // Phys. Rev. B. – 1964. – </w:t>
          </w:r>
          <w:r>
            <w:t>Т</w:t>
          </w:r>
          <w:r w:rsidRPr="00EF5950">
            <w:rPr>
              <w:lang w:val="en-US"/>
            </w:rPr>
            <w:t>.136, №3. – C.864.</w:t>
          </w:r>
        </w:p>
        <w:bookmarkEnd w:id="136"/>
        <w:p w14:paraId="451816F2" w14:textId="77777777" w:rsidR="00EF5950" w:rsidRDefault="00EF5950" w:rsidP="00EF5950">
          <w:pPr>
            <w:pStyle w:val="CitaviBibliographyEntry"/>
          </w:pPr>
          <w:r w:rsidRPr="00EF5950">
            <w:rPr>
              <w:lang w:val="en-US"/>
            </w:rPr>
            <w:t>39.</w:t>
          </w:r>
          <w:r w:rsidRPr="00EF5950">
            <w:rPr>
              <w:lang w:val="en-US"/>
            </w:rPr>
            <w:tab/>
          </w:r>
          <w:bookmarkStart w:id="137" w:name="_CTVL0019be5edbfe1b245c98aa2b9cb5f1da22e"/>
          <w:r w:rsidRPr="00EF5950">
            <w:rPr>
              <w:lang w:val="en-US"/>
            </w:rPr>
            <w:t xml:space="preserve">Kohn W., Sham L. J. / Kohn W., Sham L. J. // Phys. </w:t>
          </w:r>
          <w:proofErr w:type="spellStart"/>
          <w:r>
            <w:t>Rev</w:t>
          </w:r>
          <w:proofErr w:type="spellEnd"/>
          <w:r>
            <w:t>. A. – 1965. – Т.140, №4. – C.1133.</w:t>
          </w:r>
        </w:p>
        <w:bookmarkEnd w:id="137"/>
        <w:p w14:paraId="2AA2F3E3" w14:textId="77777777" w:rsidR="00EF5950" w:rsidRDefault="00EF5950" w:rsidP="00EF5950">
          <w:pPr>
            <w:pStyle w:val="CitaviBibliographyEntry"/>
          </w:pPr>
          <w:r>
            <w:t>40.</w:t>
          </w:r>
          <w:r>
            <w:tab/>
          </w:r>
          <w:bookmarkStart w:id="138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38"/>
        <w:p w14:paraId="5D7AED5D" w14:textId="77777777" w:rsidR="00EF5950" w:rsidRDefault="00EF5950" w:rsidP="00EF5950">
          <w:pPr>
            <w:pStyle w:val="CitaviBibliographyEntry"/>
          </w:pPr>
          <w:r>
            <w:t>41.</w:t>
          </w:r>
          <w:r>
            <w:tab/>
          </w:r>
          <w:bookmarkStart w:id="139" w:name="_CTVL001da35897ff2f44b61b77795d1895b4d49"/>
          <w:proofErr w:type="spellStart"/>
          <w:r>
            <w:t>Мышенков</w:t>
          </w:r>
          <w:proofErr w:type="spellEnd"/>
          <w:r>
            <w:t xml:space="preserve">, В. Численное решение обыкновенных дифференциальных уравнений / В. </w:t>
          </w:r>
          <w:proofErr w:type="spellStart"/>
          <w:r>
            <w:t>Мышенков</w:t>
          </w:r>
          <w:proofErr w:type="spellEnd"/>
          <w:r>
            <w:t>, М. Е.В. – Москва, 2005.</w:t>
          </w:r>
        </w:p>
        <w:bookmarkEnd w:id="139"/>
        <w:p w14:paraId="45348829" w14:textId="77777777" w:rsidR="00EF5950" w:rsidRDefault="00EF5950" w:rsidP="00EF5950">
          <w:pPr>
            <w:pStyle w:val="CitaviBibliographyEntry"/>
          </w:pPr>
          <w:r>
            <w:t>42.</w:t>
          </w:r>
          <w:r>
            <w:tab/>
          </w:r>
          <w:bookmarkStart w:id="140" w:name="_CTVL00184636429924f486baa2b1c88615fc6d4"/>
          <w:r>
            <w:t xml:space="preserve">Пименов, В.Г. Численные </w:t>
          </w:r>
          <w:proofErr w:type="gramStart"/>
          <w:r>
            <w:t>методы :</w:t>
          </w:r>
          <w:proofErr w:type="gramEnd"/>
          <w:r>
            <w:t xml:space="preserve"> в 2 ч / В.Г. Пименов. – Екатеринбург, 2014.</w:t>
          </w:r>
        </w:p>
        <w:bookmarkEnd w:id="140"/>
        <w:p w14:paraId="75161E6F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43.</w:t>
          </w:r>
          <w:r w:rsidRPr="00EF5950">
            <w:rPr>
              <w:lang w:val="en-US"/>
            </w:rPr>
            <w:tab/>
          </w:r>
          <w:bookmarkStart w:id="141" w:name="_CTVL0017c21c809c7b34edbbeb1dbcde00a753a"/>
          <w:r w:rsidRPr="00EF5950">
            <w:rPr>
              <w:lang w:val="en-US"/>
            </w:rPr>
            <w:t xml:space="preserve">Fehlberg, E. </w:t>
          </w:r>
          <w:proofErr w:type="spellStart"/>
          <w:r w:rsidRPr="00EF5950">
            <w:rPr>
              <w:lang w:val="en-US"/>
            </w:rPr>
            <w:t>Klassische</w:t>
          </w:r>
          <w:proofErr w:type="spellEnd"/>
          <w:r w:rsidRPr="00EF5950">
            <w:rPr>
              <w:lang w:val="en-US"/>
            </w:rPr>
            <w:t xml:space="preserve"> Runge-</w:t>
          </w:r>
          <w:proofErr w:type="spellStart"/>
          <w:r w:rsidRPr="00EF5950">
            <w:rPr>
              <w:lang w:val="en-US"/>
            </w:rPr>
            <w:t>Kutta</w:t>
          </w:r>
          <w:proofErr w:type="spellEnd"/>
          <w:r w:rsidRPr="00EF5950">
            <w:rPr>
              <w:lang w:val="en-US"/>
            </w:rPr>
            <w:t>-</w:t>
          </w:r>
          <w:proofErr w:type="spellStart"/>
          <w:r w:rsidRPr="00EF5950">
            <w:rPr>
              <w:lang w:val="en-US"/>
            </w:rPr>
            <w:t>Formeln</w:t>
          </w:r>
          <w:proofErr w:type="spellEnd"/>
          <w:r w:rsidRPr="00EF5950">
            <w:rPr>
              <w:lang w:val="en-US"/>
            </w:rPr>
            <w:t xml:space="preserve"> </w:t>
          </w:r>
          <w:proofErr w:type="spellStart"/>
          <w:r w:rsidRPr="00EF5950">
            <w:rPr>
              <w:lang w:val="en-US"/>
            </w:rPr>
            <w:t>vierter</w:t>
          </w:r>
          <w:proofErr w:type="spellEnd"/>
          <w:r w:rsidRPr="00EF5950">
            <w:rPr>
              <w:lang w:val="en-US"/>
            </w:rPr>
            <w:t xml:space="preserve"> und </w:t>
          </w:r>
          <w:proofErr w:type="spellStart"/>
          <w:r w:rsidRPr="00EF5950">
            <w:rPr>
              <w:lang w:val="en-US"/>
            </w:rPr>
            <w:t>niedrigerer</w:t>
          </w:r>
          <w:proofErr w:type="spellEnd"/>
          <w:r w:rsidRPr="00EF5950">
            <w:rPr>
              <w:lang w:val="en-US"/>
            </w:rPr>
            <w:t xml:space="preserve"> </w:t>
          </w:r>
          <w:proofErr w:type="spellStart"/>
          <w:r w:rsidRPr="00EF5950">
            <w:rPr>
              <w:lang w:val="en-US"/>
            </w:rPr>
            <w:t>Ordnung</w:t>
          </w:r>
          <w:proofErr w:type="spellEnd"/>
          <w:r w:rsidRPr="00EF5950">
            <w:rPr>
              <w:lang w:val="en-US"/>
            </w:rPr>
            <w:t xml:space="preserve"> </w:t>
          </w:r>
          <w:proofErr w:type="spellStart"/>
          <w:r w:rsidRPr="00EF5950">
            <w:rPr>
              <w:lang w:val="en-US"/>
            </w:rPr>
            <w:t>mit</w:t>
          </w:r>
          <w:proofErr w:type="spellEnd"/>
          <w:r w:rsidRPr="00EF5950">
            <w:rPr>
              <w:lang w:val="en-US"/>
            </w:rPr>
            <w:t xml:space="preserve"> </w:t>
          </w:r>
          <w:proofErr w:type="spellStart"/>
          <w:r w:rsidRPr="00EF5950">
            <w:rPr>
              <w:lang w:val="en-US"/>
            </w:rPr>
            <w:t>Schrittweiten-Kontrolle</w:t>
          </w:r>
          <w:proofErr w:type="spellEnd"/>
          <w:r w:rsidRPr="00EF5950">
            <w:rPr>
              <w:lang w:val="en-US"/>
            </w:rPr>
            <w:t xml:space="preserve"> und </w:t>
          </w:r>
          <w:proofErr w:type="spellStart"/>
          <w:r w:rsidRPr="00EF5950">
            <w:rPr>
              <w:lang w:val="en-US"/>
            </w:rPr>
            <w:t>ihre</w:t>
          </w:r>
          <w:proofErr w:type="spellEnd"/>
          <w:r w:rsidRPr="00EF5950">
            <w:rPr>
              <w:lang w:val="en-US"/>
            </w:rPr>
            <w:t xml:space="preserve"> </w:t>
          </w:r>
          <w:proofErr w:type="spellStart"/>
          <w:r w:rsidRPr="00EF5950">
            <w:rPr>
              <w:lang w:val="en-US"/>
            </w:rPr>
            <w:t>Anwendung</w:t>
          </w:r>
          <w:proofErr w:type="spellEnd"/>
          <w:r w:rsidRPr="00EF5950">
            <w:rPr>
              <w:lang w:val="en-US"/>
            </w:rPr>
            <w:t xml:space="preserve"> auf </w:t>
          </w:r>
          <w:proofErr w:type="spellStart"/>
          <w:r w:rsidRPr="00EF5950">
            <w:rPr>
              <w:lang w:val="en-US"/>
            </w:rPr>
            <w:t>Wärmeleitungsprobleme</w:t>
          </w:r>
          <w:proofErr w:type="spellEnd"/>
          <w:r w:rsidRPr="00EF5950">
            <w:rPr>
              <w:lang w:val="en-US"/>
            </w:rPr>
            <w:t xml:space="preserve"> / E. Fehlberg: National aeronautics and space administration, 1970.</w:t>
          </w:r>
        </w:p>
        <w:bookmarkEnd w:id="141"/>
        <w:p w14:paraId="3DF04723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44.</w:t>
          </w:r>
          <w:r w:rsidRPr="00EF5950">
            <w:rPr>
              <w:lang w:val="en-US"/>
            </w:rPr>
            <w:tab/>
          </w:r>
          <w:bookmarkStart w:id="142" w:name="_CTVL001ab6d0e4e9680468b8aaf80297df161cd"/>
          <w:proofErr w:type="spellStart"/>
          <w:r w:rsidRPr="00EF5950">
            <w:rPr>
              <w:lang w:val="en-US"/>
            </w:rPr>
            <w:t>Hedayati</w:t>
          </w:r>
          <w:proofErr w:type="spellEnd"/>
          <w:r w:rsidRPr="00EF5950">
            <w:rPr>
              <w:lang w:val="en-US"/>
            </w:rPr>
            <w:t xml:space="preserve"> </w:t>
          </w:r>
          <w:proofErr w:type="spellStart"/>
          <w:r w:rsidRPr="00EF5950">
            <w:rPr>
              <w:lang w:val="en-US"/>
            </w:rPr>
            <w:t>Nasab</w:t>
          </w:r>
          <w:proofErr w:type="spellEnd"/>
          <w:r w:rsidRPr="00EF5950">
            <w:rPr>
              <w:lang w:val="en-US"/>
            </w:rPr>
            <w:t>, S. Third-order Paired Explicit Runge-</w:t>
          </w:r>
          <w:proofErr w:type="spellStart"/>
          <w:r w:rsidRPr="00EF5950">
            <w:rPr>
              <w:lang w:val="en-US"/>
            </w:rPr>
            <w:t>Kutta</w:t>
          </w:r>
          <w:proofErr w:type="spellEnd"/>
          <w:r w:rsidRPr="00EF5950">
            <w:rPr>
              <w:lang w:val="en-US"/>
            </w:rPr>
            <w:t xml:space="preserve"> schemes for stiff systems of equations / S. </w:t>
          </w:r>
          <w:proofErr w:type="spellStart"/>
          <w:r w:rsidRPr="00EF5950">
            <w:rPr>
              <w:lang w:val="en-US"/>
            </w:rPr>
            <w:t>Hedayati</w:t>
          </w:r>
          <w:proofErr w:type="spellEnd"/>
          <w:r w:rsidRPr="00EF5950">
            <w:rPr>
              <w:lang w:val="en-US"/>
            </w:rPr>
            <w:t xml:space="preserve"> </w:t>
          </w:r>
          <w:proofErr w:type="spellStart"/>
          <w:r w:rsidRPr="00EF5950">
            <w:rPr>
              <w:lang w:val="en-US"/>
            </w:rPr>
            <w:t>Nasab</w:t>
          </w:r>
          <w:proofErr w:type="spellEnd"/>
          <w:r w:rsidRPr="00EF5950">
            <w:rPr>
              <w:lang w:val="en-US"/>
            </w:rPr>
            <w:t xml:space="preserve">, B.C. </w:t>
          </w:r>
          <w:proofErr w:type="spellStart"/>
          <w:r w:rsidRPr="00EF5950">
            <w:rPr>
              <w:lang w:val="en-US"/>
            </w:rPr>
            <w:t>Vermeire</w:t>
          </w:r>
          <w:proofErr w:type="spellEnd"/>
          <w:r w:rsidRPr="00EF5950">
            <w:rPr>
              <w:lang w:val="en-US"/>
            </w:rPr>
            <w:t xml:space="preserve"> // Journal of Computational Physics. – 2022. – </w:t>
          </w:r>
          <w:r>
            <w:t>Т</w:t>
          </w:r>
          <w:r w:rsidRPr="00EF5950">
            <w:rPr>
              <w:lang w:val="en-US"/>
            </w:rPr>
            <w:t>.468. – C.111470.</w:t>
          </w:r>
        </w:p>
        <w:bookmarkEnd w:id="142"/>
        <w:p w14:paraId="5F2DD8C2" w14:textId="77777777" w:rsidR="00EF5950" w:rsidRDefault="00EF5950" w:rsidP="00EF5950">
          <w:pPr>
            <w:pStyle w:val="CitaviBibliographyEntry"/>
          </w:pPr>
          <w:r>
            <w:t>45.</w:t>
          </w:r>
          <w:r>
            <w:tab/>
          </w:r>
          <w:bookmarkStart w:id="143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43"/>
        <w:p w14:paraId="2A7C9B31" w14:textId="77777777" w:rsidR="00EF5950" w:rsidRDefault="00EF5950" w:rsidP="00EF5950">
          <w:pPr>
            <w:pStyle w:val="CitaviBibliographyEntry"/>
          </w:pPr>
          <w:r>
            <w:t>46.</w:t>
          </w:r>
          <w:r>
            <w:tab/>
          </w:r>
          <w:bookmarkStart w:id="144" w:name="_CTVL001c6f622c35dcc45c3b88abad104942fa9"/>
          <w:r>
            <w:t xml:space="preserve">Гир, К.В. Численное интегрирование обыкновенных дифференциальных уравнений / К.В. Гир // </w:t>
          </w:r>
          <w:proofErr w:type="spellStart"/>
          <w:r>
            <w:t>Mathematics</w:t>
          </w:r>
          <w:proofErr w:type="spellEnd"/>
          <w:r>
            <w:t xml:space="preserve">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Computation</w:t>
          </w:r>
          <w:proofErr w:type="spellEnd"/>
          <w:r>
            <w:t>. – 1967. – Т.98.</w:t>
          </w:r>
        </w:p>
        <w:bookmarkEnd w:id="144"/>
        <w:p w14:paraId="47F22C7A" w14:textId="77777777" w:rsidR="00EF5950" w:rsidRDefault="00EF5950" w:rsidP="00EF5950">
          <w:pPr>
            <w:pStyle w:val="CitaviBibliographyEntry"/>
          </w:pPr>
          <w:r>
            <w:t>47.</w:t>
          </w:r>
          <w:r>
            <w:tab/>
          </w:r>
          <w:bookmarkStart w:id="145" w:name="_CTVL001832d1fd66b64488fbead14ccf5132a17"/>
          <w:r>
            <w:t xml:space="preserve">Самарский, А.А. Численные методы: учеб. пособие для вузов / А.А. Самарский, А.В. </w:t>
          </w:r>
          <w:proofErr w:type="spellStart"/>
          <w:r>
            <w:t>Гулин</w:t>
          </w:r>
          <w:proofErr w:type="spellEnd"/>
          <w:r>
            <w:t>. – Москва: Наука, 1989.</w:t>
          </w:r>
        </w:p>
        <w:bookmarkEnd w:id="145"/>
        <w:p w14:paraId="003BDC78" w14:textId="77777777" w:rsidR="00EF5950" w:rsidRDefault="00EF5950" w:rsidP="00EF5950">
          <w:pPr>
            <w:pStyle w:val="CitaviBibliographyEntry"/>
          </w:pPr>
          <w:r>
            <w:t>48.</w:t>
          </w:r>
          <w:r>
            <w:tab/>
          </w:r>
          <w:bookmarkStart w:id="146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46"/>
        <w:p w14:paraId="66E39B74" w14:textId="77777777" w:rsidR="00EF5950" w:rsidRDefault="00EF5950" w:rsidP="00EF5950">
          <w:pPr>
            <w:pStyle w:val="CitaviBibliographyEntry"/>
          </w:pPr>
          <w:r>
            <w:t>49.</w:t>
          </w:r>
          <w:r>
            <w:tab/>
          </w:r>
          <w:bookmarkStart w:id="147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47"/>
        <w:p w14:paraId="371E2A6D" w14:textId="77777777" w:rsidR="00EF5950" w:rsidRDefault="00EF5950" w:rsidP="00EF5950">
          <w:pPr>
            <w:pStyle w:val="CitaviBibliographyEntry"/>
          </w:pPr>
          <w:r>
            <w:t>50.</w:t>
          </w:r>
          <w:r>
            <w:tab/>
          </w:r>
          <w:bookmarkStart w:id="148" w:name="_CTVL001ba48853b548e4e90aeb80421cf674030"/>
          <w:proofErr w:type="spellStart"/>
          <w:r>
            <w:t>Авхадиев</w:t>
          </w:r>
          <w:proofErr w:type="spellEnd"/>
          <w:r>
            <w:t xml:space="preserve">, Ф. Численные методы алгебры и анализа / Ф. </w:t>
          </w:r>
          <w:proofErr w:type="spellStart"/>
          <w:r>
            <w:t>Авхадиев</w:t>
          </w:r>
          <w:proofErr w:type="spellEnd"/>
          <w:r>
            <w:t>. – Казань: Казанский университет, 2019.</w:t>
          </w:r>
        </w:p>
        <w:bookmarkEnd w:id="148"/>
        <w:p w14:paraId="5A321A99" w14:textId="77777777" w:rsidR="00EF5950" w:rsidRDefault="00EF5950" w:rsidP="00EF5950">
          <w:pPr>
            <w:pStyle w:val="CitaviBibliographyEntry"/>
          </w:pPr>
          <w:r>
            <w:t>51.</w:t>
          </w:r>
          <w:r>
            <w:tab/>
          </w:r>
          <w:bookmarkStart w:id="149" w:name="_CTVL0010471d3e385a5428c87089fad00015b68"/>
          <w:r>
            <w:t xml:space="preserve">Эстербю, О. Прямые методы для разреженных матриц / О. Эстербю, З. </w:t>
          </w:r>
          <w:proofErr w:type="spellStart"/>
          <w:r>
            <w:t>Златев</w:t>
          </w:r>
          <w:proofErr w:type="spellEnd"/>
          <w:r>
            <w:t>, 1987.</w:t>
          </w:r>
        </w:p>
        <w:bookmarkEnd w:id="149"/>
        <w:p w14:paraId="1F428465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52.</w:t>
          </w:r>
          <w:r w:rsidRPr="00EF5950">
            <w:rPr>
              <w:lang w:val="en-US"/>
            </w:rPr>
            <w:tab/>
          </w:r>
          <w:bookmarkStart w:id="150" w:name="_CTVL0010b56564199754e62bb0829457e16fdf2"/>
          <w:r w:rsidRPr="00EF5950">
            <w:rPr>
              <w:lang w:val="en-US"/>
            </w:rPr>
            <w:t xml:space="preserve">Duff, I.S. Direct methods for sparse matrices / I.S. Duff, A.M. </w:t>
          </w:r>
          <w:proofErr w:type="spellStart"/>
          <w:r w:rsidRPr="00EF5950">
            <w:rPr>
              <w:lang w:val="en-US"/>
            </w:rPr>
            <w:t>Erisman</w:t>
          </w:r>
          <w:proofErr w:type="spellEnd"/>
          <w:r w:rsidRPr="00EF5950">
            <w:rPr>
              <w:lang w:val="en-US"/>
            </w:rPr>
            <w:t>, J.K. Reid. – Oxford: Oxford University Press, 2017.</w:t>
          </w:r>
        </w:p>
        <w:bookmarkEnd w:id="150"/>
        <w:p w14:paraId="398EEFF1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53.</w:t>
          </w:r>
          <w:r w:rsidRPr="00EF5950">
            <w:rPr>
              <w:lang w:val="en-US"/>
            </w:rPr>
            <w:tab/>
          </w:r>
          <w:bookmarkStart w:id="151" w:name="_CTVL00152f8f42f720f4e04b70625d8f3ebe7c8"/>
          <w:r w:rsidRPr="00EF5950">
            <w:rPr>
              <w:lang w:val="en-US"/>
            </w:rPr>
            <w:t>Saad, Y. Iterative methods for sparse linear systems / Y. Saad. – Philadelphia: SIAM, 2003.</w:t>
          </w:r>
        </w:p>
        <w:bookmarkEnd w:id="151"/>
        <w:p w14:paraId="0D94B86D" w14:textId="77777777" w:rsidR="00EF5950" w:rsidRPr="00EF5950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t>54.</w:t>
          </w:r>
          <w:r w:rsidRPr="00EF5950">
            <w:rPr>
              <w:lang w:val="en-US"/>
            </w:rPr>
            <w:tab/>
          </w:r>
          <w:bookmarkStart w:id="152" w:name="_CTVL00123786719e4e74060a52dd6d5a04bbf83"/>
          <w:r w:rsidRPr="00EF5950">
            <w:rPr>
              <w:lang w:val="en-US"/>
            </w:rPr>
            <w:t xml:space="preserve">Schenk, O. Two-level dynamic scheduling in PARDISO: Improved scalability on shared memory multiprocessing systems / O. Schenk, K. </w:t>
          </w:r>
          <w:proofErr w:type="spellStart"/>
          <w:r w:rsidRPr="00EF5950">
            <w:rPr>
              <w:lang w:val="en-US"/>
            </w:rPr>
            <w:t>Gärtner</w:t>
          </w:r>
          <w:proofErr w:type="spellEnd"/>
          <w:r w:rsidRPr="00EF5950">
            <w:rPr>
              <w:lang w:val="en-US"/>
            </w:rPr>
            <w:t xml:space="preserve"> // Parallel Computing. – 2002. – </w:t>
          </w:r>
          <w:r>
            <w:t>Т</w:t>
          </w:r>
          <w:r w:rsidRPr="00EF5950">
            <w:rPr>
              <w:lang w:val="en-US"/>
            </w:rPr>
            <w:t>.28, №2. – C.187–197.</w:t>
          </w:r>
        </w:p>
        <w:bookmarkEnd w:id="152"/>
        <w:p w14:paraId="7E865D85" w14:textId="7227C1ED" w:rsidR="000053AF" w:rsidRPr="00E06C9B" w:rsidRDefault="00EF5950" w:rsidP="00EF5950">
          <w:pPr>
            <w:pStyle w:val="CitaviBibliographyEntry"/>
            <w:rPr>
              <w:lang w:val="en-US"/>
            </w:rPr>
          </w:pPr>
          <w:r w:rsidRPr="00EF5950">
            <w:rPr>
              <w:lang w:val="en-US"/>
            </w:rPr>
            <w:lastRenderedPageBreak/>
            <w:t>55.</w:t>
          </w:r>
          <w:r w:rsidRPr="00EF5950">
            <w:rPr>
              <w:lang w:val="en-US"/>
            </w:rPr>
            <w:tab/>
          </w:r>
          <w:bookmarkStart w:id="153" w:name="_CTVL0011ed0dec2a5e6408bb3deafe782c9dea5"/>
          <w:r w:rsidRPr="00EF5950">
            <w:rPr>
              <w:lang w:val="en-US"/>
            </w:rPr>
            <w:t xml:space="preserve">Intel. </w:t>
          </w:r>
          <w:proofErr w:type="spellStart"/>
          <w:r w:rsidRPr="00EF5950">
            <w:rPr>
              <w:lang w:val="en-US"/>
            </w:rPr>
            <w:t>oneMKL</w:t>
          </w:r>
          <w:proofErr w:type="spellEnd"/>
          <w:r w:rsidRPr="00EF5950">
            <w:rPr>
              <w:lang w:val="en-US"/>
            </w:rPr>
            <w:t xml:space="preserve"> PARDISO - Parallel Direct Sparse Solver Interface / Intel. – https://www.intel.com/content/www/us/en/docs/onemkl/developer-reference-c/2023-0/onemkl-pardiso-parallel-direct-sparse-solver-iface.html</w:t>
          </w:r>
          <w:bookmarkEnd w:id="153"/>
          <w:r w:rsidRPr="00EF5950">
            <w:rPr>
              <w:lang w:val="en-US"/>
            </w:rPr>
            <w:t>.</w:t>
          </w:r>
          <w:r w:rsidR="000053AF">
            <w:fldChar w:fldCharType="end"/>
          </w:r>
        </w:p>
      </w:sdtContent>
    </w:sdt>
    <w:sectPr w:rsidR="000053AF" w:rsidRPr="00E06C9B" w:rsidSect="00AF12FC">
      <w:pgSz w:w="11906" w:h="16838"/>
      <w:pgMar w:top="426" w:right="720" w:bottom="426" w:left="426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HOME" w:date="2023-05-14T11:55:00Z" w:initials="H">
    <w:p w14:paraId="78291C7C" w14:textId="1D1A5B7F" w:rsidR="00F52122" w:rsidRDefault="00F52122">
      <w:pPr>
        <w:pStyle w:val="afd"/>
      </w:pPr>
      <w:r>
        <w:rPr>
          <w:rStyle w:val="afc"/>
        </w:rPr>
        <w:annotationRef/>
      </w:r>
      <w:r>
        <w:t>заменил</w:t>
      </w:r>
    </w:p>
  </w:comment>
  <w:comment w:id="3" w:author="HOME" w:date="2023-05-14T11:50:00Z" w:initials="H">
    <w:p w14:paraId="1AAA2AE6" w14:textId="337645BA" w:rsidR="00F52122" w:rsidRDefault="00F52122">
      <w:pPr>
        <w:pStyle w:val="afd"/>
      </w:pPr>
      <w:r>
        <w:rPr>
          <w:rStyle w:val="afc"/>
        </w:rPr>
        <w:annotationRef/>
      </w:r>
      <w:r>
        <w:t xml:space="preserve">Не </w:t>
      </w:r>
      <w:proofErr w:type="gramStart"/>
      <w:r>
        <w:t>знаю</w:t>
      </w:r>
      <w:proofErr w:type="gramEnd"/>
      <w:r>
        <w:t xml:space="preserve"> как изменить?</w:t>
      </w:r>
    </w:p>
  </w:comment>
  <w:comment w:id="4" w:author="HOME" w:date="2023-05-14T11:52:00Z" w:initials="H">
    <w:p w14:paraId="4BC14270" w14:textId="06169C26" w:rsidR="00F52122" w:rsidRDefault="00F52122">
      <w:pPr>
        <w:pStyle w:val="afd"/>
      </w:pPr>
      <w:r>
        <w:rPr>
          <w:rStyle w:val="afc"/>
        </w:rPr>
        <w:annotationRef/>
      </w:r>
      <w:r>
        <w:t>А так нормально?</w:t>
      </w:r>
    </w:p>
  </w:comment>
  <w:comment w:id="5" w:author="HOME" w:date="2023-05-14T12:01:00Z" w:initials="H">
    <w:p w14:paraId="161924FE" w14:textId="70263656" w:rsidR="00F52122" w:rsidRDefault="00F52122">
      <w:pPr>
        <w:pStyle w:val="afd"/>
      </w:pPr>
      <w:r>
        <w:rPr>
          <w:rStyle w:val="afc"/>
        </w:rPr>
        <w:annotationRef/>
      </w:r>
      <w:r>
        <w:t>Чтобы не было повтора</w:t>
      </w:r>
    </w:p>
  </w:comment>
  <w:comment w:id="6" w:author="HOME" w:date="2023-05-14T12:07:00Z" w:initials="H">
    <w:p w14:paraId="68633A22" w14:textId="10F58F69" w:rsidR="00F52122" w:rsidRDefault="00F52122">
      <w:pPr>
        <w:pStyle w:val="afd"/>
      </w:pPr>
      <w:r>
        <w:rPr>
          <w:rStyle w:val="afc"/>
        </w:rPr>
        <w:annotationRef/>
      </w:r>
      <w:r>
        <w:t>Добавить ссылок</w:t>
      </w:r>
    </w:p>
  </w:comment>
  <w:comment w:id="7" w:author="HOME" w:date="2023-05-14T12:10:00Z" w:initials="H">
    <w:p w14:paraId="04777181" w14:textId="5B5DB2F5" w:rsidR="00F52122" w:rsidRDefault="00F52122">
      <w:pPr>
        <w:pStyle w:val="afd"/>
      </w:pPr>
      <w:r>
        <w:rPr>
          <w:rStyle w:val="afc"/>
        </w:rPr>
        <w:annotationRef/>
      </w:r>
      <w:r>
        <w:t xml:space="preserve">Стоит ли здесь и в других списках </w:t>
      </w:r>
      <w:proofErr w:type="gramStart"/>
      <w:r>
        <w:t>указывать ;</w:t>
      </w:r>
      <w:proofErr w:type="gramEnd"/>
      <w:r>
        <w:t xml:space="preserve"> или ,?</w:t>
      </w:r>
    </w:p>
  </w:comment>
  <w:comment w:id="8" w:author="HOME" w:date="2023-05-14T12:12:00Z" w:initials="H">
    <w:p w14:paraId="25190B0A" w14:textId="72E00AF5" w:rsidR="00F52122" w:rsidRDefault="00F52122">
      <w:pPr>
        <w:pStyle w:val="afd"/>
      </w:pPr>
      <w:r>
        <w:rPr>
          <w:rStyle w:val="afc"/>
        </w:rPr>
        <w:annotationRef/>
      </w:r>
      <w:r>
        <w:t>исправил</w:t>
      </w:r>
    </w:p>
  </w:comment>
  <w:comment w:id="9" w:author="HOME" w:date="2023-05-14T12:15:00Z" w:initials="H">
    <w:p w14:paraId="1CE79B8B" w14:textId="1C933637" w:rsidR="00F52122" w:rsidRDefault="00F52122">
      <w:pPr>
        <w:pStyle w:val="afd"/>
      </w:pPr>
      <w:r>
        <w:rPr>
          <w:rStyle w:val="afc"/>
        </w:rPr>
        <w:annotationRef/>
      </w:r>
      <w:r>
        <w:t xml:space="preserve">добавил указание на </w:t>
      </w:r>
      <w:proofErr w:type="spellStart"/>
      <w:r>
        <w:t>неучет</w:t>
      </w:r>
      <w:proofErr w:type="spellEnd"/>
      <w:r>
        <w:t xml:space="preserve"> диффузии</w:t>
      </w:r>
    </w:p>
  </w:comment>
  <w:comment w:id="15" w:author="HOME" w:date="2023-05-17T14:50:00Z" w:initials="H">
    <w:p w14:paraId="1DE526A2" w14:textId="2F6F4E51" w:rsidR="00F52122" w:rsidRDefault="00F52122">
      <w:pPr>
        <w:pStyle w:val="afd"/>
      </w:pPr>
      <w:r>
        <w:rPr>
          <w:rStyle w:val="afc"/>
        </w:rPr>
        <w:annotationRef/>
      </w:r>
      <w:r>
        <w:t>Вот так исключил</w:t>
      </w:r>
    </w:p>
  </w:comment>
  <w:comment w:id="23" w:author="HOME" w:date="2023-05-17T15:10:00Z" w:initials="H">
    <w:p w14:paraId="4FF0BF84" w14:textId="5C48B55F" w:rsidR="00F52122" w:rsidRPr="007F1D0A" w:rsidRDefault="00F52122">
      <w:pPr>
        <w:pStyle w:val="afd"/>
      </w:pPr>
      <w:r>
        <w:rPr>
          <w:rStyle w:val="afc"/>
        </w:rPr>
        <w:annotationRef/>
      </w:r>
      <w:r>
        <w:t xml:space="preserve">Дополнить обратными стрелками и комплексом столкновения, заменить </w:t>
      </w:r>
      <w:r>
        <w:rPr>
          <w:lang w:val="en-US"/>
        </w:rPr>
        <w:t>dot</w:t>
      </w:r>
      <w:r w:rsidRPr="007F1D0A">
        <w:t xml:space="preserve"> </w:t>
      </w:r>
      <w:r>
        <w:rPr>
          <w:lang w:val="en-US"/>
        </w:rPr>
        <w:t>to</w:t>
      </w:r>
      <w:r w:rsidRPr="007F1D0A">
        <w:t xml:space="preserve"> </w:t>
      </w:r>
      <w:r>
        <w:rPr>
          <w:lang w:val="en-US"/>
        </w:rPr>
        <w:t>bullet</w:t>
      </w:r>
      <w:r w:rsidRPr="007F1D0A">
        <w:t xml:space="preserve"> </w:t>
      </w:r>
      <w:r>
        <w:t xml:space="preserve">в </w:t>
      </w:r>
      <w:proofErr w:type="spellStart"/>
      <w:r>
        <w:rPr>
          <w:lang w:val="en-US"/>
        </w:rPr>
        <w:t>tex</w:t>
      </w:r>
      <w:proofErr w:type="spellEnd"/>
      <w:r w:rsidRPr="007F1D0A">
        <w:t xml:space="preserve"> </w:t>
      </w:r>
      <w:r>
        <w:t>формулах</w:t>
      </w:r>
    </w:p>
  </w:comment>
  <w:comment w:id="26" w:author="HOME" w:date="2023-05-17T15:33:00Z" w:initials="H">
    <w:p w14:paraId="168DDA7E" w14:textId="77777777" w:rsidR="00F52122" w:rsidRDefault="00F52122" w:rsidP="00EF5950">
      <w:pPr>
        <w:pStyle w:val="afd"/>
      </w:pPr>
      <w:r>
        <w:rPr>
          <w:rStyle w:val="afc"/>
        </w:rPr>
        <w:annotationRef/>
      </w:r>
      <w:r>
        <w:t>Пометка о кетоне</w:t>
      </w:r>
    </w:p>
  </w:comment>
  <w:comment w:id="29" w:author="HOME" w:date="2023-05-17T15:41:00Z" w:initials="H">
    <w:p w14:paraId="0F00FA70" w14:textId="1C784DAE" w:rsidR="00F52122" w:rsidRDefault="00F52122">
      <w:pPr>
        <w:pStyle w:val="afd"/>
      </w:pPr>
      <w:r>
        <w:rPr>
          <w:rStyle w:val="afc"/>
        </w:rPr>
        <w:annotationRef/>
      </w:r>
      <w:r>
        <w:t xml:space="preserve">Оправдание </w:t>
      </w:r>
      <w:proofErr w:type="spellStart"/>
      <w:r>
        <w:t>неучета</w:t>
      </w:r>
      <w:proofErr w:type="spellEnd"/>
      <w:r>
        <w:t xml:space="preserve"> диффузии</w:t>
      </w:r>
    </w:p>
  </w:comment>
  <w:comment w:id="32" w:author="HOME" w:date="2023-05-16T13:49:00Z" w:initials="H">
    <w:p w14:paraId="040C4833" w14:textId="77777777" w:rsidR="00F52122" w:rsidRPr="00111886" w:rsidRDefault="00F52122" w:rsidP="00A82AA0">
      <w:pPr>
        <w:pStyle w:val="afd"/>
      </w:pPr>
      <w:r>
        <w:rPr>
          <w:rStyle w:val="afc"/>
        </w:rPr>
        <w:annotationRef/>
      </w:r>
      <w:r>
        <w:rPr>
          <w:lang w:val="en-US"/>
        </w:rPr>
        <w:t>Start</w:t>
      </w:r>
      <w:r w:rsidRPr="00111886">
        <w:t xml:space="preserve"> </w:t>
      </w:r>
      <w:proofErr w:type="spellStart"/>
      <w:r>
        <w:rPr>
          <w:lang w:val="en-US"/>
        </w:rPr>
        <w:t>rephr</w:t>
      </w:r>
      <w:proofErr w:type="spellEnd"/>
    </w:p>
  </w:comment>
  <w:comment w:id="33" w:author="HOME" w:date="2023-05-16T20:08:00Z" w:initials="H">
    <w:p w14:paraId="5511F632" w14:textId="066FB7C1" w:rsidR="00F52122" w:rsidRPr="00E906B7" w:rsidRDefault="00F52122">
      <w:pPr>
        <w:pStyle w:val="afd"/>
      </w:pPr>
      <w:r>
        <w:rPr>
          <w:rStyle w:val="afc"/>
        </w:rPr>
        <w:annotationRef/>
      </w:r>
      <w:r>
        <w:t xml:space="preserve">Заменить </w:t>
      </w:r>
    </w:p>
  </w:comment>
  <w:comment w:id="34" w:author="HOME" w:date="2023-05-16T13:58:00Z" w:initials="H">
    <w:p w14:paraId="663A73B6" w14:textId="77777777" w:rsidR="00F52122" w:rsidRDefault="00F52122" w:rsidP="00A82AA0">
      <w:pPr>
        <w:pStyle w:val="afd"/>
      </w:pPr>
      <w:r>
        <w:rPr>
          <w:rStyle w:val="afc"/>
        </w:rPr>
        <w:annotationRef/>
      </w:r>
      <w:r>
        <w:t xml:space="preserve">Конец </w:t>
      </w:r>
      <w:proofErr w:type="spellStart"/>
      <w:r>
        <w:t>перефраз</w:t>
      </w:r>
      <w:proofErr w:type="spellEnd"/>
    </w:p>
  </w:comment>
  <w:comment w:id="37" w:author="HOME" w:date="2023-05-17T17:38:00Z" w:initials="H">
    <w:p w14:paraId="6DC8DD4B" w14:textId="77777777" w:rsidR="00F52122" w:rsidRDefault="00F52122" w:rsidP="00F52122">
      <w:pPr>
        <w:pStyle w:val="afd"/>
      </w:pPr>
      <w:r>
        <w:rPr>
          <w:rStyle w:val="afc"/>
        </w:rPr>
        <w:annotationRef/>
      </w:r>
      <w:r>
        <w:t>Таблицу сделать</w:t>
      </w:r>
    </w:p>
  </w:comment>
  <w:comment w:id="38" w:author="HOME" w:date="2023-05-17T15:26:00Z" w:initials="H">
    <w:p w14:paraId="1996AD74" w14:textId="77777777" w:rsidR="00F52122" w:rsidRDefault="00F52122" w:rsidP="00EF5950">
      <w:pPr>
        <w:pStyle w:val="afd"/>
      </w:pPr>
      <w:r>
        <w:rPr>
          <w:rStyle w:val="afc"/>
        </w:rPr>
        <w:annotationRef/>
      </w:r>
      <w:r>
        <w:t>Примечание об о-хинонах</w:t>
      </w:r>
    </w:p>
  </w:comment>
  <w:comment w:id="39" w:author="HOME" w:date="2023-05-17T09:06:00Z" w:initials="H">
    <w:p w14:paraId="3CE3394A" w14:textId="62A123AB" w:rsidR="00F52122" w:rsidRDefault="00F52122">
      <w:pPr>
        <w:pStyle w:val="afd"/>
      </w:pPr>
      <w:r>
        <w:rPr>
          <w:rStyle w:val="afc"/>
        </w:rPr>
        <w:annotationRef/>
      </w:r>
      <w:r>
        <w:t>переделать</w:t>
      </w:r>
    </w:p>
  </w:comment>
  <w:comment w:id="40" w:author="HOME" w:date="2023-05-17T17:46:00Z" w:initials="H">
    <w:p w14:paraId="6A16C595" w14:textId="03FEF725" w:rsidR="00F52122" w:rsidRDefault="00F52122">
      <w:pPr>
        <w:pStyle w:val="afd"/>
      </w:pPr>
      <w:r>
        <w:rPr>
          <w:rStyle w:val="afc"/>
        </w:rPr>
        <w:annotationRef/>
      </w:r>
      <w:proofErr w:type="gramStart"/>
      <w:r>
        <w:t>скорость это</w:t>
      </w:r>
      <w:proofErr w:type="gramEnd"/>
      <w:r>
        <w:t xml:space="preserve"> реакции</w:t>
      </w:r>
    </w:p>
  </w:comment>
  <w:comment w:id="41" w:author="HOME" w:date="2023-05-16T20:23:00Z" w:initials="H">
    <w:p w14:paraId="2FFF9583" w14:textId="77777777" w:rsidR="00F52122" w:rsidRDefault="00F52122" w:rsidP="00877B6A">
      <w:pPr>
        <w:pStyle w:val="afd"/>
      </w:pPr>
      <w:r>
        <w:rPr>
          <w:rStyle w:val="afc"/>
        </w:rPr>
        <w:annotationRef/>
      </w:r>
      <w:r>
        <w:t xml:space="preserve">Взять и </w:t>
      </w:r>
      <w:proofErr w:type="spellStart"/>
      <w:r>
        <w:t>шушуновой</w:t>
      </w:r>
      <w:proofErr w:type="spellEnd"/>
      <w:r>
        <w:t xml:space="preserve"> это предложение</w:t>
      </w:r>
    </w:p>
  </w:comment>
  <w:comment w:id="42" w:author="HOME" w:date="2023-05-15T14:01:00Z" w:initials="H">
    <w:p w14:paraId="7B179F33" w14:textId="77777777" w:rsidR="00F52122" w:rsidRDefault="00F52122" w:rsidP="00877B6A">
      <w:pPr>
        <w:pStyle w:val="afd"/>
      </w:pPr>
      <w:r>
        <w:rPr>
          <w:rStyle w:val="afc"/>
        </w:rPr>
        <w:annotationRef/>
      </w:r>
      <w:r>
        <w:t>Взять константу</w:t>
      </w:r>
    </w:p>
  </w:comment>
  <w:comment w:id="45" w:author="HOME" w:date="2023-05-17T18:42:00Z" w:initials="H">
    <w:p w14:paraId="547FC9A6" w14:textId="226B6892" w:rsidR="00810FDE" w:rsidRDefault="00810FDE">
      <w:pPr>
        <w:pStyle w:val="afd"/>
      </w:pPr>
      <w:r>
        <w:rPr>
          <w:rStyle w:val="afc"/>
        </w:rPr>
        <w:annotationRef/>
      </w:r>
      <w:r>
        <w:t xml:space="preserve">Не очень удачно, но не </w:t>
      </w:r>
      <w:proofErr w:type="gramStart"/>
      <w:r>
        <w:t>знаю</w:t>
      </w:r>
      <w:proofErr w:type="gramEnd"/>
      <w:r>
        <w:t xml:space="preserve"> как улучшить</w:t>
      </w:r>
    </w:p>
  </w:comment>
  <w:comment w:id="48" w:author="HOME" w:date="2023-05-12T11:20:00Z" w:initials="H">
    <w:p w14:paraId="10449CAA" w14:textId="77777777" w:rsidR="00F52122" w:rsidRDefault="00F52122" w:rsidP="00877B6A">
      <w:pPr>
        <w:pStyle w:val="afd"/>
      </w:pPr>
      <w:r>
        <w:rPr>
          <w:rStyle w:val="afc"/>
        </w:rPr>
        <w:annotationRef/>
      </w:r>
      <w:r>
        <w:t>Константа скорости?</w:t>
      </w:r>
    </w:p>
  </w:comment>
  <w:comment w:id="49" w:author="HOME" w:date="2023-05-14T12:28:00Z" w:initials="H">
    <w:p w14:paraId="333AE5BF" w14:textId="77777777" w:rsidR="00F52122" w:rsidRPr="00B04A91" w:rsidRDefault="00F52122" w:rsidP="00877B6A">
      <w:pPr>
        <w:pStyle w:val="afd"/>
      </w:pPr>
      <w:r>
        <w:rPr>
          <w:rStyle w:val="afc"/>
        </w:rPr>
        <w:annotationRef/>
      </w:r>
      <w:r>
        <w:t>Кузьмин!!!?</w:t>
      </w:r>
    </w:p>
  </w:comment>
  <w:comment w:id="52" w:author="HOME" w:date="2023-05-17T18:48:00Z" w:initials="H">
    <w:p w14:paraId="4AA84A1A" w14:textId="75DCBF62" w:rsidR="00810FDE" w:rsidRDefault="00810FDE">
      <w:pPr>
        <w:pStyle w:val="afd"/>
      </w:pPr>
      <w:r>
        <w:rPr>
          <w:rStyle w:val="afc"/>
        </w:rPr>
        <w:annotationRef/>
      </w:r>
      <w:r>
        <w:t>наоборот</w:t>
      </w:r>
    </w:p>
  </w:comment>
  <w:comment w:id="53" w:author="HOME" w:date="2023-05-17T16:38:00Z" w:initials="H">
    <w:p w14:paraId="2E51BA4B" w14:textId="77777777" w:rsidR="00F52122" w:rsidRDefault="00F52122" w:rsidP="002D37FE">
      <w:pPr>
        <w:pStyle w:val="afd"/>
      </w:pPr>
      <w:r>
        <w:rPr>
          <w:rStyle w:val="afc"/>
        </w:rPr>
        <w:annotationRef/>
      </w:r>
      <w:r>
        <w:t>приписка о константах скорости гибели радикалов</w:t>
      </w:r>
    </w:p>
  </w:comment>
  <w:comment w:id="64" w:author="HOME" w:date="2023-05-14T22:57:00Z" w:initials="H">
    <w:p w14:paraId="34418477" w14:textId="1B0601F4" w:rsidR="00F52122" w:rsidRDefault="00F52122">
      <w:pPr>
        <w:pStyle w:val="afd"/>
      </w:pPr>
      <w:r>
        <w:rPr>
          <w:rStyle w:val="afc"/>
        </w:rPr>
        <w:annotationRef/>
      </w:r>
      <w:r>
        <w:t xml:space="preserve">Там есть константа обмена, но это вроде обмен поляризацией при </w:t>
      </w:r>
      <w:proofErr w:type="spellStart"/>
      <w:r>
        <w:t>ямр</w:t>
      </w:r>
      <w:proofErr w:type="spellEnd"/>
      <w:r>
        <w:t xml:space="preserve"> и не нужно. Там есть еще пероксиды, но я думаю это тоже не надо</w:t>
      </w:r>
    </w:p>
  </w:comment>
  <w:comment w:id="69" w:author="HOME" w:date="2023-05-12T16:23:00Z" w:initials="H">
    <w:p w14:paraId="520E48B8" w14:textId="6EE020A3" w:rsidR="00F52122" w:rsidRDefault="00F52122">
      <w:pPr>
        <w:pStyle w:val="afd"/>
      </w:pPr>
      <w:r>
        <w:rPr>
          <w:rStyle w:val="afc"/>
        </w:rPr>
        <w:annotationRef/>
      </w:r>
      <w:r>
        <w:t>Нужно ли добавлять эту реакцию?</w:t>
      </w:r>
    </w:p>
  </w:comment>
  <w:comment w:id="70" w:author="HOME" w:date="2023-05-14T12:29:00Z" w:initials="H">
    <w:p w14:paraId="7B28C7A4" w14:textId="77777777" w:rsidR="00F52122" w:rsidRDefault="00F52122" w:rsidP="00B04A91">
      <w:pPr>
        <w:pStyle w:val="afd"/>
      </w:pPr>
      <w:r>
        <w:rPr>
          <w:rStyle w:val="afc"/>
        </w:rPr>
        <w:annotationRef/>
      </w:r>
      <w:r>
        <w:t xml:space="preserve">Нужно. Есть публикация </w:t>
      </w:r>
      <w:proofErr w:type="spellStart"/>
      <w:r>
        <w:t>Шушуновой</w:t>
      </w:r>
      <w:proofErr w:type="spellEnd"/>
      <w:r>
        <w:t xml:space="preserve"> и Чеснокова (в его диссере должно это быть), где описывается процесс ингибирования хинонами. Также есть работа Гришина Дмитрия Федоровича, где они 35-хинон </w:t>
      </w:r>
      <w:proofErr w:type="gramStart"/>
      <w:r>
        <w:t>исследовали..</w:t>
      </w:r>
      <w:proofErr w:type="gramEnd"/>
      <w:r>
        <w:t xml:space="preserve"> Но ее поискать придется.</w:t>
      </w:r>
    </w:p>
    <w:p w14:paraId="0018A8CA" w14:textId="667FD184" w:rsidR="00F52122" w:rsidRDefault="00F52122">
      <w:pPr>
        <w:pStyle w:val="afd"/>
      </w:pPr>
    </w:p>
  </w:comment>
  <w:comment w:id="71" w:author="HOME" w:date="2023-05-16T19:13:00Z" w:initials="H">
    <w:p w14:paraId="01971D87" w14:textId="54979BE0" w:rsidR="00F52122" w:rsidRDefault="00F52122">
      <w:pPr>
        <w:pStyle w:val="afd"/>
      </w:pPr>
      <w:r>
        <w:rPr>
          <w:rStyle w:val="afc"/>
        </w:rPr>
        <w:annotationRef/>
      </w:r>
      <w:r>
        <w:t>Слишком сильное утверждение</w:t>
      </w:r>
    </w:p>
  </w:comment>
  <w:comment w:id="72" w:author="HOME" w:date="2023-05-15T13:50:00Z" w:initials="H">
    <w:p w14:paraId="2FC38999" w14:textId="1BC5765D" w:rsidR="00F52122" w:rsidRDefault="00F52122">
      <w:pPr>
        <w:pStyle w:val="afd"/>
      </w:pPr>
      <w:r>
        <w:rPr>
          <w:rStyle w:val="afc"/>
        </w:rPr>
        <w:annotationRef/>
      </w:r>
      <w:r>
        <w:t>Добавить обычный о-хинон</w:t>
      </w:r>
    </w:p>
  </w:comment>
  <w:comment w:id="81" w:author="HOME" w:date="2023-05-16T19:36:00Z" w:initials="H">
    <w:p w14:paraId="205A4103" w14:textId="2BF9970F" w:rsidR="00F52122" w:rsidRDefault="00F52122">
      <w:pPr>
        <w:pStyle w:val="afd"/>
      </w:pPr>
      <w:r>
        <w:rPr>
          <w:rStyle w:val="afc"/>
        </w:rPr>
        <w:annotationRef/>
      </w:r>
      <w:r>
        <w:t>В тексте была спиновая, но что значит спиновая?</w:t>
      </w:r>
    </w:p>
  </w:comment>
  <w:comment w:id="85" w:author="HOME" w:date="2023-05-10T13:28:00Z" w:initials="H">
    <w:p w14:paraId="65CA7866" w14:textId="7D941900" w:rsidR="00F52122" w:rsidRDefault="00F52122">
      <w:pPr>
        <w:pStyle w:val="afd"/>
      </w:pPr>
      <w:r>
        <w:rPr>
          <w:rStyle w:val="afc"/>
        </w:rPr>
        <w:annotationRef/>
      </w:r>
      <w:r>
        <w:rPr>
          <w:noProof/>
        </w:rPr>
        <w:t>сылка на предыдущий раздел</w:t>
      </w:r>
    </w:p>
  </w:comment>
  <w:comment w:id="86" w:author="HOME" w:date="2023-05-10T13:21:00Z" w:initials="H">
    <w:p w14:paraId="27234FD7" w14:textId="77777777" w:rsidR="00F52122" w:rsidRDefault="00F52122" w:rsidP="00E452D9">
      <w:pPr>
        <w:pStyle w:val="afd"/>
      </w:pPr>
      <w:r>
        <w:rPr>
          <w:rStyle w:val="afc"/>
        </w:rPr>
        <w:annotationRef/>
      </w:r>
      <w:r>
        <w:rPr>
          <w:noProof/>
        </w:rPr>
        <w:t>не помню сколько</w:t>
      </w:r>
    </w:p>
  </w:comment>
  <w:comment w:id="87" w:author="HOME" w:date="2023-05-14T21:30:00Z" w:initials="H">
    <w:p w14:paraId="4DB10CD7" w14:textId="1D2AC75F" w:rsidR="00F52122" w:rsidRDefault="00F52122">
      <w:pPr>
        <w:pStyle w:val="afd"/>
      </w:pPr>
      <w:r>
        <w:rPr>
          <w:rStyle w:val="afc"/>
        </w:rPr>
        <w:annotationRef/>
      </w:r>
      <w:r>
        <w:t>сделать подписи над и под</w:t>
      </w:r>
    </w:p>
  </w:comment>
  <w:comment w:id="91" w:author="HOME" w:date="2023-05-11T10:42:00Z" w:initials="H">
    <w:p w14:paraId="4D62CFCD" w14:textId="470B8DA7" w:rsidR="00F52122" w:rsidRDefault="00F52122">
      <w:pPr>
        <w:pStyle w:val="afd"/>
      </w:pPr>
      <w:r>
        <w:rPr>
          <w:rStyle w:val="afc"/>
        </w:rPr>
        <w:annotationRef/>
      </w:r>
      <w:r>
        <w:rPr>
          <w:noProof/>
        </w:rPr>
        <w:t>указать ее вид</w:t>
      </w:r>
    </w:p>
  </w:comment>
  <w:comment w:id="93" w:author="HOME" w:date="2023-05-14T21:35:00Z" w:initials="H">
    <w:p w14:paraId="2964ED90" w14:textId="6E4481CA" w:rsidR="00F52122" w:rsidRPr="00321798" w:rsidRDefault="00F52122">
      <w:pPr>
        <w:pStyle w:val="afd"/>
      </w:pPr>
      <w:r>
        <w:rPr>
          <w:rStyle w:val="afc"/>
        </w:rPr>
        <w:annotationRef/>
      </w:r>
      <w:r>
        <w:t>нужна точная ссылка</w:t>
      </w:r>
    </w:p>
  </w:comment>
  <w:comment w:id="94" w:author="HOME" w:date="2023-05-10T20:08:00Z" w:initials="H">
    <w:p w14:paraId="2AC5B54B" w14:textId="449E9AC7" w:rsidR="00F52122" w:rsidRDefault="00F52122">
      <w:pPr>
        <w:pStyle w:val="afd"/>
      </w:pPr>
      <w:r>
        <w:rPr>
          <w:rStyle w:val="afc"/>
        </w:rPr>
        <w:annotationRef/>
      </w:r>
      <w:r>
        <w:rPr>
          <w:noProof/>
        </w:rPr>
        <w:t>перенести в практику?</w:t>
      </w:r>
    </w:p>
  </w:comment>
  <w:comment w:id="96" w:author="HOME" w:date="2023-05-14T21:40:00Z" w:initials="H">
    <w:p w14:paraId="041906DE" w14:textId="50441DEF" w:rsidR="00F52122" w:rsidRPr="00C83C57" w:rsidRDefault="00F52122">
      <w:pPr>
        <w:pStyle w:val="afd"/>
        <w:rPr>
          <w:strike/>
        </w:rPr>
      </w:pPr>
      <w:r>
        <w:rPr>
          <w:rStyle w:val="afc"/>
        </w:rPr>
        <w:annotationRef/>
      </w:r>
      <w:proofErr w:type="gramStart"/>
      <w:r>
        <w:t>Думаю</w:t>
      </w:r>
      <w:proofErr w:type="gramEnd"/>
      <w:r>
        <w:t xml:space="preserve"> это не надо уже</w:t>
      </w:r>
    </w:p>
  </w:comment>
  <w:comment w:id="98" w:author="HOME" w:date="2023-05-11T11:32:00Z" w:initials="H">
    <w:p w14:paraId="7162795D" w14:textId="74A0BC28" w:rsidR="00F52122" w:rsidRDefault="00F52122">
      <w:pPr>
        <w:pStyle w:val="afd"/>
      </w:pPr>
      <w:r>
        <w:rPr>
          <w:rStyle w:val="afc"/>
        </w:rPr>
        <w:annotationRef/>
      </w:r>
      <w:r>
        <w:rPr>
          <w:noProof/>
        </w:rPr>
        <w:t>надо ли?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8291C7C" w15:done="0"/>
  <w15:commentEx w15:paraId="1AAA2AE6" w15:done="0"/>
  <w15:commentEx w15:paraId="4BC14270" w15:done="0"/>
  <w15:commentEx w15:paraId="161924FE" w15:done="0"/>
  <w15:commentEx w15:paraId="68633A22" w15:done="0"/>
  <w15:commentEx w15:paraId="04777181" w15:done="0"/>
  <w15:commentEx w15:paraId="25190B0A" w15:done="0"/>
  <w15:commentEx w15:paraId="1CE79B8B" w15:done="0"/>
  <w15:commentEx w15:paraId="1DE526A2" w15:done="0"/>
  <w15:commentEx w15:paraId="4FF0BF84" w15:done="0"/>
  <w15:commentEx w15:paraId="168DDA7E" w15:done="0"/>
  <w15:commentEx w15:paraId="0F00FA70" w15:done="0"/>
  <w15:commentEx w15:paraId="040C4833" w15:done="0"/>
  <w15:commentEx w15:paraId="5511F632" w15:done="0"/>
  <w15:commentEx w15:paraId="663A73B6" w15:done="0"/>
  <w15:commentEx w15:paraId="6DC8DD4B" w15:done="0"/>
  <w15:commentEx w15:paraId="1996AD74" w15:done="0"/>
  <w15:commentEx w15:paraId="3CE3394A" w15:done="0"/>
  <w15:commentEx w15:paraId="6A16C595" w15:done="0"/>
  <w15:commentEx w15:paraId="2FFF9583" w15:done="0"/>
  <w15:commentEx w15:paraId="7B179F33" w15:done="0"/>
  <w15:commentEx w15:paraId="547FC9A6" w15:done="0"/>
  <w15:commentEx w15:paraId="10449CAA" w15:done="0"/>
  <w15:commentEx w15:paraId="333AE5BF" w15:paraIdParent="10449CAA" w15:done="0"/>
  <w15:commentEx w15:paraId="4AA84A1A" w15:done="0"/>
  <w15:commentEx w15:paraId="2E51BA4B" w15:done="0"/>
  <w15:commentEx w15:paraId="34418477" w15:done="0"/>
  <w15:commentEx w15:paraId="520E48B8" w15:done="0"/>
  <w15:commentEx w15:paraId="0018A8CA" w15:paraIdParent="520E48B8" w15:done="0"/>
  <w15:commentEx w15:paraId="01971D87" w15:done="0"/>
  <w15:commentEx w15:paraId="2FC38999" w15:done="0"/>
  <w15:commentEx w15:paraId="205A4103" w15:done="0"/>
  <w15:commentEx w15:paraId="65CA7866" w15:done="0"/>
  <w15:commentEx w15:paraId="27234FD7" w15:done="0"/>
  <w15:commentEx w15:paraId="4DB10CD7" w15:done="0"/>
  <w15:commentEx w15:paraId="4D62CFCD" w15:done="0"/>
  <w15:commentEx w15:paraId="2964ED90" w15:done="0"/>
  <w15:commentEx w15:paraId="2AC5B54B" w15:done="0"/>
  <w15:commentEx w15:paraId="041906DE" w15:done="0"/>
  <w15:commentEx w15:paraId="7162795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0B4A97" w16cex:dateUtc="2023-05-14T08:55:00Z"/>
  <w16cex:commentExtensible w16cex:durableId="280B4996" w16cex:dateUtc="2023-05-14T08:50:00Z"/>
  <w16cex:commentExtensible w16cex:durableId="280B49E3" w16cex:dateUtc="2023-05-14T08:52:00Z"/>
  <w16cex:commentExtensible w16cex:durableId="280B4C2A" w16cex:dateUtc="2023-05-14T09:01:00Z"/>
  <w16cex:commentExtensible w16cex:durableId="280B4D9E" w16cex:dateUtc="2023-05-14T09:07:00Z"/>
  <w16cex:commentExtensible w16cex:durableId="280B4E1A" w16cex:dateUtc="2023-05-14T09:10:00Z"/>
  <w16cex:commentExtensible w16cex:durableId="280B4EBF" w16cex:dateUtc="2023-05-14T09:12:00Z"/>
  <w16cex:commentExtensible w16cex:durableId="280B4F62" w16cex:dateUtc="2023-05-14T09:15:00Z"/>
  <w16cex:commentExtensible w16cex:durableId="280F6827" w16cex:dateUtc="2023-05-17T11:50:00Z"/>
  <w16cex:commentExtensible w16cex:durableId="280F6CD6" w16cex:dateUtc="2023-05-17T12:10:00Z"/>
  <w16cex:commentExtensible w16cex:durableId="280F725F" w16cex:dateUtc="2023-05-17T12:33:00Z"/>
  <w16cex:commentExtensible w16cex:durableId="280F743D" w16cex:dateUtc="2023-05-17T12:41:00Z"/>
  <w16cex:commentExtensible w16cex:durableId="280E14DD" w16cex:dateUtc="2023-05-16T10:49:00Z"/>
  <w16cex:commentExtensible w16cex:durableId="280E6152" w16cex:dateUtc="2023-05-16T17:08:00Z"/>
  <w16cex:commentExtensible w16cex:durableId="280E14DC" w16cex:dateUtc="2023-05-16T10:58:00Z"/>
  <w16cex:commentExtensible w16cex:durableId="280F8F91" w16cex:dateUtc="2023-05-17T14:38:00Z"/>
  <w16cex:commentExtensible w16cex:durableId="280F709B" w16cex:dateUtc="2023-05-17T12:26:00Z"/>
  <w16cex:commentExtensible w16cex:durableId="280F178D" w16cex:dateUtc="2023-05-17T06:06:00Z"/>
  <w16cex:commentExtensible w16cex:durableId="280F915D" w16cex:dateUtc="2023-05-17T14:46:00Z"/>
  <w16cex:commentExtensible w16cex:durableId="280E64B9" w16cex:dateUtc="2023-05-16T17:23:00Z"/>
  <w16cex:commentExtensible w16cex:durableId="280CB9C5" w16cex:dateUtc="2023-05-15T11:01:00Z"/>
  <w16cex:commentExtensible w16cex:durableId="280F9E85" w16cex:dateUtc="2023-05-17T15:42:00Z"/>
  <w16cex:commentExtensible w16cex:durableId="28089F8C" w16cex:dateUtc="2023-05-12T08:20:00Z"/>
  <w16cex:commentExtensible w16cex:durableId="280B526F" w16cex:dateUtc="2023-05-14T09:28:00Z"/>
  <w16cex:commentExtensible w16cex:durableId="280F9FF5" w16cex:dateUtc="2023-05-17T15:48:00Z"/>
  <w16cex:commentExtensible w16cex:durableId="280F816B" w16cex:dateUtc="2023-05-17T13:38:00Z"/>
  <w16cex:commentExtensible w16cex:durableId="280BE5C1" w16cex:dateUtc="2023-05-14T19:57:00Z"/>
  <w16cex:commentExtensible w16cex:durableId="2808E665" w16cex:dateUtc="2023-05-12T13:23:00Z"/>
  <w16cex:commentExtensible w16cex:durableId="280B52BB" w16cex:dateUtc="2023-05-14T09:29:00Z"/>
  <w16cex:commentExtensible w16cex:durableId="280E545E" w16cex:dateUtc="2023-05-16T16:13:00Z"/>
  <w16cex:commentExtensible w16cex:durableId="280CB735" w16cex:dateUtc="2023-05-15T10:50:00Z"/>
  <w16cex:commentExtensible w16cex:durableId="280E59CC" w16cex:dateUtc="2023-05-16T16:36:00Z"/>
  <w16cex:commentExtensible w16cex:durableId="28061A93" w16cex:dateUtc="2023-05-10T10:28:00Z"/>
  <w16cex:commentExtensible w16cex:durableId="280618E8" w16cex:dateUtc="2023-05-10T10:21:00Z"/>
  <w16cex:commentExtensible w16cex:durableId="280BD161" w16cex:dateUtc="2023-05-14T18:30:00Z"/>
  <w16cex:commentExtensible w16cex:durableId="28074522" w16cex:dateUtc="2023-05-11T07:42:00Z"/>
  <w16cex:commentExtensible w16cex:durableId="280BD284" w16cex:dateUtc="2023-05-14T18:35:00Z"/>
  <w16cex:commentExtensible w16cex:durableId="28067831" w16cex:dateUtc="2023-05-10T17:08:00Z"/>
  <w16cex:commentExtensible w16cex:durableId="280BD3D2" w16cex:dateUtc="2023-05-14T18:40:00Z"/>
  <w16cex:commentExtensible w16cex:durableId="280750DF" w16cex:dateUtc="2023-05-11T08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8291C7C" w16cid:durableId="280B4A97"/>
  <w16cid:commentId w16cid:paraId="1AAA2AE6" w16cid:durableId="280B4996"/>
  <w16cid:commentId w16cid:paraId="4BC14270" w16cid:durableId="280B49E3"/>
  <w16cid:commentId w16cid:paraId="161924FE" w16cid:durableId="280B4C2A"/>
  <w16cid:commentId w16cid:paraId="68633A22" w16cid:durableId="280B4D9E"/>
  <w16cid:commentId w16cid:paraId="04777181" w16cid:durableId="280B4E1A"/>
  <w16cid:commentId w16cid:paraId="25190B0A" w16cid:durableId="280B4EBF"/>
  <w16cid:commentId w16cid:paraId="1CE79B8B" w16cid:durableId="280B4F62"/>
  <w16cid:commentId w16cid:paraId="1DE526A2" w16cid:durableId="280F6827"/>
  <w16cid:commentId w16cid:paraId="4FF0BF84" w16cid:durableId="280F6CD6"/>
  <w16cid:commentId w16cid:paraId="168DDA7E" w16cid:durableId="280F725F"/>
  <w16cid:commentId w16cid:paraId="0F00FA70" w16cid:durableId="280F743D"/>
  <w16cid:commentId w16cid:paraId="040C4833" w16cid:durableId="280E14DD"/>
  <w16cid:commentId w16cid:paraId="5511F632" w16cid:durableId="280E6152"/>
  <w16cid:commentId w16cid:paraId="663A73B6" w16cid:durableId="280E14DC"/>
  <w16cid:commentId w16cid:paraId="6DC8DD4B" w16cid:durableId="280F8F91"/>
  <w16cid:commentId w16cid:paraId="1996AD74" w16cid:durableId="280F709B"/>
  <w16cid:commentId w16cid:paraId="3CE3394A" w16cid:durableId="280F178D"/>
  <w16cid:commentId w16cid:paraId="6A16C595" w16cid:durableId="280F915D"/>
  <w16cid:commentId w16cid:paraId="2FFF9583" w16cid:durableId="280E64B9"/>
  <w16cid:commentId w16cid:paraId="7B179F33" w16cid:durableId="280CB9C5"/>
  <w16cid:commentId w16cid:paraId="547FC9A6" w16cid:durableId="280F9E85"/>
  <w16cid:commentId w16cid:paraId="10449CAA" w16cid:durableId="28089F8C"/>
  <w16cid:commentId w16cid:paraId="333AE5BF" w16cid:durableId="280B526F"/>
  <w16cid:commentId w16cid:paraId="4AA84A1A" w16cid:durableId="280F9FF5"/>
  <w16cid:commentId w16cid:paraId="2E51BA4B" w16cid:durableId="280F816B"/>
  <w16cid:commentId w16cid:paraId="34418477" w16cid:durableId="280BE5C1"/>
  <w16cid:commentId w16cid:paraId="520E48B8" w16cid:durableId="2808E665"/>
  <w16cid:commentId w16cid:paraId="0018A8CA" w16cid:durableId="280B52BB"/>
  <w16cid:commentId w16cid:paraId="01971D87" w16cid:durableId="280E545E"/>
  <w16cid:commentId w16cid:paraId="2FC38999" w16cid:durableId="280CB735"/>
  <w16cid:commentId w16cid:paraId="205A4103" w16cid:durableId="280E59CC"/>
  <w16cid:commentId w16cid:paraId="65CA7866" w16cid:durableId="28061A93"/>
  <w16cid:commentId w16cid:paraId="27234FD7" w16cid:durableId="280618E8"/>
  <w16cid:commentId w16cid:paraId="4DB10CD7" w16cid:durableId="280BD161"/>
  <w16cid:commentId w16cid:paraId="4D62CFCD" w16cid:durableId="28074522"/>
  <w16cid:commentId w16cid:paraId="2964ED90" w16cid:durableId="280BD284"/>
  <w16cid:commentId w16cid:paraId="2AC5B54B" w16cid:durableId="28067831"/>
  <w16cid:commentId w16cid:paraId="041906DE" w16cid:durableId="280BD3D2"/>
  <w16cid:commentId w16cid:paraId="7162795D" w16cid:durableId="280750D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826A93"/>
    <w:multiLevelType w:val="multilevel"/>
    <w:tmpl w:val="DA383700"/>
    <w:lvl w:ilvl="0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93F7717"/>
    <w:multiLevelType w:val="hybridMultilevel"/>
    <w:tmpl w:val="3F865B98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2" w15:restartNumberingAfterBreak="0">
    <w:nsid w:val="0A9234C4"/>
    <w:multiLevelType w:val="hybridMultilevel"/>
    <w:tmpl w:val="FC84E1E6"/>
    <w:lvl w:ilvl="0" w:tplc="5574D66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0AD072F2"/>
    <w:multiLevelType w:val="hybridMultilevel"/>
    <w:tmpl w:val="FD7628F8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4" w15:restartNumberingAfterBreak="0">
    <w:nsid w:val="0C9D1104"/>
    <w:multiLevelType w:val="hybridMultilevel"/>
    <w:tmpl w:val="CBDC6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D56ED7"/>
    <w:multiLevelType w:val="hybridMultilevel"/>
    <w:tmpl w:val="E47ADAC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0D4B2938"/>
    <w:multiLevelType w:val="hybridMultilevel"/>
    <w:tmpl w:val="047A2D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3C4427"/>
    <w:multiLevelType w:val="hybridMultilevel"/>
    <w:tmpl w:val="D7BE3188"/>
    <w:lvl w:ilvl="0" w:tplc="7938D35E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8" w15:restartNumberingAfterBreak="0">
    <w:nsid w:val="143C6D6D"/>
    <w:multiLevelType w:val="hybridMultilevel"/>
    <w:tmpl w:val="9AA2B7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967297B"/>
    <w:multiLevelType w:val="hybridMultilevel"/>
    <w:tmpl w:val="18F49F3E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0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507BE7"/>
    <w:multiLevelType w:val="hybridMultilevel"/>
    <w:tmpl w:val="259EA708"/>
    <w:lvl w:ilvl="0" w:tplc="0419000F">
      <w:start w:val="1"/>
      <w:numFmt w:val="decimal"/>
      <w:lvlText w:val="%1."/>
      <w:lvlJc w:val="left"/>
      <w:pPr>
        <w:ind w:left="1468" w:hanging="360"/>
      </w:pPr>
    </w:lvl>
    <w:lvl w:ilvl="1" w:tplc="04190019" w:tentative="1">
      <w:start w:val="1"/>
      <w:numFmt w:val="lowerLetter"/>
      <w:lvlText w:val="%2."/>
      <w:lvlJc w:val="left"/>
      <w:pPr>
        <w:ind w:left="2188" w:hanging="360"/>
      </w:pPr>
    </w:lvl>
    <w:lvl w:ilvl="2" w:tplc="0419001B" w:tentative="1">
      <w:start w:val="1"/>
      <w:numFmt w:val="lowerRoman"/>
      <w:lvlText w:val="%3."/>
      <w:lvlJc w:val="right"/>
      <w:pPr>
        <w:ind w:left="2908" w:hanging="180"/>
      </w:pPr>
    </w:lvl>
    <w:lvl w:ilvl="3" w:tplc="0419000F" w:tentative="1">
      <w:start w:val="1"/>
      <w:numFmt w:val="decimal"/>
      <w:lvlText w:val="%4."/>
      <w:lvlJc w:val="left"/>
      <w:pPr>
        <w:ind w:left="3628" w:hanging="360"/>
      </w:pPr>
    </w:lvl>
    <w:lvl w:ilvl="4" w:tplc="04190019" w:tentative="1">
      <w:start w:val="1"/>
      <w:numFmt w:val="lowerLetter"/>
      <w:lvlText w:val="%5."/>
      <w:lvlJc w:val="left"/>
      <w:pPr>
        <w:ind w:left="4348" w:hanging="360"/>
      </w:pPr>
    </w:lvl>
    <w:lvl w:ilvl="5" w:tplc="0419001B" w:tentative="1">
      <w:start w:val="1"/>
      <w:numFmt w:val="lowerRoman"/>
      <w:lvlText w:val="%6."/>
      <w:lvlJc w:val="right"/>
      <w:pPr>
        <w:ind w:left="5068" w:hanging="180"/>
      </w:pPr>
    </w:lvl>
    <w:lvl w:ilvl="6" w:tplc="0419000F" w:tentative="1">
      <w:start w:val="1"/>
      <w:numFmt w:val="decimal"/>
      <w:lvlText w:val="%7."/>
      <w:lvlJc w:val="left"/>
      <w:pPr>
        <w:ind w:left="5788" w:hanging="360"/>
      </w:pPr>
    </w:lvl>
    <w:lvl w:ilvl="7" w:tplc="04190019" w:tentative="1">
      <w:start w:val="1"/>
      <w:numFmt w:val="lowerLetter"/>
      <w:lvlText w:val="%8."/>
      <w:lvlJc w:val="left"/>
      <w:pPr>
        <w:ind w:left="6508" w:hanging="360"/>
      </w:pPr>
    </w:lvl>
    <w:lvl w:ilvl="8" w:tplc="041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22" w15:restartNumberingAfterBreak="0">
    <w:nsid w:val="35315933"/>
    <w:multiLevelType w:val="hybridMultilevel"/>
    <w:tmpl w:val="81B44D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370399"/>
    <w:multiLevelType w:val="hybridMultilevel"/>
    <w:tmpl w:val="31201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317CEC"/>
    <w:multiLevelType w:val="hybridMultilevel"/>
    <w:tmpl w:val="87A41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9511C3"/>
    <w:multiLevelType w:val="hybridMultilevel"/>
    <w:tmpl w:val="E40642AC"/>
    <w:lvl w:ilvl="0" w:tplc="139CACF6">
      <w:start w:val="1"/>
      <w:numFmt w:val="decimal"/>
      <w:lvlText w:val="%1."/>
      <w:lvlJc w:val="left"/>
      <w:pPr>
        <w:ind w:left="40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7" w15:restartNumberingAfterBreak="0">
    <w:nsid w:val="4CAA6987"/>
    <w:multiLevelType w:val="hybridMultilevel"/>
    <w:tmpl w:val="6802827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4341EAD"/>
    <w:multiLevelType w:val="hybridMultilevel"/>
    <w:tmpl w:val="FB7ECA48"/>
    <w:lvl w:ilvl="0" w:tplc="0419000F">
      <w:start w:val="1"/>
      <w:numFmt w:val="decimal"/>
      <w:lvlText w:val="%1."/>
      <w:lvlJc w:val="left"/>
      <w:pPr>
        <w:ind w:left="25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66" w:hanging="360"/>
      </w:pPr>
    </w:lvl>
    <w:lvl w:ilvl="2" w:tplc="0419001B" w:tentative="1">
      <w:start w:val="1"/>
      <w:numFmt w:val="lowerRoman"/>
      <w:lvlText w:val="%3."/>
      <w:lvlJc w:val="right"/>
      <w:pPr>
        <w:ind w:left="3886" w:hanging="180"/>
      </w:pPr>
    </w:lvl>
    <w:lvl w:ilvl="3" w:tplc="0419000F" w:tentative="1">
      <w:start w:val="1"/>
      <w:numFmt w:val="decimal"/>
      <w:lvlText w:val="%4."/>
      <w:lvlJc w:val="left"/>
      <w:pPr>
        <w:ind w:left="4606" w:hanging="360"/>
      </w:pPr>
    </w:lvl>
    <w:lvl w:ilvl="4" w:tplc="04190019" w:tentative="1">
      <w:start w:val="1"/>
      <w:numFmt w:val="lowerLetter"/>
      <w:lvlText w:val="%5."/>
      <w:lvlJc w:val="left"/>
      <w:pPr>
        <w:ind w:left="5326" w:hanging="360"/>
      </w:pPr>
    </w:lvl>
    <w:lvl w:ilvl="5" w:tplc="0419001B" w:tentative="1">
      <w:start w:val="1"/>
      <w:numFmt w:val="lowerRoman"/>
      <w:lvlText w:val="%6."/>
      <w:lvlJc w:val="right"/>
      <w:pPr>
        <w:ind w:left="6046" w:hanging="180"/>
      </w:pPr>
    </w:lvl>
    <w:lvl w:ilvl="6" w:tplc="0419000F" w:tentative="1">
      <w:start w:val="1"/>
      <w:numFmt w:val="decimal"/>
      <w:lvlText w:val="%7."/>
      <w:lvlJc w:val="left"/>
      <w:pPr>
        <w:ind w:left="6766" w:hanging="360"/>
      </w:pPr>
    </w:lvl>
    <w:lvl w:ilvl="7" w:tplc="04190019" w:tentative="1">
      <w:start w:val="1"/>
      <w:numFmt w:val="lowerLetter"/>
      <w:lvlText w:val="%8."/>
      <w:lvlJc w:val="left"/>
      <w:pPr>
        <w:ind w:left="7486" w:hanging="360"/>
      </w:pPr>
    </w:lvl>
    <w:lvl w:ilvl="8" w:tplc="0419001B" w:tentative="1">
      <w:start w:val="1"/>
      <w:numFmt w:val="lowerRoman"/>
      <w:lvlText w:val="%9."/>
      <w:lvlJc w:val="right"/>
      <w:pPr>
        <w:ind w:left="8206" w:hanging="180"/>
      </w:pPr>
    </w:lvl>
  </w:abstractNum>
  <w:abstractNum w:abstractNumId="31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D6E7EB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5EAC3D03"/>
    <w:multiLevelType w:val="hybridMultilevel"/>
    <w:tmpl w:val="1B46C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B3294D"/>
    <w:multiLevelType w:val="multilevel"/>
    <w:tmpl w:val="91F021D0"/>
    <w:lvl w:ilvl="0">
      <w:start w:val="1"/>
      <w:numFmt w:val="upperRoman"/>
      <w:lvlText w:val="%1"/>
      <w:lvlJc w:val="left"/>
      <w:pPr>
        <w:ind w:left="502" w:hanging="360"/>
      </w:pPr>
      <w:rPr>
        <w:rFonts w:hint="default"/>
        <w:b w:val="0"/>
        <w:bCs/>
      </w:rPr>
    </w:lvl>
    <w:lvl w:ilvl="1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641706CC"/>
    <w:multiLevelType w:val="hybridMultilevel"/>
    <w:tmpl w:val="CDB09422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7" w15:restartNumberingAfterBreak="0">
    <w:nsid w:val="658D24A4"/>
    <w:multiLevelType w:val="hybridMultilevel"/>
    <w:tmpl w:val="F37452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901" w:hanging="360"/>
      </w:pPr>
    </w:lvl>
    <w:lvl w:ilvl="2" w:tplc="0419001B" w:tentative="1">
      <w:start w:val="1"/>
      <w:numFmt w:val="lowerRoman"/>
      <w:lvlText w:val="%3."/>
      <w:lvlJc w:val="right"/>
      <w:pPr>
        <w:ind w:left="1621" w:hanging="180"/>
      </w:pPr>
    </w:lvl>
    <w:lvl w:ilvl="3" w:tplc="0419000F" w:tentative="1">
      <w:start w:val="1"/>
      <w:numFmt w:val="decimal"/>
      <w:lvlText w:val="%4."/>
      <w:lvlJc w:val="left"/>
      <w:pPr>
        <w:ind w:left="2341" w:hanging="360"/>
      </w:pPr>
    </w:lvl>
    <w:lvl w:ilvl="4" w:tplc="04190019" w:tentative="1">
      <w:start w:val="1"/>
      <w:numFmt w:val="lowerLetter"/>
      <w:lvlText w:val="%5."/>
      <w:lvlJc w:val="left"/>
      <w:pPr>
        <w:ind w:left="3061" w:hanging="360"/>
      </w:pPr>
    </w:lvl>
    <w:lvl w:ilvl="5" w:tplc="0419001B" w:tentative="1">
      <w:start w:val="1"/>
      <w:numFmt w:val="lowerRoman"/>
      <w:lvlText w:val="%6."/>
      <w:lvlJc w:val="right"/>
      <w:pPr>
        <w:ind w:left="3781" w:hanging="180"/>
      </w:pPr>
    </w:lvl>
    <w:lvl w:ilvl="6" w:tplc="0419000F" w:tentative="1">
      <w:start w:val="1"/>
      <w:numFmt w:val="decimal"/>
      <w:lvlText w:val="%7."/>
      <w:lvlJc w:val="left"/>
      <w:pPr>
        <w:ind w:left="4501" w:hanging="360"/>
      </w:pPr>
    </w:lvl>
    <w:lvl w:ilvl="7" w:tplc="04190019" w:tentative="1">
      <w:start w:val="1"/>
      <w:numFmt w:val="lowerLetter"/>
      <w:lvlText w:val="%8."/>
      <w:lvlJc w:val="left"/>
      <w:pPr>
        <w:ind w:left="5221" w:hanging="360"/>
      </w:pPr>
    </w:lvl>
    <w:lvl w:ilvl="8" w:tplc="0419001B" w:tentative="1">
      <w:start w:val="1"/>
      <w:numFmt w:val="lowerRoman"/>
      <w:lvlText w:val="%9."/>
      <w:lvlJc w:val="right"/>
      <w:pPr>
        <w:ind w:left="5941" w:hanging="180"/>
      </w:pPr>
    </w:lvl>
  </w:abstractNum>
  <w:abstractNum w:abstractNumId="38" w15:restartNumberingAfterBreak="0">
    <w:nsid w:val="66812663"/>
    <w:multiLevelType w:val="hybridMultilevel"/>
    <w:tmpl w:val="9C4EEA38"/>
    <w:lvl w:ilvl="0" w:tplc="7938D35E">
      <w:start w:val="1"/>
      <w:numFmt w:val="decimal"/>
      <w:lvlText w:val="%1)"/>
      <w:lvlJc w:val="left"/>
      <w:pPr>
        <w:ind w:left="12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9" w15:restartNumberingAfterBreak="0">
    <w:nsid w:val="69320214"/>
    <w:multiLevelType w:val="hybridMultilevel"/>
    <w:tmpl w:val="B3F095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C4B3D31"/>
    <w:multiLevelType w:val="hybridMultilevel"/>
    <w:tmpl w:val="5B0C3F76"/>
    <w:lvl w:ilvl="0" w:tplc="7938D35E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41" w15:restartNumberingAfterBreak="0">
    <w:nsid w:val="6DE411B2"/>
    <w:multiLevelType w:val="hybridMultilevel"/>
    <w:tmpl w:val="3B86D9E4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4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BED13B7"/>
    <w:multiLevelType w:val="hybridMultilevel"/>
    <w:tmpl w:val="AF54B1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261EDD"/>
    <w:multiLevelType w:val="hybridMultilevel"/>
    <w:tmpl w:val="9AA060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901" w:hanging="360"/>
      </w:pPr>
    </w:lvl>
    <w:lvl w:ilvl="2" w:tplc="0419001B" w:tentative="1">
      <w:start w:val="1"/>
      <w:numFmt w:val="lowerRoman"/>
      <w:lvlText w:val="%3."/>
      <w:lvlJc w:val="right"/>
      <w:pPr>
        <w:ind w:left="1621" w:hanging="180"/>
      </w:pPr>
    </w:lvl>
    <w:lvl w:ilvl="3" w:tplc="0419000F" w:tentative="1">
      <w:start w:val="1"/>
      <w:numFmt w:val="decimal"/>
      <w:lvlText w:val="%4."/>
      <w:lvlJc w:val="left"/>
      <w:pPr>
        <w:ind w:left="2341" w:hanging="360"/>
      </w:pPr>
    </w:lvl>
    <w:lvl w:ilvl="4" w:tplc="04190019" w:tentative="1">
      <w:start w:val="1"/>
      <w:numFmt w:val="lowerLetter"/>
      <w:lvlText w:val="%5."/>
      <w:lvlJc w:val="left"/>
      <w:pPr>
        <w:ind w:left="3061" w:hanging="360"/>
      </w:pPr>
    </w:lvl>
    <w:lvl w:ilvl="5" w:tplc="0419001B" w:tentative="1">
      <w:start w:val="1"/>
      <w:numFmt w:val="lowerRoman"/>
      <w:lvlText w:val="%6."/>
      <w:lvlJc w:val="right"/>
      <w:pPr>
        <w:ind w:left="3781" w:hanging="180"/>
      </w:pPr>
    </w:lvl>
    <w:lvl w:ilvl="6" w:tplc="0419000F" w:tentative="1">
      <w:start w:val="1"/>
      <w:numFmt w:val="decimal"/>
      <w:lvlText w:val="%7."/>
      <w:lvlJc w:val="left"/>
      <w:pPr>
        <w:ind w:left="4501" w:hanging="360"/>
      </w:pPr>
    </w:lvl>
    <w:lvl w:ilvl="7" w:tplc="04190019" w:tentative="1">
      <w:start w:val="1"/>
      <w:numFmt w:val="lowerLetter"/>
      <w:lvlText w:val="%8."/>
      <w:lvlJc w:val="left"/>
      <w:pPr>
        <w:ind w:left="5221" w:hanging="360"/>
      </w:pPr>
    </w:lvl>
    <w:lvl w:ilvl="8" w:tplc="0419001B" w:tentative="1">
      <w:start w:val="1"/>
      <w:numFmt w:val="lowerRoman"/>
      <w:lvlText w:val="%9."/>
      <w:lvlJc w:val="right"/>
      <w:pPr>
        <w:ind w:left="5941" w:hanging="180"/>
      </w:pPr>
    </w:lvl>
  </w:abstractNum>
  <w:num w:numId="1">
    <w:abstractNumId w:val="22"/>
  </w:num>
  <w:num w:numId="2">
    <w:abstractNumId w:val="45"/>
  </w:num>
  <w:num w:numId="3">
    <w:abstractNumId w:val="37"/>
  </w:num>
  <w:num w:numId="4">
    <w:abstractNumId w:val="36"/>
  </w:num>
  <w:num w:numId="5">
    <w:abstractNumId w:val="35"/>
  </w:num>
  <w:num w:numId="6">
    <w:abstractNumId w:val="10"/>
  </w:num>
  <w:num w:numId="7">
    <w:abstractNumId w:val="33"/>
  </w:num>
  <w:num w:numId="8">
    <w:abstractNumId w:val="25"/>
  </w:num>
  <w:num w:numId="9">
    <w:abstractNumId w:val="26"/>
  </w:num>
  <w:num w:numId="10">
    <w:abstractNumId w:val="34"/>
  </w:num>
  <w:num w:numId="11">
    <w:abstractNumId w:val="24"/>
  </w:num>
  <w:num w:numId="12">
    <w:abstractNumId w:val="14"/>
  </w:num>
  <w:num w:numId="13">
    <w:abstractNumId w:val="41"/>
  </w:num>
  <w:num w:numId="14">
    <w:abstractNumId w:val="16"/>
  </w:num>
  <w:num w:numId="15">
    <w:abstractNumId w:val="18"/>
  </w:num>
  <w:num w:numId="16">
    <w:abstractNumId w:val="13"/>
  </w:num>
  <w:num w:numId="17">
    <w:abstractNumId w:val="40"/>
  </w:num>
  <w:num w:numId="18">
    <w:abstractNumId w:val="11"/>
  </w:num>
  <w:num w:numId="19">
    <w:abstractNumId w:val="39"/>
  </w:num>
  <w:num w:numId="20">
    <w:abstractNumId w:val="19"/>
  </w:num>
  <w:num w:numId="21">
    <w:abstractNumId w:val="17"/>
  </w:num>
  <w:num w:numId="22">
    <w:abstractNumId w:val="38"/>
  </w:num>
  <w:num w:numId="23">
    <w:abstractNumId w:val="30"/>
  </w:num>
  <w:num w:numId="24">
    <w:abstractNumId w:val="23"/>
  </w:num>
  <w:num w:numId="25">
    <w:abstractNumId w:val="21"/>
  </w:num>
  <w:num w:numId="26">
    <w:abstractNumId w:val="32"/>
  </w:num>
  <w:num w:numId="27">
    <w:abstractNumId w:val="20"/>
  </w:num>
  <w:num w:numId="28">
    <w:abstractNumId w:val="28"/>
  </w:num>
  <w:num w:numId="29">
    <w:abstractNumId w:val="31"/>
  </w:num>
  <w:num w:numId="30">
    <w:abstractNumId w:val="44"/>
  </w:num>
  <w:num w:numId="31">
    <w:abstractNumId w:val="42"/>
  </w:num>
  <w:num w:numId="32">
    <w:abstractNumId w:val="15"/>
  </w:num>
  <w:num w:numId="33">
    <w:abstractNumId w:val="27"/>
  </w:num>
  <w:num w:numId="34">
    <w:abstractNumId w:val="12"/>
  </w:num>
  <w:num w:numId="35">
    <w:abstractNumId w:val="29"/>
  </w:num>
  <w:num w:numId="36">
    <w:abstractNumId w:val="43"/>
  </w:num>
  <w:num w:numId="37">
    <w:abstractNumId w:val="0"/>
  </w:num>
  <w:num w:numId="38">
    <w:abstractNumId w:val="1"/>
  </w:num>
  <w:num w:numId="39">
    <w:abstractNumId w:val="2"/>
  </w:num>
  <w:num w:numId="40">
    <w:abstractNumId w:val="3"/>
  </w:num>
  <w:num w:numId="41">
    <w:abstractNumId w:val="4"/>
  </w:num>
  <w:num w:numId="42">
    <w:abstractNumId w:val="5"/>
  </w:num>
  <w:num w:numId="43">
    <w:abstractNumId w:val="6"/>
  </w:num>
  <w:num w:numId="44">
    <w:abstractNumId w:val="7"/>
  </w:num>
  <w:num w:numId="45">
    <w:abstractNumId w:val="8"/>
  </w:num>
  <w:num w:numId="46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attachedTemplate r:id="rId1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670"/>
    <w:rsid w:val="00001B31"/>
    <w:rsid w:val="000053AF"/>
    <w:rsid w:val="0000681E"/>
    <w:rsid w:val="0001174A"/>
    <w:rsid w:val="0001424B"/>
    <w:rsid w:val="00026A25"/>
    <w:rsid w:val="00035089"/>
    <w:rsid w:val="00053B3A"/>
    <w:rsid w:val="00053E58"/>
    <w:rsid w:val="00060B6F"/>
    <w:rsid w:val="00061E5C"/>
    <w:rsid w:val="00062010"/>
    <w:rsid w:val="000626B8"/>
    <w:rsid w:val="0007403B"/>
    <w:rsid w:val="00081494"/>
    <w:rsid w:val="000844EB"/>
    <w:rsid w:val="0008703F"/>
    <w:rsid w:val="000A3471"/>
    <w:rsid w:val="000C5EC1"/>
    <w:rsid w:val="000E740E"/>
    <w:rsid w:val="000F0FC7"/>
    <w:rsid w:val="000F5D36"/>
    <w:rsid w:val="00105252"/>
    <w:rsid w:val="00106DFE"/>
    <w:rsid w:val="00107C7E"/>
    <w:rsid w:val="00111886"/>
    <w:rsid w:val="00111F39"/>
    <w:rsid w:val="00121578"/>
    <w:rsid w:val="00135B3F"/>
    <w:rsid w:val="0014242F"/>
    <w:rsid w:val="0015000C"/>
    <w:rsid w:val="001505CC"/>
    <w:rsid w:val="00156B5D"/>
    <w:rsid w:val="00157670"/>
    <w:rsid w:val="001601F3"/>
    <w:rsid w:val="001669FC"/>
    <w:rsid w:val="00171A6D"/>
    <w:rsid w:val="001764D1"/>
    <w:rsid w:val="00185B6A"/>
    <w:rsid w:val="0019575E"/>
    <w:rsid w:val="001A0A75"/>
    <w:rsid w:val="001A48D4"/>
    <w:rsid w:val="001B5F85"/>
    <w:rsid w:val="001B73CF"/>
    <w:rsid w:val="001B7CDB"/>
    <w:rsid w:val="001C11C0"/>
    <w:rsid w:val="001C2329"/>
    <w:rsid w:val="001D0361"/>
    <w:rsid w:val="001D6525"/>
    <w:rsid w:val="001E18CF"/>
    <w:rsid w:val="0020194D"/>
    <w:rsid w:val="00205119"/>
    <w:rsid w:val="0020671A"/>
    <w:rsid w:val="002231B7"/>
    <w:rsid w:val="00226B50"/>
    <w:rsid w:val="00231678"/>
    <w:rsid w:val="00234C78"/>
    <w:rsid w:val="00236A88"/>
    <w:rsid w:val="00236B4A"/>
    <w:rsid w:val="00243B10"/>
    <w:rsid w:val="00246F91"/>
    <w:rsid w:val="00255FBF"/>
    <w:rsid w:val="0026597B"/>
    <w:rsid w:val="002714BE"/>
    <w:rsid w:val="0027712E"/>
    <w:rsid w:val="002801FB"/>
    <w:rsid w:val="002824B3"/>
    <w:rsid w:val="00290724"/>
    <w:rsid w:val="002941E4"/>
    <w:rsid w:val="002950D9"/>
    <w:rsid w:val="002951FB"/>
    <w:rsid w:val="002A3B6C"/>
    <w:rsid w:val="002B4880"/>
    <w:rsid w:val="002B6D21"/>
    <w:rsid w:val="002C1A9E"/>
    <w:rsid w:val="002C1E0A"/>
    <w:rsid w:val="002C2224"/>
    <w:rsid w:val="002C3E2B"/>
    <w:rsid w:val="002D37FE"/>
    <w:rsid w:val="002D4680"/>
    <w:rsid w:val="002D6951"/>
    <w:rsid w:val="002F0945"/>
    <w:rsid w:val="002F3C9D"/>
    <w:rsid w:val="002F4CF7"/>
    <w:rsid w:val="002F7900"/>
    <w:rsid w:val="00301230"/>
    <w:rsid w:val="00303B84"/>
    <w:rsid w:val="003074AF"/>
    <w:rsid w:val="00321798"/>
    <w:rsid w:val="00322207"/>
    <w:rsid w:val="0032573F"/>
    <w:rsid w:val="0033182A"/>
    <w:rsid w:val="003336B8"/>
    <w:rsid w:val="00340C2F"/>
    <w:rsid w:val="0035319E"/>
    <w:rsid w:val="003608D7"/>
    <w:rsid w:val="00360960"/>
    <w:rsid w:val="00373AD7"/>
    <w:rsid w:val="00377583"/>
    <w:rsid w:val="003826D4"/>
    <w:rsid w:val="00383542"/>
    <w:rsid w:val="003908B4"/>
    <w:rsid w:val="003918AA"/>
    <w:rsid w:val="003967F0"/>
    <w:rsid w:val="003A452C"/>
    <w:rsid w:val="003C4269"/>
    <w:rsid w:val="003D089E"/>
    <w:rsid w:val="003D44B2"/>
    <w:rsid w:val="003D68D9"/>
    <w:rsid w:val="003E4494"/>
    <w:rsid w:val="003F44E2"/>
    <w:rsid w:val="003F5ADC"/>
    <w:rsid w:val="003F76A4"/>
    <w:rsid w:val="0040201F"/>
    <w:rsid w:val="004106B0"/>
    <w:rsid w:val="0041419D"/>
    <w:rsid w:val="004350B6"/>
    <w:rsid w:val="00441670"/>
    <w:rsid w:val="00450EDD"/>
    <w:rsid w:val="004516FC"/>
    <w:rsid w:val="004601CE"/>
    <w:rsid w:val="00460A9A"/>
    <w:rsid w:val="00462DFA"/>
    <w:rsid w:val="00483F12"/>
    <w:rsid w:val="0048545F"/>
    <w:rsid w:val="00485905"/>
    <w:rsid w:val="004B094B"/>
    <w:rsid w:val="004B3E26"/>
    <w:rsid w:val="004B6D08"/>
    <w:rsid w:val="004B6E1B"/>
    <w:rsid w:val="004B714E"/>
    <w:rsid w:val="004C07EB"/>
    <w:rsid w:val="004D1C05"/>
    <w:rsid w:val="004D1C5D"/>
    <w:rsid w:val="004D1E41"/>
    <w:rsid w:val="004D3883"/>
    <w:rsid w:val="004D45E5"/>
    <w:rsid w:val="004D745C"/>
    <w:rsid w:val="004F16A8"/>
    <w:rsid w:val="00501C26"/>
    <w:rsid w:val="00504FB2"/>
    <w:rsid w:val="00510E70"/>
    <w:rsid w:val="00512E26"/>
    <w:rsid w:val="00517BBB"/>
    <w:rsid w:val="005206D7"/>
    <w:rsid w:val="0052271D"/>
    <w:rsid w:val="00527F6C"/>
    <w:rsid w:val="005365EA"/>
    <w:rsid w:val="00543881"/>
    <w:rsid w:val="00544144"/>
    <w:rsid w:val="005455B1"/>
    <w:rsid w:val="00545724"/>
    <w:rsid w:val="00556D5D"/>
    <w:rsid w:val="00573A4E"/>
    <w:rsid w:val="00575439"/>
    <w:rsid w:val="00576373"/>
    <w:rsid w:val="00581138"/>
    <w:rsid w:val="00584E60"/>
    <w:rsid w:val="0058591A"/>
    <w:rsid w:val="00585BD8"/>
    <w:rsid w:val="005877E7"/>
    <w:rsid w:val="00587F4B"/>
    <w:rsid w:val="005A164D"/>
    <w:rsid w:val="005A3526"/>
    <w:rsid w:val="005A4442"/>
    <w:rsid w:val="005A61F5"/>
    <w:rsid w:val="005C17BF"/>
    <w:rsid w:val="005C7FEA"/>
    <w:rsid w:val="005D045A"/>
    <w:rsid w:val="005D3CA7"/>
    <w:rsid w:val="005E79A9"/>
    <w:rsid w:val="005F648F"/>
    <w:rsid w:val="0062146D"/>
    <w:rsid w:val="006226A6"/>
    <w:rsid w:val="00635D59"/>
    <w:rsid w:val="00644CFE"/>
    <w:rsid w:val="00654227"/>
    <w:rsid w:val="00654503"/>
    <w:rsid w:val="006636C3"/>
    <w:rsid w:val="00670956"/>
    <w:rsid w:val="00670C2E"/>
    <w:rsid w:val="006802C4"/>
    <w:rsid w:val="006812F5"/>
    <w:rsid w:val="006838B0"/>
    <w:rsid w:val="00683E4E"/>
    <w:rsid w:val="00695AD2"/>
    <w:rsid w:val="006C107E"/>
    <w:rsid w:val="006C2616"/>
    <w:rsid w:val="006C6B1A"/>
    <w:rsid w:val="006E394B"/>
    <w:rsid w:val="006E5AA1"/>
    <w:rsid w:val="006E76EF"/>
    <w:rsid w:val="006F35F2"/>
    <w:rsid w:val="00705F91"/>
    <w:rsid w:val="00713C71"/>
    <w:rsid w:val="00714633"/>
    <w:rsid w:val="007148E3"/>
    <w:rsid w:val="00725F81"/>
    <w:rsid w:val="007312FE"/>
    <w:rsid w:val="00741ECC"/>
    <w:rsid w:val="007500A8"/>
    <w:rsid w:val="007578C9"/>
    <w:rsid w:val="007579F6"/>
    <w:rsid w:val="007815EF"/>
    <w:rsid w:val="00782C96"/>
    <w:rsid w:val="007865BC"/>
    <w:rsid w:val="00786CA9"/>
    <w:rsid w:val="0079066E"/>
    <w:rsid w:val="0079376A"/>
    <w:rsid w:val="00796201"/>
    <w:rsid w:val="00796473"/>
    <w:rsid w:val="007A05A3"/>
    <w:rsid w:val="007A67C0"/>
    <w:rsid w:val="007A699D"/>
    <w:rsid w:val="007B63FE"/>
    <w:rsid w:val="007F1D0A"/>
    <w:rsid w:val="007F3EB8"/>
    <w:rsid w:val="008005C0"/>
    <w:rsid w:val="00806A5D"/>
    <w:rsid w:val="008101A1"/>
    <w:rsid w:val="00810FDE"/>
    <w:rsid w:val="0081412B"/>
    <w:rsid w:val="0083300C"/>
    <w:rsid w:val="00840C58"/>
    <w:rsid w:val="00841974"/>
    <w:rsid w:val="00842ED7"/>
    <w:rsid w:val="00844787"/>
    <w:rsid w:val="00851DCF"/>
    <w:rsid w:val="00852EB5"/>
    <w:rsid w:val="00854DB4"/>
    <w:rsid w:val="00862DA5"/>
    <w:rsid w:val="00863D0D"/>
    <w:rsid w:val="008659E8"/>
    <w:rsid w:val="0087053D"/>
    <w:rsid w:val="008712D1"/>
    <w:rsid w:val="00877B6A"/>
    <w:rsid w:val="00891194"/>
    <w:rsid w:val="008B451D"/>
    <w:rsid w:val="008C3FB4"/>
    <w:rsid w:val="008D7EE4"/>
    <w:rsid w:val="008E00D4"/>
    <w:rsid w:val="009022A5"/>
    <w:rsid w:val="009223BD"/>
    <w:rsid w:val="00936AF3"/>
    <w:rsid w:val="00957116"/>
    <w:rsid w:val="009601DE"/>
    <w:rsid w:val="00960875"/>
    <w:rsid w:val="00961D07"/>
    <w:rsid w:val="00962A62"/>
    <w:rsid w:val="009633F1"/>
    <w:rsid w:val="00965194"/>
    <w:rsid w:val="009664A6"/>
    <w:rsid w:val="00970DA6"/>
    <w:rsid w:val="0097363D"/>
    <w:rsid w:val="009737C4"/>
    <w:rsid w:val="00974A35"/>
    <w:rsid w:val="00975EA5"/>
    <w:rsid w:val="009920C7"/>
    <w:rsid w:val="00992353"/>
    <w:rsid w:val="00992986"/>
    <w:rsid w:val="009A443D"/>
    <w:rsid w:val="009B2E27"/>
    <w:rsid w:val="009B41FA"/>
    <w:rsid w:val="009C105D"/>
    <w:rsid w:val="009C1A4B"/>
    <w:rsid w:val="009D406A"/>
    <w:rsid w:val="009D7978"/>
    <w:rsid w:val="009E32A6"/>
    <w:rsid w:val="009E414C"/>
    <w:rsid w:val="009F2605"/>
    <w:rsid w:val="009F5183"/>
    <w:rsid w:val="00A022A1"/>
    <w:rsid w:val="00A120C6"/>
    <w:rsid w:val="00A17616"/>
    <w:rsid w:val="00A236C6"/>
    <w:rsid w:val="00A317F8"/>
    <w:rsid w:val="00A410D0"/>
    <w:rsid w:val="00A5027C"/>
    <w:rsid w:val="00A743F4"/>
    <w:rsid w:val="00A807B9"/>
    <w:rsid w:val="00A82AA0"/>
    <w:rsid w:val="00A902F1"/>
    <w:rsid w:val="00A90BCC"/>
    <w:rsid w:val="00A946F6"/>
    <w:rsid w:val="00A96F80"/>
    <w:rsid w:val="00AA0913"/>
    <w:rsid w:val="00AA19CE"/>
    <w:rsid w:val="00AA2972"/>
    <w:rsid w:val="00AA62BF"/>
    <w:rsid w:val="00AA6B8F"/>
    <w:rsid w:val="00AB71D0"/>
    <w:rsid w:val="00AB77F0"/>
    <w:rsid w:val="00AE092A"/>
    <w:rsid w:val="00AE7EDD"/>
    <w:rsid w:val="00AF12FC"/>
    <w:rsid w:val="00AF1784"/>
    <w:rsid w:val="00AF5E47"/>
    <w:rsid w:val="00B04A91"/>
    <w:rsid w:val="00B150AB"/>
    <w:rsid w:val="00B17016"/>
    <w:rsid w:val="00B172E7"/>
    <w:rsid w:val="00B229B8"/>
    <w:rsid w:val="00B22EDA"/>
    <w:rsid w:val="00B255AC"/>
    <w:rsid w:val="00B27AD4"/>
    <w:rsid w:val="00B30060"/>
    <w:rsid w:val="00B36656"/>
    <w:rsid w:val="00B55CA9"/>
    <w:rsid w:val="00B56920"/>
    <w:rsid w:val="00B65979"/>
    <w:rsid w:val="00B702BD"/>
    <w:rsid w:val="00B72113"/>
    <w:rsid w:val="00B7473F"/>
    <w:rsid w:val="00B758CF"/>
    <w:rsid w:val="00B75F45"/>
    <w:rsid w:val="00B77EB0"/>
    <w:rsid w:val="00BA0923"/>
    <w:rsid w:val="00BB3F1E"/>
    <w:rsid w:val="00BB52B3"/>
    <w:rsid w:val="00BB5448"/>
    <w:rsid w:val="00BB6C23"/>
    <w:rsid w:val="00BB7E4D"/>
    <w:rsid w:val="00BC3CC1"/>
    <w:rsid w:val="00BD50D0"/>
    <w:rsid w:val="00BD7982"/>
    <w:rsid w:val="00BD7F44"/>
    <w:rsid w:val="00BE18A4"/>
    <w:rsid w:val="00BF285C"/>
    <w:rsid w:val="00BF3117"/>
    <w:rsid w:val="00C007F3"/>
    <w:rsid w:val="00C00F2E"/>
    <w:rsid w:val="00C0462C"/>
    <w:rsid w:val="00C06CD1"/>
    <w:rsid w:val="00C163E3"/>
    <w:rsid w:val="00C17DFB"/>
    <w:rsid w:val="00C27BE3"/>
    <w:rsid w:val="00C27ED1"/>
    <w:rsid w:val="00C312D0"/>
    <w:rsid w:val="00C60100"/>
    <w:rsid w:val="00C63688"/>
    <w:rsid w:val="00C74938"/>
    <w:rsid w:val="00C77D1B"/>
    <w:rsid w:val="00C77E20"/>
    <w:rsid w:val="00C83C57"/>
    <w:rsid w:val="00C90AFF"/>
    <w:rsid w:val="00C977F5"/>
    <w:rsid w:val="00CA6E82"/>
    <w:rsid w:val="00CB154C"/>
    <w:rsid w:val="00CB7E00"/>
    <w:rsid w:val="00CC12F7"/>
    <w:rsid w:val="00CC1A8C"/>
    <w:rsid w:val="00CC45C2"/>
    <w:rsid w:val="00CC5A5F"/>
    <w:rsid w:val="00CD36C3"/>
    <w:rsid w:val="00CD4CC6"/>
    <w:rsid w:val="00CE5075"/>
    <w:rsid w:val="00CE6554"/>
    <w:rsid w:val="00CE69BE"/>
    <w:rsid w:val="00CF5229"/>
    <w:rsid w:val="00CF6E15"/>
    <w:rsid w:val="00D04235"/>
    <w:rsid w:val="00D04789"/>
    <w:rsid w:val="00D06B83"/>
    <w:rsid w:val="00D12144"/>
    <w:rsid w:val="00D1407E"/>
    <w:rsid w:val="00D21DF3"/>
    <w:rsid w:val="00D2740F"/>
    <w:rsid w:val="00D35582"/>
    <w:rsid w:val="00D3606B"/>
    <w:rsid w:val="00D45E5B"/>
    <w:rsid w:val="00D46C54"/>
    <w:rsid w:val="00D50E28"/>
    <w:rsid w:val="00D54142"/>
    <w:rsid w:val="00D60F00"/>
    <w:rsid w:val="00D62AB0"/>
    <w:rsid w:val="00D62EA6"/>
    <w:rsid w:val="00D720B6"/>
    <w:rsid w:val="00D72AD9"/>
    <w:rsid w:val="00D87B12"/>
    <w:rsid w:val="00D903EB"/>
    <w:rsid w:val="00DB000E"/>
    <w:rsid w:val="00DB150E"/>
    <w:rsid w:val="00DD0A12"/>
    <w:rsid w:val="00DD1997"/>
    <w:rsid w:val="00DD4F77"/>
    <w:rsid w:val="00DF30AF"/>
    <w:rsid w:val="00DF4100"/>
    <w:rsid w:val="00DF737A"/>
    <w:rsid w:val="00E02AF2"/>
    <w:rsid w:val="00E06C9B"/>
    <w:rsid w:val="00E06D06"/>
    <w:rsid w:val="00E07A4C"/>
    <w:rsid w:val="00E26B7F"/>
    <w:rsid w:val="00E303DB"/>
    <w:rsid w:val="00E452D9"/>
    <w:rsid w:val="00E454A5"/>
    <w:rsid w:val="00E45A6B"/>
    <w:rsid w:val="00E529C3"/>
    <w:rsid w:val="00E60B0F"/>
    <w:rsid w:val="00E618E4"/>
    <w:rsid w:val="00E6661F"/>
    <w:rsid w:val="00E6698E"/>
    <w:rsid w:val="00E77C5A"/>
    <w:rsid w:val="00E865FC"/>
    <w:rsid w:val="00E906B7"/>
    <w:rsid w:val="00EA5198"/>
    <w:rsid w:val="00EA5420"/>
    <w:rsid w:val="00EA5675"/>
    <w:rsid w:val="00EA584A"/>
    <w:rsid w:val="00EA7871"/>
    <w:rsid w:val="00EB0C92"/>
    <w:rsid w:val="00EB26E8"/>
    <w:rsid w:val="00EB2BD9"/>
    <w:rsid w:val="00EB3250"/>
    <w:rsid w:val="00EB485C"/>
    <w:rsid w:val="00EC08B8"/>
    <w:rsid w:val="00EC0972"/>
    <w:rsid w:val="00EC50FD"/>
    <w:rsid w:val="00EE2A7A"/>
    <w:rsid w:val="00EE5633"/>
    <w:rsid w:val="00EE6AF8"/>
    <w:rsid w:val="00EF4421"/>
    <w:rsid w:val="00EF572B"/>
    <w:rsid w:val="00EF5950"/>
    <w:rsid w:val="00F035BF"/>
    <w:rsid w:val="00F12DE4"/>
    <w:rsid w:val="00F16911"/>
    <w:rsid w:val="00F34141"/>
    <w:rsid w:val="00F353D4"/>
    <w:rsid w:val="00F37A8C"/>
    <w:rsid w:val="00F42920"/>
    <w:rsid w:val="00F50791"/>
    <w:rsid w:val="00F5116E"/>
    <w:rsid w:val="00F52122"/>
    <w:rsid w:val="00F55594"/>
    <w:rsid w:val="00F56C72"/>
    <w:rsid w:val="00F71484"/>
    <w:rsid w:val="00F820D4"/>
    <w:rsid w:val="00F868A6"/>
    <w:rsid w:val="00F87803"/>
    <w:rsid w:val="00F906D8"/>
    <w:rsid w:val="00F9226D"/>
    <w:rsid w:val="00FA2D51"/>
    <w:rsid w:val="00FA7AA8"/>
    <w:rsid w:val="00FB0C64"/>
    <w:rsid w:val="00FB7997"/>
    <w:rsid w:val="00FC078C"/>
    <w:rsid w:val="00FE0519"/>
    <w:rsid w:val="00FE72FE"/>
    <w:rsid w:val="00FF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07320"/>
  <w15:chartTrackingRefBased/>
  <w15:docId w15:val="{2986A539-C129-48CC-A010-74A925297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</w:style>
  <w:style w:type="paragraph" w:styleId="1">
    <w:name w:val="heading 1"/>
    <w:aliases w:val="Выравнивание1"/>
    <w:basedOn w:val="a2"/>
    <w:next w:val="a3"/>
    <w:link w:val="10"/>
    <w:uiPriority w:val="9"/>
    <w:rsid w:val="00EB26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6545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rsid w:val="00060B6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060B6F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060B6F"/>
    <w:rPr>
      <w:rFonts w:eastAsia="Times New Roman" w:cstheme="minorHAnsi"/>
      <w:i/>
      <w:noProof/>
      <w:color w:val="1F3864" w:themeColor="accent1" w:themeShade="80"/>
      <w:sz w:val="24"/>
      <w:szCs w:val="28"/>
      <w:lang w:eastAsia="ru-RU"/>
    </w:rPr>
  </w:style>
  <w:style w:type="paragraph" w:customStyle="1" w:styleId="a3">
    <w:name w:val="Осн. абзац"/>
    <w:basedOn w:val="a2"/>
    <w:link w:val="a9"/>
    <w:qFormat/>
    <w:rsid w:val="00BC3CC1"/>
    <w:pPr>
      <w:ind w:firstLine="454"/>
    </w:pPr>
    <w:rPr>
      <w:szCs w:val="22"/>
    </w:rPr>
  </w:style>
  <w:style w:type="character" w:customStyle="1" w:styleId="a9">
    <w:name w:val="Осн. абзац Знак"/>
    <w:basedOn w:val="a4"/>
    <w:link w:val="a3"/>
    <w:rsid w:val="00BC3CC1"/>
    <w:rPr>
      <w:rFonts w:eastAsia="Times New Roman" w:cstheme="minorHAnsi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D87B12"/>
    <w:pPr>
      <w:spacing w:line="240" w:lineRule="auto"/>
    </w:pPr>
    <w:rPr>
      <w:rFonts w:eastAsia="Times New Roman" w:cstheme="minorHAnsi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D87B12"/>
    <w:rPr>
      <w:rFonts w:eastAsia="Times New Roman" w:cstheme="minorHAnsi"/>
      <w:color w:val="000000" w:themeColor="text1"/>
      <w:sz w:val="28"/>
      <w:szCs w:val="32"/>
      <w:lang w:eastAsia="ru-RU"/>
    </w:rPr>
  </w:style>
  <w:style w:type="paragraph" w:customStyle="1" w:styleId="11">
    <w:name w:val="Заголовок1"/>
    <w:basedOn w:val="a2"/>
    <w:next w:val="a3"/>
    <w:link w:val="12"/>
    <w:qFormat/>
    <w:rsid w:val="008D7EE4"/>
    <w:pPr>
      <w:pageBreakBefore/>
      <w:ind w:left="142"/>
      <w:outlineLvl w:val="0"/>
    </w:pPr>
    <w:rPr>
      <w:rFonts w:cs="Times New Roman"/>
      <w:caps/>
      <w:sz w:val="40"/>
    </w:rPr>
  </w:style>
  <w:style w:type="character" w:customStyle="1" w:styleId="ab">
    <w:name w:val="Заголовок Знак"/>
    <w:basedOn w:val="a4"/>
    <w:rsid w:val="00060B6F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c">
    <w:name w:val="Подписи"/>
    <w:basedOn w:val="a2"/>
    <w:link w:val="ad"/>
    <w:rsid w:val="00060B6F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d">
    <w:name w:val="Подписи Знак"/>
    <w:basedOn w:val="a4"/>
    <w:link w:val="ac"/>
    <w:rsid w:val="00060B6F"/>
    <w:rPr>
      <w:rFonts w:eastAsia="Times New Roman" w:cstheme="minorHAnsi"/>
      <w:bCs/>
      <w:i/>
      <w:noProof/>
      <w:color w:val="1F3864" w:themeColor="accent1" w:themeShade="80"/>
      <w:sz w:val="20"/>
      <w:szCs w:val="28"/>
      <w:lang w:eastAsia="ru-RU"/>
    </w:rPr>
  </w:style>
  <w:style w:type="character" w:customStyle="1" w:styleId="ae">
    <w:name w:val="Знаки"/>
    <w:basedOn w:val="a9"/>
    <w:uiPriority w:val="1"/>
    <w:qFormat/>
    <w:rsid w:val="00060B6F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3">
    <w:name w:val="Заголовок2"/>
    <w:basedOn w:val="a2"/>
    <w:next w:val="a3"/>
    <w:link w:val="24"/>
    <w:qFormat/>
    <w:rsid w:val="009022A5"/>
    <w:pPr>
      <w:keepNext/>
      <w:keepLines/>
      <w:ind w:left="851"/>
      <w:outlineLvl w:val="1"/>
    </w:pPr>
    <w:rPr>
      <w:rFonts w:cs="Times New Roman"/>
      <w:b/>
      <w:bCs/>
      <w:caps/>
      <w:sz w:val="32"/>
      <w:szCs w:val="36"/>
    </w:rPr>
  </w:style>
  <w:style w:type="character" w:customStyle="1" w:styleId="24">
    <w:name w:val="Заголовок2 Знак"/>
    <w:basedOn w:val="a9"/>
    <w:link w:val="23"/>
    <w:rsid w:val="009022A5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f">
    <w:name w:val="Сноски"/>
    <w:basedOn w:val="af0"/>
    <w:link w:val="af1"/>
    <w:qFormat/>
    <w:rsid w:val="00060B6F"/>
  </w:style>
  <w:style w:type="character" w:customStyle="1" w:styleId="af1">
    <w:name w:val="Сноски Знак"/>
    <w:basedOn w:val="af2"/>
    <w:link w:val="af"/>
    <w:rsid w:val="00060B6F"/>
    <w:rPr>
      <w:sz w:val="20"/>
      <w:szCs w:val="20"/>
    </w:rPr>
  </w:style>
  <w:style w:type="paragraph" w:styleId="af0">
    <w:name w:val="footnote text"/>
    <w:basedOn w:val="a1"/>
    <w:link w:val="af2"/>
    <w:uiPriority w:val="99"/>
    <w:semiHidden/>
    <w:unhideWhenUsed/>
    <w:rsid w:val="00060B6F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4"/>
    <w:link w:val="af0"/>
    <w:uiPriority w:val="99"/>
    <w:semiHidden/>
    <w:rsid w:val="00060B6F"/>
    <w:rPr>
      <w:sz w:val="20"/>
      <w:szCs w:val="20"/>
    </w:rPr>
  </w:style>
  <w:style w:type="character" w:customStyle="1" w:styleId="af3">
    <w:name w:val="Доп.подписи"/>
    <w:basedOn w:val="a4"/>
    <w:uiPriority w:val="1"/>
    <w:rsid w:val="00060B6F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3">
    <w:name w:val="Заголовок3"/>
    <w:basedOn w:val="a2"/>
    <w:next w:val="a3"/>
    <w:link w:val="34"/>
    <w:autoRedefine/>
    <w:qFormat/>
    <w:rsid w:val="00644CFE"/>
    <w:pPr>
      <w:outlineLvl w:val="2"/>
    </w:pPr>
    <w:rPr>
      <w:b/>
    </w:rPr>
  </w:style>
  <w:style w:type="character" w:customStyle="1" w:styleId="34">
    <w:name w:val="Заголовок3 Знак"/>
    <w:basedOn w:val="a9"/>
    <w:link w:val="33"/>
    <w:rsid w:val="00644CFE"/>
    <w:rPr>
      <w:rFonts w:eastAsia="Times New Roman" w:cstheme="minorHAnsi"/>
      <w:b/>
      <w:color w:val="000000" w:themeColor="text1"/>
      <w:sz w:val="28"/>
      <w:szCs w:val="32"/>
      <w:lang w:eastAsia="ru-RU"/>
    </w:rPr>
  </w:style>
  <w:style w:type="character" w:customStyle="1" w:styleId="32">
    <w:name w:val="Заголовок 3 Знак"/>
    <w:basedOn w:val="a4"/>
    <w:link w:val="3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2">
    <w:name w:val="Заголовок 4 Знак"/>
    <w:basedOn w:val="a4"/>
    <w:link w:val="41"/>
    <w:uiPriority w:val="9"/>
    <w:semiHidden/>
    <w:rsid w:val="00060B6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060B6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060B6F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4">
    <w:name w:val="caption"/>
    <w:basedOn w:val="ac"/>
    <w:next w:val="a1"/>
    <w:uiPriority w:val="35"/>
    <w:unhideWhenUsed/>
    <w:qFormat/>
    <w:rsid w:val="00255FBF"/>
    <w:pPr>
      <w:framePr w:wrap="around"/>
      <w:spacing w:after="0"/>
      <w:jc w:val="both"/>
    </w:pPr>
    <w:rPr>
      <w:sz w:val="22"/>
      <w:szCs w:val="36"/>
    </w:rPr>
  </w:style>
  <w:style w:type="character" w:customStyle="1" w:styleId="12">
    <w:name w:val="Заголовок1 Знак"/>
    <w:basedOn w:val="a9"/>
    <w:link w:val="11"/>
    <w:rsid w:val="008D7EE4"/>
    <w:rPr>
      <w:rFonts w:ascii="Times New Roman" w:eastAsia="Times New Roman" w:hAnsi="Times New Roman" w:cs="Times New Roman"/>
      <w:caps/>
      <w:noProof/>
      <w:color w:val="000000" w:themeColor="text1"/>
      <w:sz w:val="40"/>
      <w:szCs w:val="28"/>
      <w:lang w:eastAsia="ru-RU"/>
    </w:rPr>
  </w:style>
  <w:style w:type="character" w:styleId="af5">
    <w:name w:val="Intense Emphasis"/>
    <w:basedOn w:val="a4"/>
    <w:uiPriority w:val="21"/>
    <w:rsid w:val="00360960"/>
    <w:rPr>
      <w:i/>
      <w:iCs/>
      <w:color w:val="4472C4" w:themeColor="accent1"/>
    </w:rPr>
  </w:style>
  <w:style w:type="character" w:customStyle="1" w:styleId="22">
    <w:name w:val="Заголовок 2 Знак"/>
    <w:basedOn w:val="a4"/>
    <w:link w:val="21"/>
    <w:uiPriority w:val="9"/>
    <w:rsid w:val="006545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6">
    <w:name w:val="Strong"/>
    <w:basedOn w:val="a4"/>
    <w:uiPriority w:val="22"/>
    <w:rsid w:val="00654503"/>
    <w:rPr>
      <w:b/>
      <w:bCs/>
    </w:rPr>
  </w:style>
  <w:style w:type="table" w:styleId="af7">
    <w:name w:val="Table Grid"/>
    <w:basedOn w:val="a5"/>
    <w:uiPriority w:val="39"/>
    <w:rsid w:val="003C4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4"/>
    <w:uiPriority w:val="99"/>
    <w:semiHidden/>
    <w:rsid w:val="004B094B"/>
    <w:rPr>
      <w:color w:val="808080"/>
    </w:rPr>
  </w:style>
  <w:style w:type="paragraph" w:styleId="af9">
    <w:name w:val="List Paragraph"/>
    <w:basedOn w:val="a1"/>
    <w:uiPriority w:val="34"/>
    <w:qFormat/>
    <w:rsid w:val="001D036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No Spacing"/>
    <w:uiPriority w:val="1"/>
    <w:rsid w:val="00C27BE3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862DA5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10">
    <w:name w:val="Заголовок 1 Знак"/>
    <w:aliases w:val="Выравнивание1 Знак"/>
    <w:basedOn w:val="a4"/>
    <w:link w:val="1"/>
    <w:uiPriority w:val="9"/>
    <w:rsid w:val="00EA584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b">
    <w:name w:val="Bibliography"/>
    <w:basedOn w:val="a1"/>
    <w:next w:val="a1"/>
    <w:uiPriority w:val="37"/>
    <w:unhideWhenUsed/>
    <w:rsid w:val="00EB26E8"/>
  </w:style>
  <w:style w:type="character" w:styleId="afc">
    <w:name w:val="annotation reference"/>
    <w:basedOn w:val="a4"/>
    <w:uiPriority w:val="99"/>
    <w:semiHidden/>
    <w:unhideWhenUsed/>
    <w:rsid w:val="00CF6E15"/>
    <w:rPr>
      <w:sz w:val="16"/>
      <w:szCs w:val="16"/>
    </w:rPr>
  </w:style>
  <w:style w:type="paragraph" w:styleId="afd">
    <w:name w:val="annotation text"/>
    <w:basedOn w:val="a1"/>
    <w:link w:val="afe"/>
    <w:uiPriority w:val="99"/>
    <w:unhideWhenUsed/>
    <w:rsid w:val="00CF6E15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4"/>
    <w:link w:val="afd"/>
    <w:uiPriority w:val="99"/>
    <w:rsid w:val="00CF6E15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CF6E15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CF6E15"/>
    <w:rPr>
      <w:b/>
      <w:bCs/>
      <w:sz w:val="20"/>
      <w:szCs w:val="20"/>
    </w:rPr>
  </w:style>
  <w:style w:type="paragraph" w:styleId="aff1">
    <w:name w:val="Balloon Text"/>
    <w:basedOn w:val="a1"/>
    <w:link w:val="aff2"/>
    <w:uiPriority w:val="99"/>
    <w:semiHidden/>
    <w:unhideWhenUsed/>
    <w:rsid w:val="00CF6E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basedOn w:val="a4"/>
    <w:link w:val="aff1"/>
    <w:uiPriority w:val="99"/>
    <w:semiHidden/>
    <w:rsid w:val="00CF6E15"/>
    <w:rPr>
      <w:rFonts w:ascii="Segoe UI" w:hAnsi="Segoe UI" w:cs="Segoe UI"/>
      <w:sz w:val="18"/>
      <w:szCs w:val="18"/>
    </w:rPr>
  </w:style>
  <w:style w:type="paragraph" w:styleId="aff3">
    <w:name w:val="Revision"/>
    <w:hidden/>
    <w:uiPriority w:val="99"/>
    <w:semiHidden/>
    <w:rsid w:val="002F4CF7"/>
    <w:pPr>
      <w:spacing w:after="0" w:line="240" w:lineRule="auto"/>
    </w:pPr>
  </w:style>
  <w:style w:type="character" w:customStyle="1" w:styleId="mord">
    <w:name w:val="mord"/>
    <w:basedOn w:val="a4"/>
    <w:rsid w:val="00322207"/>
  </w:style>
  <w:style w:type="character" w:customStyle="1" w:styleId="vlist-s">
    <w:name w:val="vlist-s"/>
    <w:basedOn w:val="a4"/>
    <w:rsid w:val="00322207"/>
  </w:style>
  <w:style w:type="character" w:customStyle="1" w:styleId="mrel">
    <w:name w:val="mrel"/>
    <w:basedOn w:val="a4"/>
    <w:rsid w:val="00322207"/>
  </w:style>
  <w:style w:type="character" w:styleId="aff4">
    <w:name w:val="Hyperlink"/>
    <w:basedOn w:val="a4"/>
    <w:uiPriority w:val="99"/>
    <w:unhideWhenUsed/>
    <w:rsid w:val="00322207"/>
    <w:rPr>
      <w:color w:val="0000FF"/>
      <w:u w:val="single"/>
    </w:rPr>
  </w:style>
  <w:style w:type="character" w:customStyle="1" w:styleId="mbin">
    <w:name w:val="mbin"/>
    <w:basedOn w:val="a4"/>
    <w:rsid w:val="00A807B9"/>
  </w:style>
  <w:style w:type="character" w:customStyle="1" w:styleId="mopen">
    <w:name w:val="mopen"/>
    <w:basedOn w:val="a4"/>
    <w:rsid w:val="00B30060"/>
  </w:style>
  <w:style w:type="character" w:customStyle="1" w:styleId="mclose">
    <w:name w:val="mclose"/>
    <w:basedOn w:val="a4"/>
    <w:rsid w:val="00B30060"/>
  </w:style>
  <w:style w:type="paragraph" w:customStyle="1" w:styleId="aff5">
    <w:name w:val="Выравнивание"/>
    <w:basedOn w:val="a1"/>
    <w:next w:val="a3"/>
    <w:link w:val="aff6"/>
    <w:qFormat/>
    <w:rsid w:val="003D68D9"/>
    <w:pPr>
      <w:spacing w:before="120" w:after="120" w:line="240" w:lineRule="auto"/>
      <w:jc w:val="center"/>
    </w:pPr>
  </w:style>
  <w:style w:type="character" w:customStyle="1" w:styleId="aff6">
    <w:name w:val="Выравнивание Знак"/>
    <w:basedOn w:val="a4"/>
    <w:link w:val="aff5"/>
    <w:rsid w:val="003D68D9"/>
  </w:style>
  <w:style w:type="paragraph" w:styleId="aff7">
    <w:name w:val="TOC Heading"/>
    <w:basedOn w:val="1"/>
    <w:next w:val="a1"/>
    <w:uiPriority w:val="39"/>
    <w:semiHidden/>
    <w:unhideWhenUsed/>
    <w:rsid w:val="00BF3117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BF3117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BF3117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BF3117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BF3117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BF311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BF3117"/>
    <w:rPr>
      <w:i/>
      <w:iCs/>
      <w:color w:val="4472C4" w:themeColor="accent1"/>
    </w:rPr>
  </w:style>
  <w:style w:type="paragraph" w:styleId="25">
    <w:name w:val="Quote"/>
    <w:basedOn w:val="a1"/>
    <w:next w:val="a1"/>
    <w:link w:val="26"/>
    <w:uiPriority w:val="29"/>
    <w:rsid w:val="00BF31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6">
    <w:name w:val="Цитата 2 Знак"/>
    <w:basedOn w:val="a4"/>
    <w:link w:val="25"/>
    <w:uiPriority w:val="29"/>
    <w:rsid w:val="00BF3117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BF311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BF311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7">
    <w:name w:val="Medium Grid 2"/>
    <w:basedOn w:val="a5"/>
    <w:uiPriority w:val="68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3">
    <w:name w:val="Medium Grid 1"/>
    <w:basedOn w:val="a5"/>
    <w:uiPriority w:val="67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8">
    <w:name w:val="Medium List 2"/>
    <w:basedOn w:val="a5"/>
    <w:uiPriority w:val="66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Lis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9">
    <w:name w:val="Medium Shading 2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5">
    <w:name w:val="Medium Shading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BF311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BF3117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BF3117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BF3117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BF3117"/>
    <w:rPr>
      <w:i/>
      <w:iCs/>
    </w:rPr>
  </w:style>
  <w:style w:type="character" w:styleId="HTML6">
    <w:name w:val="HTML Code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BF3117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BF3117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BF3117"/>
    <w:rPr>
      <w:i/>
      <w:iCs/>
    </w:rPr>
  </w:style>
  <w:style w:type="character" w:styleId="HTMLa">
    <w:name w:val="HTML Acronym"/>
    <w:basedOn w:val="a4"/>
    <w:uiPriority w:val="99"/>
    <w:semiHidden/>
    <w:unhideWhenUsed/>
    <w:rsid w:val="00BF3117"/>
  </w:style>
  <w:style w:type="paragraph" w:styleId="afff5">
    <w:name w:val="Normal (Web)"/>
    <w:basedOn w:val="a1"/>
    <w:uiPriority w:val="99"/>
    <w:semiHidden/>
    <w:unhideWhenUsed/>
    <w:rsid w:val="00BF3117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BF3117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BF3117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BF3117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BF3117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BF3117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BF311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BF3117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BF3117"/>
    <w:rPr>
      <w:sz w:val="16"/>
      <w:szCs w:val="16"/>
    </w:rPr>
  </w:style>
  <w:style w:type="paragraph" w:styleId="2a">
    <w:name w:val="Body Text Indent 2"/>
    <w:basedOn w:val="a1"/>
    <w:link w:val="2b"/>
    <w:uiPriority w:val="99"/>
    <w:semiHidden/>
    <w:unhideWhenUsed/>
    <w:rsid w:val="00BF3117"/>
    <w:pPr>
      <w:spacing w:after="120" w:line="480" w:lineRule="auto"/>
      <w:ind w:left="283"/>
    </w:pPr>
  </w:style>
  <w:style w:type="character" w:customStyle="1" w:styleId="2b">
    <w:name w:val="Основной текст с отступом 2 Знак"/>
    <w:basedOn w:val="a4"/>
    <w:link w:val="2a"/>
    <w:uiPriority w:val="99"/>
    <w:semiHidden/>
    <w:rsid w:val="00BF3117"/>
  </w:style>
  <w:style w:type="paragraph" w:styleId="38">
    <w:name w:val="Body Text 3"/>
    <w:basedOn w:val="a1"/>
    <w:link w:val="39"/>
    <w:uiPriority w:val="99"/>
    <w:semiHidden/>
    <w:unhideWhenUsed/>
    <w:rsid w:val="00BF3117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BF3117"/>
    <w:rPr>
      <w:sz w:val="16"/>
      <w:szCs w:val="16"/>
    </w:rPr>
  </w:style>
  <w:style w:type="paragraph" w:styleId="2c">
    <w:name w:val="Body Text 2"/>
    <w:basedOn w:val="a1"/>
    <w:link w:val="2d"/>
    <w:semiHidden/>
    <w:unhideWhenUsed/>
    <w:rsid w:val="00BF3117"/>
    <w:pPr>
      <w:spacing w:after="120" w:line="480" w:lineRule="auto"/>
    </w:pPr>
  </w:style>
  <w:style w:type="character" w:customStyle="1" w:styleId="2d">
    <w:name w:val="Основной текст 2 Знак"/>
    <w:basedOn w:val="a4"/>
    <w:link w:val="2c"/>
    <w:semiHidden/>
    <w:rsid w:val="00BF3117"/>
  </w:style>
  <w:style w:type="paragraph" w:styleId="afffd">
    <w:name w:val="Note Heading"/>
    <w:basedOn w:val="a1"/>
    <w:next w:val="a1"/>
    <w:link w:val="afffe"/>
    <w:uiPriority w:val="99"/>
    <w:semiHidden/>
    <w:unhideWhenUsed/>
    <w:rsid w:val="00BF3117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BF3117"/>
  </w:style>
  <w:style w:type="paragraph" w:styleId="affff">
    <w:name w:val="Body Text Indent"/>
    <w:basedOn w:val="a1"/>
    <w:link w:val="affff0"/>
    <w:uiPriority w:val="99"/>
    <w:semiHidden/>
    <w:unhideWhenUsed/>
    <w:rsid w:val="00BF3117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BF3117"/>
  </w:style>
  <w:style w:type="paragraph" w:styleId="2e">
    <w:name w:val="Body Text First Indent 2"/>
    <w:basedOn w:val="affff"/>
    <w:link w:val="2f"/>
    <w:uiPriority w:val="99"/>
    <w:semiHidden/>
    <w:unhideWhenUsed/>
    <w:rsid w:val="00BF3117"/>
    <w:pPr>
      <w:spacing w:after="160"/>
      <w:ind w:left="360" w:firstLine="360"/>
    </w:pPr>
  </w:style>
  <w:style w:type="character" w:customStyle="1" w:styleId="2f">
    <w:name w:val="Красная строка 2 Знак"/>
    <w:basedOn w:val="affff0"/>
    <w:link w:val="2e"/>
    <w:uiPriority w:val="99"/>
    <w:semiHidden/>
    <w:rsid w:val="00BF3117"/>
  </w:style>
  <w:style w:type="paragraph" w:styleId="affff1">
    <w:name w:val="Body Text"/>
    <w:basedOn w:val="a1"/>
    <w:link w:val="affff2"/>
    <w:semiHidden/>
    <w:unhideWhenUsed/>
    <w:rsid w:val="00BF3117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BF3117"/>
  </w:style>
  <w:style w:type="paragraph" w:styleId="affff3">
    <w:name w:val="Body Text First Indent"/>
    <w:basedOn w:val="affff1"/>
    <w:link w:val="affff4"/>
    <w:uiPriority w:val="99"/>
    <w:semiHidden/>
    <w:unhideWhenUsed/>
    <w:rsid w:val="00BF3117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BF3117"/>
  </w:style>
  <w:style w:type="paragraph" w:styleId="affff5">
    <w:name w:val="Date"/>
    <w:basedOn w:val="a1"/>
    <w:next w:val="a1"/>
    <w:link w:val="affff6"/>
    <w:uiPriority w:val="99"/>
    <w:semiHidden/>
    <w:unhideWhenUsed/>
    <w:rsid w:val="00BF3117"/>
  </w:style>
  <w:style w:type="character" w:customStyle="1" w:styleId="affff6">
    <w:name w:val="Дата Знак"/>
    <w:basedOn w:val="a4"/>
    <w:link w:val="affff5"/>
    <w:uiPriority w:val="99"/>
    <w:semiHidden/>
    <w:rsid w:val="00BF3117"/>
  </w:style>
  <w:style w:type="paragraph" w:styleId="affff7">
    <w:name w:val="Salutation"/>
    <w:basedOn w:val="a1"/>
    <w:next w:val="a1"/>
    <w:link w:val="affff8"/>
    <w:uiPriority w:val="99"/>
    <w:semiHidden/>
    <w:unhideWhenUsed/>
    <w:rsid w:val="00BF3117"/>
  </w:style>
  <w:style w:type="character" w:customStyle="1" w:styleId="affff8">
    <w:name w:val="Приветствие Знак"/>
    <w:basedOn w:val="a4"/>
    <w:link w:val="affff7"/>
    <w:uiPriority w:val="99"/>
    <w:semiHidden/>
    <w:rsid w:val="00BF3117"/>
  </w:style>
  <w:style w:type="paragraph" w:styleId="affff9">
    <w:name w:val="Subtitle"/>
    <w:basedOn w:val="a1"/>
    <w:next w:val="a1"/>
    <w:link w:val="affffa"/>
    <w:uiPriority w:val="11"/>
    <w:rsid w:val="00BF31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BF3117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BF311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BF3117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BF3117"/>
    <w:pPr>
      <w:spacing w:after="120"/>
      <w:ind w:left="1415"/>
      <w:contextualSpacing/>
    </w:pPr>
  </w:style>
  <w:style w:type="paragraph" w:styleId="43">
    <w:name w:val="List Continue 4"/>
    <w:basedOn w:val="a1"/>
    <w:uiPriority w:val="99"/>
    <w:semiHidden/>
    <w:unhideWhenUsed/>
    <w:rsid w:val="00BF3117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BF3117"/>
    <w:pPr>
      <w:spacing w:after="120"/>
      <w:ind w:left="849"/>
      <w:contextualSpacing/>
    </w:pPr>
  </w:style>
  <w:style w:type="paragraph" w:styleId="2f0">
    <w:name w:val="List Continue 2"/>
    <w:basedOn w:val="a1"/>
    <w:uiPriority w:val="99"/>
    <w:semiHidden/>
    <w:unhideWhenUsed/>
    <w:rsid w:val="00BF3117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BF3117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BF3117"/>
  </w:style>
  <w:style w:type="paragraph" w:styleId="afffff0">
    <w:name w:val="Closing"/>
    <w:basedOn w:val="a1"/>
    <w:link w:val="afffff1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BF3117"/>
  </w:style>
  <w:style w:type="paragraph" w:styleId="afffff2">
    <w:name w:val="Title"/>
    <w:basedOn w:val="a1"/>
    <w:next w:val="a1"/>
    <w:link w:val="16"/>
    <w:uiPriority w:val="10"/>
    <w:rsid w:val="00BF31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6">
    <w:name w:val="Заголовок Знак1"/>
    <w:basedOn w:val="a4"/>
    <w:link w:val="afffff2"/>
    <w:uiPriority w:val="10"/>
    <w:rsid w:val="00BF31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BF3117"/>
    <w:pPr>
      <w:numPr>
        <w:numId w:val="37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F3117"/>
    <w:pPr>
      <w:numPr>
        <w:numId w:val="38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F3117"/>
    <w:pPr>
      <w:numPr>
        <w:numId w:val="39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F3117"/>
    <w:pPr>
      <w:numPr>
        <w:numId w:val="40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F3117"/>
    <w:pPr>
      <w:numPr>
        <w:numId w:val="4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F3117"/>
    <w:pPr>
      <w:numPr>
        <w:numId w:val="42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F3117"/>
    <w:pPr>
      <w:numPr>
        <w:numId w:val="43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F3117"/>
    <w:pPr>
      <w:numPr>
        <w:numId w:val="44"/>
      </w:numPr>
      <w:contextualSpacing/>
    </w:pPr>
  </w:style>
  <w:style w:type="paragraph" w:styleId="54">
    <w:name w:val="List 5"/>
    <w:basedOn w:val="a1"/>
    <w:uiPriority w:val="99"/>
    <w:semiHidden/>
    <w:unhideWhenUsed/>
    <w:rsid w:val="00BF3117"/>
    <w:pPr>
      <w:ind w:left="1415" w:hanging="283"/>
      <w:contextualSpacing/>
    </w:pPr>
  </w:style>
  <w:style w:type="paragraph" w:styleId="44">
    <w:name w:val="List 4"/>
    <w:basedOn w:val="a1"/>
    <w:uiPriority w:val="99"/>
    <w:semiHidden/>
    <w:unhideWhenUsed/>
    <w:rsid w:val="00BF3117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BF3117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BF3117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BF3117"/>
    <w:pPr>
      <w:numPr>
        <w:numId w:val="45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BF3117"/>
    <w:pPr>
      <w:numPr>
        <w:numId w:val="46"/>
      </w:numPr>
      <w:contextualSpacing/>
    </w:pPr>
  </w:style>
  <w:style w:type="paragraph" w:styleId="afffff3">
    <w:name w:val="List"/>
    <w:basedOn w:val="a1"/>
    <w:uiPriority w:val="99"/>
    <w:semiHidden/>
    <w:unhideWhenUsed/>
    <w:rsid w:val="00BF3117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BF311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BF311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BF3117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BF3117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BF3117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BF3117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BF3117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BF3117"/>
  </w:style>
  <w:style w:type="character" w:styleId="afffffc">
    <w:name w:val="line number"/>
    <w:basedOn w:val="a4"/>
    <w:uiPriority w:val="99"/>
    <w:semiHidden/>
    <w:unhideWhenUsed/>
    <w:rsid w:val="00BF3117"/>
  </w:style>
  <w:style w:type="character" w:styleId="afffffd">
    <w:name w:val="footnote reference"/>
    <w:basedOn w:val="a4"/>
    <w:uiPriority w:val="99"/>
    <w:semiHidden/>
    <w:unhideWhenUsed/>
    <w:rsid w:val="00BF3117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BF311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BF3117"/>
    <w:pPr>
      <w:spacing w:after="0"/>
    </w:pPr>
  </w:style>
  <w:style w:type="paragraph" w:styleId="17">
    <w:name w:val="index 1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7"/>
    <w:uiPriority w:val="99"/>
    <w:semiHidden/>
    <w:unhideWhenUsed/>
    <w:rsid w:val="00BF3117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semiHidden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semiHidden/>
    <w:rsid w:val="00BF3117"/>
  </w:style>
  <w:style w:type="paragraph" w:styleId="affffff3">
    <w:name w:val="header"/>
    <w:basedOn w:val="a1"/>
    <w:link w:val="affffff4"/>
    <w:uiPriority w:val="99"/>
    <w:semiHidden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semiHidden/>
    <w:rsid w:val="00BF3117"/>
  </w:style>
  <w:style w:type="paragraph" w:styleId="affffff5">
    <w:name w:val="Normal Indent"/>
    <w:basedOn w:val="a1"/>
    <w:uiPriority w:val="99"/>
    <w:semiHidden/>
    <w:unhideWhenUsed/>
    <w:rsid w:val="00BF3117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BF3117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BF3117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BF3117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BF3117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BF3117"/>
    <w:pPr>
      <w:spacing w:after="100"/>
      <w:ind w:left="880"/>
    </w:pPr>
  </w:style>
  <w:style w:type="paragraph" w:styleId="45">
    <w:name w:val="toc 4"/>
    <w:basedOn w:val="a1"/>
    <w:next w:val="a1"/>
    <w:autoRedefine/>
    <w:uiPriority w:val="39"/>
    <w:semiHidden/>
    <w:unhideWhenUsed/>
    <w:rsid w:val="00BF3117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semiHidden/>
    <w:unhideWhenUsed/>
    <w:rsid w:val="00BF3117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semiHidden/>
    <w:unhideWhenUsed/>
    <w:rsid w:val="00BF3117"/>
    <w:pPr>
      <w:spacing w:after="100"/>
      <w:ind w:left="220"/>
    </w:pPr>
  </w:style>
  <w:style w:type="paragraph" w:styleId="18">
    <w:name w:val="toc 1"/>
    <w:basedOn w:val="a1"/>
    <w:next w:val="a1"/>
    <w:autoRedefine/>
    <w:uiPriority w:val="39"/>
    <w:semiHidden/>
    <w:unhideWhenUsed/>
    <w:rsid w:val="00BF3117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100" w:hanging="220"/>
    </w:pPr>
  </w:style>
  <w:style w:type="paragraph" w:styleId="46">
    <w:name w:val="index 4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BF3117"/>
    <w:pPr>
      <w:tabs>
        <w:tab w:val="left" w:pos="454"/>
      </w:tabs>
      <w:spacing w:after="0"/>
      <w:ind w:left="454" w:hanging="454"/>
    </w:pPr>
    <w:rPr>
      <w:rFonts w:eastAsia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BF3117"/>
    <w:rPr>
      <w:rFonts w:eastAsia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"/>
    <w:link w:val="CitaviBibliographyHeading0"/>
    <w:uiPriority w:val="99"/>
    <w:rsid w:val="00BF3117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BF3117"/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BF3117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1"/>
    <w:link w:val="CitaviBibliographySubheading20"/>
    <w:uiPriority w:val="99"/>
    <w:rsid w:val="00BF3117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1"/>
    <w:link w:val="CitaviBibliographySubheading30"/>
    <w:uiPriority w:val="99"/>
    <w:rsid w:val="00BF3117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BF3117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BF3117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BF3117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BF311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BF3117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BF3117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BF311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BF3117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0053AF"/>
    <w:rPr>
      <w:color w:val="605E5C"/>
      <w:shd w:val="clear" w:color="auto" w:fill="E1DFDD"/>
    </w:rPr>
  </w:style>
  <w:style w:type="paragraph" w:customStyle="1" w:styleId="47">
    <w:name w:val="Заголовок4"/>
    <w:basedOn w:val="33"/>
    <w:next w:val="a3"/>
    <w:link w:val="48"/>
    <w:qFormat/>
    <w:rsid w:val="00BC3CC1"/>
    <w:pPr>
      <w:ind w:left="567"/>
      <w:outlineLvl w:val="3"/>
    </w:pPr>
  </w:style>
  <w:style w:type="character" w:customStyle="1" w:styleId="48">
    <w:name w:val="Заголовок4 Знак"/>
    <w:basedOn w:val="34"/>
    <w:link w:val="47"/>
    <w:rsid w:val="00BC3CC1"/>
    <w:rPr>
      <w:rFonts w:eastAsia="Times New Roman" w:cstheme="minorHAnsi"/>
      <w:b/>
      <w:color w:val="000000" w:themeColor="text1"/>
      <w:sz w:val="28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#_CTVL001da35897ff2f44b61b77795d1895b4d49" TargetMode="External"/><Relationship Id="rId21" Type="http://schemas.openxmlformats.org/officeDocument/2006/relationships/hyperlink" Target="#_CTVL0015042abb9e2344c32b864ac209cc9040b" TargetMode="External"/><Relationship Id="rId42" Type="http://schemas.openxmlformats.org/officeDocument/2006/relationships/image" Target="media/image6.png"/><Relationship Id="rId63" Type="http://schemas.openxmlformats.org/officeDocument/2006/relationships/hyperlink" Target="#_CTVL001a69e667818c84b01b749bb0a990f5b93" TargetMode="External"/><Relationship Id="rId84" Type="http://schemas.openxmlformats.org/officeDocument/2006/relationships/hyperlink" Target="#_CTVL001367e67b3d3c14dbab8d1d6323d13ec85" TargetMode="External"/><Relationship Id="rId16" Type="http://schemas.openxmlformats.org/officeDocument/2006/relationships/hyperlink" Target="#_CTVL001b8a662bd057c4565858afb9872ef0c97" TargetMode="External"/><Relationship Id="rId107" Type="http://schemas.openxmlformats.org/officeDocument/2006/relationships/image" Target="media/image35.png"/><Relationship Id="rId11" Type="http://schemas.openxmlformats.org/officeDocument/2006/relationships/hyperlink" Target="#_CTVL00102ba0894b4054580acd6a36cb9b208a8" TargetMode="External"/><Relationship Id="rId32" Type="http://schemas.openxmlformats.org/officeDocument/2006/relationships/image" Target="media/image4.png"/><Relationship Id="rId37" Type="http://schemas.openxmlformats.org/officeDocument/2006/relationships/hyperlink" Target="#_CTVL001e8b5474b67e14347bf61d83bfcb294be" TargetMode="External"/><Relationship Id="rId53" Type="http://schemas.openxmlformats.org/officeDocument/2006/relationships/hyperlink" Target="#_CTVL0013b14bcf754ef4de4aa6e87347afa2d59" TargetMode="External"/><Relationship Id="rId58" Type="http://schemas.openxmlformats.org/officeDocument/2006/relationships/hyperlink" Target="#_CTVL001e2e3ff0a3f444252876f32760ae81dcc" TargetMode="External"/><Relationship Id="rId74" Type="http://schemas.openxmlformats.org/officeDocument/2006/relationships/image" Target="media/image16.png"/><Relationship Id="rId79" Type="http://schemas.openxmlformats.org/officeDocument/2006/relationships/image" Target="media/image19.png"/><Relationship Id="rId102" Type="http://schemas.openxmlformats.org/officeDocument/2006/relationships/image" Target="media/image33.png"/><Relationship Id="rId123" Type="http://schemas.openxmlformats.org/officeDocument/2006/relationships/hyperlink" Target="#_CTVL001c6f622c35dcc45c3b88abad104942fa9" TargetMode="External"/><Relationship Id="rId128" Type="http://schemas.openxmlformats.org/officeDocument/2006/relationships/hyperlink" Target="#_CTVL001ba48853b548e4e90aeb80421cf674030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25.png"/><Relationship Id="rId95" Type="http://schemas.openxmlformats.org/officeDocument/2006/relationships/image" Target="media/image29.png"/><Relationship Id="rId22" Type="http://schemas.openxmlformats.org/officeDocument/2006/relationships/hyperlink" Target="#_CTVL00154e8fde31d3f492b8d2eb336a57901c0" TargetMode="External"/><Relationship Id="rId27" Type="http://schemas.openxmlformats.org/officeDocument/2006/relationships/hyperlink" Target="#_CTVL0013bcf14a619fe4cff9b9abbf0717c9b45" TargetMode="External"/><Relationship Id="rId43" Type="http://schemas.openxmlformats.org/officeDocument/2006/relationships/image" Target="media/image7.png"/><Relationship Id="rId48" Type="http://schemas.openxmlformats.org/officeDocument/2006/relationships/hyperlink" Target="#_CTVL0012b7f60b93d564e73807e2915eb54653b" TargetMode="External"/><Relationship Id="rId64" Type="http://schemas.openxmlformats.org/officeDocument/2006/relationships/hyperlink" Target="#_CTVL001ed550c714c5544508b25af2ca3873023" TargetMode="External"/><Relationship Id="rId69" Type="http://schemas.openxmlformats.org/officeDocument/2006/relationships/hyperlink" Target="#_CTVL00168c4e1812678420cbd1ca09ab87246e4" TargetMode="External"/><Relationship Id="rId113" Type="http://schemas.openxmlformats.org/officeDocument/2006/relationships/image" Target="media/image41.png"/><Relationship Id="rId118" Type="http://schemas.openxmlformats.org/officeDocument/2006/relationships/hyperlink" Target="#_CTVL00184636429924f486baa2b1c88615fc6d4" TargetMode="External"/><Relationship Id="rId134" Type="http://schemas.openxmlformats.org/officeDocument/2006/relationships/fontTable" Target="fontTable.xml"/><Relationship Id="rId80" Type="http://schemas.openxmlformats.org/officeDocument/2006/relationships/hyperlink" Target="#_CTVL0017c42405d132d46b1b4369905265ff9d2" TargetMode="External"/><Relationship Id="rId85" Type="http://schemas.openxmlformats.org/officeDocument/2006/relationships/image" Target="media/image22.png"/><Relationship Id="rId12" Type="http://schemas.openxmlformats.org/officeDocument/2006/relationships/hyperlink" Target="#_CTVL001ae62df1c2426409396dee33b3c34f31c" TargetMode="External"/><Relationship Id="rId17" Type="http://schemas.openxmlformats.org/officeDocument/2006/relationships/hyperlink" Target="#_CTVL0011b6dea1e39f14210ba312914715a2ca3" TargetMode="External"/><Relationship Id="rId33" Type="http://schemas.openxmlformats.org/officeDocument/2006/relationships/image" Target="media/image5.png"/><Relationship Id="rId38" Type="http://schemas.openxmlformats.org/officeDocument/2006/relationships/hyperlink" Target="#_CTVL0017780c177f7a84040b233caa3a173ca5c" TargetMode="External"/><Relationship Id="rId59" Type="http://schemas.openxmlformats.org/officeDocument/2006/relationships/hyperlink" Target="#_CTVL001e2e3ff0a3f444252876f32760ae81dcc" TargetMode="External"/><Relationship Id="rId103" Type="http://schemas.openxmlformats.org/officeDocument/2006/relationships/hyperlink" Target="#_CTVL001aadcaed744ad42e2993504fcff9a9f7a" TargetMode="External"/><Relationship Id="rId108" Type="http://schemas.openxmlformats.org/officeDocument/2006/relationships/image" Target="media/image36.png"/><Relationship Id="rId124" Type="http://schemas.openxmlformats.org/officeDocument/2006/relationships/hyperlink" Target="#_CTVL001832d1fd66b64488fbead14ccf5132a17" TargetMode="External"/><Relationship Id="rId129" Type="http://schemas.openxmlformats.org/officeDocument/2006/relationships/hyperlink" Target="#_CTVL0010471d3e385a5428c87089fad00015b68" TargetMode="External"/><Relationship Id="rId54" Type="http://schemas.openxmlformats.org/officeDocument/2006/relationships/hyperlink" Target="#_CTVL0013ba6da625dcb48eb92d602275be4e3b0" TargetMode="External"/><Relationship Id="rId70" Type="http://schemas.openxmlformats.org/officeDocument/2006/relationships/image" Target="media/image12.png"/><Relationship Id="rId75" Type="http://schemas.openxmlformats.org/officeDocument/2006/relationships/image" Target="media/image17.png"/><Relationship Id="rId91" Type="http://schemas.openxmlformats.org/officeDocument/2006/relationships/hyperlink" Target="#_CTVL0013ed82feb036c426882177cbc61643b4d" TargetMode="External"/><Relationship Id="rId96" Type="http://schemas.openxmlformats.org/officeDocument/2006/relationships/hyperlink" Target="#_CTVL00120515669bea94e249ee7fdc8eec508b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23" Type="http://schemas.openxmlformats.org/officeDocument/2006/relationships/hyperlink" Target="#_CTVL001e847070fb205461b8ab5be1baa2cb533" TargetMode="External"/><Relationship Id="rId28" Type="http://schemas.openxmlformats.org/officeDocument/2006/relationships/hyperlink" Target="#_CTVL0013ed82feb036c426882177cbc61643b4d" TargetMode="External"/><Relationship Id="rId49" Type="http://schemas.openxmlformats.org/officeDocument/2006/relationships/hyperlink" Target="#_CTVL001292c6354d73e44b08a255cb21fa4e588" TargetMode="External"/><Relationship Id="rId114" Type="http://schemas.openxmlformats.org/officeDocument/2006/relationships/image" Target="media/image42.png"/><Relationship Id="rId119" Type="http://schemas.openxmlformats.org/officeDocument/2006/relationships/hyperlink" Target="#_CTVL001da35897ff2f44b61b77795d1895b4d49" TargetMode="External"/><Relationship Id="rId44" Type="http://schemas.openxmlformats.org/officeDocument/2006/relationships/hyperlink" Target="#_CTVL0018a285f2686c44f1f830cda3675130b90" TargetMode="External"/><Relationship Id="rId60" Type="http://schemas.openxmlformats.org/officeDocument/2006/relationships/hyperlink" Target="#_CTVL0013ba6da625dcb48eb92d602275be4e3b0" TargetMode="External"/><Relationship Id="rId65" Type="http://schemas.openxmlformats.org/officeDocument/2006/relationships/hyperlink" Target="#_CTVL001a69e667818c84b01b749bb0a990f5b93" TargetMode="External"/><Relationship Id="rId81" Type="http://schemas.openxmlformats.org/officeDocument/2006/relationships/image" Target="media/image20.png"/><Relationship Id="rId86" Type="http://schemas.openxmlformats.org/officeDocument/2006/relationships/image" Target="media/image23.png"/><Relationship Id="rId130" Type="http://schemas.openxmlformats.org/officeDocument/2006/relationships/hyperlink" Target="#_CTVL0010b56564199754e62bb0829457e16fdf2" TargetMode="External"/><Relationship Id="rId135" Type="http://schemas.microsoft.com/office/2011/relationships/people" Target="people.xml"/><Relationship Id="rId13" Type="http://schemas.openxmlformats.org/officeDocument/2006/relationships/hyperlink" Target="#_CTVL0010b5c196a7662405c85dc864fb3134b46" TargetMode="External"/><Relationship Id="rId18" Type="http://schemas.openxmlformats.org/officeDocument/2006/relationships/hyperlink" Target="#_CTVL0010cef0407724345ecb99c5c6a68a2eaf3" TargetMode="External"/><Relationship Id="rId39" Type="http://schemas.openxmlformats.org/officeDocument/2006/relationships/hyperlink" Target="#_CTVL001e38ff760cb1346c5ad4d92b07adbd62e" TargetMode="External"/><Relationship Id="rId109" Type="http://schemas.openxmlformats.org/officeDocument/2006/relationships/image" Target="media/image37.png"/><Relationship Id="rId34" Type="http://schemas.openxmlformats.org/officeDocument/2006/relationships/hyperlink" Target="#_CTVL001367e67b3d3c14dbab8d1d6323d13ec85" TargetMode="External"/><Relationship Id="rId50" Type="http://schemas.openxmlformats.org/officeDocument/2006/relationships/hyperlink" Target="#_CTVL001cfe63ef72bdb41a5b4db0c1d156f14df" TargetMode="External"/><Relationship Id="rId55" Type="http://schemas.openxmlformats.org/officeDocument/2006/relationships/hyperlink" Target="#_CTVL0013ed82feb036c426882177cbc61643b4d" TargetMode="External"/><Relationship Id="rId76" Type="http://schemas.openxmlformats.org/officeDocument/2006/relationships/hyperlink" Target="#_CTVL001ed550c714c5544508b25af2ca3873023" TargetMode="External"/><Relationship Id="rId97" Type="http://schemas.openxmlformats.org/officeDocument/2006/relationships/hyperlink" Target="#_CTVL00120515669bea94e249ee7fdc8eec508be" TargetMode="External"/><Relationship Id="rId104" Type="http://schemas.openxmlformats.org/officeDocument/2006/relationships/hyperlink" Target="#_CTVL00180be62af4b4d4f9cb1655a1d0676010e" TargetMode="External"/><Relationship Id="rId120" Type="http://schemas.openxmlformats.org/officeDocument/2006/relationships/hyperlink" Target="#_CTVL0017c21c809c7b34edbbeb1dbcde00a753a" TargetMode="External"/><Relationship Id="rId125" Type="http://schemas.openxmlformats.org/officeDocument/2006/relationships/hyperlink" Target="#_CTVL001fb14ad44da4d434cb79bc94b65730299" TargetMode="External"/><Relationship Id="rId7" Type="http://schemas.openxmlformats.org/officeDocument/2006/relationships/comments" Target="comments.xml"/><Relationship Id="rId71" Type="http://schemas.openxmlformats.org/officeDocument/2006/relationships/image" Target="media/image13.png"/><Relationship Id="rId92" Type="http://schemas.openxmlformats.org/officeDocument/2006/relationships/image" Target="media/image26.png"/><Relationship Id="rId2" Type="http://schemas.openxmlformats.org/officeDocument/2006/relationships/numbering" Target="numbering.xml"/><Relationship Id="rId29" Type="http://schemas.openxmlformats.org/officeDocument/2006/relationships/hyperlink" Target="#_CTVL0013ed82feb036c426882177cbc61643b4d" TargetMode="External"/><Relationship Id="rId24" Type="http://schemas.openxmlformats.org/officeDocument/2006/relationships/hyperlink" Target="#_CTVL0018a1ae8a3bf9a45698c73307aa964a900" TargetMode="External"/><Relationship Id="rId40" Type="http://schemas.openxmlformats.org/officeDocument/2006/relationships/hyperlink" Target="#_CTVL0013ba6da625dcb48eb92d602275be4e3b0" TargetMode="External"/><Relationship Id="rId45" Type="http://schemas.openxmlformats.org/officeDocument/2006/relationships/hyperlink" Target="#_CTVL0018a285f2686c44f1f830cda3675130b90" TargetMode="External"/><Relationship Id="rId66" Type="http://schemas.openxmlformats.org/officeDocument/2006/relationships/image" Target="media/image10.png"/><Relationship Id="rId87" Type="http://schemas.openxmlformats.org/officeDocument/2006/relationships/hyperlink" Target="#_CTVL00120515669bea94e249ee7fdc8eec508be" TargetMode="External"/><Relationship Id="rId110" Type="http://schemas.openxmlformats.org/officeDocument/2006/relationships/image" Target="media/image38.png"/><Relationship Id="rId115" Type="http://schemas.openxmlformats.org/officeDocument/2006/relationships/image" Target="media/image43.png"/><Relationship Id="rId131" Type="http://schemas.openxmlformats.org/officeDocument/2006/relationships/hyperlink" Target="#_CTVL00152f8f42f720f4e04b70625d8f3ebe7c8" TargetMode="External"/><Relationship Id="rId136" Type="http://schemas.openxmlformats.org/officeDocument/2006/relationships/glossaryDocument" Target="glossary/document.xml"/><Relationship Id="rId61" Type="http://schemas.openxmlformats.org/officeDocument/2006/relationships/hyperlink" Target="#_CTVL001ed550c714c5544508b25af2ca3873023" TargetMode="External"/><Relationship Id="rId82" Type="http://schemas.openxmlformats.org/officeDocument/2006/relationships/image" Target="media/image21.png"/><Relationship Id="rId19" Type="http://schemas.openxmlformats.org/officeDocument/2006/relationships/hyperlink" Target="#_CTVL0013ed82feb036c426882177cbc61643b4d" TargetMode="External"/><Relationship Id="rId14" Type="http://schemas.openxmlformats.org/officeDocument/2006/relationships/hyperlink" Target="#_CTVL00151b2b1ee088e4183b1fc32db850d3839" TargetMode="External"/><Relationship Id="rId30" Type="http://schemas.openxmlformats.org/officeDocument/2006/relationships/image" Target="media/image2.png"/><Relationship Id="rId35" Type="http://schemas.openxmlformats.org/officeDocument/2006/relationships/hyperlink" Target="#_CTVL00168c4e1812678420cbd1ca09ab87246e4" TargetMode="External"/><Relationship Id="rId56" Type="http://schemas.openxmlformats.org/officeDocument/2006/relationships/image" Target="media/image8.png"/><Relationship Id="rId77" Type="http://schemas.openxmlformats.org/officeDocument/2006/relationships/hyperlink" Target="#_CTVL001ed550c714c5544508b25af2ca3873023" TargetMode="External"/><Relationship Id="rId100" Type="http://schemas.openxmlformats.org/officeDocument/2006/relationships/image" Target="media/image31.png"/><Relationship Id="rId105" Type="http://schemas.openxmlformats.org/officeDocument/2006/relationships/hyperlink" Target="#_CTVL0019be5edbfe1b245c98aa2b9cb5f1da22e" TargetMode="External"/><Relationship Id="rId126" Type="http://schemas.openxmlformats.org/officeDocument/2006/relationships/hyperlink" Target="#_CTVL00164aa5b070416412ab318d496f9d954f8" TargetMode="External"/><Relationship Id="rId8" Type="http://schemas.microsoft.com/office/2011/relationships/commentsExtended" Target="commentsExtended.xml"/><Relationship Id="rId51" Type="http://schemas.openxmlformats.org/officeDocument/2006/relationships/hyperlink" Target="#_CTVL001ec43236ddad642fbaf34a7b8fe91327d" TargetMode="External"/><Relationship Id="rId72" Type="http://schemas.openxmlformats.org/officeDocument/2006/relationships/image" Target="media/image14.png"/><Relationship Id="rId93" Type="http://schemas.openxmlformats.org/officeDocument/2006/relationships/image" Target="media/image27.png"/><Relationship Id="rId98" Type="http://schemas.openxmlformats.org/officeDocument/2006/relationships/hyperlink" Target="#_CTVL00120515669bea94e249ee7fdc8eec508be" TargetMode="External"/><Relationship Id="rId121" Type="http://schemas.openxmlformats.org/officeDocument/2006/relationships/hyperlink" Target="#_CTVL001ab6d0e4e9680468b8aaf80297df161cd" TargetMode="External"/><Relationship Id="rId3" Type="http://schemas.openxmlformats.org/officeDocument/2006/relationships/styles" Target="styles.xml"/><Relationship Id="rId25" Type="http://schemas.openxmlformats.org/officeDocument/2006/relationships/hyperlink" Target="#_CTVL0018a285f2686c44f1f830cda3675130b90" TargetMode="External"/><Relationship Id="rId46" Type="http://schemas.openxmlformats.org/officeDocument/2006/relationships/hyperlink" Target="#_CTVL0019a1980ac37d9419d926bf5fcb1cdd5c7" TargetMode="External"/><Relationship Id="rId67" Type="http://schemas.openxmlformats.org/officeDocument/2006/relationships/image" Target="media/image11.png"/><Relationship Id="rId116" Type="http://schemas.openxmlformats.org/officeDocument/2006/relationships/hyperlink" Target="#_CTVL001264ddb9e73854131b0e0ff4875f2de6d" TargetMode="External"/><Relationship Id="rId137" Type="http://schemas.openxmlformats.org/officeDocument/2006/relationships/theme" Target="theme/theme1.xml"/><Relationship Id="rId20" Type="http://schemas.openxmlformats.org/officeDocument/2006/relationships/hyperlink" Target="#_CTVL00154e8fde31d3f492b8d2eb336a57901c0" TargetMode="External"/><Relationship Id="rId41" Type="http://schemas.openxmlformats.org/officeDocument/2006/relationships/hyperlink" Target="#_CTVL001e2e3ff0a3f444252876f32760ae81dcc" TargetMode="External"/><Relationship Id="rId62" Type="http://schemas.openxmlformats.org/officeDocument/2006/relationships/hyperlink" Target="#_CTVL001320c2cd48e674fe1b84b0da6cc777ed7" TargetMode="External"/><Relationship Id="rId83" Type="http://schemas.openxmlformats.org/officeDocument/2006/relationships/hyperlink" Target="#_CTVL00168c4e1812678420cbd1ca09ab87246e4" TargetMode="External"/><Relationship Id="rId88" Type="http://schemas.openxmlformats.org/officeDocument/2006/relationships/hyperlink" Target="#_CTVL0013ed82feb036c426882177cbc61643b4d" TargetMode="External"/><Relationship Id="rId111" Type="http://schemas.openxmlformats.org/officeDocument/2006/relationships/image" Target="media/image39.png"/><Relationship Id="rId132" Type="http://schemas.openxmlformats.org/officeDocument/2006/relationships/hyperlink" Target="#_CTVL00123786719e4e74060a52dd6d5a04bbf83" TargetMode="External"/><Relationship Id="rId15" Type="http://schemas.openxmlformats.org/officeDocument/2006/relationships/hyperlink" Target="#_CTVL001ab75b46309be4ee5b38c04fd1e949d34" TargetMode="External"/><Relationship Id="rId36" Type="http://schemas.openxmlformats.org/officeDocument/2006/relationships/hyperlink" Target="#_CTVL0013bcf14a619fe4cff9b9abbf0717c9b45" TargetMode="External"/><Relationship Id="rId57" Type="http://schemas.openxmlformats.org/officeDocument/2006/relationships/image" Target="media/image9.png"/><Relationship Id="rId106" Type="http://schemas.openxmlformats.org/officeDocument/2006/relationships/image" Target="media/image34.png"/><Relationship Id="rId127" Type="http://schemas.openxmlformats.org/officeDocument/2006/relationships/hyperlink" Target="#_CTVL001fb14ad44da4d434cb79bc94b65730299" TargetMode="External"/><Relationship Id="rId10" Type="http://schemas.microsoft.com/office/2018/08/relationships/commentsExtensible" Target="commentsExtensible.xml"/><Relationship Id="rId31" Type="http://schemas.openxmlformats.org/officeDocument/2006/relationships/image" Target="media/image3.png"/><Relationship Id="rId52" Type="http://schemas.openxmlformats.org/officeDocument/2006/relationships/hyperlink" Target="#_CTVL0013ed82feb036c426882177cbc61643b4d" TargetMode="External"/><Relationship Id="rId73" Type="http://schemas.openxmlformats.org/officeDocument/2006/relationships/image" Target="media/image15.png"/><Relationship Id="rId78" Type="http://schemas.openxmlformats.org/officeDocument/2006/relationships/image" Target="media/image18.png"/><Relationship Id="rId94" Type="http://schemas.openxmlformats.org/officeDocument/2006/relationships/image" Target="media/image28.png"/><Relationship Id="rId99" Type="http://schemas.openxmlformats.org/officeDocument/2006/relationships/image" Target="media/image30.png"/><Relationship Id="rId101" Type="http://schemas.openxmlformats.org/officeDocument/2006/relationships/image" Target="media/image32.png"/><Relationship Id="rId122" Type="http://schemas.openxmlformats.org/officeDocument/2006/relationships/hyperlink" Target="#_CTVL001b8e617d172154c57b8a7b19c423de974" TargetMode="Externa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26" Type="http://schemas.openxmlformats.org/officeDocument/2006/relationships/hyperlink" Target="#_CTVL0014e0005c52a7f420e85aa99600ce8e268" TargetMode="External"/><Relationship Id="rId47" Type="http://schemas.openxmlformats.org/officeDocument/2006/relationships/hyperlink" Target="#_CTVL00168c4e1812678420cbd1ca09ab87246e4" TargetMode="External"/><Relationship Id="rId68" Type="http://schemas.openxmlformats.org/officeDocument/2006/relationships/hyperlink" Target="#_CTVL00168c4e1812678420cbd1ca09ab87246e4" TargetMode="External"/><Relationship Id="rId89" Type="http://schemas.openxmlformats.org/officeDocument/2006/relationships/image" Target="media/image24.png"/><Relationship Id="rId112" Type="http://schemas.openxmlformats.org/officeDocument/2006/relationships/image" Target="media/image40.png"/><Relationship Id="rId133" Type="http://schemas.openxmlformats.org/officeDocument/2006/relationships/hyperlink" Target="#_CTVL0011ed0dec2a5e6408bb3deafe782c9dea5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ME\Documents\&#1053;&#1072;&#1089;&#1090;&#1088;&#1072;&#1080;&#1074;&#1072;&#1077;&#1084;&#1099;&#1077;%20&#1096;&#1072;&#1073;&#1083;&#1086;&#1085;&#1099;%20Office\&#1064;&#1072;&#1073;&#1083;&#1086;&#1085;%20&#1051;&#1040;&#1041;&#104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8FE431-56A6-4D56-B314-D4936D305BAE}"/>
      </w:docPartPr>
      <w:docPartBody>
        <w:p w:rsidR="00535FCC" w:rsidRDefault="00535FCC"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2C5ADE56C3FE4E22BE784318E46040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8F88F5-F421-43D2-9D16-D36550E7E4A7}"/>
      </w:docPartPr>
      <w:docPartBody>
        <w:p w:rsidR="005817F6" w:rsidRDefault="005817F6" w:rsidP="005817F6">
          <w:pPr>
            <w:pStyle w:val="2C5ADE56C3FE4E22BE784318E460404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C8C1BC631C940D1884C59A3E31CA9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E97AAF5-F018-4B4E-BEA2-F078FC12A461}"/>
      </w:docPartPr>
      <w:docPartBody>
        <w:p w:rsidR="00F040BA" w:rsidRDefault="00F040BA" w:rsidP="00F040BA">
          <w:pPr>
            <w:pStyle w:val="6C8C1BC631C940D1884C59A3E31CA99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99141F7F6A6429E9CA8E8E96523326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CB59955-AF45-4D04-8951-FA6AB6961BB6}"/>
      </w:docPartPr>
      <w:docPartBody>
        <w:p w:rsidR="00F040BA" w:rsidRDefault="00F040BA" w:rsidP="00F040BA">
          <w:pPr>
            <w:pStyle w:val="B99141F7F6A6429E9CA8E8E96523326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AE57844540441ACA20F2E3E22803B3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86D6D7-1202-4FC8-9496-846A370654AE}"/>
      </w:docPartPr>
      <w:docPartBody>
        <w:p w:rsidR="00F040BA" w:rsidRDefault="00F040BA" w:rsidP="00F040BA">
          <w:pPr>
            <w:pStyle w:val="FAE57844540441ACA20F2E3E22803B3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7212BEE9FEE4BC38BE1FB2001C976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473A95-9E94-4E6F-BA05-81F5675BD152}"/>
      </w:docPartPr>
      <w:docPartBody>
        <w:p w:rsidR="0031307B" w:rsidRDefault="0031307B" w:rsidP="0031307B">
          <w:pPr>
            <w:pStyle w:val="87212BEE9FEE4BC38BE1FB2001C976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48C649950E4FA7ABB58082ADEB89B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09175D-DF7D-4130-A30D-D71D30CC5DBB}"/>
      </w:docPartPr>
      <w:docPartBody>
        <w:p w:rsidR="00693B0B" w:rsidRDefault="00693B0B" w:rsidP="00693B0B">
          <w:pPr>
            <w:pStyle w:val="4F48C649950E4FA7ABB58082ADEB89B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4BFD8DC80724724B62670415A5CEFF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8232F54-8B6D-4674-8447-4EE3533D17F5}"/>
      </w:docPartPr>
      <w:docPartBody>
        <w:p w:rsidR="00693B0B" w:rsidRDefault="00693B0B" w:rsidP="00693B0B">
          <w:pPr>
            <w:pStyle w:val="94BFD8DC80724724B62670415A5CEFF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6FFB409E7C0424981CC0601D1F3538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E2649A8-D858-43F9-8E08-04230917B6FE}"/>
      </w:docPartPr>
      <w:docPartBody>
        <w:p w:rsidR="00693B0B" w:rsidRDefault="00693B0B" w:rsidP="00693B0B">
          <w:pPr>
            <w:pStyle w:val="A6FFB409E7C0424981CC0601D1F3538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CDB067AE1C443BBB1E05514450A09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8E15C8-AD57-4CAC-8ABE-7F801C7C3C42}"/>
      </w:docPartPr>
      <w:docPartBody>
        <w:p w:rsidR="00693B0B" w:rsidRDefault="00693B0B" w:rsidP="00693B0B">
          <w:pPr>
            <w:pStyle w:val="4CDB067AE1C443BBB1E05514450A090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BD14507C49E4F8F8A8BEC63E1DBF4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293D23D-480D-454C-BB61-2CEE2EC4B360}"/>
      </w:docPartPr>
      <w:docPartBody>
        <w:p w:rsidR="00693B0B" w:rsidRDefault="00693B0B" w:rsidP="00693B0B">
          <w:pPr>
            <w:pStyle w:val="8BD14507C49E4F8F8A8BEC63E1DBF48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9AC1D4C1EE434D9931215314D710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F5D5DB-7D7E-40B5-B43D-990AA2948974}"/>
      </w:docPartPr>
      <w:docPartBody>
        <w:p w:rsidR="00693B0B" w:rsidRDefault="00693B0B" w:rsidP="00693B0B">
          <w:pPr>
            <w:pStyle w:val="C29AC1D4C1EE434D9931215314D7103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0BED1A2D8EE14E7E97285AAA6912176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67E96F-F648-48BC-A021-80C96BBFB905}"/>
      </w:docPartPr>
      <w:docPartBody>
        <w:p w:rsidR="00693B0B" w:rsidRDefault="00693B0B" w:rsidP="00693B0B">
          <w:pPr>
            <w:pStyle w:val="0BED1A2D8EE14E7E97285AAA6912176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349BA6A9246B42C59E75ED6863836E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95B613C-3A4E-4A77-84FB-0D0777211598}"/>
      </w:docPartPr>
      <w:docPartBody>
        <w:p w:rsidR="006C6138" w:rsidRDefault="00693B0B" w:rsidP="00693B0B">
          <w:pPr>
            <w:pStyle w:val="349BA6A9246B42C59E75ED6863836E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0E513AD4B844E79B3143D39162E49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65FD877-566F-442F-8802-648FDB7215EB}"/>
      </w:docPartPr>
      <w:docPartBody>
        <w:p w:rsidR="006C6138" w:rsidRDefault="006C6138" w:rsidP="006C6138">
          <w:pPr>
            <w:pStyle w:val="80E513AD4B844E79B3143D39162E49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07FA64B68EA41FA9309FA2761E245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0B1F48-B0C5-4E2D-B219-60ABCF9BC5AB}"/>
      </w:docPartPr>
      <w:docPartBody>
        <w:p w:rsidR="006C6138" w:rsidRDefault="006C6138" w:rsidP="006C6138">
          <w:pPr>
            <w:pStyle w:val="107FA64B68EA41FA9309FA2761E2456B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FCC"/>
    <w:rsid w:val="00113AAE"/>
    <w:rsid w:val="001957AC"/>
    <w:rsid w:val="001D0331"/>
    <w:rsid w:val="0031307B"/>
    <w:rsid w:val="00420BB5"/>
    <w:rsid w:val="00535FCC"/>
    <w:rsid w:val="005817F6"/>
    <w:rsid w:val="00693B0B"/>
    <w:rsid w:val="006C6138"/>
    <w:rsid w:val="00C81D6C"/>
    <w:rsid w:val="00F04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C6138"/>
    <w:rPr>
      <w:color w:val="808080"/>
    </w:rPr>
  </w:style>
  <w:style w:type="paragraph" w:customStyle="1" w:styleId="A85B540A4CA54B94B94DC3CF504374C5">
    <w:name w:val="A85B540A4CA54B94B94DC3CF504374C5"/>
    <w:rsid w:val="001D0331"/>
  </w:style>
  <w:style w:type="paragraph" w:customStyle="1" w:styleId="6E5F94C6A2294AF9A0A863A25240F47A">
    <w:name w:val="6E5F94C6A2294AF9A0A863A25240F47A"/>
    <w:rsid w:val="005817F6"/>
  </w:style>
  <w:style w:type="paragraph" w:customStyle="1" w:styleId="FB1C99CD8E994142B66F943FCFFA4608">
    <w:name w:val="FB1C99CD8E994142B66F943FCFFA4608"/>
    <w:rsid w:val="005817F6"/>
  </w:style>
  <w:style w:type="paragraph" w:customStyle="1" w:styleId="2C5ADE56C3FE4E22BE784318E4604048">
    <w:name w:val="2C5ADE56C3FE4E22BE784318E4604048"/>
    <w:rsid w:val="005817F6"/>
  </w:style>
  <w:style w:type="paragraph" w:customStyle="1" w:styleId="F321B5C756064752B4D9C13B0287B568">
    <w:name w:val="F321B5C756064752B4D9C13B0287B568"/>
    <w:rsid w:val="00F040BA"/>
  </w:style>
  <w:style w:type="paragraph" w:customStyle="1" w:styleId="6C8C1BC631C940D1884C59A3E31CA99D">
    <w:name w:val="6C8C1BC631C940D1884C59A3E31CA99D"/>
    <w:rsid w:val="00F040BA"/>
  </w:style>
  <w:style w:type="paragraph" w:customStyle="1" w:styleId="B99141F7F6A6429E9CA8E8E965233267">
    <w:name w:val="B99141F7F6A6429E9CA8E8E965233267"/>
    <w:rsid w:val="00F040BA"/>
  </w:style>
  <w:style w:type="paragraph" w:customStyle="1" w:styleId="FAE57844540441ACA20F2E3E22803B3A">
    <w:name w:val="FAE57844540441ACA20F2E3E22803B3A"/>
    <w:rsid w:val="00F040BA"/>
  </w:style>
  <w:style w:type="paragraph" w:customStyle="1" w:styleId="5BB94CACCA7E4018B811AF12B6887156">
    <w:name w:val="5BB94CACCA7E4018B811AF12B6887156"/>
    <w:rsid w:val="00F040BA"/>
  </w:style>
  <w:style w:type="paragraph" w:customStyle="1" w:styleId="497EF2BFCCE8450AA7C4EE8357A4772C">
    <w:name w:val="497EF2BFCCE8450AA7C4EE8357A4772C"/>
    <w:rsid w:val="00F040BA"/>
  </w:style>
  <w:style w:type="paragraph" w:customStyle="1" w:styleId="87212BEE9FEE4BC38BE1FB2001C976C2">
    <w:name w:val="87212BEE9FEE4BC38BE1FB2001C976C2"/>
    <w:rsid w:val="0031307B"/>
  </w:style>
  <w:style w:type="paragraph" w:customStyle="1" w:styleId="A4FDDA42AD11468B966B39ECA72695DE">
    <w:name w:val="A4FDDA42AD11468B966B39ECA72695DE"/>
    <w:rsid w:val="0031307B"/>
  </w:style>
  <w:style w:type="paragraph" w:customStyle="1" w:styleId="FC42EAE039B74C3098716831BFE4A6C3">
    <w:name w:val="FC42EAE039B74C3098716831BFE4A6C3"/>
    <w:rsid w:val="0031307B"/>
  </w:style>
  <w:style w:type="paragraph" w:customStyle="1" w:styleId="156E6960C1E745E1B060B79E04B7A072">
    <w:name w:val="156E6960C1E745E1B060B79E04B7A072"/>
    <w:rsid w:val="0031307B"/>
  </w:style>
  <w:style w:type="paragraph" w:customStyle="1" w:styleId="9480D9E0FFC74175B6381A94358666A7">
    <w:name w:val="9480D9E0FFC74175B6381A94358666A7"/>
    <w:rsid w:val="00693B0B"/>
  </w:style>
  <w:style w:type="paragraph" w:customStyle="1" w:styleId="4F48C649950E4FA7ABB58082ADEB89B4">
    <w:name w:val="4F48C649950E4FA7ABB58082ADEB89B4"/>
    <w:rsid w:val="00693B0B"/>
  </w:style>
  <w:style w:type="paragraph" w:customStyle="1" w:styleId="94BFD8DC80724724B62670415A5CEFFB">
    <w:name w:val="94BFD8DC80724724B62670415A5CEFFB"/>
    <w:rsid w:val="00693B0B"/>
  </w:style>
  <w:style w:type="paragraph" w:customStyle="1" w:styleId="A6FFB409E7C0424981CC0601D1F35385">
    <w:name w:val="A6FFB409E7C0424981CC0601D1F35385"/>
    <w:rsid w:val="00693B0B"/>
  </w:style>
  <w:style w:type="paragraph" w:customStyle="1" w:styleId="5F7B7EDD22384A3FA2375F521FD32B05">
    <w:name w:val="5F7B7EDD22384A3FA2375F521FD32B05"/>
    <w:rsid w:val="00693B0B"/>
  </w:style>
  <w:style w:type="paragraph" w:customStyle="1" w:styleId="07D3A65827AF4A52A6EF1D51E55F82EC">
    <w:name w:val="07D3A65827AF4A52A6EF1D51E55F82EC"/>
    <w:rsid w:val="00693B0B"/>
  </w:style>
  <w:style w:type="paragraph" w:customStyle="1" w:styleId="4CDB067AE1C443BBB1E05514450A0905">
    <w:name w:val="4CDB067AE1C443BBB1E05514450A0905"/>
    <w:rsid w:val="00693B0B"/>
  </w:style>
  <w:style w:type="paragraph" w:customStyle="1" w:styleId="AF3D0062BB1148A6AE0917C2BCEC02BE">
    <w:name w:val="AF3D0062BB1148A6AE0917C2BCEC02BE"/>
    <w:rsid w:val="00693B0B"/>
  </w:style>
  <w:style w:type="paragraph" w:customStyle="1" w:styleId="5767641A16964D65A88374A339E5DC10">
    <w:name w:val="5767641A16964D65A88374A339E5DC10"/>
    <w:rsid w:val="00693B0B"/>
  </w:style>
  <w:style w:type="paragraph" w:customStyle="1" w:styleId="8E1F11EEA0E14BAC99CA89EB5F8349C3">
    <w:name w:val="8E1F11EEA0E14BAC99CA89EB5F8349C3"/>
    <w:rsid w:val="00693B0B"/>
  </w:style>
  <w:style w:type="paragraph" w:customStyle="1" w:styleId="8BD14507C49E4F8F8A8BEC63E1DBF48D">
    <w:name w:val="8BD14507C49E4F8F8A8BEC63E1DBF48D"/>
    <w:rsid w:val="00693B0B"/>
  </w:style>
  <w:style w:type="paragraph" w:customStyle="1" w:styleId="C29AC1D4C1EE434D9931215314D71031">
    <w:name w:val="C29AC1D4C1EE434D9931215314D71031"/>
    <w:rsid w:val="00693B0B"/>
  </w:style>
  <w:style w:type="paragraph" w:customStyle="1" w:styleId="0BED1A2D8EE14E7E97285AAA69121761">
    <w:name w:val="0BED1A2D8EE14E7E97285AAA69121761"/>
    <w:rsid w:val="00693B0B"/>
  </w:style>
  <w:style w:type="paragraph" w:customStyle="1" w:styleId="349BA6A9246B42C59E75ED6863836E6E">
    <w:name w:val="349BA6A9246B42C59E75ED6863836E6E"/>
    <w:rsid w:val="00693B0B"/>
  </w:style>
  <w:style w:type="paragraph" w:customStyle="1" w:styleId="80E513AD4B844E79B3143D39162E49CB">
    <w:name w:val="80E513AD4B844E79B3143D39162E49CB"/>
    <w:rsid w:val="006C6138"/>
  </w:style>
  <w:style w:type="paragraph" w:customStyle="1" w:styleId="107FA64B68EA41FA9309FA2761E2456B">
    <w:name w:val="107FA64B68EA41FA9309FA2761E2456B"/>
    <w:rsid w:val="006C61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6920798-009A-4F80-847D-0C68A2A56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ЛАБА</Template>
  <TotalTime>2378</TotalTime>
  <Pages>32</Pages>
  <Words>68608</Words>
  <Characters>391068</Characters>
  <Application>Microsoft Office Word</Application>
  <DocSecurity>0</DocSecurity>
  <Lines>3258</Lines>
  <Paragraphs>917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168</cp:revision>
  <cp:lastPrinted>2023-05-17T07:35:00Z</cp:lastPrinted>
  <dcterms:created xsi:type="dcterms:W3CDTF">2023-05-11T21:24:00Z</dcterms:created>
  <dcterms:modified xsi:type="dcterms:W3CDTF">2023-05-17T15:50:00Z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28">
    <vt:lpwstr>True</vt:lpwstr>
  </property>
  <property fmtid="{D5CDD505-2E9C-101B-9397-08002B2CF9AE}" pid="3" name="CitaviDocumentProperty_11">
    <vt:lpwstr>Заголовок 1;Выравнивание1</vt:lpwstr>
  </property>
  <property fmtid="{D5CDD505-2E9C-101B-9397-08002B2CF9AE}" pid="4" name="CitaviDocumentProperty_12">
    <vt:lpwstr>Обычный</vt:lpwstr>
  </property>
  <property fmtid="{D5CDD505-2E9C-101B-9397-08002B2CF9AE}" pid="5" name="CitaviDocumentProperty_16">
    <vt:lpwstr>Подзаголовок</vt:lpwstr>
  </property>
  <property fmtid="{D5CDD505-2E9C-101B-9397-08002B2CF9AE}" pid="6" name="CitaviDocumentProperty_13">
    <vt:lpwstr>Обычный</vt:lpwstr>
  </property>
  <property fmtid="{D5CDD505-2E9C-101B-9397-08002B2CF9AE}" pid="7" name="CitaviDocumentProperty_15">
    <vt:lpwstr>Обычный</vt:lpwstr>
  </property>
  <property fmtid="{D5CDD505-2E9C-101B-9397-08002B2CF9AE}" pid="8" name="CitaviDocumentProperty_17">
    <vt:lpwstr>Обычный</vt:lpwstr>
  </property>
  <property fmtid="{D5CDD505-2E9C-101B-9397-08002B2CF9AE}" pid="9" name="CitaviDocumentProperty_7">
    <vt:lpwstr>Course</vt:lpwstr>
  </property>
  <property fmtid="{D5CDD505-2E9C-101B-9397-08002B2CF9AE}" pid="10" name="CitaviDocumentProperty_0">
    <vt:lpwstr>60063876-187e-4aa9-adf7-cbdf27e5c548</vt:lpwstr>
  </property>
  <property fmtid="{D5CDD505-2E9C-101B-9397-08002B2CF9AE}" pid="11" name="CitaviDocumentProperty_8">
    <vt:lpwstr>D:\Programs\Citavi\User files\Projects\Course\Course.ctv6</vt:lpwstr>
  </property>
  <property fmtid="{D5CDD505-2E9C-101B-9397-08002B2CF9AE}" pid="12" name="CitaviDocumentProperty_6">
    <vt:lpwstr>False</vt:lpwstr>
  </property>
  <property fmtid="{D5CDD505-2E9C-101B-9397-08002B2CF9AE}" pid="13" name="CitaviDocumentProperty_1">
    <vt:lpwstr>6.15.2.0</vt:lpwstr>
  </property>
</Properties>
</file>