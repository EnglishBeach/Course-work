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552A3354" w14:textId="77777777" w:rsidR="00B36656" w:rsidRDefault="00B36656" w:rsidP="00D87B12">
      <w:pPr>
        <w:pStyle w:val="a2"/>
      </w:pPr>
    </w:p>
    <w:p w14:paraId="7BA711EB" w14:textId="30089ADF" w:rsidR="002F4CF7" w:rsidRPr="00B36656" w:rsidRDefault="002F4CF7" w:rsidP="00D87B12">
      <w:pPr>
        <w:pStyle w:val="a2"/>
      </w:pPr>
      <w:bookmarkStart w:id="1" w:name="_Hlk134743897"/>
      <w:r w:rsidRPr="00B36656">
        <w:t>Структура работы</w:t>
      </w:r>
    </w:p>
    <w:p w14:paraId="48AA4C08" w14:textId="4A21542D" w:rsidR="002F4CF7" w:rsidRPr="00B36656" w:rsidRDefault="002F4CF7" w:rsidP="00D87B12">
      <w:pPr>
        <w:pStyle w:val="a2"/>
        <w:numPr>
          <w:ilvl w:val="0"/>
          <w:numId w:val="15"/>
        </w:numPr>
        <w:rPr>
          <w:highlight w:val="yellow"/>
        </w:rPr>
      </w:pPr>
      <w:r w:rsidRPr="00B36656">
        <w:rPr>
          <w:highlight w:val="yellow"/>
        </w:rPr>
        <w:t>Введение</w:t>
      </w:r>
    </w:p>
    <w:p w14:paraId="3201641E" w14:textId="7388B285" w:rsidR="002F4CF7" w:rsidRPr="00B36656" w:rsidRDefault="0026597B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Актуальность</w:t>
      </w:r>
    </w:p>
    <w:p w14:paraId="70BA39AE" w14:textId="441F553C" w:rsidR="0026597B" w:rsidRPr="00B36656" w:rsidRDefault="0026597B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Что такое </w:t>
      </w:r>
      <w:proofErr w:type="spellStart"/>
      <w:r w:rsidRPr="00B36656">
        <w:rPr>
          <w:highlight w:val="yellow"/>
        </w:rPr>
        <w:t>фотополимеризация</w:t>
      </w:r>
      <w:proofErr w:type="spellEnd"/>
    </w:p>
    <w:p w14:paraId="795F79D8" w14:textId="03084E8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Достоинства и недостатки </w:t>
      </w:r>
      <w:proofErr w:type="spellStart"/>
      <w:r w:rsidRPr="00B36656">
        <w:rPr>
          <w:highlight w:val="yellow"/>
        </w:rPr>
        <w:t>фотополимеризации</w:t>
      </w:r>
      <w:proofErr w:type="spellEnd"/>
    </w:p>
    <w:p w14:paraId="471220E6" w14:textId="4A4B4AE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 xml:space="preserve"> </w:t>
      </w:r>
      <w:proofErr w:type="spellStart"/>
      <w:r w:rsidRPr="00B36656">
        <w:rPr>
          <w:highlight w:val="yellow"/>
        </w:rPr>
        <w:t>фотополимеризации</w:t>
      </w:r>
      <w:proofErr w:type="spellEnd"/>
    </w:p>
    <w:p w14:paraId="5CD8C7A1" w14:textId="4B1BC2A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proofErr w:type="spellStart"/>
      <w:proofErr w:type="gramStart"/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>изучения</w:t>
      </w:r>
      <w:proofErr w:type="spellEnd"/>
      <w:proofErr w:type="gramEnd"/>
      <w:r w:rsidRPr="00B36656">
        <w:rPr>
          <w:highlight w:val="yellow"/>
        </w:rPr>
        <w:t xml:space="preserve"> самой системы</w:t>
      </w:r>
    </w:p>
    <w:p w14:paraId="3FFE7192" w14:textId="3BBA6EAF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Актуальность численного моделирования такой системы </w:t>
      </w:r>
    </w:p>
    <w:p w14:paraId="7A34FED8" w14:textId="7DE5E788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Глобальные цели</w:t>
      </w:r>
    </w:p>
    <w:p w14:paraId="77F0403E" w14:textId="457D975A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Цели работы</w:t>
      </w:r>
    </w:p>
    <w:p w14:paraId="7341E2B6" w14:textId="3AF6BB8E" w:rsidR="002F4CF7" w:rsidRPr="00B36656" w:rsidRDefault="00AA62BF" w:rsidP="00D87B12">
      <w:pPr>
        <w:pStyle w:val="a2"/>
        <w:numPr>
          <w:ilvl w:val="0"/>
          <w:numId w:val="15"/>
        </w:numPr>
      </w:pPr>
      <w:r w:rsidRPr="00B36656">
        <w:t>Литературный обзор</w:t>
      </w:r>
    </w:p>
    <w:p w14:paraId="400093C2" w14:textId="0E1687ED" w:rsidR="002F4CF7" w:rsidRPr="00B36656" w:rsidRDefault="002F4CF7" w:rsidP="00D87B12">
      <w:pPr>
        <w:pStyle w:val="a2"/>
        <w:numPr>
          <w:ilvl w:val="1"/>
          <w:numId w:val="15"/>
        </w:numPr>
      </w:pPr>
      <w:r w:rsidRPr="00B36656">
        <w:t>Химизм</w:t>
      </w:r>
    </w:p>
    <w:p w14:paraId="0F84C38F" w14:textId="0F10629E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Механизм</w:t>
      </w:r>
    </w:p>
    <w:p w14:paraId="3051C1FE" w14:textId="514B0B23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 xml:space="preserve"> Особенности</w:t>
      </w:r>
    </w:p>
    <w:p w14:paraId="48B4E47C" w14:textId="675ADADD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Константы скоростей</w:t>
      </w:r>
    </w:p>
    <w:p w14:paraId="22B6EB02" w14:textId="3910685F" w:rsidR="002F4CF7" w:rsidRPr="00E02AF2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E02AF2">
        <w:rPr>
          <w:highlight w:val="yellow"/>
        </w:rPr>
        <w:t>Метод моделирования</w:t>
      </w:r>
    </w:p>
    <w:p w14:paraId="4580DA01" w14:textId="30E8B79E" w:rsidR="002F4CF7" w:rsidRPr="00E02AF2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методов</w:t>
      </w:r>
      <w:r w:rsidR="00AA62BF" w:rsidRPr="00E02AF2">
        <w:rPr>
          <w:highlight w:val="yellow"/>
        </w:rPr>
        <w:t xml:space="preserve"> и актуальность конкретного</w:t>
      </w:r>
    </w:p>
    <w:p w14:paraId="3F3607BD" w14:textId="69C71889" w:rsidR="00AA62BF" w:rsidRPr="00E02AF2" w:rsidRDefault="00AA62BF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особенностей метода</w:t>
      </w:r>
    </w:p>
    <w:p w14:paraId="16053D6D" w14:textId="2685FE85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Экспериментальная часть</w:t>
      </w:r>
    </w:p>
    <w:p w14:paraId="7D81F62D" w14:textId="2EC2DA0E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Полный механизм системы</w:t>
      </w:r>
    </w:p>
    <w:p w14:paraId="0434095B" w14:textId="38D2A7AB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 xml:space="preserve">Стадия </w:t>
      </w:r>
      <w:proofErr w:type="spellStart"/>
      <w:r w:rsidRPr="00B36656">
        <w:t>предрасчета</w:t>
      </w:r>
      <w:proofErr w:type="spellEnd"/>
    </w:p>
    <w:p w14:paraId="090A2C32" w14:textId="1069365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Описание расчета</w:t>
      </w:r>
    </w:p>
    <w:p w14:paraId="2F57556B" w14:textId="69493A2A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Графики расчетов</w:t>
      </w:r>
    </w:p>
    <w:p w14:paraId="339B015C" w14:textId="39495AF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Параметрическое исследование</w:t>
      </w:r>
    </w:p>
    <w:p w14:paraId="4E346DCE" w14:textId="476E14B9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 параметров</w:t>
      </w:r>
    </w:p>
    <w:p w14:paraId="651DC8F5" w14:textId="649390B7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Результаты</w:t>
      </w:r>
    </w:p>
    <w:p w14:paraId="0C23A0BD" w14:textId="51183039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Расчет системы и объяснение причин поведения концентраций</w:t>
      </w:r>
    </w:p>
    <w:p w14:paraId="59E871E9" w14:textId="193151BF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Экстремум параметрического исследования и его причины</w:t>
      </w:r>
    </w:p>
    <w:p w14:paraId="2E1E77E8" w14:textId="58CBEB71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Выводы – общие выжимки из результатов</w:t>
      </w:r>
    </w:p>
    <w:p w14:paraId="22142BA3" w14:textId="45E3908C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Заключение – задел на будущее, итог</w:t>
      </w:r>
    </w:p>
    <w:p w14:paraId="6562A1D8" w14:textId="7FD824B2" w:rsidR="00EB0C92" w:rsidRPr="00EB0C92" w:rsidRDefault="00AA62BF" w:rsidP="00EB0C92">
      <w:pPr>
        <w:pStyle w:val="a2"/>
        <w:numPr>
          <w:ilvl w:val="0"/>
          <w:numId w:val="15"/>
        </w:numPr>
      </w:pPr>
      <w:r w:rsidRPr="00B36656">
        <w:t>Список литературы</w:t>
      </w:r>
    </w:p>
    <w:p w14:paraId="29ADF4CC" w14:textId="5C306BF4" w:rsidR="00441670" w:rsidRDefault="00373AD7" w:rsidP="00D87B12">
      <w:pPr>
        <w:pStyle w:val="11"/>
        <w:rPr>
          <w:lang w:val="en-US"/>
        </w:rPr>
      </w:pPr>
      <w:bookmarkStart w:id="2" w:name="_Hlk134743938"/>
      <w:bookmarkEnd w:id="1"/>
      <w:r>
        <w:rPr>
          <w:rFonts w:hint="eastAsia"/>
          <w:lang w:val="en-US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3"/>
      <w:r>
        <w:t xml:space="preserve">высокой скоростью </w:t>
      </w:r>
      <w:r w:rsidR="00081494">
        <w:t>и с высокими степенями конверсии мономера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4"/>
      <w:r w:rsidR="00B65979" w:rsidRPr="00F37A8C">
        <w:t xml:space="preserve"> дает воспроизводимые результаты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. Однако у него есть и недостатки, такие как </w:t>
      </w:r>
      <w:commentRangeStart w:id="5"/>
      <w:r w:rsidR="00081494">
        <w:t>необходимость точного</w:t>
      </w:r>
      <w:r w:rsidR="00B65979" w:rsidRPr="00F37A8C">
        <w:t xml:space="preserve"> 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6"/>
      <w:r w:rsidR="009022A5">
        <w:t>рассчитанные свойства</w:t>
      </w:r>
      <w:r>
        <w:t xml:space="preserve"> </w:t>
      </w:r>
      <w:commentRangeEnd w:id="6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6161C1F3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ZUMTg6Mjg6Mj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r:id="rId11" w:tooltip="Decker, C. The use of UV irradiation in polymerization / C. Decker // Polymer International. – 1998. – Т.45, №2. – C.133–141." w:history="1">
            <w:r w:rsidR="00171A6D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потенциал в простом и быстром производстве материалов с особыми свойствами </w:t>
      </w:r>
      <w:r>
        <w:lastRenderedPageBreak/>
        <w:t>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lQxODoyODoy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r:id="rId12" w:tooltip="Chemistry &amp; technology of UV &amp; EB formulation for coatings, inks and paints / P.K.T. Oldring, N.S. Allen, K.K. Dietliker [и др.], 1991." w:history="1">
            <w:r w:rsidR="00171A6D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2VDE4OjI4OjI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r:id="rId13" w:tooltip="Lasers and Photopolymers / C. Carre, C. Decker, J.P. Fouassier, D.J. Lougnot // Laser Chemistry. – 1990. – Т.10, №5-6. – C.349–366." w:history="1">
            <w:r w:rsidR="00171A6D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NlQxODoyODoy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r:id="rId14" w:tooltip="Pappas, S.P. Radiation curing / S.P. Pappas, 1992." w:history="1">
            <w:r w:rsidR="00171A6D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r:id="rId15" w:tooltip="Kloosterboer, J.G. / J.G. Kloosterboer // Adv. Polym. Sci. – 1988. – Т.84." w:history="1">
            <w:r w:rsidR="00171A6D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r:id="rId16" w:tooltip="Decker, C. / C. Decker // Progr. Polym. Sci. – 1996. – Т.21. – C.593." w:history="1">
            <w:r w:rsidR="00171A6D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ZUMTg6Mjg6Mj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r:id="rId17" w:tooltip="Decker, C. Macromol. Sci / C. Decker, D. Decker // Pure Appl. Chem. – 1997. – Т.34. – C.605." w:history="1">
            <w:r w:rsidR="00171A6D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7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7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7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ZUMTg6Mjg6Mj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r:id="rId18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171A6D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8"/>
      <w:r>
        <w:t>полимеризации</w:t>
      </w:r>
      <w:commentRangeEnd w:id="8"/>
      <w:r>
        <w:rPr>
          <w:rStyle w:val="afc"/>
          <w:rFonts w:eastAsia="SimSun" w:cstheme="minorBidi"/>
          <w:color w:val="auto"/>
          <w:lang w:eastAsia="en-US"/>
        </w:rPr>
        <w:commentReference w:id="8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21B6E83E" w:rsidR="00965194" w:rsidRDefault="00BB3F1E" w:rsidP="00965194">
      <w:pPr>
        <w:pStyle w:val="a3"/>
      </w:pPr>
      <w:commentRangeStart w:id="9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9"/>
      <w:r w:rsidR="00970DA6">
        <w:rPr>
          <w:rStyle w:val="afc"/>
          <w:rFonts w:eastAsia="SimSun" w:cstheme="minorBidi"/>
          <w:color w:val="auto"/>
          <w:lang w:eastAsia="en-US"/>
        </w:rPr>
        <w:commentReference w:id="9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lQxODoyODoy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ZUMTg6Mjg6Mj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r:id="rId19" w:tooltip="Шурыгина, М.П. Механизм фотовосстановления орто-хинонов / М.П. Шурыгина, В.К. Черкасов. – 2006. – ." w:history="1">
            <w:r w:rsidR="00171A6D">
              <w:t>[9</w:t>
            </w:r>
          </w:hyperlink>
          <w:hyperlink r:id="rId2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171A6D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0"/>
      <w:r w:rsidR="006C2616">
        <w:t xml:space="preserve">без учета диффузионных </w:t>
      </w:r>
      <w:commentRangeEnd w:id="10"/>
      <w:r w:rsidR="006C2616">
        <w:rPr>
          <w:rStyle w:val="afc"/>
          <w:rFonts w:eastAsia="SimSun" w:cstheme="minorBidi"/>
          <w:color w:val="auto"/>
          <w:lang w:eastAsia="en-US"/>
        </w:rPr>
        <w:commentReference w:id="10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1" w:name="_Hlk134744030"/>
      <w:bookmarkEnd w:id="2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2" w:name="_Hlk134744164"/>
      <w:r>
        <w:t>Описание химических реакций</w:t>
      </w:r>
    </w:p>
    <w:p w14:paraId="409475A8" w14:textId="67FA36C6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2C2224">
        <w:t>(</w:t>
      </w:r>
      <w:r w:rsidR="002C2224">
        <w:rPr>
          <w:noProof/>
        </w:rPr>
        <w:t>1</w:t>
      </w:r>
      <w:r w:rsidR="002C2224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ZUMTg6Mjg6MjY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r:id="rId21" w:tooltip="El'tsov, A.V. Photoinitiation of the Reactions of Quinones / A.V. El'tsov, O.P. Studzinskii, V.M. Grebenkina // Russian Chemical Reviews. – 1977. – Т.…" w:history="1">
            <w:r w:rsidR="00171A6D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AA19CE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65D4D883" w:rsidR="00841974" w:rsidRDefault="00841974" w:rsidP="00FE0519">
            <w:pPr>
              <w:pStyle w:val="a3"/>
              <w:jc w:val="center"/>
            </w:pPr>
            <w:bookmarkStart w:id="13" w:name="_Ref135115514"/>
            <w:bookmarkStart w:id="14" w:name="_Ref114479140"/>
            <w:r>
              <w:t>(</w:t>
            </w:r>
            <w:fldSimple w:instr=" SEQ Формула \*ARABIC  \r 1 ">
              <w:r w:rsidR="002C2224">
                <w:rPr>
                  <w:noProof/>
                </w:rPr>
                <w:t>1</w:t>
              </w:r>
            </w:fldSimple>
            <w:bookmarkEnd w:id="13"/>
            <w:r>
              <w:t>)</w:t>
            </w:r>
            <w:bookmarkEnd w:id="14"/>
          </w:p>
        </w:tc>
      </w:tr>
    </w:tbl>
    <w:p w14:paraId="3697E5A0" w14:textId="7BA4054B" w:rsidR="00841974" w:rsidRDefault="0035319E" w:rsidP="00841974">
      <w:pPr>
        <w:pStyle w:val="33"/>
      </w:pPr>
      <w:bookmarkStart w:id="15" w:name="_Hlk134744241"/>
      <w:bookmarkEnd w:id="12"/>
      <w:r>
        <w:t>Фотосенсибилизация</w:t>
      </w:r>
    </w:p>
    <w:p w14:paraId="15C6D22A" w14:textId="7252FF5C" w:rsidR="009E414C" w:rsidRDefault="00157670" w:rsidP="009E414C">
      <w:pPr>
        <w:pStyle w:val="a3"/>
      </w:pPr>
      <w:commentRangeStart w:id="16"/>
      <w:r>
        <w:t>Фотовосстановление</w:t>
      </w:r>
      <w:commentRangeEnd w:id="16"/>
      <w:r w:rsidR="00C77E20">
        <w:rPr>
          <w:rStyle w:val="afc"/>
          <w:rFonts w:eastAsia="SimSun" w:cstheme="minorBidi"/>
          <w:color w:val="auto"/>
          <w:lang w:eastAsia="en-US"/>
        </w:rPr>
        <w:commentReference w:id="16"/>
      </w:r>
      <w:r>
        <w:t xml:space="preserve">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2C2224">
        <w:t xml:space="preserve">Схема </w:t>
      </w:r>
      <w:r w:rsidR="002C2224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commentRangeStart w:id="17"/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commentRangeEnd w:id="17"/>
      <w:r w:rsidR="00975EA5">
        <w:rPr>
          <w:rStyle w:val="afc"/>
          <w:rFonts w:eastAsia="SimSun" w:cstheme="minorBidi"/>
          <w:color w:val="auto"/>
          <w:lang w:eastAsia="en-US"/>
        </w:rPr>
        <w:commentReference w:id="17"/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2VDE4OjI4OjI2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r:id="rId22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171A6D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</w:t>
      </w:r>
      <w:commentRangeStart w:id="18"/>
      <w:r w:rsidR="00975EA5" w:rsidRPr="004601CE">
        <w:t xml:space="preserve">а время жизни </w:t>
      </w:r>
      <w:commentRangeEnd w:id="18"/>
      <w:r w:rsidR="009E414C">
        <w:rPr>
          <w:rStyle w:val="afc"/>
          <w:rFonts w:eastAsia="SimSun" w:cstheme="minorBidi"/>
          <w:color w:val="auto"/>
          <w:lang w:eastAsia="en-US"/>
        </w:rPr>
        <w:commentReference w:id="18"/>
      </w:r>
      <w:r w:rsidR="00975EA5" w:rsidRPr="004601CE">
        <w:t xml:space="preserve">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lQxODoyODoyNi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r:id="rId23" w:tooltip="Calvert, J.G. Photochemistry / J.G. Calvert, J.N. Pitts. – New York, N.Y.: Wiley, 1966. – 899 c." w:history="1">
            <w:r w:rsidR="00171A6D">
              <w:t>[12]</w:t>
            </w:r>
          </w:hyperlink>
          <w:r w:rsidR="00584E60">
            <w:fldChar w:fldCharType="end"/>
          </w:r>
        </w:sdtContent>
      </w:sdt>
      <w:r w:rsidR="00975EA5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~5*10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2VDE4OjI4OjI2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r:id="rId24" w:tooltip="Carapllucci, P.A. Photoreduction of 9,10-phenantrenquinone / P.A. Carapllucci, H.P. Wolf, W. K. // J. Amer. Chem. Soc. – 1969. – Т.91. – C.4635–4639." w:history="1">
            <w:r w:rsidR="00171A6D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commentRangeStart w:id="19"/>
      <w:commentRangeEnd w:id="19"/>
      <w:r w:rsidR="00975EA5">
        <w:rPr>
          <w:rStyle w:val="afc"/>
          <w:rFonts w:eastAsia="SimSun" w:cstheme="minorBidi"/>
          <w:color w:val="auto"/>
          <w:lang w:eastAsia="en-US"/>
        </w:rPr>
        <w:commentReference w:id="19"/>
      </w:r>
      <w:r w:rsidR="00975EA5">
        <w:t xml:space="preserve">(для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lQxODoyODoy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r:id="rId25" w:tooltip="Rathore, R. Direct observation and structural characterization of the encounter complex in bimolecular electron transfers with photoactivated acceptor…" w:history="1">
            <w:r w:rsidR="00171A6D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 w:rsidRPr="00975EA5">
        <w:t xml:space="preserve"> </w:t>
      </w:r>
      <w:r w:rsidR="00975EA5">
        <w:t xml:space="preserve">(для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r:id="rId26" w:tooltip="Беккер, Г. Введение в фотохимию органических соединений / Г. Беккер. – Ленинград: Химия, 1976." w:history="1">
            <w:r w:rsidR="00171A6D">
              <w:t>[15]</w:t>
            </w:r>
          </w:hyperlink>
          <w:r w:rsidR="00584E60">
            <w:fldChar w:fldCharType="end"/>
          </w:r>
        </w:sdtContent>
      </w:sdt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</w:t>
      </w:r>
      <w:proofErr w:type="spellStart"/>
      <w:r w:rsidR="00975EA5">
        <w:t>ние</w:t>
      </w:r>
      <w:proofErr w:type="spellEnd"/>
      <w:r w:rsidR="00975EA5">
        <w:t xml:space="preserve">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2VDE4OjI4OjI2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r:id="rId27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171A6D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r:id="rId28" w:tooltip="Шурыгина, М.П. Механизм фотовосстановления орто-хинонов / М.П. Шурыгина, В.К. Черкасов. – 2006. – ." w:history="1">
            <w:r w:rsidR="00171A6D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</w:t>
      </w:r>
    </w:p>
    <w:p w14:paraId="42549D62" w14:textId="0453F003" w:rsidR="009E414C" w:rsidRDefault="009E414C" w:rsidP="009E414C">
      <w:pPr>
        <w:pStyle w:val="a3"/>
      </w:pPr>
      <w:r>
        <w:t>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3.0*10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толуоле). </w:t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65FFDED0">
                <wp:extent cx="4249615" cy="3269241"/>
                <wp:effectExtent l="0" t="0" r="0" b="762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269241"/>
                          <a:chOff x="0" y="0"/>
                          <a:chExt cx="4745355" cy="36506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9620"/>
                            <a:ext cx="4745355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3AD837F3" w:rsidR="00E906B7" w:rsidRPr="004E4165" w:rsidRDefault="00E906B7" w:rsidP="00255FBF">
                              <w:pPr>
                                <w:pStyle w:val="af4"/>
                              </w:pPr>
                              <w:bookmarkStart w:id="20" w:name="_Ref134792185"/>
                              <w:bookmarkStart w:id="21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0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57.4pt;mso-position-horizontal-relative:char;mso-position-vertical-relative:line" coordsize="47453,36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3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96;width:4745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3AD837F3" w:rsidR="00E906B7" w:rsidRPr="004E4165" w:rsidRDefault="00E906B7" w:rsidP="00255FBF">
                        <w:pPr>
                          <w:pStyle w:val="af4"/>
                        </w:pPr>
                        <w:bookmarkStart w:id="22" w:name="_Ref134792185"/>
                        <w:bookmarkStart w:id="23" w:name="_Ref134792182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</w:t>
                          </w:r>
                        </w:fldSimple>
                        <w:bookmarkEnd w:id="22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23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4423961B" w:rsidR="00841974" w:rsidRDefault="0035319E" w:rsidP="00841974">
      <w:pPr>
        <w:pStyle w:val="33"/>
      </w:pPr>
      <w:bookmarkStart w:id="24" w:name="_Hlk134744485"/>
      <w:bookmarkEnd w:id="11"/>
      <w:bookmarkEnd w:id="15"/>
      <w:r>
        <w:t>Фотовосстановление</w:t>
      </w:r>
    </w:p>
    <w:p w14:paraId="7C7906A7" w14:textId="2C5ECAB6" w:rsidR="00CD36C3" w:rsidRPr="00CD36C3" w:rsidRDefault="004B3E26" w:rsidP="00CD36C3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</w:t>
      </w:r>
      <w:proofErr w:type="spellStart"/>
      <w:r>
        <w:t>бензохинонов</w:t>
      </w:r>
      <w:proofErr w:type="spellEnd"/>
      <w:r w:rsidR="0097363D">
        <w:t xml:space="preserve">. Оно </w:t>
      </w:r>
      <w:r w:rsidR="00CD36C3">
        <w:t xml:space="preserve">происходит за счет реакции отрыва водорода от молекул 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r>
          <m:rPr>
            <m:sty m:val="p"/>
          </m:rPr>
          <w:rPr>
            <w:rFonts w:ascii="Cambria Math" w:hAnsi="Cambria Math"/>
          </w:rPr>
          <m:t>o-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35319E" w:rsidRPr="0035319E">
        <w:rPr>
          <w:iCs/>
        </w:rPr>
        <w:t xml:space="preserve"> (</w:t>
      </w:r>
      <w:r>
        <w:rPr>
          <w:iCs/>
        </w:rPr>
        <w:t xml:space="preserve">где </w:t>
      </w:r>
      <w:r w:rsidR="0035319E">
        <w:rPr>
          <w:iCs/>
          <w:lang w:val="en-US"/>
        </w:rPr>
        <w:t>Q</w:t>
      </w:r>
      <w:r w:rsidR="0035319E" w:rsidRPr="0035319E">
        <w:rPr>
          <w:iCs/>
        </w:rPr>
        <w:t xml:space="preserve"> – </w:t>
      </w:r>
      <w:r w:rsidR="0035319E">
        <w:rPr>
          <w:iCs/>
        </w:rPr>
        <w:t>хинон)</w:t>
      </w:r>
      <w:r w:rsidR="00CD36C3" w:rsidRPr="00F113BC">
        <w:t>.</w:t>
      </w:r>
      <w:r w:rsidR="00CD36C3">
        <w:t xml:space="preserve"> </w:t>
      </w:r>
      <w:commentRangeStart w:id="25"/>
      <w:r w:rsidR="00CD36C3">
        <w:t xml:space="preserve">Так как достоверных данных о последовательности реакций в источниках не найдено, предположительно константы скорости этих же процессов примерно равны </w:t>
      </w:r>
      <w:commentRangeEnd w:id="25"/>
      <w:r w:rsidR="00962A62">
        <w:rPr>
          <w:rStyle w:val="afc"/>
          <w:rFonts w:eastAsia="SimSun" w:cstheme="minorBidi"/>
          <w:color w:val="auto"/>
          <w:lang w:eastAsia="en-US"/>
        </w:rPr>
        <w:commentReference w:id="25"/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CD36C3" w:rsidRPr="009D63E9">
        <w:rPr>
          <w:iCs/>
        </w:rPr>
        <w:t>.</w:t>
      </w:r>
    </w:p>
    <w:p w14:paraId="12EFA4C2" w14:textId="121AC8C1" w:rsidR="00A17616" w:rsidRDefault="00A17616" w:rsidP="00705F91">
      <w:pPr>
        <w:pStyle w:val="a3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E865FC">
        <w:t>.</w:t>
      </w:r>
      <w:r w:rsidR="003E4494">
        <w:t xml:space="preserve"> </w:t>
      </w:r>
      <w:r w:rsidR="003E4494" w:rsidRPr="003E4494">
        <w:t>[</w:t>
      </w:r>
      <w:r w:rsidR="003E4494">
        <w:t>лит</w:t>
      </w:r>
      <w:r w:rsidR="003E4494" w:rsidRPr="003E4494">
        <w:t>]</w:t>
      </w:r>
      <w:r w:rsidR="003E4494">
        <w:t>.</w:t>
      </w:r>
      <w:r w:rsidR="00BB52B3">
        <w:t xml:space="preserve"> П</w:t>
      </w:r>
      <w:r w:rsidR="00BB52B3" w:rsidRPr="00BB52B3">
        <w:t xml:space="preserve">еречисленные процессы могут конкурировать друг с другом, </w:t>
      </w:r>
      <w:commentRangeStart w:id="26"/>
      <w:r w:rsidR="00BB52B3" w:rsidRPr="00BB52B3">
        <w:t>однако более вероятна ситуация, когда реакцию нельзя однозначно отнести к какому-то одному из трех типов, так как промежуточное состояние с переносом заряда описывается суперпозицией состояний различной природы</w:t>
      </w:r>
      <w:commentRangeEnd w:id="26"/>
      <w:r w:rsidR="004D1E41">
        <w:rPr>
          <w:rStyle w:val="afc"/>
          <w:rFonts w:eastAsia="SimSun" w:cstheme="minorBidi"/>
          <w:color w:val="auto"/>
          <w:lang w:eastAsia="en-US"/>
        </w:rPr>
        <w:commentReference w:id="26"/>
      </w:r>
      <w:r w:rsidR="00BB52B3" w:rsidRPr="00BB52B3">
        <w:t xml:space="preserve">, а комплекс с водородной связью может характеризоваться потенциальной поверхностью с одним минимумом для положения протона </w:t>
      </w:r>
      <w:sdt>
        <w:sdtPr>
          <w:alias w:val="To edit, see citavi.com/edit"/>
          <w:tag w:val="CitaviPlaceholder#ba103a2f-8ed9-41ee-b730-b0488d457a41"/>
          <w:id w:val="-1832525369"/>
          <w:placeholder>
            <w:docPart w:val="6E5F94C6A2294AF9A0A863A25240F47A"/>
          </w:placeholder>
        </w:sdtPr>
        <w:sdtContent>
          <w:r w:rsidR="00BB52B3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2Y2RjZTYwLWE3NmQtNDdlMS04ZTBjLWU2N2NmYmQxYjcx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4OjI4OjI2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YmExMDNhMmYtOGVkOS00MWVlLWI3MzAtYjA0ODhkNDU3YTQxIiwiVGV4dCI6IlsxN10iLCJXQUlWZXJzaW9uIjoiNi4xNS4yLjAifQ==}</w:instrText>
          </w:r>
          <w:r w:rsidR="00BB52B3">
            <w:fldChar w:fldCharType="separate"/>
          </w:r>
          <w:hyperlink r:id="rId31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171A6D">
              <w:t>[17]</w:t>
            </w:r>
          </w:hyperlink>
          <w:r w:rsidR="00BB52B3">
            <w:fldChar w:fldCharType="end"/>
          </w:r>
        </w:sdtContent>
      </w:sdt>
      <w:r w:rsidR="00BB52B3" w:rsidRPr="00BB52B3">
        <w:t>.</w:t>
      </w:r>
    </w:p>
    <w:p w14:paraId="6F578063" w14:textId="0F292A1B" w:rsidR="003E4494" w:rsidRDefault="003E4494" w:rsidP="00705F91">
      <w:pPr>
        <w:pStyle w:val="a3"/>
      </w:pPr>
      <w:r>
        <w:rPr>
          <w:noProof/>
        </w:rPr>
        <w:drawing>
          <wp:inline distT="0" distB="0" distL="0" distR="0" wp14:anchorId="2DE61BCE" wp14:editId="068749DC">
            <wp:extent cx="5578929" cy="148806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8510" cy="14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FDC9" w14:textId="54B4EEAC" w:rsidR="004D1E41" w:rsidRDefault="003E4494" w:rsidP="004D1E41">
      <w:pPr>
        <w:pStyle w:val="a3"/>
      </w:pPr>
      <w:r>
        <w:rPr>
          <w:noProof/>
        </w:rPr>
        <w:drawing>
          <wp:inline distT="0" distB="0" distL="0" distR="0" wp14:anchorId="2D29C7A4" wp14:editId="1C8B6CDD">
            <wp:extent cx="5578475" cy="69368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4354" cy="7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B95" w14:textId="3E0398CD" w:rsidR="00841974" w:rsidRDefault="00841974" w:rsidP="00705F91">
      <w:pPr>
        <w:pStyle w:val="a3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 </w:t>
      </w:r>
      <w:r>
        <w:t xml:space="preserve">- </w:t>
      </w:r>
      <w:r w:rsidRPr="00862AA4">
        <w:t xml:space="preserve">КС,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lQxODoyODoy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r:id="rId34" w:tooltip="Rathore, R. Direct observation and structural characterization of the encounter complex in bimolecular electron transfers with photoactivated acceptor…" w:history="1">
            <w:r w:rsidR="00171A6D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этой работы</w:t>
      </w:r>
      <w:r w:rsidRPr="00862AA4">
        <w:t xml:space="preserve">, имеет тот же смысл, что и термин </w:t>
      </w:r>
      <w:r w:rsidRPr="00862AA4">
        <w:lastRenderedPageBreak/>
        <w:t xml:space="preserve">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2VDE4OjI4OjI2IiwiUHJvamVjdCI6eyIkcmVmIjoiOCJ9fSwiVXNlTnVtYmVyaW5nVHlwZU9mUGFyZW50RG9jdW1lbnQiOmZhbHNlfV0sIkZvcm1hdHRlZFRleHQiOnsiJGlkIjoiMTMiLCJDb3VudCI6MSwiVGV4dFVuaXRzIjpbeyIkaWQiOiIxNCIsIkZvbnRTdHlsZSI6eyIkaWQiOiIxNSIsIk5ldXRyYWwiOnRydWV9LCJSZWFkaW5nT3JkZXIiOjEsIlRleHQiOiJbMThdIn1dfSwiVGFnIjoiQ2l0YXZpUGxhY2Vob2xkZXIjYjNkMzAwZjItMDVlNi00MjRhLWIyNzEtNTA1NjFhZjA0OTlmIiwiVGV4dCI6IlsxOF0iLCJXQUlWZXJzaW9uIjoiNi4xNS4yLjAifQ==}</w:instrText>
          </w:r>
          <w:r w:rsidR="00A17616">
            <w:fldChar w:fldCharType="separate"/>
          </w:r>
          <w:hyperlink r:id="rId35" w:tooltip="Barltrop, J.A. Excited states in organic chemistry / J.A. Barltrop, J.D. Coyle. – London: Wiley, 1975." w:history="1">
            <w:r w:rsidR="00171A6D">
              <w:t>[18]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Такой механизм предполагался авторами ряда работ</w:t>
      </w:r>
      <w:r w:rsidR="00A120C6">
        <w:t>:</w:t>
      </w:r>
      <w:r w:rsidR="00A17616">
        <w:t xml:space="preserve">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NlQxODoyODoy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ZUMTg6Mjg6Mj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2VDE4OjI4OjI2IiwiUHJvamVjdCI6eyIkcmVmIjoiOCJ9fSwiVXNlTnVtYmVyaW5nVHlwZU9mUGFyZW50RG9jdW1lbnQiOmZhbHNlfV0sIkZvcm1hdHRlZFRleHQiOnsiJGlkIjoiMzMiLCJDb3VudCI6MSwiVGV4dFVuaXRzIjpbeyIkaWQiOiIzNCIsIkZvbnRTdHlsZSI6eyIkaWQiOiIzNSIsIk5ldXRyYWwiOnRydWV9LCJSZWFkaW5nT3JkZXIiOjEsIlRleHQiOiJbMTYsIDE5LCAyMF0ifV19LCJUYWciOiJDaXRhdmlQbGFjZWhvbGRlciNlYTUyN2E3ZC1lNmI0LTQzZGUtYjE4MC1lOWVlOWVkYjA3MjQiLCJUZXh0IjoiWzE2LCAxOSwgMjBdIiwiV0FJVmVyc2lvbiI6IjYuMTUuMi4wIn0=}</w:instrText>
          </w:r>
          <w:r w:rsidR="00A17616">
            <w:fldChar w:fldCharType="separate"/>
          </w:r>
          <w:hyperlink r:id="rId36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171A6D">
              <w:t>[16</w:t>
            </w:r>
          </w:hyperlink>
          <w:hyperlink r:id="rId37" w:tooltip="Bruce, J.M. Light-induced and related reactions of quinones. Part I. The mechanism of formation of acetylquinol from 1,4-benzoquinone and acetaldehyde…" w:history="1">
            <w:r w:rsidR="00171A6D">
              <w:t>, 19</w:t>
            </w:r>
          </w:hyperlink>
          <w:hyperlink r:id="rId38" w:tooltip="Arimitsu, S. Photochemical Reactions of p -Benzoquinone Complexes with Aromatic Molecules / S. Arimitsu, H. Tsubomura // Bulletin of the Chemical Soci…" w:history="1">
            <w:r w:rsidR="00171A6D">
              <w:t>, 20]</w:t>
            </w:r>
          </w:hyperlink>
          <w:r w:rsidR="00A17616">
            <w:fldChar w:fldCharType="end"/>
          </w:r>
        </w:sdtContent>
      </w:sdt>
      <w:r w:rsidRPr="00CD36C3">
        <w:t>,</w:t>
      </w:r>
      <w:r>
        <w:t xml:space="preserve"> однако доказан он был сравнительно не так давно при исследовании методом пикосекундного фотолиза системы </w:t>
      </w:r>
      <w:proofErr w:type="spellStart"/>
      <w:r>
        <w:t>бензофенон</w:t>
      </w:r>
      <w:proofErr w:type="spellEnd"/>
      <w:r>
        <w:t xml:space="preserve"> - N,N-</w:t>
      </w:r>
      <w:proofErr w:type="spellStart"/>
      <w:r>
        <w:t>диметиланилин</w:t>
      </w:r>
      <w:proofErr w:type="spellEnd"/>
      <w:r w:rsidR="00A17616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lQxODoyODoyN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ZUMTg6Mjg6MjYiLCJQcm9qZWN0Ijp7IiRyZWYiOiI4In19LCJVc2VOdW1iZXJpbmdUeXBlT2ZQYXJlbnREb2N1bWVudCI6ZmFsc2V9XSwiRm9ybWF0dGVkVGV4dCI6eyIkaWQiOiIyNiIsIkNvdW50IjoxLCJUZXh0VW5pdHMiOlt7IiRpZCI6IjI3IiwiRm9udFN0eWxlIjp7IiRpZCI6IjI4IiwiTmV1dHJhbCI6dHJ1ZX0sIlJlYWRpbmdPcmRlciI6MSwiVGV4dCI6IlsyMSwgMjJdIn1dfSwiVGFnIjoiQ2l0YXZpUGxhY2Vob2xkZXIjZjMyYjNhMjEtOTI3ZC00YmNhLTlmZTctOGQ1NTE0MmQyODQ0IiwiVGV4dCI6IlsyMSwgMjJdIiwiV0FJVmVyc2lvbiI6IjYuMTUuMi4wIn0=}</w:instrText>
          </w:r>
          <w:r w:rsidR="00A17616">
            <w:fldChar w:fldCharType="separate"/>
          </w:r>
          <w:hyperlink r:id="rId39" w:tooltip="Femtosecond-Picosecond Laser Photolysis Studies on Photoreduction Process of Excited Benzophenone with N , N -Dimethylaniline in Acetonitrile Solution…" w:history="1">
            <w:r w:rsidR="00171A6D">
              <w:t>[21</w:t>
            </w:r>
          </w:hyperlink>
          <w:hyperlink r:id="rId40" w:tooltip="Peters, K.S. Proton-Transfer Reactions in Benzophenone/N,N-Dimethylaniline Photochemistry / K.S. Peters // In Advances in photochemistry. – Т.27. – C.…" w:history="1">
            <w:r w:rsidR="00171A6D">
              <w:t>, 22]</w:t>
            </w:r>
          </w:hyperlink>
          <w:r w:rsidR="00A17616">
            <w:fldChar w:fldCharType="end"/>
          </w:r>
        </w:sdtContent>
      </w:sdt>
      <w:r>
        <w:t xml:space="preserve"> </w:t>
      </w:r>
      <w:r w:rsidR="005206D7" w:rsidRPr="005206D7">
        <w:t xml:space="preserve">  </w:t>
      </w:r>
      <w:r>
        <w:t xml:space="preserve">и пары </w:t>
      </w:r>
      <w:proofErr w:type="spellStart"/>
      <w:r>
        <w:t>бензофенон</w:t>
      </w:r>
      <w:proofErr w:type="spellEnd"/>
      <w:r>
        <w:t xml:space="preserve"> – N,N-</w:t>
      </w:r>
      <w:proofErr w:type="spellStart"/>
      <w:r>
        <w:t>диэтиланилин</w:t>
      </w:r>
      <w:proofErr w:type="spellEnd"/>
      <w:r w:rsidR="00CE6554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NlQxODoyODoyNi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CE6554">
            <w:fldChar w:fldCharType="separate"/>
          </w:r>
          <w:hyperlink r:id="rId41" w:tooltip="Devadoss, C. Picosecond and nanosecond studies of the photoreduction of benzophenone by N,N-diethylaniline and triethylamine / C. Devadoss, R.W. Fesse…" w:history="1">
            <w:r w:rsidR="00171A6D">
              <w:t>[23]</w:t>
            </w:r>
          </w:hyperlink>
          <w:r w:rsidR="00CE6554">
            <w:fldChar w:fldCharType="end"/>
          </w:r>
        </w:sdtContent>
      </w:sdt>
      <w:r w:rsidRPr="005206D7">
        <w:t>.</w:t>
      </w:r>
      <w:r>
        <w:t xml:space="preserve"> Такой процесс описывается </w:t>
      </w:r>
      <w:commentRangeStart w:id="27"/>
      <w:r>
        <w:t>схемой</w:t>
      </w:r>
      <w:commentRangeEnd w:id="27"/>
      <w:r>
        <w:rPr>
          <w:rStyle w:val="afc"/>
          <w:rFonts w:eastAsia="SimSun" w:cstheme="minorBidi"/>
          <w:color w:val="auto"/>
          <w:lang w:eastAsia="en-US"/>
        </w:rPr>
        <w:commentReference w:id="27"/>
      </w:r>
      <w:r w:rsidR="00BB5448">
        <w:t xml:space="preserve">, </w:t>
      </w:r>
      <w:r w:rsidR="007578C9">
        <w:t xml:space="preserve">где, </w:t>
      </w:r>
      <w:proofErr w:type="gramStart"/>
      <w:r w:rsidR="007578C9">
        <w:t xml:space="preserve">по </w:t>
      </w:r>
      <w:commentRangeStart w:id="28"/>
      <w:r w:rsidR="007578C9">
        <w:t>существу</w:t>
      </w:r>
      <w:commentRangeEnd w:id="28"/>
      <w:proofErr w:type="gramEnd"/>
      <w:r w:rsidR="007578C9">
        <w:rPr>
          <w:rStyle w:val="afc"/>
          <w:rFonts w:eastAsia="SimSun" w:cstheme="minorBidi"/>
          <w:color w:val="auto"/>
          <w:lang w:eastAsia="en-US"/>
        </w:rPr>
        <w:commentReference w:id="28"/>
      </w:r>
      <w:r w:rsidR="007578C9">
        <w:t>,</w:t>
      </w:r>
      <w:r w:rsidR="00BB5448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BB5448">
        <w:t xml:space="preserve"> – </w:t>
      </w:r>
      <w:commentRangeStart w:id="29"/>
      <w:r w:rsidR="00BB5448">
        <w:t>комплекс столкновения</w:t>
      </w:r>
      <w:r w:rsidR="0097363D">
        <w:t xml:space="preserve"> </w:t>
      </w:r>
      <w:commentRangeEnd w:id="29"/>
      <w:r w:rsidR="004D1E41">
        <w:rPr>
          <w:rStyle w:val="afc"/>
          <w:rFonts w:eastAsia="SimSun" w:cstheme="minorBidi"/>
          <w:color w:val="auto"/>
          <w:lang w:eastAsia="en-US"/>
        </w:rPr>
        <w:commentReference w:id="29"/>
      </w:r>
      <w:r w:rsidR="0097363D">
        <w:fldChar w:fldCharType="begin"/>
      </w:r>
      <w:r w:rsidR="0097363D">
        <w:instrText xml:space="preserve"> REF _Ref134726767 \h </w:instrText>
      </w:r>
      <w:r w:rsidR="0097363D">
        <w:fldChar w:fldCharType="separate"/>
      </w:r>
      <w:r w:rsidR="002C2224">
        <w:t xml:space="preserve">Схема </w:t>
      </w:r>
      <w:r w:rsidR="002C2224">
        <w:rPr>
          <w:noProof/>
        </w:rPr>
        <w:t>2</w:t>
      </w:r>
      <w:r w:rsidR="0097363D">
        <w:fldChar w:fldCharType="end"/>
      </w:r>
      <w:r>
        <w:t>:</w:t>
      </w:r>
    </w:p>
    <w:p w14:paraId="14F464A7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4E0959E" wp14:editId="28CCCD83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869B1B" w14:textId="1C1DEEA0" w:rsidR="00E906B7" w:rsidRPr="00596DA9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0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0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0959E" id="Группа 8" o:spid="_x0000_s1029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">
                <v:shape id="Рисунок 6" o:spid="_x0000_s1030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43" o:title=""/>
                </v:shape>
                <v:shape id="Надпись 7" o:spid="_x0000_s1031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F869B1B" w14:textId="1C1DEEA0" w:rsidR="00E906B7" w:rsidRPr="00596DA9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1" w:name="_Ref134726767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2</w:t>
                          </w:r>
                        </w:fldSimple>
                        <w:bookmarkEnd w:id="31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2017F8" w14:textId="5F087263" w:rsidR="00D21DF3" w:rsidRPr="003967F0" w:rsidRDefault="003967F0" w:rsidP="003967F0">
      <w:pPr>
        <w:pStyle w:val="a3"/>
        <w:rPr>
          <w:strike/>
        </w:rPr>
      </w:pPr>
      <w:commentRangeStart w:id="32"/>
      <w:r w:rsidRPr="003967F0">
        <w:t>Взаимодействие</w:t>
      </w:r>
      <w:commentRangeEnd w:id="32"/>
      <w:r w:rsidR="00D06B83">
        <w:rPr>
          <w:rStyle w:val="afc"/>
          <w:rFonts w:eastAsia="SimSun" w:cstheme="minorBidi"/>
          <w:color w:val="auto"/>
          <w:lang w:eastAsia="en-US"/>
        </w:rPr>
        <w:commentReference w:id="32"/>
      </w:r>
      <w:r w:rsidRPr="003967F0">
        <w:t xml:space="preserve">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— вследствие переноса электрона и атома водорода соответственно </w:t>
      </w:r>
      <w:proofErr w:type="gramStart"/>
      <w:r w:rsidRPr="003967F0">
        <w:rPr>
          <w:highlight w:val="yellow"/>
        </w:rPr>
        <w:t>34,.</w:t>
      </w:r>
      <w:proofErr w:type="gramEnd"/>
      <w:r w:rsidRPr="003967F0">
        <w:rPr>
          <w:highlight w:val="yellow"/>
        </w:rPr>
        <w:t xml:space="preserve"> 42, 45, 50, 141</w:t>
      </w:r>
      <w:r w:rsidRPr="003967F0">
        <w:t>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4OjI4OjI2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MjJhMmE4YzAtZDgyOS00NDk4LWI5OWEtMTU3NzE5MjU1MDA3IiwiVGV4dCI6IlsxN10iLCJXQUlWZXJzaW9uIjoiNi4xNS4yLjAifQ==}</w:instrText>
          </w:r>
          <w:r>
            <w:fldChar w:fldCharType="separate"/>
          </w:r>
          <w:hyperlink r:id="rId4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171A6D">
              <w:t>[17]</w:t>
            </w:r>
          </w:hyperlink>
          <w:r>
            <w:fldChar w:fldCharType="end"/>
          </w:r>
        </w:sdtContent>
      </w:sdt>
      <w:r w:rsidRPr="003967F0">
        <w:t xml:space="preserve">. </w:t>
      </w:r>
      <w:r w:rsidRPr="003967F0">
        <w:rPr>
          <w:strike/>
        </w:rPr>
        <w:t>Процесс тушения осуществляется с диффузионной константой скорости</w:t>
      </w:r>
      <w:r>
        <w:rPr>
          <w:strike/>
        </w:rPr>
        <w:t xml:space="preserve">. </w:t>
      </w:r>
      <w:r w:rsidR="0097363D">
        <w:t>Т</w:t>
      </w:r>
      <w:r w:rsidR="00F5116E" w:rsidRPr="009D32C9">
        <w:t xml:space="preserve">ушение возбужденного состояния </w:t>
      </w:r>
      <w:commentRangeStart w:id="33"/>
      <w:proofErr w:type="spellStart"/>
      <w:r w:rsidR="00F5116E" w:rsidRPr="009D32C9">
        <w:t>бензофенона</w:t>
      </w:r>
      <w:commentRangeEnd w:id="33"/>
      <w:proofErr w:type="spellEnd"/>
      <w:r w:rsidR="000A3471">
        <w:rPr>
          <w:rStyle w:val="afc"/>
          <w:rFonts w:eastAsia="SimSun" w:cstheme="minorBidi"/>
          <w:color w:val="auto"/>
          <w:lang w:eastAsia="en-US"/>
        </w:rPr>
        <w:commentReference w:id="33"/>
      </w:r>
      <w:r w:rsidR="00F5116E" w:rsidRPr="009D32C9">
        <w:t xml:space="preserve"> путем переноса электрона</w:t>
      </w:r>
      <w:r w:rsidR="00061E5C">
        <w:t xml:space="preserve"> с амина</w:t>
      </w:r>
      <w:r w:rsidR="00F5116E">
        <w:t xml:space="preserve"> согласно</w:t>
      </w:r>
      <w:r w:rsidR="00A120C6">
        <w:t xml:space="preserve"> работе</w:t>
      </w:r>
      <w:r w:rsidR="0097363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ZUMTg6Mjg6MjYiLCJQcm9qZWN0Ijp7IiRyZWYiOiI4In19LCJVc2VOdW1iZXJpbmdUeXBlT2ZQYXJlbnREb2N1bWVudCI6ZmFsc2V9XSwiRm9ybWF0dGVkVGV4dCI6eyIkaWQiOiIxMyIsIkNvdW50IjoxLCJUZXh0VW5pdHMiOlt7IiRpZCI6IjE0IiwiRm9udFN0eWxlIjp7IiRpZCI6IjE1IiwiTmV1dHJhbCI6dHJ1ZX0sIlJlYWRpbmdPcmRlciI6MSwiVGV4dCI6IlsyNF0ifV19LCJUYWciOiJDaXRhdmlQbGFjZWhvbGRlciM1MGUyM2I0Ny1mOGI4LTQ0ZjAtYmFmNi1kZTgwODMyNTk4NDIiLCJUZXh0IjoiWzI0XSIsIldBSVZlcnNpb24iOiI2LjE1LjIuMCJ9}</w:instrText>
          </w:r>
          <w:r w:rsidR="0097363D">
            <w:fldChar w:fldCharType="separate"/>
          </w:r>
          <w:hyperlink r:id="rId45" w:tooltip="Peters, K.S. Diffusional Quenching of trans-Stilbene by Fumaronitrile: Role of Contact Radical Ion Pairs and Solvent Separated Radical Ion Pairs / K.S…" w:history="1">
            <w:r w:rsidR="00171A6D">
              <w:t>[24]</w:t>
            </w:r>
          </w:hyperlink>
          <w:r w:rsidR="0097363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C312D0">
        <w:t>)</w:t>
      </w:r>
      <w:r w:rsidR="0097363D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2VDE4OjI4OjI2IiwiUHJvamVjdCI6eyIkcmVmIjoiOCJ9fSwiVXNlTnVtYmVyaW5nVHlwZU9mUGFyZW50RG9jdW1lbnQiOmZhbHNlfV0sIkZvcm1hdHRlZFRleHQiOnsiJGlkIjoiMTYiLCJDb3VudCI6MSwiVGV4dFVuaXRzIjpbeyIkaWQiOiIxNyIsIkZvbnRTdHlsZSI6eyIkaWQiOiIxOCIsIk5ldXRyYWwiOnRydWV9LCJSZWFkaW5nT3JkZXIiOjEsIlRleHQiOiJbMjVdIn1dfSwiVGFnIjoiQ2l0YXZpUGxhY2Vob2xkZXIjYzBjZDRlNzYtNzUzMS00YjcyLTk2ZjEtNDMzYmQzOGVlZjA5IiwiVGV4dCI6IlsyNV0iLCJXQUlWZXJzaW9uIjoiNi4xNS4yLjAifQ==}</w:instrText>
          </w:r>
          <w:r w:rsidR="0097363D">
            <w:fldChar w:fldCharType="separate"/>
          </w:r>
          <w:hyperlink r:id="rId46" w:tooltip="Peters, K.S. A theory-experiment conundrum for proton transfer / K.S. Peters // Acc. Chem. Res. – 2009. – Vol. 42, №1. – P.89–96." w:history="1">
            <w:r w:rsidR="00171A6D">
              <w:t>[25]</w:t>
            </w:r>
          </w:hyperlink>
          <w:r w:rsidR="0097363D">
            <w:fldChar w:fldCharType="end"/>
          </w:r>
        </w:sdtContent>
      </w:sdt>
      <w:r w:rsidR="00F5116E">
        <w:t>.</w:t>
      </w:r>
      <w:r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commentRangeStart w:id="34"/>
      <w:r w:rsidR="00D21DF3">
        <w:t>комплекс</w:t>
      </w:r>
      <w:r w:rsidR="0097363D">
        <w:t>а</w:t>
      </w:r>
      <w:r w:rsidR="00D21DF3">
        <w:t xml:space="preserve"> столкновения </w:t>
      </w:r>
      <w:commentRangeEnd w:id="34"/>
      <w:r w:rsidR="0097363D">
        <w:rPr>
          <w:rStyle w:val="afc"/>
          <w:rFonts w:eastAsia="SimSun" w:cstheme="minorBidi"/>
          <w:color w:val="auto"/>
          <w:lang w:eastAsia="en-US"/>
        </w:rPr>
        <w:commentReference w:id="34"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 xml:space="preserve">. Энергия КС приблизительно равна энергии триплетного </w:t>
      </w:r>
      <w:proofErr w:type="spellStart"/>
      <w:r w:rsidR="00D21DF3">
        <w:t>фотоакцептора</w:t>
      </w:r>
      <w:proofErr w:type="spellEnd"/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 xml:space="preserve">, которую для </w:t>
      </w:r>
      <w:proofErr w:type="spellStart"/>
      <w:r w:rsidR="00D21DF3">
        <w:t>фотоакцепторов</w:t>
      </w:r>
      <w:proofErr w:type="spellEnd"/>
      <w:r w:rsidR="00D21DF3">
        <w:t>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2XSJ9XX0sIlRhZyI6IkNpdGF2aVBsYWNlaG9sZGVyI2E2N2ZlOTM3LTI0ZDQtNDdlNi04ZTZiLWM2ZDJmMDkzMDVhMyIsIlRleHQiOiJbMjZdIiwiV0FJVmVyc2lvbiI6IjYuMTUuMi4wIn0=}</w:instrText>
          </w:r>
          <w:r w:rsidR="000A3471">
            <w:fldChar w:fldCharType="separate"/>
          </w:r>
          <w:hyperlink r:id="rId47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171A6D">
              <w:t>[26]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</w:p>
    <w:p w14:paraId="1993CEE3" w14:textId="0FCD1D0F" w:rsidR="00061E5C" w:rsidRDefault="00BB5448" w:rsidP="00D21DF3">
      <w:pPr>
        <w:pStyle w:val="a3"/>
      </w:pP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2C2224">
        <w:t xml:space="preserve">Схема </w:t>
      </w:r>
      <w:r w:rsidR="002C2224">
        <w:rPr>
          <w:noProof/>
        </w:rPr>
        <w:t>2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NlQxODoyODoyNiIsIlByb2plY3QiOnsiJHJlZiI6IjgifX0sIlVzZU51bWJlcmluZ1R5cGVPZlBhcmVudERvY3VtZW50IjpmYWxzZX1dLCJGb3JtYXR0ZWRUZXh0Ijp7IiRpZCI6IjExIiwiQ291bnQiOjEsIlRleHRVbml0cyI6W3siJGlkIjoiMTIiLCJGb250U3R5bGUiOnsiJGlkIjoiMTMiLCJOZXV0cmFsIjp0cnVlfSwiUmVhZGluZ09yZGVyIjoxLCJUZXh0IjoiWzI3XSJ9XX0sIlRhZyI6IkNpdGF2aVBsYWNlaG9sZGVyIzY0MTJlYWYxLTgxMTgtNDQwNi1hN2I0LTZkZWFkYzA0MzY0MSIsIlRleHQiOiJbMjddIiwiV0FJVmVyc2lvbiI6IjYuMTUuMi4wIn0=}</w:instrText>
          </w:r>
          <w:r w:rsidR="0001424B">
            <w:fldChar w:fldCharType="separate"/>
          </w:r>
          <w:hyperlink r:id="rId48" w:tooltip="Peters, K.S. Picosecond dynamics of the photoreduction of benzophenone by DABCO / K.S. Peters, J. Lee // J. Phys. Chem. – 1993. – Т.97. – C.3761–3764." w:history="1">
            <w:r w:rsidR="00171A6D">
              <w:t>[27]</w:t>
            </w:r>
          </w:hyperlink>
          <w:r w:rsidR="0001424B">
            <w:fldChar w:fldCharType="end"/>
          </w:r>
        </w:sdtContent>
      </w:sdt>
      <w:r w:rsidRPr="00A90BCC">
        <w:t>.</w:t>
      </w:r>
      <w:r w:rsidR="0001424B">
        <w:t xml:space="preserve"> </w:t>
      </w:r>
    </w:p>
    <w:p w14:paraId="53BD8275" w14:textId="78ADCF32" w:rsidR="00061E5C" w:rsidRDefault="00061E5C" w:rsidP="00171A6D">
      <w:pPr>
        <w:pStyle w:val="a3"/>
        <w:ind w:firstLine="0"/>
      </w:pPr>
    </w:p>
    <w:p w14:paraId="3C3B43D9" w14:textId="4A921FFA" w:rsidR="00F906D8" w:rsidRDefault="00841974" w:rsidP="00D21DF3">
      <w:pPr>
        <w:pStyle w:val="a3"/>
      </w:pP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приводит к образованию сольватированной контактной ион-радикальной пары, состо</w:t>
      </w:r>
      <w:proofErr w:type="spellStart"/>
      <w:r w:rsidRPr="009D32C9">
        <w:t>ящей</w:t>
      </w:r>
      <w:proofErr w:type="spellEnd"/>
      <w:r w:rsidRPr="009D32C9">
        <w:t xml:space="preserve">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2C2224">
        <w:t xml:space="preserve">Схема </w:t>
      </w:r>
      <w:r w:rsidR="002C2224">
        <w:rPr>
          <w:noProof/>
        </w:rPr>
        <w:t>2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79066E">
        <w:t xml:space="preserve"> </w:t>
      </w:r>
      <w:r w:rsidR="00F906D8">
        <w:t>По данным статьи</w:t>
      </w:r>
      <w:r w:rsidR="00CE6554">
        <w:t xml:space="preserve"> </w:t>
      </w:r>
      <w:sdt>
        <w:sdtPr>
          <w:alias w:val="To edit, see citavi.com/edit"/>
          <w:tag w:val="CitaviPlaceholder#f5c2cfe5-3b0a-451a-9099-3bd9a9b01db5"/>
          <w:id w:val="-1406608060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ZjVjMmNmZTUtM2IwYS00NTFhLTkwOTktM2JkOWE5YjAxZGI1IiwiVGV4dCI6Ils5XSIsIldBSVZlcnNpb24iOiI2LjE1LjIuMCJ9}</w:instrText>
          </w:r>
          <w:r w:rsidR="00CE6554">
            <w:fldChar w:fldCharType="separate"/>
          </w:r>
          <w:hyperlink r:id="rId49" w:tooltip="Шурыгина, М.П. Механизм фотовосстановления орто-хинонов / М.П. Шурыгина, В.К. Черкасов. – 2006. – ." w:history="1">
            <w:r w:rsidR="00171A6D">
              <w:t>[9]</w:t>
            </w:r>
          </w:hyperlink>
          <w:r w:rsidR="00CE6554">
            <w:fldChar w:fldCharType="end"/>
          </w:r>
        </w:sdtContent>
      </w:sdt>
      <w:r w:rsidR="00F906D8">
        <w:t xml:space="preserve"> 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2C2224">
        <w:t xml:space="preserve">Схема </w:t>
      </w:r>
      <w:r w:rsidR="002C2224">
        <w:rPr>
          <w:noProof/>
        </w:rPr>
        <w:t>2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</w:p>
    <w:p w14:paraId="6B7E73C8" w14:textId="7DA773FF" w:rsidR="00841974" w:rsidRDefault="00841974" w:rsidP="00581138">
      <w:pPr>
        <w:pStyle w:val="a3"/>
      </w:pP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NlQxODoyODoyNiIsIlByb2plY3QiOnsiJHJlZiI6IjgifX0sIlVzZU51bWJlcmluZ1R5cGVPZlBhcmVudERvY3VtZW50IjpmYWxzZX1dLCJGb3JtYXR0ZWRUZXh0Ijp7IiRpZCI6IjEyIiwiQ291bnQiOjEsIlRleHRVbml0cyI6W3siJGlkIjoiMTMiLCJGb250U3R5bGUiOnsiJGlkIjoiMTQiLCJOZXV0cmFsIjp0cnVlfSwiUmVhZGluZ09yZGVyIjoxLCJUZXh0IjoiWzI4XSJ9XX0sIlRhZyI6IkNpdGF2aVBsYWNlaG9sZGVyIzBkZjIzNGQ2LWVhYWQtNDM0MC04Njk5LWFlNWRhYTZhMzA3ZCIsIlRleHQiOiJbMjhdIiwiV0FJVmVyc2lvbiI6IjYuMTUuMi4wIn0=}</w:instrText>
          </w:r>
          <w:r w:rsidR="0001424B">
            <w:fldChar w:fldCharType="separate"/>
          </w:r>
          <w:hyperlink r:id="rId50" w:tooltip="Peters, K. A picosecond kinetic study of nonadiabatic proton transfer within the contact radical ion pair of substituted benzophenones/N,N-diethylanil…" w:history="1">
            <w:r w:rsidR="00171A6D">
              <w:t>[28]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lQxODoyODoyNiIsIlByb2plY3QiOnsiJHJlZiI6IjgifX0sIlVzZU51bWJlcmluZ1R5cGVPZlBhcmVudERvY3VtZW50IjpmYWxzZX1dLCJGb3JtYXR0ZWRUZXh0Ijp7IiRpZCI6IjE2IiwiQ291bnQiOjEsIlRleHRVbml0cyI6W3siJGlkIjoiMTciLCJGb250U3R5bGUiOnsiJGlkIjoiMTgiLCJOZXV0cmFsIjp0cnVlfSwiUmVhZGluZ09yZGVyIjoxLCJUZXh0IjoiWzIxXSJ9XX0sIlRhZyI6IkNpdGF2aVBsYWNlaG9sZGVyIzBhYWY5NGM3LWFmNTUtNGZmNC05Y2ZmLWViY2ZmNWM1MDZiMSIsIlRleHQiOiJbMjFdIiwiV0FJVmVyc2lvbiI6IjYuMTUuMi4wIn0=}</w:instrText>
          </w:r>
          <w:r w:rsidR="00CE6554">
            <w:fldChar w:fldCharType="separate"/>
          </w:r>
          <w:hyperlink r:id="rId51" w:tooltip="Femtosecond-Picosecond Laser Photolysis Studies on Photoreduction Process of Excited Benzophenone with N , N -Dimethylaniline in Acetonitrile Solution…" w:history="1">
            <w:r w:rsidR="00171A6D">
              <w:t>[21]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commentRangeStart w:id="35"/>
      <w:commentRangeEnd w:id="35"/>
      <w:r w:rsidR="00962A62">
        <w:rPr>
          <w:rStyle w:val="afc"/>
          <w:rFonts w:eastAsia="SimSun" w:cstheme="minorBidi"/>
          <w:color w:val="auto"/>
          <w:lang w:eastAsia="en-US"/>
        </w:rPr>
        <w:commentReference w:id="35"/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</w:t>
      </w:r>
      <w:r w:rsidR="00581138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581138">
            <w:fldChar w:fldCharType="separate"/>
          </w:r>
          <w:hyperlink r:id="rId52" w:tooltip="Шурыгина, М.П. Механизм фотовосстановления орто-хинонов / М.П. Шурыгина, В.К. Черкасов. – 2006. – ." w:history="1">
            <w:r w:rsidR="00171A6D">
              <w:t>[9]</w:t>
            </w:r>
          </w:hyperlink>
          <w:r w:rsidR="00581138">
            <w:fldChar w:fldCharType="end"/>
          </w:r>
        </w:sdtContent>
      </w:sdt>
      <w:r>
        <w:t xml:space="preserve">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>, соответственно, и, тем самым, с</w:t>
      </w:r>
      <w:proofErr w:type="spellStart"/>
      <w:r>
        <w:t>мещать</w:t>
      </w:r>
      <w:proofErr w:type="spellEnd"/>
      <w:r>
        <w:t xml:space="preserve">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2C2224">
        <w:t xml:space="preserve">Рисунок </w:t>
      </w:r>
      <w:r w:rsidR="002C2224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 потенциала восстановления хинона.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4F6CCF98" w:rsidR="00E906B7" w:rsidRPr="00CD162B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C2224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6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lpYBX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3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54" o:title=""/>
                </v:shape>
                <v:shape id="Надпись 10" o:spid="_x0000_s1034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4F6CCF98" w:rsidR="00E906B7" w:rsidRPr="00CD162B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7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2C2224">
                            <w:rPr>
                              <w:noProof/>
                            </w:rPr>
                            <w:t>1</w:t>
                          </w:r>
                        </w:fldSimple>
                        <w:bookmarkEnd w:id="37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004CBD" w14:textId="0CF18D71" w:rsidR="00841974" w:rsidRDefault="00841974" w:rsidP="00B255AC">
      <w:pPr>
        <w:pStyle w:val="a3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</w:t>
      </w:r>
      <w:proofErr w:type="spellStart"/>
      <w:r w:rsidR="00C977F5" w:rsidRPr="00C977F5">
        <w:t>астворителя</w:t>
      </w:r>
      <w:proofErr w:type="spellEnd"/>
      <w:r w:rsidR="00C977F5" w:rsidRPr="00C977F5">
        <w:t xml:space="preserve">, что способствует быстрому протеканию реакции переноса протона. В полярных растворителях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2VDE4OjI4OjI2IiwiUHJvamVjdCI6eyIkcmVmIjoiOCJ9fSwiVXNlTnVtYmVyaW5nVHlwZU9mUGFyZW50RG9jdW1lbnQiOmZhbHNlfV0sIkZvcm1hdHRlZFRleHQiOnsiJGlkIjoiMTMiLCJDb3VudCI6MSwiVGV4dFVuaXRzIjpbeyIkaWQiOiIxNCIsIkZvbnRTdHlsZSI6eyIkaWQiOiIxNSIsIk5ldXRyYWwiOnRydWV9LCJSZWFkaW5nT3JkZXIiOjEsIlRleHQiOiJbMjJdIn1dfSwiVGFnIjoiQ2l0YXZpUGxhY2Vob2xkZXIjYWM4YjIwOGMtZTkxYS00Y2U1LTlhNDYtMTQ2NWNjOTA3MDM0IiwiVGV4dCI6IlsyMl0iLCJXQUlWZXJzaW9uIjoiNi4xNS4yLjAifQ==}</w:instrText>
          </w:r>
          <w:r w:rsidR="00581138">
            <w:fldChar w:fldCharType="separate"/>
          </w:r>
          <w:hyperlink r:id="rId55" w:tooltip="Peters, K.S. Proton-Transfer Reactions in Benzophenone/N,N-Dimethylaniline Photochemistry / K.S. Peters // In Advances in photochemistry. – Т.27. – C.…" w:history="1">
            <w:r w:rsidR="00171A6D">
              <w:t>[22]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2VDE4OjI4OjI2IiwiUHJvamVjdCI6eyIkcmVmIjoiOCJ9fSwiVXNlTnVtYmVyaW5nVHlwZU9mUGFyZW50RG9jdW1lbnQiOmZhbHNlfV0sIkZvcm1hdHRlZFRleHQiOnsiJGlkIjoiMTMiLCJDb3VudCI6MSwiVGV4dFVuaXRzIjpbeyIkaWQiOiIxNCIsIkZvbnRTdHlsZSI6eyIkaWQiOiIxNSIsIk5ldXRyYWwiOnRydWV9LCJSZWFkaW5nT3JkZXIiOjEsIlRleHQiOiJbMjJdIn1dfSwiVGFnIjoiQ2l0YXZpUGxhY2Vob2xkZXIjOGJjNzViYWEtYWNmNy00Y2E1LWEwMDktMzZjNDMzNjZiZTg4IiwiVGV4dCI6IlsyMl0iLCJXQUlWZXJzaW9uIjoiNi4xNS4yLjAifQ==}</w:instrText>
          </w:r>
          <w:r w:rsidR="00581138">
            <w:fldChar w:fldCharType="separate"/>
          </w:r>
          <w:hyperlink r:id="rId56" w:tooltip="Peters, K.S. Proton-Transfer Reactions in Benzophenone/N,N-Dimethylaniline Photochemistry / K.S. Peters // In Advances in photochemistry. – Т.27. – C.…" w:history="1">
            <w:r w:rsidR="00171A6D">
              <w:t>[22]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commentRangeStart w:id="38"/>
      <w:r w:rsidR="00C312D0">
        <w:t>для</w:t>
      </w:r>
      <w:commentRangeEnd w:id="38"/>
      <w:r w:rsidR="00AF5E47">
        <w:rPr>
          <w:rStyle w:val="afc"/>
          <w:rFonts w:eastAsia="SimSun" w:cstheme="minorBidi"/>
          <w:color w:val="auto"/>
          <w:lang w:eastAsia="en-US"/>
        </w:rPr>
        <w:commentReference w:id="38"/>
      </w:r>
      <w:r w:rsidR="00C312D0">
        <w:t xml:space="preserve">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lQxODoyODoyNiIsIlByb2plY3QiOnsiJHJlZiI6IjgifX0sIlVzZU51bWJlcmluZ1R5cGVPZlBhcmVudERvY3VtZW50IjpmYWxzZX1dLCJGb3JtYXR0ZWRUZXh0Ijp7IiRpZCI6IjE2IiwiQ291bnQiOjEsIlRleHRVbml0cyI6W3siJGlkIjoiMTciLCJGb250U3R5bGUiOnsiJGlkIjoiMTgiLCJOZXV0cmFsIjp0cnVlfSwiUmVhZGluZ09yZGVyIjoxLCJUZXh0IjoiWzIxXSJ9XX0sIlRhZyI6IkNpdGF2aVBsYWNlaG9sZGVyIzQyNzg4NmFkLTk4NDQtNGY2ZC05MTJjLWQ2ZDI2YTc2M2I3OSIsIlRleHQiOiJbMjFdIiwiV0FJVmVyc2lvbiI6IjYuMTUuMi4wIn0=}</w:instrText>
          </w:r>
          <w:r w:rsidR="00581138">
            <w:fldChar w:fldCharType="separate"/>
          </w:r>
          <w:hyperlink r:id="rId57" w:tooltip="Femtosecond-Picosecond Laser Photolysis Studies on Photoreduction Process of Excited Benzophenone with N , N -Dimethylaniline in Acetonitrile Solution…" w:history="1">
            <w:r w:rsidR="00171A6D">
              <w:t>[21]</w:t>
            </w:r>
          </w:hyperlink>
          <w:r w:rsidR="00581138">
            <w:fldChar w:fldCharType="end"/>
          </w:r>
        </w:sdtContent>
      </w:sdt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</w:t>
      </w:r>
      <w:proofErr w:type="spellStart"/>
      <w:r w:rsidR="009920C7" w:rsidRPr="009920C7">
        <w:t>тью</w:t>
      </w:r>
      <w:proofErr w:type="spellEnd"/>
      <w:r w:rsidR="009920C7" w:rsidRPr="009920C7">
        <w:t xml:space="preserve"> к ацетонитрилу с большей полярностью. В целом скорость фотовосстановления уменьшается с ростом полярности среды.</w:t>
      </w:r>
    </w:p>
    <w:p w14:paraId="1CA07260" w14:textId="22C0ECC2" w:rsidR="00841974" w:rsidRDefault="00581138" w:rsidP="009E32A6">
      <w:pPr>
        <w:pStyle w:val="a3"/>
      </w:pPr>
      <w:r>
        <w:t>Поэтому в</w:t>
      </w:r>
      <w:r w:rsidR="00841974">
        <w:t xml:space="preserve"> зависимости от того, к</w:t>
      </w:r>
      <w:r w:rsidR="00841974" w:rsidRPr="00EF1CA2">
        <w:t>акие реагенты и растворитель используются,</w:t>
      </w:r>
      <w:r>
        <w:t xml:space="preserve"> изменяется</w:t>
      </w:r>
      <w:r w:rsidR="00841974" w:rsidRPr="00EF1CA2">
        <w:t xml:space="preserve"> величин</w:t>
      </w:r>
      <w:r>
        <w:t>а</w:t>
      </w:r>
      <w:r w:rsidR="00841974"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41974"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841974"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841974"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</w:t>
      </w:r>
      <w:proofErr w:type="spellStart"/>
      <w:r w:rsidR="000C5EC1" w:rsidRPr="000C5EC1">
        <w:t>яется</w:t>
      </w:r>
      <w:proofErr w:type="spellEnd"/>
      <w:r w:rsidR="000C5EC1" w:rsidRPr="000C5EC1">
        <w:t xml:space="preserve">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, </w:t>
      </w:r>
      <w:commentRangeStart w:id="39"/>
      <w:r>
        <w:t>последняя не учитывается в данной работе</w:t>
      </w:r>
      <w:commentRangeEnd w:id="39"/>
      <w:r>
        <w:rPr>
          <w:rStyle w:val="afc"/>
          <w:rFonts w:eastAsia="SimSun" w:cstheme="minorBidi"/>
          <w:color w:val="auto"/>
          <w:lang w:eastAsia="en-US"/>
        </w:rPr>
        <w:commentReference w:id="39"/>
      </w:r>
      <w:r w:rsidR="000C5EC1" w:rsidRPr="000C5EC1">
        <w:t>.</w:t>
      </w:r>
    </w:p>
    <w:p w14:paraId="5E4798E1" w14:textId="7BC0D7BC" w:rsidR="00E906B7" w:rsidRDefault="00E906B7" w:rsidP="009E32A6">
      <w:pPr>
        <w:pStyle w:val="a3"/>
      </w:pPr>
    </w:p>
    <w:p w14:paraId="6FCE63C5" w14:textId="785BA551" w:rsidR="00E906B7" w:rsidRPr="00D54142" w:rsidRDefault="00E906B7" w:rsidP="00E906B7">
      <w:pPr>
        <w:pStyle w:val="a3"/>
        <w:rPr>
          <w:lang w:eastAsia="en-US"/>
        </w:rPr>
      </w:pPr>
      <w:r>
        <w:lastRenderedPageBreak/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</w:t>
      </w:r>
      <w:commentRangeStart w:id="40"/>
      <w:r>
        <w:rPr>
          <w:lang w:eastAsia="en-US"/>
        </w:rPr>
        <w:t>работе</w:t>
      </w:r>
      <w:commentRangeEnd w:id="40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r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E4OjI4OjI2IiwiUHJvamVjdCI6eyIkcmVmIjoiOCJ9fSwiVXNlTnVtYmVyaW5nVHlwZU9mUGFyZW50RG9jdW1lbnQiOmZhbHNlfV0sIkZvcm1hdHRlZFRleHQiOnsiJGlkIjoiMTEiLCJDb3VudCI6MSwiVGV4dFVuaXRzIjpbeyIkaWQiOiIxMiIsIkZvbnRTdHlsZSI6eyIkaWQiOiIxMyIsIk5ldXRyYWwiOnRydWV9LCJSZWFkaW5nT3JkZXIiOjEsIlRleHQiOiJbMjldIn1dfSwiVGFnIjoiQ2l0YXZpUGxhY2Vob2xkZXIjODUzYTE4MTMtODU3NS00OGEwLTkxZjgtODgwYmE0YzkxNTQ2IiwiVGV4dCI6IlsyOV0iLCJXQUlWZXJzaW9uIjoiNi4xNS4yLjAifQ==}</w:instrText>
          </w:r>
          <w:r>
            <w:rPr>
              <w:lang w:eastAsia="en-US"/>
            </w:rPr>
            <w:fldChar w:fldCharType="separate"/>
          </w:r>
          <w:hyperlink r:id="rId58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171A6D">
              <w:rPr>
                <w:lang w:eastAsia="en-US"/>
              </w:rPr>
              <w:t>[29]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облучении системы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2VDE4OjI4OjI2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2VDE4OjI4OjI2IiwiUHJvamVjdCI6eyIkcmVmIjoiOCJ9fSwiVXNlTnVtYmVyaW5nVHlwZU9mUGFyZW50RG9jdW1lbnQiOmZhbHNlfV0sIkZvcm1hdHRlZFRleHQiOnsiJGlkIjoiMjMiLCJDb3VudCI6MSwiVGV4dFVuaXRzIjpbeyIkaWQiOiIyNCIsIkZvbnRTdHlsZSI6eyIkaWQiOiIyNSIsIk5ldXRyYWwiOnRydWV9LCJSZWFkaW5nT3JkZXIiOjEsIlRleHQiOiJbMzAsIDMxXSJ9XX0sIlRhZyI6IkNpdGF2aVBsYWNlaG9sZGVyIzZhOWI4Y2IzLTRmYzQtNDUzZS04YTNlLWUwY2I0MmIzMDNlNCIsIlRleHQiOiJbMzAsIDMxXSIsIldBSVZlcnNpb24iOiI2LjE1LjIuMCJ9}</w:instrText>
          </w:r>
          <w:r w:rsidRPr="00F12DE4">
            <w:rPr>
              <w:lang w:eastAsia="en-US"/>
            </w:rPr>
            <w:fldChar w:fldCharType="separate"/>
          </w:r>
          <w:hyperlink r:id="rId59" w:tooltip="Мазалецкая, Л. / Л. Мазалецкая, Карпухина Г.В. // Кинетика и катализ. – 1989. – Т.30, №2. – C.308." w:history="1">
            <w:r w:rsidR="00171A6D">
              <w:rPr>
                <w:lang w:eastAsia="en-US"/>
              </w:rPr>
              <w:t>[30</w:t>
            </w:r>
          </w:hyperlink>
          <w:hyperlink r:id="rId60" w:tooltip="С. Чесноков, В. Черкасов, Ю. Чечет [и др.] // Изв. АН СССР, сер. xим. – 2000. – C.1515." w:history="1">
            <w:r w:rsidR="00171A6D">
              <w:rPr>
                <w:lang w:eastAsia="en-US"/>
              </w:rPr>
              <w:t>, 31]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торможение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E4OjI4OjI2IiwiUHJvamVjdCI6eyIkcmVmIjoiOCJ9fSwiVXNlTnVtYmVyaW5nVHlwZU9mUGFyZW50RG9jdW1lbnQiOmZhbHNlfV0sIkZvcm1hdHRlZFRleHQiOnsiJGlkIjoiMTEiLCJDb3VudCI6MSwiVGV4dFVuaXRzIjpbeyIkaWQiOiIxMiIsIkZvbnRTdHlsZSI6eyIkaWQiOiIxMyIsIk5ldXRyYWwiOnRydWV9LCJSZWFkaW5nT3JkZXIiOjEsIlRleHQiOiJbMjldIn1dfSwiVGFnIjoiQ2l0YXZpUGxhY2Vob2xkZXIjNWQ0NDZiMDMtZjg1ZS00ZDA3LWFhYjItNmQwZTgzMDk3OWJlIiwiVGV4dCI6IlsyOV0iLCJXQUlWZXJzaW9uIjoiNi4xNS4yLjAifQ==}</w:instrText>
          </w:r>
          <w:r>
            <w:rPr>
              <w:lang w:eastAsia="en-US"/>
            </w:rPr>
            <w:fldChar w:fldCharType="separate"/>
          </w:r>
          <w:hyperlink r:id="rId61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171A6D">
              <w:rPr>
                <w:lang w:eastAsia="en-US"/>
              </w:rPr>
              <w:t>[29]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ZUMTg6Mjg6MjYiLCJQcm9qZWN0Ijp7IiRyZWYiOiI4In19LCJVc2VOdW1iZXJpbmdUeXBlT2ZQYXJlbnREb2N1bWVudCI6ZmFsc2V9XSwiRm9ybWF0dGVkVGV4dCI6eyIkaWQiOiIxNSIsIkNvdW50IjoxLCJUZXh0VW5pdHMiOlt7IiRpZCI6IjE2IiwiRm9udFN0eWxlIjp7IiRpZCI6IjE3IiwiTmV1dHJhbCI6dHJ1ZX0sIlJlYWRpbmdPcmRlciI6MSwiVGV4dCI6IlszMV0ifV19LCJUYWciOiJDaXRhdmlQbGFjZWhvbGRlciM4MTM1NTI3My01YjJhLTRjMjMtYmM5MC01YzM2NTlhNDY1NTciLCJUZXh0IjoiWzMxXSIsIldBSVZlcnNpb24iOiI2LjE1LjIuMCJ9}</w:instrText>
          </w:r>
          <w:r>
            <w:rPr>
              <w:lang w:eastAsia="en-US"/>
            </w:rPr>
            <w:fldChar w:fldCharType="separate"/>
          </w:r>
          <w:hyperlink r:id="rId62" w:tooltip="С. Чесноков, В. Черкасов, Ю. Чечет [и др.] // Изв. АН СССР, сер. xим. – 2000. – C.1515." w:history="1">
            <w:r w:rsidR="00171A6D">
              <w:rPr>
                <w:lang w:eastAsia="en-US"/>
              </w:rPr>
              <w:t>[31]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</w:t>
      </w:r>
      <w:commentRangeStart w:id="41"/>
      <w:r>
        <w:rPr>
          <w:lang w:eastAsia="en-US"/>
        </w:rPr>
        <w:t>механизму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r>
        <w:rPr>
          <w:lang w:eastAsia="en-US"/>
        </w:rPr>
        <w:t xml:space="preserve">, представленному на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_Ref135051196 \h </w:instrText>
      </w:r>
      <w:r>
        <w:rPr>
          <w:lang w:eastAsia="en-US"/>
        </w:rPr>
        <w:fldChar w:fldCharType="separate"/>
      </w:r>
      <w:r w:rsidR="002C2224">
        <w:rPr>
          <w:b/>
          <w:bCs/>
          <w:lang w:eastAsia="en-US"/>
        </w:rPr>
        <w:t>Ошибка! Источник ссылки не найден.</w:t>
      </w:r>
      <w:r>
        <w:rPr>
          <w:lang w:eastAsia="en-US"/>
        </w:rPr>
        <w:fldChar w:fldCharType="end"/>
      </w:r>
      <w:r>
        <w:rPr>
          <w:lang w:eastAsia="en-US"/>
        </w:rPr>
        <w:t xml:space="preserve">: </w:t>
      </w:r>
    </w:p>
    <w:p w14:paraId="5BD665B0" w14:textId="77777777" w:rsidR="00E906B7" w:rsidRPr="00255FBF" w:rsidRDefault="00E906B7" w:rsidP="00E906B7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4B080B25" wp14:editId="0EA06E19">
                <wp:extent cx="5720080" cy="1732915"/>
                <wp:effectExtent l="0" t="0" r="0" b="635"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Надпись 81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0F0F0C" w14:textId="5D18C738" w:rsidR="00E906B7" w:rsidRPr="00C503EE" w:rsidRDefault="00E906B7" w:rsidP="00E906B7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080B25" id="Группа 79" o:spid="_x0000_s1035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">
                <v:shape id="Рисунок 80" o:spid="_x0000_s1036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">
                  <v:imagedata r:id="rId64" o:title=""/>
                </v:shape>
                <v:shape id="Надпись 81" o:spid="_x0000_s1037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" stroked="f">
                  <v:textbox style="mso-fit-shape-to-text:t" inset="0,0,0,0">
                    <w:txbxContent>
                      <w:p w14:paraId="230F0F0C" w14:textId="5D18C738" w:rsidR="00E906B7" w:rsidRPr="00C503EE" w:rsidRDefault="00E906B7" w:rsidP="00E906B7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2F9324" w14:textId="405455E3" w:rsidR="00A82AA0" w:rsidRPr="00CE69BE" w:rsidRDefault="00A82AA0" w:rsidP="00E906B7">
      <w:pPr>
        <w:pStyle w:val="a2"/>
      </w:pPr>
      <w:commentRangeStart w:id="42"/>
      <w:r w:rsidRPr="00236A88">
        <w:t>Тушение</w:t>
      </w:r>
      <w:commentRangeEnd w:id="42"/>
      <w:r>
        <w:rPr>
          <w:rStyle w:val="afc"/>
          <w:rFonts w:eastAsia="SimSun" w:cstheme="minorBidi"/>
          <w:color w:val="auto"/>
          <w:lang w:eastAsia="en-US"/>
        </w:rPr>
        <w:commentReference w:id="42"/>
      </w:r>
      <w:r w:rsidRPr="00236A88">
        <w:t xml:space="preserve"> триплетных состояний хинонов с достаточно высокой триплетной энергией фенольными соединениями протекает с высокими константами скорости, приближающимися к диффузионному пределу </w:t>
      </w:r>
      <w:r>
        <w:fldChar w:fldCharType="begin"/>
      </w:r>
      <w:r>
        <w:instrText xml:space="preserve"> REF _Ref135137302 \h </w:instrText>
      </w:r>
      <w:r>
        <w:fldChar w:fldCharType="separate"/>
      </w:r>
      <w:r w:rsidR="002C2224">
        <w:rPr>
          <w:b/>
          <w:bCs/>
        </w:rPr>
        <w:t>Ошибка! Источник ссылки не найден.</w:t>
      </w:r>
      <w:r>
        <w:fldChar w:fldCharType="end"/>
      </w:r>
      <w:r w:rsidR="00E906B7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E906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4OjI4OjI2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M2EzNjFiZTEtMDUyOS00MmNmLWJmODAtY2E4Yzk1MjM1ZWU1IiwiVGV4dCI6IlsxN10iLCJXQUlWZXJzaW9uIjoiNi4xNS4yLjAifQ==}</w:instrText>
          </w:r>
          <w:r w:rsidR="00E906B7">
            <w:fldChar w:fldCharType="separate"/>
          </w:r>
          <w:hyperlink r:id="rId65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171A6D">
              <w:t>[17]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43"/>
      <w:r w:rsidRPr="00CE69BE">
        <w:t>Величины</w:t>
      </w:r>
      <w:commentRangeEnd w:id="43"/>
      <w:r w:rsidR="00E906B7">
        <w:rPr>
          <w:rStyle w:val="afc"/>
          <w:rFonts w:eastAsia="SimSun" w:cstheme="minorBidi"/>
          <w:color w:val="auto"/>
          <w:lang w:eastAsia="en-US"/>
        </w:rPr>
        <w:commentReference w:id="43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 </w:t>
      </w:r>
      <w:r>
        <w:fldChar w:fldCharType="begin"/>
      </w:r>
      <w:r>
        <w:instrText xml:space="preserve"> REF _Ref135137302 \h </w:instrText>
      </w:r>
      <w:r>
        <w:fldChar w:fldCharType="separate"/>
      </w:r>
      <w:r w:rsidR="002C2224">
        <w:rPr>
          <w:b/>
          <w:bCs/>
        </w:rPr>
        <w:t>Ошибка! Источник ссылки не найден.</w:t>
      </w:r>
      <w:r>
        <w:fldChar w:fldCharType="end"/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>уменьшается при ос</w:t>
      </w:r>
      <w:proofErr w:type="spellStart"/>
      <w:r w:rsidRPr="00CE69BE">
        <w:t>лаблении</w:t>
      </w:r>
      <w:proofErr w:type="spellEnd"/>
      <w:r w:rsidRPr="00CE69BE">
        <w:t xml:space="preserve">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</w:t>
      </w:r>
      <w:commentRangeStart w:id="44"/>
      <w:r w:rsidRPr="00111886">
        <w:t>системах</w:t>
      </w:r>
      <w:commentRangeEnd w:id="44"/>
      <w:r>
        <w:rPr>
          <w:rStyle w:val="afc"/>
          <w:rFonts w:eastAsia="SimSun" w:cstheme="minorBidi"/>
          <w:color w:val="auto"/>
          <w:lang w:eastAsia="en-US"/>
        </w:rPr>
        <w:commentReference w:id="44"/>
      </w:r>
      <w:r w:rsidRPr="00111886">
        <w:t xml:space="preserve">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4OjI4OjI2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ZTkxZWU2YWEtNzUzMy00NTNlLThjOWQtN2IwYjgyOTllMTQxIiwiVGV4dCI6IlsxN10iLCJXQUlWZXJzaW9uIjoiNi4xNS4yLjAifQ==}</w:instrText>
          </w:r>
          <w:r>
            <w:fldChar w:fldCharType="separate"/>
          </w:r>
          <w:hyperlink r:id="rId66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171A6D">
              <w:t>[17]</w:t>
            </w:r>
          </w:hyperlink>
          <w:r>
            <w:fldChar w:fldCharType="end"/>
          </w:r>
        </w:sdtContent>
      </w:sdt>
      <w:r>
        <w:t>.</w:t>
      </w:r>
    </w:p>
    <w:p w14:paraId="222C8AF2" w14:textId="77777777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6FB168BF">
                <wp:extent cx="6602095" cy="4921250"/>
                <wp:effectExtent l="0" t="0" r="8255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095" cy="4921250"/>
                          <a:chOff x="-489858" y="141696"/>
                          <a:chExt cx="6602095" cy="492125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9071"/>
                            <a:ext cx="660209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08E69076" w:rsidR="00E906B7" w:rsidRPr="00825FBC" w:rsidRDefault="00E906B7" w:rsidP="00A82AA0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C2224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и </w:t>
                              </w: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>нзоле (2) и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8" style="width:519.85pt;height:387.5pt;mso-position-horizontal-relative:char;mso-position-vertical-relative:line" coordorigin="-4898,1416" coordsize="66020,4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">
                <v:shape id="Рисунок 87" o:spid="_x0000_s1039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68" o:title=""/>
                </v:shape>
                <v:shape id="Надпись 88" o:spid="_x0000_s1040" type="#_x0000_t202" style="position:absolute;left:-4898;top:45390;width:6602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13FC5E76" w14:textId="08E69076" w:rsidR="00E906B7" w:rsidRPr="00825FBC" w:rsidRDefault="00E906B7" w:rsidP="00A82AA0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C2224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и </w:t>
                        </w: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>нзоле (2) и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535B23" w14:textId="77777777" w:rsidR="00A82AA0" w:rsidRDefault="00A82AA0" w:rsidP="009E32A6">
      <w:pPr>
        <w:pStyle w:val="a3"/>
      </w:pPr>
    </w:p>
    <w:p w14:paraId="324C7D96" w14:textId="627E7B0E" w:rsidR="00CE69BE" w:rsidRDefault="00111886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2B0F279A" wp14:editId="7F6F0E24">
            <wp:extent cx="4847619" cy="8742857"/>
            <wp:effectExtent l="0" t="0" r="0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8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469A2289" wp14:editId="222BCAF9">
            <wp:extent cx="5133333" cy="814285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8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0C944D4F" wp14:editId="30669828">
            <wp:extent cx="4723809" cy="8295238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8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6582" w14:textId="6019CCEF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44A6" w14:textId="4C0E79C6" w:rsidR="00111886" w:rsidRDefault="00111886" w:rsidP="009E32A6">
      <w:pPr>
        <w:pStyle w:val="a3"/>
      </w:pPr>
    </w:p>
    <w:p w14:paraId="62626D94" w14:textId="468C10C0" w:rsidR="00111886" w:rsidRDefault="00111886" w:rsidP="009E32A6">
      <w:pPr>
        <w:pStyle w:val="a3"/>
      </w:pPr>
    </w:p>
    <w:p w14:paraId="066B74B0" w14:textId="240F0A38" w:rsidR="00111886" w:rsidRDefault="00111886" w:rsidP="009E32A6">
      <w:pPr>
        <w:pStyle w:val="a3"/>
      </w:pPr>
    </w:p>
    <w:p w14:paraId="7007C7C1" w14:textId="046592BB" w:rsidR="00111886" w:rsidRDefault="00111886" w:rsidP="009E32A6">
      <w:pPr>
        <w:pStyle w:val="a3"/>
      </w:pPr>
    </w:p>
    <w:p w14:paraId="47BABFF6" w14:textId="77777777" w:rsidR="00111886" w:rsidRPr="00EF1CA2" w:rsidRDefault="00111886" w:rsidP="009E32A6">
      <w:pPr>
        <w:pStyle w:val="a3"/>
      </w:pPr>
    </w:p>
    <w:p w14:paraId="52508BE4" w14:textId="20EBC16E" w:rsidR="00841974" w:rsidRDefault="0048545F" w:rsidP="00841974">
      <w:pPr>
        <w:pStyle w:val="33"/>
      </w:pPr>
      <w:bookmarkStart w:id="45" w:name="_Hlk134744608"/>
      <w:bookmarkEnd w:id="24"/>
      <w:r>
        <w:t xml:space="preserve">Реакции </w:t>
      </w:r>
      <w:proofErr w:type="spellStart"/>
      <w:r>
        <w:t>феноксильных</w:t>
      </w:r>
      <w:proofErr w:type="spellEnd"/>
      <w:r>
        <w:t xml:space="preserve"> радикалов</w:t>
      </w:r>
    </w:p>
    <w:p w14:paraId="4C685A4C" w14:textId="665BBD68" w:rsidR="00786CA9" w:rsidRDefault="00786CA9" w:rsidP="00786CA9">
      <w:pPr>
        <w:pStyle w:val="a3"/>
      </w:pPr>
      <w:commentRangeStart w:id="46"/>
      <w:r w:rsidRPr="00786CA9">
        <w:t xml:space="preserve">Кинетика исчезновения </w:t>
      </w:r>
      <w:proofErr w:type="spellStart"/>
      <w:r w:rsidRPr="00786CA9">
        <w:t>семихиноновых</w:t>
      </w:r>
      <w:proofErr w:type="spellEnd"/>
      <w:r w:rsidRPr="00786CA9">
        <w:t xml:space="preserve"> радикалов описывается уравнением реакции второго порядка. Реакция гибели нейтральных </w:t>
      </w:r>
      <w:proofErr w:type="spellStart"/>
      <w:r w:rsidRPr="00786CA9">
        <w:t>семихиноновых</w:t>
      </w:r>
      <w:proofErr w:type="spellEnd"/>
      <w:r w:rsidRPr="00786CA9">
        <w:t xml:space="preserve"> радикалов представляет собой реакцию </w:t>
      </w:r>
      <w:proofErr w:type="spellStart"/>
      <w:r w:rsidRPr="00786CA9">
        <w:t>диспропорционирования</w:t>
      </w:r>
      <w:commentRangeEnd w:id="46"/>
      <w:proofErr w:type="spellEnd"/>
      <w:r>
        <w:rPr>
          <w:rStyle w:val="afc"/>
          <w:rFonts w:eastAsia="SimSun" w:cstheme="minorBidi"/>
          <w:color w:val="auto"/>
          <w:lang w:eastAsia="en-US"/>
        </w:rPr>
        <w:commentReference w:id="46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786CA9" w14:paraId="6767BE1A" w14:textId="77777777" w:rsidTr="00786CA9">
        <w:tc>
          <w:tcPr>
            <w:tcW w:w="500" w:type="pct"/>
          </w:tcPr>
          <w:p w14:paraId="6B14D7E7" w14:textId="77777777" w:rsidR="00786CA9" w:rsidRDefault="00786CA9" w:rsidP="00786CA9">
            <w:pPr>
              <w:pStyle w:val="a3"/>
            </w:pPr>
          </w:p>
        </w:tc>
        <w:tc>
          <w:tcPr>
            <w:tcW w:w="4000" w:type="pct"/>
          </w:tcPr>
          <w:p w14:paraId="19ABA27F" w14:textId="5B277FA6" w:rsidR="00786CA9" w:rsidRPr="00236A88" w:rsidRDefault="00AA19CE" w:rsidP="00786CA9">
            <w:pPr>
              <w:pStyle w:val="a3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8859310" w14:textId="3AD86EA7" w:rsidR="00786CA9" w:rsidRDefault="00786CA9" w:rsidP="00786CA9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2F9AEC0" w14:textId="62FA78C8" w:rsidR="0041419D" w:rsidRDefault="00852EB5" w:rsidP="0041419D">
      <w:pPr>
        <w:pStyle w:val="a2"/>
      </w:pPr>
      <w:r>
        <w:t xml:space="preserve">Константы скорости реакций гибели нейтральных </w:t>
      </w:r>
      <w:commentRangeStart w:id="47"/>
      <w:proofErr w:type="spellStart"/>
      <w:r>
        <w:t>семихиноновых</w:t>
      </w:r>
      <w:commentRangeEnd w:id="47"/>
      <w:proofErr w:type="spellEnd"/>
      <w:r w:rsidR="00510E70">
        <w:rPr>
          <w:rStyle w:val="afc"/>
          <w:rFonts w:eastAsia="SimSun" w:cstheme="minorBidi"/>
          <w:color w:val="auto"/>
          <w:lang w:eastAsia="en-US"/>
        </w:rPr>
        <w:commentReference w:id="47"/>
      </w:r>
      <w:r>
        <w:t xml:space="preserve"> радикалов при комнатной температуре в невязких растворителях обычно имеют </w:t>
      </w:r>
      <w:commentRangeStart w:id="48"/>
      <w:r>
        <w:t>значение</w:t>
      </w:r>
      <w:commentRangeEnd w:id="48"/>
      <w:r>
        <w:rPr>
          <w:rStyle w:val="afc"/>
          <w:rFonts w:eastAsia="SimSun" w:cstheme="minorBidi"/>
          <w:color w:val="auto"/>
          <w:lang w:eastAsia="en-US"/>
        </w:rPr>
        <w:commentReference w:id="48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disp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D089E">
        <w:t>см.</w:t>
      </w:r>
      <w:r w:rsidR="003D089E" w:rsidRPr="003D089E">
        <w:t xml:space="preserve"> </w:t>
      </w:r>
      <w:r w:rsidR="003D089E">
        <w:fldChar w:fldCharType="begin"/>
      </w:r>
      <w:r w:rsidR="003D089E">
        <w:instrText xml:space="preserve"> REF _Ref135124116 \h </w:instrText>
      </w:r>
      <w:r w:rsidR="003D089E">
        <w:fldChar w:fldCharType="separate"/>
      </w:r>
      <w:r w:rsidR="002C2224" w:rsidRPr="003D089E">
        <w:t xml:space="preserve">Таблица </w:t>
      </w:r>
      <w:r w:rsidR="002C2224">
        <w:rPr>
          <w:noProof/>
        </w:rPr>
        <w:t>1</w:t>
      </w:r>
      <w:r w:rsidR="003D089E">
        <w:fldChar w:fldCharType="end"/>
      </w:r>
      <w:r>
        <w:t>. Диффузионная константа</w:t>
      </w:r>
      <w:r w:rsidR="0041419D" w:rsidRPr="0041419D">
        <w:t xml:space="preserve"> </w:t>
      </w:r>
      <w:r w:rsidR="0041419D">
        <w:t>имеет тот же порядок</w:t>
      </w:r>
      <w:r>
        <w:t xml:space="preserve"> является в большинстве случаев численно большей</w:t>
      </w:r>
      <w:r w:rsidR="003D089E">
        <w:t xml:space="preserve"> </w:t>
      </w:r>
      <w:sdt>
        <w:sdtPr>
          <w:alias w:val="To edit, see citavi.com/edit"/>
          <w:tag w:val="CitaviPlaceholder#7e65f048-205c-4787-b43c-398060ec69fe"/>
          <w:id w:val="-750424477"/>
          <w:placeholder>
            <w:docPart w:val="DefaultPlaceholder_-1854013440"/>
          </w:placeholder>
        </w:sdtPr>
        <w:sdtContent>
          <w:r w:rsidR="003D089E">
            <w:fldChar w:fldCharType="begin"/>
          </w:r>
          <w:r w:rsidR="00E906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MDg4MGY5LTgzOTUtNGRkOC1hYmVkLWI3NjAzZjQ3ZWYyNy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lQxODoyODoyNiIsIlByb2plY3QiOnsiJHJlZiI6IjgifX0sIlVzZU51bWJlcmluZ1R5cGVPZlBhcmVudERvY3VtZW50IjpmYWxzZX1dLCJGb3JtYXR0ZWRUZXh0Ijp7IiRpZCI6IjE0IiwiQ291bnQiOjEsIlRleHRVbml0cyI6W3siJGlkIjoiMTUiLCJGb250U3R5bGUiOnsiJGlkIjoiMTYiLCJOZXV0cmFsIjp0cnVlfSwiUmVhZGluZ09yZGVyIjoxLCJUZXh0IjoiWzMyXSJ9XX0sIlRhZyI6IkNpdGF2aVBsYWNlaG9sZGVyIzdlNjVmMDQ4LTIwNWMtNDc4Ny1iNDNjLTM5ODA2MGVjNjlmZSIsIlRleHQiOiJbMzJdIiwiV0FJVmVyc2lvbiI6IjYuMTUuMi4wIn0=}</w:instrText>
          </w:r>
          <w:r w:rsidR="003D089E">
            <w:fldChar w:fldCharType="separate"/>
          </w:r>
          <w:hyperlink r:id="rId73" w:tooltip="Khudyakov, I.V. Short-lived Phenoxy- and Semiquinone Radicals / I.V. Khudyakov, V.A. Kuz'min // Russian Chemical Reviews. – 1975. – Т.44, №10. – C.801…" w:history="1">
            <w:r w:rsidR="00171A6D">
              <w:t>[32]</w:t>
            </w:r>
          </w:hyperlink>
          <w:r w:rsidR="003D089E">
            <w:fldChar w:fldCharType="end"/>
          </w:r>
        </w:sdtContent>
      </w:sdt>
      <w:r>
        <w:t>.</w:t>
      </w:r>
      <w:r w:rsidR="0041419D">
        <w:t xml:space="preserve"> </w:t>
      </w:r>
    </w:p>
    <w:p w14:paraId="105EDC35" w14:textId="2E93F2DF" w:rsidR="00852EB5" w:rsidRDefault="0041419D" w:rsidP="0041419D">
      <w:pPr>
        <w:pStyle w:val="a3"/>
      </w:pPr>
      <w:r>
        <w:t>А</w:t>
      </w:r>
      <w:r w:rsidRPr="0041419D">
        <w:t xml:space="preserve"> реакция гибели радикал-анионов является, по-видимому, реакцией переноса электрона</w:t>
      </w:r>
      <w:r>
        <w:t xml:space="preserve"> </w:t>
      </w:r>
      <w:sdt>
        <w:sdtPr>
          <w:alias w:val="To edit, see citavi.com/edit"/>
          <w:tag w:val="CitaviPlaceholder#475d4372-004f-44c8-b570-58c512b3027d"/>
          <w:id w:val="-769550273"/>
          <w:placeholder>
            <w:docPart w:val="DefaultPlaceholder_-1854013440"/>
          </w:placeholder>
        </w:sdtPr>
        <w:sdtContent>
          <w:r>
            <w:fldChar w:fldCharType="begin"/>
          </w:r>
          <w:r w:rsidR="00E906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lNzVkZDg3LWYxOTQtNDk1ZC1hMDUwLTZkNDEwYTZmYjIxN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lQxODoyODoyNiIsIlByb2plY3QiOnsiJHJlZiI6IjgifX0sIlVzZU51bWJlcmluZ1R5cGVPZlBhcmVudERvY3VtZW50IjpmYWxzZX1dLCJGb3JtYXR0ZWRUZXh0Ijp7IiRpZCI6IjE0IiwiQ291bnQiOjEsIlRleHRVbml0cyI6W3siJGlkIjoiMTUiLCJGb250U3R5bGUiOnsiJGlkIjoiMTYiLCJOZXV0cmFsIjp0cnVlfSwiUmVhZGluZ09yZGVyIjoxLCJUZXh0IjoiWzMyXSJ9XX0sIlRhZyI6IkNpdGF2aVBsYWNlaG9sZGVyIzQ3NWQ0MzcyLTAwNGYtNDRjOC1iNTcwLTU4YzUxMmIzMDI3ZCIsIlRleHQiOiJbMzJdIiwiV0FJVmVyc2lvbiI6IjYuMTUuMi4wIn0=}</w:instrText>
          </w:r>
          <w:r>
            <w:fldChar w:fldCharType="separate"/>
          </w:r>
          <w:hyperlink r:id="rId74" w:tooltip="Khudyakov, I.V. Short-lived Phenoxy- and Semiquinone Radicals / I.V. Khudyakov, V.A. Kuz'min // Russian Chemical Reviews. – 1975. – Т.44, №10. – C.801…" w:history="1">
            <w:r w:rsidR="00171A6D">
              <w:t>[32]</w:t>
            </w:r>
          </w:hyperlink>
          <w:r>
            <w:fldChar w:fldCharType="end"/>
          </w:r>
        </w:sdtContent>
      </w:sdt>
      <w:r w:rsidRPr="004141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41419D" w14:paraId="2EF9E834" w14:textId="77777777" w:rsidTr="00510E70">
        <w:tc>
          <w:tcPr>
            <w:tcW w:w="500" w:type="pct"/>
          </w:tcPr>
          <w:p w14:paraId="067B9668" w14:textId="77777777" w:rsidR="0041419D" w:rsidRDefault="0041419D" w:rsidP="00510E70">
            <w:pPr>
              <w:pStyle w:val="a3"/>
            </w:pPr>
          </w:p>
        </w:tc>
        <w:tc>
          <w:tcPr>
            <w:tcW w:w="4000" w:type="pct"/>
          </w:tcPr>
          <w:p w14:paraId="4E45D33F" w14:textId="53C6868B" w:rsidR="0041419D" w:rsidRDefault="00AA19CE" w:rsidP="00510E70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7C5EBF4" w14:textId="2A5DFA34" w:rsidR="0041419D" w:rsidRDefault="0041419D" w:rsidP="00510E70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712C164E" w14:textId="12A07A83" w:rsidR="00786CA9" w:rsidRDefault="00852EB5" w:rsidP="0041419D">
      <w:pPr>
        <w:pStyle w:val="a2"/>
      </w:pPr>
      <w:r>
        <w:t xml:space="preserve">Константы скорости реакций гибели радикал-анионов имеют значения на порядок меньше, чем константы скоростей реакций гибели соответствующих нейтральных радикалов </w:t>
      </w:r>
      <w:r w:rsidR="0041419D">
        <w:t xml:space="preserve">см. </w:t>
      </w:r>
      <w:r w:rsidR="0041419D">
        <w:fldChar w:fldCharType="begin"/>
      </w:r>
      <w:r w:rsidR="0041419D">
        <w:instrText xml:space="preserve"> REF _Ref135124116 \h </w:instrText>
      </w:r>
      <w:r w:rsidR="0041419D">
        <w:fldChar w:fldCharType="separate"/>
      </w:r>
      <w:r w:rsidR="002C2224" w:rsidRPr="003D089E">
        <w:t xml:space="preserve">Таблица </w:t>
      </w:r>
      <w:r w:rsidR="002C2224">
        <w:rPr>
          <w:noProof/>
        </w:rPr>
        <w:t>1</w:t>
      </w:r>
      <w:r w:rsidR="0041419D">
        <w:fldChar w:fldCharType="end"/>
      </w:r>
      <w:r w:rsidR="00111886">
        <w:t xml:space="preserve"> </w:t>
      </w:r>
      <w:sdt>
        <w:sdtPr>
          <w:alias w:val="To edit, see citavi.com/edit"/>
          <w:tag w:val="CitaviPlaceholder#7079b4ed-4ff4-4240-a761-914864e0ad66"/>
          <w:id w:val="1326013246"/>
          <w:placeholder>
            <w:docPart w:val="DefaultPlaceholder_-1854013440"/>
          </w:placeholder>
        </w:sdtPr>
        <w:sdtContent>
          <w:r w:rsidR="00111886">
            <w:fldChar w:fldCharType="begin"/>
          </w:r>
          <w:r w:rsidR="00E906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MTU0ZTY1LTQ0ZDEtNDllZi1hNGYwLTYzZGUzYzZlNzcx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lQxODoyODoyNiIsIlByb2plY3QiOnsiJHJlZiI6IjgifX0sIlVzZU51bWJlcmluZ1R5cGVPZlBhcmVudERvY3VtZW50IjpmYWxzZX1dLCJGb3JtYXR0ZWRUZXh0Ijp7IiRpZCI6IjE0IiwiQ291bnQiOjEsIlRleHRVbml0cyI6W3siJGlkIjoiMTUiLCJGb250U3R5bGUiOnsiJGlkIjoiMTYiLCJOZXV0cmFsIjp0cnVlfSwiUmVhZGluZ09yZGVyIjoxLCJUZXh0IjoiWzMyXSJ9XX0sIlRhZyI6IkNpdGF2aVBsYWNlaG9sZGVyIzcwNzliNGVkLTRmZjQtNDI0MC1hNzYxLTkxNDg2NGUwYWQ2NiIsIlRleHQiOiJbMzJdIiwiV0FJVmVyc2lvbiI6IjYuMTUuMi4wIn0=}</w:instrText>
          </w:r>
          <w:r w:rsidR="00111886">
            <w:fldChar w:fldCharType="separate"/>
          </w:r>
          <w:hyperlink r:id="rId75" w:tooltip="Khudyakov, I.V. Short-lived Phenoxy- and Semiquinone Radicals / I.V. Khudyakov, V.A. Kuz'min // Russian Chemical Reviews. – 1975. – Т.44, №10. – C.801…" w:history="1">
            <w:r w:rsidR="00171A6D">
              <w:t>[32]</w:t>
            </w:r>
          </w:hyperlink>
          <w:r w:rsidR="00111886">
            <w:fldChar w:fldCharType="end"/>
          </w:r>
        </w:sdtContent>
      </w:sdt>
      <w:r w:rsidR="0041419D">
        <w:t xml:space="preserve">. </w:t>
      </w:r>
      <w:r>
        <w:t>Наиболее простое объяснение, которое можно дать этому факту, заключается в том, что если взаимодействие радикал-анионов во многом определяется диффузией, то для заряженных частиц учитыва</w:t>
      </w:r>
      <w:r w:rsidR="0041419D">
        <w:t>ется еще и</w:t>
      </w:r>
      <w:r>
        <w:t xml:space="preserve"> кулоновское отталкивание (</w:t>
      </w:r>
      <w:commentRangeStart w:id="49"/>
      <w:commentRangeStart w:id="50"/>
      <w:r>
        <w:t>притяжение</w:t>
      </w:r>
      <w:commentRangeEnd w:id="49"/>
      <w:r w:rsidR="0041419D">
        <w:rPr>
          <w:rStyle w:val="afc"/>
          <w:rFonts w:eastAsia="SimSun" w:cstheme="minorBidi"/>
          <w:color w:val="auto"/>
          <w:lang w:eastAsia="en-US"/>
        </w:rPr>
        <w:commentReference w:id="49"/>
      </w:r>
      <w:commentRangeEnd w:id="50"/>
      <w:r w:rsidR="007A67C0">
        <w:rPr>
          <w:rStyle w:val="afc"/>
          <w:rFonts w:eastAsia="SimSun" w:cstheme="minorBidi"/>
          <w:color w:val="auto"/>
          <w:lang w:eastAsia="en-US"/>
        </w:rPr>
        <w:commentReference w:id="50"/>
      </w:r>
      <w:r>
        <w:t>)</w:t>
      </w:r>
      <w:r w:rsidR="0041419D">
        <w:t>.</w:t>
      </w:r>
    </w:p>
    <w:p w14:paraId="73D3A1F0" w14:textId="3D9B9100" w:rsidR="003D089E" w:rsidRDefault="003D089E" w:rsidP="00D50E28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EFB83D" wp14:editId="18E4F3A8">
                <wp:extent cx="5183505" cy="5647690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3505" cy="5647690"/>
                          <a:chOff x="0" y="212311"/>
                          <a:chExt cx="5184049" cy="5649193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27214" y="582495"/>
                            <a:ext cx="5156835" cy="5279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44A5BD" w14:textId="243568EB" w:rsidR="00E906B7" w:rsidRPr="003D089E" w:rsidRDefault="00E906B7" w:rsidP="003D089E">
                              <w:pPr>
                                <w:pStyle w:val="af4"/>
                              </w:pPr>
                              <w:bookmarkStart w:id="51" w:name="_Ref135124116"/>
                              <w:bookmarkStart w:id="52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 w:rsidR="002C2224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51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5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FB83D" id="Группа 77" o:spid="_x0000_s1041" style="width:408.15pt;height:444.7pt;mso-position-horizontal-relative:char;mso-position-vertical-relative:line" coordorigin=",2123" coordsize="51840,56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">
                <v:shape id="Рисунок 75" o:spid="_x0000_s1042" type="#_x0000_t75" style="position:absolute;left:272;top:5824;width:51568;height:5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77" o:title="" croptop="4354f"/>
                </v:shape>
                <v:shape id="Надпись 76" o:spid="_x0000_s1043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3B44A5BD" w14:textId="243568EB" w:rsidR="00E906B7" w:rsidRPr="003D089E" w:rsidRDefault="00E906B7" w:rsidP="003D089E">
                        <w:pPr>
                          <w:pStyle w:val="af4"/>
                        </w:pPr>
                        <w:bookmarkStart w:id="53" w:name="_Ref135124116"/>
                        <w:bookmarkStart w:id="54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 w:rsidR="002C2224">
                            <w:rPr>
                              <w:noProof/>
                            </w:rPr>
                            <w:t>1</w:t>
                          </w:r>
                        </w:fldSimple>
                        <w:bookmarkEnd w:id="53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4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D9FD55" w14:textId="628B937E" w:rsidR="00171A6D" w:rsidRDefault="00171A6D" w:rsidP="00171A6D">
      <w:pPr>
        <w:pStyle w:val="a3"/>
      </w:pPr>
      <w:commentRangeStart w:id="55"/>
      <w:r>
        <w:t xml:space="preserve">Как было сказано выше </w:t>
      </w:r>
      <w:r>
        <w:t xml:space="preserve">в системе наблюдается равновесие между </w:t>
      </w:r>
      <w:commentRangeEnd w:id="55"/>
      <w:r w:rsidR="002C2224">
        <w:rPr>
          <w:rStyle w:val="afc"/>
          <w:rFonts w:eastAsia="SimSun" w:cstheme="minorBidi"/>
          <w:color w:val="auto"/>
          <w:lang w:eastAsia="en-US"/>
        </w:rPr>
        <w:commentReference w:id="55"/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>
        <w:t xml:space="preserve">, поэтому кроме </w:t>
      </w:r>
      <w:r>
        <w:t xml:space="preserve">реакций </w:t>
      </w:r>
      <w:proofErr w:type="spellStart"/>
      <w:r>
        <w:t>диспропорционирования</w:t>
      </w:r>
      <w:proofErr w:type="spellEnd"/>
      <w:r>
        <w:t>, э</w:t>
      </w:r>
      <w:r>
        <w:t xml:space="preserve">ти радикалы могут </w:t>
      </w:r>
      <w:r>
        <w:t>вступать во взаимодействие</w:t>
      </w:r>
      <w:r>
        <w:t xml:space="preserve">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2C2224">
        <w:t xml:space="preserve">Схема </w:t>
      </w:r>
      <w:r w:rsidR="002C2224">
        <w:rPr>
          <w:noProof/>
        </w:rPr>
        <w:t>4</w:t>
      </w:r>
      <w:r>
        <w:fldChar w:fldCharType="end"/>
      </w:r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56"/>
      <w:r>
        <w:t xml:space="preserve">константа равновесия </w:t>
      </w:r>
      <w:commentRangeEnd w:id="56"/>
      <w:r>
        <w:rPr>
          <w:rStyle w:val="afc"/>
          <w:rFonts w:eastAsia="SimSun" w:cstheme="minorBidi"/>
          <w:color w:val="auto"/>
          <w:lang w:eastAsia="en-US"/>
        </w:rPr>
        <w:commentReference w:id="56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497EF2BFCCE8450AA7C4EE8357A4772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E4OjI4OjI2IiwiUHJvamVjdCI6eyIkcmVmIjoiOCJ9fSwiVXNlTnVtYmVyaW5nVHlwZU9mUGFyZW50RG9jdW1lbnQiOmZhbHNlfV0sIkZvcm1hdHRlZFRleHQiOnsiJGlkIjoiMTEiLCJDb3VudCI6MSwiVGV4dFVuaXRzIjpbeyIkaWQiOiIxMiIsIkZvbnRTdHlsZSI6eyIkaWQiOiIxMyIsIk5ldXRyYWwiOnRydWV9LCJSZWFkaW5nT3JkZXIiOjEsIlRleHQiOiJbMjldIn1dfSwiVGFnIjoiQ2l0YXZpUGxhY2Vob2xkZXIjYTYxMDVlOTgtMmEwMi00ZWQ4LWJjOTItZjUxODk5NmZhZWU4IiwiVGV4dCI6IlsyOV0iLCJXQUlWZXJzaW9uIjoiNi4xNS4yLjAifQ==}</w:instrText>
          </w:r>
          <w:r>
            <w:fldChar w:fldCharType="separate"/>
          </w:r>
          <w:hyperlink r:id="rId78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[29]</w:t>
            </w:r>
          </w:hyperlink>
          <w:r>
            <w:fldChar w:fldCharType="end"/>
          </w:r>
        </w:sdtContent>
      </w:sdt>
      <w:r>
        <w:t>.</w:t>
      </w:r>
    </w:p>
    <w:p w14:paraId="6FD87B85" w14:textId="77777777" w:rsidR="00171A6D" w:rsidRDefault="00171A6D" w:rsidP="002C2224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7D5530A" wp14:editId="1DDF4FFF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D89D1A" w14:textId="43FF7198" w:rsidR="00171A6D" w:rsidRPr="0062379C" w:rsidRDefault="00171A6D" w:rsidP="00171A6D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5051676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 w:rsidR="002C2224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7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Взаимодействовие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оксифеноксильных</w:t>
                              </w:r>
                              <w:proofErr w:type="spellEnd"/>
                              <w:r>
                                <w:t xml:space="preserve">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5530A" id="Группа 70" o:spid="_x0000_s1044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3IbegMAAAQ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">
                <v:shape id="Рисунок 68" o:spid="_x0000_s1045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80" o:title=""/>
                </v:shape>
                <v:shape id="Надпись 69" o:spid="_x0000_s1046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17D89D1A" w14:textId="43FF7198" w:rsidR="00171A6D" w:rsidRPr="0062379C" w:rsidRDefault="00171A6D" w:rsidP="00171A6D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5051676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 w:rsidR="002C2224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8"/>
                        <w:r>
                          <w:t xml:space="preserve">. </w:t>
                        </w:r>
                        <w:proofErr w:type="spellStart"/>
                        <w:r>
                          <w:t>Взаимодействовие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оксифеноксильных</w:t>
                        </w:r>
                        <w:proofErr w:type="spellEnd"/>
                        <w:r>
                          <w:t xml:space="preserve">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078EC2" w14:textId="078EDFF8" w:rsidR="00171A6D" w:rsidRDefault="00171A6D" w:rsidP="002C2224">
      <w:pPr>
        <w:pStyle w:val="a2"/>
      </w:pP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lastRenderedPageBreak/>
        <w:t>диспропорционирования</w:t>
      </w:r>
      <w:proofErr w:type="spellEnd"/>
      <w:r>
        <w:t xml:space="preserve"> радикалов с образованием “</w:t>
      </w:r>
      <w:commentRangeStart w:id="59"/>
      <w:r>
        <w:t>дополнительног</w:t>
      </w:r>
      <w:commentRangeEnd w:id="59"/>
      <w:r>
        <w:rPr>
          <w:rStyle w:val="afc"/>
          <w:rFonts w:eastAsia="SimSun" w:cstheme="minorBidi"/>
          <w:color w:val="auto"/>
          <w:lang w:eastAsia="en-US"/>
        </w:rPr>
        <w:commentReference w:id="59"/>
      </w:r>
      <w:r>
        <w:t xml:space="preserve">о” пирокатехина </w:t>
      </w:r>
      <w:r w:rsidR="002C2224">
        <w:t xml:space="preserve">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2C2224">
        <w:t xml:space="preserve">Схема </w:t>
      </w:r>
      <w:r w:rsidR="002C2224">
        <w:rPr>
          <w:noProof/>
        </w:rPr>
        <w:t>5</w:t>
      </w:r>
      <w:r>
        <w:fldChar w:fldCharType="end"/>
      </w:r>
      <w:r w:rsidR="002C2224">
        <w:t>:</w:t>
      </w:r>
    </w:p>
    <w:p w14:paraId="3FFC829E" w14:textId="77777777" w:rsidR="00171A6D" w:rsidRDefault="00171A6D" w:rsidP="00171A6D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B0CA74E" wp14:editId="4F7B219E">
                <wp:extent cx="4677410" cy="303085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030855"/>
                          <a:chOff x="0" y="0"/>
                          <a:chExt cx="4677410" cy="303085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0FBD31" w14:textId="702E582F" w:rsidR="00171A6D" w:rsidRPr="00273B61" w:rsidRDefault="00171A6D" w:rsidP="00171A6D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0" w:name="_Ref135052313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 w:rsidR="002C2224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0"/>
                              <w:r>
                                <w:t>. Реакция образования пирокатехина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0CA74E" id="Группа 73" o:spid="_x0000_s1047" style="width:368.3pt;height:238.65pt;mso-position-horizontal-relative:char;mso-position-vertical-relative:line" coordsize="46774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">
                <v:shape id="Рисунок 71" o:spid="_x0000_s1048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82" o:title=""/>
                </v:shape>
                <v:shape id="Надпись 72" o:spid="_x0000_s1049" type="#_x0000_t202" style="position:absolute;top:28600;width:4677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6C0FBD31" w14:textId="702E582F" w:rsidR="00171A6D" w:rsidRPr="00273B61" w:rsidRDefault="00171A6D" w:rsidP="00171A6D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1" w:name="_Ref135052313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 w:rsidR="002C2224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1"/>
                        <w:r>
                          <w:t>. Реакция образования пирокатехина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2BAE94" w14:textId="3182FB13" w:rsidR="00171A6D" w:rsidRPr="003A452C" w:rsidRDefault="00171A6D" w:rsidP="00171A6D">
      <w:pPr>
        <w:pStyle w:val="a3"/>
        <w:rPr>
          <w:lang w:eastAsia="en-US"/>
        </w:rPr>
      </w:pPr>
      <w:r>
        <w:rPr>
          <w:lang w:eastAsia="en-US"/>
        </w:rPr>
        <w:t>Известно, что эффективность ингибирования радикальной полимеризации пара-</w:t>
      </w:r>
      <w:proofErr w:type="spellStart"/>
      <w:r>
        <w:rPr>
          <w:lang w:eastAsia="en-US"/>
        </w:rPr>
        <w:t>бензохинонами</w:t>
      </w:r>
      <w:proofErr w:type="spellEnd"/>
      <w:r>
        <w:rPr>
          <w:lang w:eastAsia="en-US"/>
        </w:rPr>
        <w:t xml:space="preserve"> определяется их </w:t>
      </w:r>
      <w:proofErr w:type="spellStart"/>
      <w:r>
        <w:rPr>
          <w:lang w:eastAsia="en-US"/>
        </w:rPr>
        <w:t>электроно</w:t>
      </w:r>
      <w:proofErr w:type="spellEnd"/>
      <w:r>
        <w:rPr>
          <w:lang w:eastAsia="en-US"/>
        </w:rPr>
        <w:t xml:space="preserve">-акцепторными свойствами и стерической затрудненностью карбонильных групп в молекуле хинона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497EF2BFCCE8450AA7C4EE8357A4772C"/>
          </w:placeholder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NlQyMDoxODozNyIsIlByb2plY3QiOnsiJHJlZiI6IjgifX0sIlVzZU51bWJlcmluZ1R5cGVPZlBhcmVudERvY3VtZW50IjpmYWxzZX1dLCJGb3JtYXR0ZWRUZXh0Ijp7IiRpZCI6IjEwIiwiQ291bnQiOjEsIlRleHRVbml0cyI6W3siJGlkIjoiMTEiLCJGb250U3R5bGUiOnsiJGlkIjoiMTIiLCJOZXV0cmFsIjp0cnVlfSwiUmVhZGluZ09yZGVyIjoxLCJUZXh0IjoiWzMzXSJ9XX0sIlRhZyI6IkNpdGF2aVBsYWNlaG9sZGVyIzI0MWJjOWFlLTE2NWQtNGUzMy1iNjQ1LTdiZTgxMTM0YzA3YSIsIlRleHQiOiJbMzNdIiwiV0FJVmVyc2lvbiI6IjYuMTUuMi4wIn0=}</w:instrText>
          </w:r>
          <w:r>
            <w:rPr>
              <w:lang w:eastAsia="en-US"/>
            </w:rPr>
            <w:fldChar w:fldCharType="separate"/>
          </w:r>
          <w:hyperlink r:id="rId83" w:tooltip="Багдасарьян Х.С. Теория радикальной полимеризации / Багдасарьян Х.С.: Наука, 1966." w:history="1">
            <w:r>
              <w:rPr>
                <w:lang w:eastAsia="en-US"/>
              </w:rPr>
              <w:t>[33]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  <w:r w:rsidR="002C2224">
        <w:rPr>
          <w:lang w:eastAsia="en-US"/>
        </w:rPr>
        <w:t xml:space="preserve"> </w:t>
      </w:r>
      <w:r>
        <w:rPr>
          <w:lang w:eastAsia="en-US"/>
        </w:rPr>
        <w:t>Таким образом, в рассматриваемых системах влияние природы 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и аминов на ингибирование полимеризации ММА при облучении проявляется дважды: на стадии засветки, </w:t>
      </w:r>
      <w:commentRangeStart w:id="62"/>
      <w:r>
        <w:rPr>
          <w:lang w:eastAsia="en-US"/>
        </w:rPr>
        <w:t>поскольку константа скорости фотовосстановления хинона и скорости накопления в системе пирокатехина является функцией окислительно-восстановительных характеристик и хинона</w:t>
      </w:r>
      <w:commentRangeEnd w:id="62"/>
      <w:r>
        <w:rPr>
          <w:rStyle w:val="afc"/>
          <w:rFonts w:eastAsia="SimSun" w:cstheme="minorBidi"/>
          <w:color w:val="auto"/>
          <w:lang w:eastAsia="en-US"/>
        </w:rPr>
        <w:commentReference w:id="62"/>
      </w:r>
      <w:r>
        <w:rPr>
          <w:lang w:eastAsia="en-US"/>
        </w:rPr>
        <w:t>, и амина; и на стадии “</w:t>
      </w:r>
      <w:proofErr w:type="spellStart"/>
      <w:r>
        <w:rPr>
          <w:lang w:eastAsia="en-US"/>
        </w:rPr>
        <w:t>темновой</w:t>
      </w:r>
      <w:proofErr w:type="spellEnd"/>
      <w:r>
        <w:rPr>
          <w:lang w:eastAsia="en-US"/>
        </w:rPr>
        <w:t xml:space="preserve">” реакции образования ингибиторных </w:t>
      </w:r>
      <w:proofErr w:type="spellStart"/>
      <w:r>
        <w:rPr>
          <w:lang w:eastAsia="en-US"/>
        </w:rPr>
        <w:t>оксифеноксильных</w:t>
      </w:r>
      <w:proofErr w:type="spellEnd"/>
      <w:r>
        <w:rPr>
          <w:lang w:eastAsia="en-US"/>
        </w:rPr>
        <w:t xml:space="preserve"> радикалов, когда основность амина существенно влияет на равновесие между хиноном и пирокатехином, с одной стороны, и </w:t>
      </w:r>
      <w:proofErr w:type="spellStart"/>
      <w:r>
        <w:rPr>
          <w:lang w:eastAsia="en-US"/>
        </w:rPr>
        <w:t>оксифеноксильными</w:t>
      </w:r>
      <w:proofErr w:type="spellEnd"/>
      <w:r>
        <w:rPr>
          <w:lang w:eastAsia="en-US"/>
        </w:rPr>
        <w:t xml:space="preserve"> радикалами, с другой.</w:t>
      </w:r>
    </w:p>
    <w:p w14:paraId="0D767F03" w14:textId="15F34632" w:rsidR="003D089E" w:rsidRDefault="003D089E" w:rsidP="00852EB5">
      <w:pPr>
        <w:pStyle w:val="a3"/>
      </w:pPr>
    </w:p>
    <w:p w14:paraId="30D8B72B" w14:textId="04F7BFA5" w:rsidR="003D089E" w:rsidRDefault="003D089E" w:rsidP="00852EB5">
      <w:pPr>
        <w:pStyle w:val="a3"/>
      </w:pPr>
    </w:p>
    <w:p w14:paraId="2F7FDA4F" w14:textId="4ACC6675" w:rsidR="003D089E" w:rsidRDefault="00236A88" w:rsidP="0014242F">
      <w:pPr>
        <w:pStyle w:val="33"/>
      </w:pPr>
      <w:commentRangeStart w:id="63"/>
      <w:r>
        <w:t>Другие</w:t>
      </w:r>
      <w:commentRangeEnd w:id="63"/>
      <w:r w:rsidR="0014242F">
        <w:rPr>
          <w:rStyle w:val="afc"/>
          <w:rFonts w:eastAsia="SimSun" w:cstheme="minorBidi"/>
          <w:b w:val="0"/>
          <w:color w:val="auto"/>
          <w:lang w:eastAsia="en-US"/>
        </w:rPr>
        <w:commentReference w:id="63"/>
      </w:r>
    </w:p>
    <w:p w14:paraId="6B604EB2" w14:textId="275E2F6A" w:rsidR="00CB7E00" w:rsidRDefault="004D745C" w:rsidP="00BB7E4D">
      <w:pPr>
        <w:pStyle w:val="a3"/>
      </w:pPr>
      <w:commentRangeStart w:id="64"/>
      <w:r>
        <w:t>Перенос</w:t>
      </w:r>
      <w:commentRangeEnd w:id="64"/>
      <w:r>
        <w:rPr>
          <w:rStyle w:val="afc"/>
          <w:rFonts w:eastAsia="SimSun" w:cstheme="minorBidi"/>
          <w:color w:val="auto"/>
          <w:lang w:eastAsia="en-US"/>
        </w:rPr>
        <w:commentReference w:id="64"/>
      </w:r>
      <w:r>
        <w:t xml:space="preserve">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соединений.</w:t>
      </w:r>
      <w:r w:rsidRPr="004D745C">
        <w:t xml:space="preserve"> </w:t>
      </w:r>
      <w:r>
        <w:t>Молекулы хинонов в триплетном состоянии способны отрывать атом Н даже от бензола, хотя квантовый выход образования радикалов очень низо</w:t>
      </w:r>
      <w:r w:rsidR="00053E58">
        <w:t>к</w:t>
      </w:r>
      <w:r>
        <w:t xml:space="preserve">. Константа скорости тушения триплетного состояния бензолом в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составляет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7.2*10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</m:t>
        </m:r>
      </m:oMath>
      <w:r>
        <w:t xml:space="preserve">и возрастает до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2.2*10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при переходе к ацетонитрилу. Большое значение в реакции с бензолом имеет природа триплетного состояния</w:t>
      </w:r>
      <w:r w:rsidR="00DB150E">
        <w:t>, например</w:t>
      </w:r>
      <w:r>
        <w:t xml:space="preserve">, производные </w:t>
      </w:r>
      <w:r w:rsidR="00DB150E">
        <w:t xml:space="preserve">соединения в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>
        <w:t xml:space="preserve"> взаимодействуют с бензолом с существенно более низкими константами скорости</w:t>
      </w:r>
      <w:r w:rsidRPr="0014242F">
        <w:rPr>
          <w:highlight w:val="yellow"/>
        </w:rPr>
        <w:t>.</w:t>
      </w:r>
      <w:r>
        <w:t xml:space="preserve"> </w:t>
      </w:r>
      <w:commentRangeStart w:id="65"/>
      <w:r>
        <w:t xml:space="preserve">Перенос атома Н от бензола осуществляется в неполярном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14242F">
        <w:t xml:space="preserve"> </w:t>
      </w:r>
      <w:r w:rsidR="00CB7E00" w:rsidRPr="00FA0E5D">
        <w:t>9,10-фенантренхинон</w:t>
      </w:r>
      <w:r w:rsidR="00CB7E00">
        <w:t>е</w:t>
      </w:r>
      <w:r w:rsidR="00CB7E00" w:rsidRPr="00FA0E5D">
        <w:t xml:space="preserve"> </w:t>
      </w:r>
      <w:r w:rsidR="00BB7E4D" w:rsidRPr="00BB7E4D">
        <w:t>(V)</w:t>
      </w:r>
      <w:r w:rsidR="00BB7E4D">
        <w:t xml:space="preserve"> </w:t>
      </w:r>
      <w:r>
        <w:t xml:space="preserve">(типа </w:t>
      </w:r>
      <w:proofErr w:type="spellStart"/>
      <w:r>
        <w:t>бирадикального</w:t>
      </w:r>
      <w:proofErr w:type="spellEnd"/>
      <w:r>
        <w:t xml:space="preserve"> аддукта </w:t>
      </w:r>
      <w:r w:rsidRPr="0014242F">
        <w:rPr>
          <w:highlight w:val="yellow"/>
        </w:rPr>
        <w:t>57)</w:t>
      </w:r>
      <w:r>
        <w:t xml:space="preserve"> </w:t>
      </w:r>
      <w:r w:rsidR="00BB7E4D">
        <w:t xml:space="preserve">по схеме </w:t>
      </w:r>
      <w:r>
        <w:t>и является побочным каналом гибели этой частицы.</w:t>
      </w:r>
      <w:commentRangeEnd w:id="65"/>
      <w:r w:rsidR="0014242F">
        <w:rPr>
          <w:rStyle w:val="afc"/>
          <w:rFonts w:eastAsia="SimSun" w:cstheme="minorBidi"/>
          <w:color w:val="auto"/>
          <w:lang w:eastAsia="en-US"/>
        </w:rPr>
        <w:commentReference w:id="65"/>
      </w:r>
      <w:r w:rsidR="00BB7E4D" w:rsidRPr="00BB7E4D">
        <w:t xml:space="preserve"> </w:t>
      </w:r>
      <w:r w:rsidR="00CB7E00" w:rsidRPr="00CB7E00">
        <w:t xml:space="preserve">Фотовосстановление хинонов в смеси с предельными углеводородами протекает малоэффективно. Квантовый выход радикалов при фотовосстановлении </w:t>
      </w:r>
      <w:r w:rsidR="00CB7E00" w:rsidRPr="00BB7E4D">
        <w:rPr>
          <w:highlight w:val="yellow"/>
        </w:rPr>
        <w:t>(IV)</w:t>
      </w:r>
      <w:r w:rsidR="00CB7E00" w:rsidRPr="00CB7E00">
        <w:t xml:space="preserve"> в циклогексане равен всего 0,09 и еще меньше в гексане. В </w:t>
      </w:r>
      <w:r w:rsidR="00CB7E00" w:rsidRPr="00CB7E00">
        <w:lastRenderedPageBreak/>
        <w:t xml:space="preserve">случае соединения </w:t>
      </w:r>
      <w:r w:rsidR="00CB7E00" w:rsidRPr="00BB7E4D">
        <w:rPr>
          <w:highlight w:val="yellow"/>
        </w:rPr>
        <w:t>(V),</w:t>
      </w:r>
      <w:r w:rsidR="00CB7E00" w:rsidRPr="00CB7E00">
        <w:t xml:space="preserve"> которое имеет триплетное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B7E00" w:rsidRPr="00CB7E00">
        <w:t xml:space="preserve"> и с более высокой энергией, квантовый выход радикалов в гексане составляет 0,11, а величина равна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8.6*10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4B319E19" w14:textId="617692CC" w:rsidR="00BB7E4D" w:rsidRPr="00BB7E4D" w:rsidRDefault="00BB7E4D" w:rsidP="00BB7E4D">
      <w:pPr>
        <w:pStyle w:val="a3"/>
      </w:pPr>
      <w:commentRangeStart w:id="66"/>
      <w:r>
        <w:t>Схема реакции с бензолом</w:t>
      </w:r>
      <w:commentRangeEnd w:id="66"/>
      <w:r>
        <w:rPr>
          <w:rStyle w:val="afc"/>
          <w:rFonts w:eastAsia="SimSun" w:cstheme="minorBidi"/>
          <w:color w:val="auto"/>
          <w:lang w:eastAsia="en-US"/>
        </w:rPr>
        <w:commentReference w:id="66"/>
      </w:r>
    </w:p>
    <w:p w14:paraId="594FCFC9" w14:textId="77777777" w:rsidR="004B714E" w:rsidRDefault="004B714E" w:rsidP="004D745C">
      <w:pPr>
        <w:pStyle w:val="a3"/>
      </w:pPr>
      <w:r w:rsidRPr="004B714E">
        <w:t xml:space="preserve">Перенос атома Н осуществляется весьма эффективно в реакциях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Pr="004B714E">
        <w:t xml:space="preserve"> с олефинами. Константа скорости тушения триплетного состояния </w:t>
      </w:r>
      <w:r w:rsidRPr="004B714E">
        <w:rPr>
          <w:highlight w:val="yellow"/>
        </w:rPr>
        <w:t>(X)</w:t>
      </w:r>
      <w:r w:rsidRPr="004B714E">
        <w:t xml:space="preserve"> 2-метилпропеном, транс- и </w:t>
      </w:r>
      <w:r>
        <w:t>ц</w:t>
      </w:r>
      <w:r w:rsidRPr="004B714E">
        <w:t xml:space="preserve">ис-бутил-2-еном, 2-метилбутил-2-еном и 2,3-диметилбутил-2-еном в бензоле возрастает от </w:t>
      </w:r>
    </w:p>
    <w:p w14:paraId="6BFC5D65" w14:textId="117D6D55" w:rsidR="003826D4" w:rsidRDefault="00AA19CE" w:rsidP="003826D4">
      <w:pPr>
        <w:pStyle w:val="a3"/>
      </w:pP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Cs w:val="28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1.0*10</m:t>
            </m:r>
          </m:e>
          <m:sup>
            <m:r>
              <w:rPr>
                <w:rFonts w:ascii="Cambria Math" w:hAnsi="Cambria Math"/>
                <w:szCs w:val="28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741ECC">
        <w:t xml:space="preserve">до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Cs w:val="28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1.3*10</m:t>
            </m:r>
          </m:e>
          <m:sup>
            <m:r>
              <w:rPr>
                <w:rFonts w:ascii="Cambria Math" w:hAnsi="Cambria Math"/>
                <w:szCs w:val="28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4B714E" w:rsidRPr="004B714E">
        <w:t xml:space="preserve"> в этом ряду соединений. Квантовый выход реакции при этом увеличивается от 0,21 до 0,79 и одновременно возрастает вклад процесса R—Н-присоединения, включающего стадию переноса атома Н. Перенос атома водорода осуществляется в ТЭ и конкурирует с другим каналом гибели ТЭ — процессом образования продуктов </w:t>
      </w:r>
      <w:commentRangeStart w:id="67"/>
      <w:r w:rsidR="004B714E" w:rsidRPr="004B714E">
        <w:t>циклоприсоединения</w:t>
      </w:r>
      <w:commentRangeEnd w:id="67"/>
      <w:r w:rsidR="003826D4">
        <w:rPr>
          <w:rStyle w:val="afc"/>
          <w:rFonts w:eastAsia="SimSun" w:cstheme="minorBidi"/>
          <w:color w:val="auto"/>
          <w:lang w:eastAsia="en-US"/>
        </w:rPr>
        <w:commentReference w:id="67"/>
      </w:r>
      <w:r w:rsidR="004B714E" w:rsidRPr="004B714E">
        <w:t xml:space="preserve">. Образование различных аддуктов в ТЭ и в паре нейтральных радикалов приводит к низкому выходу радикалов. Квантовые выходы </w:t>
      </w:r>
      <w:proofErr w:type="spellStart"/>
      <w:r w:rsidR="004B714E" w:rsidRPr="004B714E">
        <w:t>семихиноновых</w:t>
      </w:r>
      <w:proofErr w:type="spellEnd"/>
      <w:r w:rsidR="004B714E" w:rsidRPr="004B714E">
        <w:t xml:space="preserve"> радикалов при тушении триплетного состояния </w:t>
      </w:r>
      <w:proofErr w:type="spellStart"/>
      <w:r w:rsidR="004B714E" w:rsidRPr="004B714E">
        <w:t>хлоранила</w:t>
      </w:r>
      <w:proofErr w:type="spellEnd"/>
      <w:r w:rsidR="004B714E" w:rsidRPr="004B714E">
        <w:t xml:space="preserve"> акрилонитрилом и метилметакрилатом в 1,2-дихлорэтане составляют 0,2 и 0,08, а при тушении стиролом радикалы не обнаружены. Константы скорости тушения определяются потенциалом ионизации донора </w:t>
      </w:r>
      <w:r w:rsidR="00741ECC">
        <w:t xml:space="preserve">см. </w:t>
      </w:r>
      <w:commentRangeStart w:id="68"/>
      <w:r w:rsidR="00741ECC">
        <w:t>большую</w:t>
      </w:r>
      <w:commentRangeEnd w:id="68"/>
      <w:r w:rsidR="00741ECC">
        <w:rPr>
          <w:rStyle w:val="afc"/>
          <w:rFonts w:eastAsia="SimSun" w:cstheme="minorBidi"/>
          <w:color w:val="auto"/>
          <w:lang w:eastAsia="en-US"/>
        </w:rPr>
        <w:commentReference w:id="68"/>
      </w:r>
      <w:r w:rsidR="00741ECC">
        <w:t>.</w:t>
      </w:r>
      <w:r w:rsidR="003826D4">
        <w:t xml:space="preserve"> В следствие резонанса </w:t>
      </w:r>
      <w:proofErr w:type="spellStart"/>
      <w:r w:rsidR="003826D4">
        <w:t>аллильного</w:t>
      </w:r>
      <w:proofErr w:type="spellEnd"/>
      <w:r w:rsidR="003826D4">
        <w:t xml:space="preserve"> радикала</w:t>
      </w:r>
      <w:r w:rsidR="003826D4" w:rsidRPr="00062010">
        <w:t>:</w:t>
      </w:r>
      <w:r w:rsidR="003826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Me-CH=CH-C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↔ Me-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H-CH=C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826D4">
        <w:t>могут наблюдаться различные варианты</w:t>
      </w:r>
      <w:r w:rsidR="00062010" w:rsidRPr="00062010">
        <w:t xml:space="preserve"> </w:t>
      </w:r>
      <w:r w:rsidR="00062010">
        <w:t>продуктов</w:t>
      </w:r>
      <w:r w:rsidR="003826D4">
        <w:t xml:space="preserve">, см. </w:t>
      </w:r>
      <w:r w:rsidR="003826D4">
        <w:fldChar w:fldCharType="begin"/>
      </w:r>
      <w:r w:rsidR="003826D4">
        <w:instrText xml:space="preserve"> REF _Ref134740211 \h </w:instrText>
      </w:r>
      <w:r w:rsidR="003826D4">
        <w:fldChar w:fldCharType="separate"/>
      </w:r>
      <w:r w:rsidR="002C2224">
        <w:t xml:space="preserve">Схема </w:t>
      </w:r>
      <w:r w:rsidR="002C2224">
        <w:rPr>
          <w:noProof/>
        </w:rPr>
        <w:t>6</w:t>
      </w:r>
      <w:r w:rsidR="003826D4">
        <w:fldChar w:fldCharType="end"/>
      </w:r>
      <w:r w:rsidR="003826D4">
        <w:t>. Как</w:t>
      </w:r>
      <w:r w:rsidR="003826D4" w:rsidRPr="00A90BCC">
        <w:t xml:space="preserve"> </w:t>
      </w:r>
      <w:r w:rsidR="003826D4">
        <w:t>показано</w:t>
      </w:r>
      <w:r w:rsidR="003826D4" w:rsidRPr="00A90BCC">
        <w:t xml:space="preserve"> </w:t>
      </w:r>
      <w:r w:rsidR="003826D4">
        <w:t xml:space="preserve">авторами </w:t>
      </w:r>
      <w:sdt>
        <w:sdtPr>
          <w:alias w:val="To edit, see citavi.com/edit"/>
          <w:tag w:val="CitaviPlaceholder#3b498817-3349-42c4-b0e4-4bf1aee32fd9"/>
          <w:id w:val="400871601"/>
          <w:placeholder>
            <w:docPart w:val="DefaultPlaceholder_-1854013440"/>
          </w:placeholder>
        </w:sdtPr>
        <w:sdtContent>
          <w:r w:rsidR="003826D4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2ZWZhYTZkLTVmYTQtNDhlNy1iMmRmLTY1MzUzZWM0ZGU4OCIsIlJhbmdlTGVuZ3RoIjo0LCJSZWZlcmVuY2VJZCI6ImY1MThiODJhLTIxNmEtNGJhOC05NDUzLTY5OGJhNmVjMmY1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}</w:instrText>
          </w:r>
          <w:r w:rsidR="003826D4">
            <w:fldChar w:fldCharType="separate"/>
          </w:r>
          <w:hyperlink r:id="rId84" w:tooltip="Maruyama, K. The reaction of photo-excited phenantrenquinone with dibenzyl ether. Formation of an adduct and its decomposition studied by the CIDNP me…" w:history="1">
            <w:r w:rsidR="00171A6D">
              <w:t>[34]</w:t>
            </w:r>
          </w:hyperlink>
          <w:r w:rsidR="003826D4">
            <w:fldChar w:fldCharType="end"/>
          </w:r>
        </w:sdtContent>
      </w:sdt>
      <w:r w:rsidR="003826D4" w:rsidRPr="00A90BCC">
        <w:t xml:space="preserve">. </w:t>
      </w:r>
      <w:r w:rsidR="003826D4">
        <w:t xml:space="preserve">Процесс проходит через стадию образования </w:t>
      </w:r>
      <w:commentRangeStart w:id="69"/>
      <w:r w:rsidR="003826D4">
        <w:t>триплетной радикальной пары</w:t>
      </w:r>
      <w:commentRangeEnd w:id="69"/>
      <w:r w:rsidR="00062010">
        <w:rPr>
          <w:rStyle w:val="afc"/>
          <w:rFonts w:eastAsia="SimSun" w:cstheme="minorBidi"/>
          <w:color w:val="auto"/>
          <w:lang w:eastAsia="en-US"/>
        </w:rPr>
        <w:commentReference w:id="69"/>
      </w:r>
      <w:r w:rsidR="003826D4">
        <w:t xml:space="preserve">. </w:t>
      </w:r>
    </w:p>
    <w:p w14:paraId="191CFD2C" w14:textId="02FE2FCF" w:rsidR="003826D4" w:rsidRDefault="003826D4" w:rsidP="0006201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C7CC7A1" wp14:editId="0A035B81">
                <wp:extent cx="3815080" cy="1846744"/>
                <wp:effectExtent l="0" t="0" r="0" b="127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5080" cy="1846744"/>
                          <a:chOff x="0" y="0"/>
                          <a:chExt cx="4343400" cy="210248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87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Надпись 16"/>
                        <wps:cNvSpPr txBox="1"/>
                        <wps:spPr>
                          <a:xfrm>
                            <a:off x="0" y="1931670"/>
                            <a:ext cx="43434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4743BC" w14:textId="67C277EC" w:rsidR="00E906B7" w:rsidRPr="00C52238" w:rsidRDefault="00E906B7" w:rsidP="003826D4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  <w:szCs w:val="32"/>
                                </w:rPr>
                              </w:pPr>
                              <w:bookmarkStart w:id="70" w:name="_Ref13474021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70"/>
                              <w:r>
                                <w:t xml:space="preserve">. Различные варианты в случае </w:t>
                              </w:r>
                              <w:proofErr w:type="spellStart"/>
                              <w:r>
                                <w:t>аллильных</w:t>
                              </w:r>
                              <w:proofErr w:type="spellEnd"/>
                              <w:r>
                                <w:t xml:space="preserve"> радикалов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CC7A1" id="Группа 17" o:spid="_x0000_s1050" style="width:300.4pt;height:145.4pt;mso-position-horizontal-relative:char;mso-position-vertical-relative:line" coordsize="43434,2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">
                <v:shape id="Рисунок 15" o:spid="_x0000_s1051" type="#_x0000_t75" style="position:absolute;width:43434;height:18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">
                  <v:imagedata r:id="rId86" o:title=""/>
                </v:shape>
                <v:shape id="Надпись 16" o:spid="_x0000_s1052" type="#_x0000_t202" style="position:absolute;top:19316;width:4343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024743BC" w14:textId="67C277EC" w:rsidR="00E906B7" w:rsidRPr="00C52238" w:rsidRDefault="00E906B7" w:rsidP="003826D4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  <w:szCs w:val="32"/>
                          </w:rPr>
                        </w:pPr>
                        <w:bookmarkStart w:id="71" w:name="_Ref134740211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6</w:t>
                          </w:r>
                        </w:fldSimple>
                        <w:bookmarkEnd w:id="71"/>
                        <w:r>
                          <w:t xml:space="preserve">. Различные варианты в случае </w:t>
                        </w:r>
                        <w:proofErr w:type="spellStart"/>
                        <w:r>
                          <w:t>аллильных</w:t>
                        </w:r>
                        <w:proofErr w:type="spellEnd"/>
                        <w:r>
                          <w:t xml:space="preserve"> радикалов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004DD0" w14:textId="73FF5379" w:rsidR="00C63688" w:rsidRPr="00C63688" w:rsidRDefault="00C63688" w:rsidP="00C63688">
      <w:pPr>
        <w:pStyle w:val="a3"/>
      </w:pPr>
      <w:r w:rsidRPr="00C63688">
        <w:t xml:space="preserve">При взаимодействии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Pr="00C63688">
        <w:t xml:space="preserve"> с эфирами осуществляется перенос атома Н из </w:t>
      </w:r>
      <m:oMath>
        <m:r>
          <w:rPr>
            <w:rFonts w:ascii="Cambria Math" w:hAnsi="Cambria Math"/>
          </w:rPr>
          <m:t>α</m:t>
        </m:r>
      </m:oMath>
      <w:r w:rsidRPr="00C63688">
        <w:t xml:space="preserve">-положения. Реакционная способность эфиров выше, чем у алкилзамещенных бензолов. Скорость исчезновения соединения </w:t>
      </w:r>
      <w:r w:rsidRPr="00C63688">
        <w:rPr>
          <w:highlight w:val="yellow"/>
        </w:rPr>
        <w:t>(X)</w:t>
      </w:r>
      <w:r w:rsidRPr="00C63688">
        <w:t xml:space="preserve"> в тетрагидрофуране, диоксане и диэтиловом эфире составляет 1,78; 2,47 и 3,44 соответствен</w:t>
      </w:r>
      <w:r w:rsidRPr="00C63688">
        <w:softHyphen/>
        <w:t>но (относительно толуола). Это обусловлено наличием атома кис</w:t>
      </w:r>
      <w:r w:rsidRPr="00C63688">
        <w:softHyphen/>
        <w:t xml:space="preserve">лорода с </w:t>
      </w:r>
      <w:proofErr w:type="spellStart"/>
      <w:r w:rsidRPr="00C63688">
        <w:t>неподеленной</w:t>
      </w:r>
      <w:proofErr w:type="spellEnd"/>
      <w:r w:rsidRPr="00C63688">
        <w:t xml:space="preserve"> электронной парой, которая участвует в электро</w:t>
      </w:r>
      <w:r w:rsidR="0087053D">
        <w:t>н</w:t>
      </w:r>
      <w:r w:rsidRPr="00C63688">
        <w:t>но</w:t>
      </w:r>
      <w:r w:rsidR="0087053D">
        <w:t xml:space="preserve">м </w:t>
      </w:r>
      <w:r w:rsidRPr="00C63688">
        <w:t xml:space="preserve">донорно-акцепторном взаимодействии с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="0087053D">
        <w:t xml:space="preserve"> </w:t>
      </w:r>
      <w:r w:rsidRPr="00C63688">
        <w:t xml:space="preserve">в </w:t>
      </w:r>
      <w:r w:rsidR="0087053D">
        <w:t>триплетном состоянии</w:t>
      </w:r>
      <w:r w:rsidRPr="00C63688">
        <w:t xml:space="preserve">. </w:t>
      </w:r>
      <w:r w:rsidR="0087053D">
        <w:t>Например, для</w:t>
      </w:r>
      <w:r w:rsidRPr="00C63688">
        <w:t xml:space="preserve"> систем вида </w:t>
      </w:r>
      <m:oMath>
        <m:r>
          <w:rPr>
            <w:rFonts w:ascii="Cambria Math" w:hAnsi="Cambria Math"/>
          </w:rPr>
          <m:t>R-X-C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H (X = O, S,NH)</m:t>
        </m:r>
      </m:oMath>
      <w:r w:rsidRPr="00C63688">
        <w:t xml:space="preserve"> и в системе </w:t>
      </w:r>
      <w:r w:rsidRPr="0087053D">
        <w:rPr>
          <w:highlight w:val="yellow"/>
        </w:rPr>
        <w:t>(II)</w:t>
      </w:r>
      <w:r w:rsidRPr="00C63688">
        <w:t xml:space="preserve"> —диоксан. Выход радикалов в последнем случае составляет 0,13, константа скорости об</w:t>
      </w:r>
      <w:r w:rsidRPr="00C63688">
        <w:softHyphen/>
        <w:t xml:space="preserve">разования радикалов из </w:t>
      </w:r>
      <w:r w:rsidR="0087053D">
        <w:t>триплетного хинона</w:t>
      </w:r>
      <w:r w:rsidRPr="00C63688">
        <w:t xml:space="preserve"> равна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3.8*10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C63688">
        <w:t>, а константа скорости дру</w:t>
      </w:r>
      <w:r w:rsidRPr="00C63688">
        <w:softHyphen/>
        <w:t xml:space="preserve">гих процессов дезактивации </w:t>
      </w:r>
      <w:r w:rsidR="001D6525">
        <w:t>возбужденного хинона</w:t>
      </w:r>
      <w:r w:rsidRPr="00C63688">
        <w:t xml:space="preserve"> </w:t>
      </w:r>
      <w:commentRangeStart w:id="72"/>
      <w:r w:rsidRPr="00C63688">
        <w:t>составляет</w:t>
      </w:r>
      <w:commentRangeEnd w:id="72"/>
      <w:r w:rsidR="001D6525">
        <w:rPr>
          <w:rStyle w:val="afc"/>
          <w:rFonts w:eastAsia="SimSun" w:cstheme="minorBidi"/>
          <w:color w:val="auto"/>
          <w:lang w:eastAsia="en-US"/>
        </w:rPr>
        <w:commentReference w:id="72"/>
      </w:r>
      <w:r w:rsidRPr="00C63688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2.6*10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C63688">
        <w:t>.</w:t>
      </w:r>
    </w:p>
    <w:p w14:paraId="1652C874" w14:textId="7E399ADF" w:rsidR="0014242F" w:rsidRDefault="00111F39" w:rsidP="00062010">
      <w:pPr>
        <w:pStyle w:val="a3"/>
        <w:ind w:firstLine="0"/>
      </w:pPr>
      <w:commentRangeStart w:id="73"/>
      <w:r>
        <w:t xml:space="preserve">Левин, </w:t>
      </w:r>
      <w:proofErr w:type="spellStart"/>
      <w:r>
        <w:t>кузьмин</w:t>
      </w:r>
      <w:proofErr w:type="spellEnd"/>
      <w:r>
        <w:t xml:space="preserve"> - дописать</w:t>
      </w:r>
      <w:commentRangeEnd w:id="73"/>
      <w:r w:rsidR="002C3E2B">
        <w:rPr>
          <w:rStyle w:val="afc"/>
          <w:rFonts w:eastAsia="SimSun" w:cstheme="minorBidi"/>
          <w:color w:val="auto"/>
          <w:lang w:eastAsia="en-US"/>
        </w:rPr>
        <w:commentReference w:id="73"/>
      </w:r>
    </w:p>
    <w:p w14:paraId="67DD1F1B" w14:textId="28FF3D08" w:rsidR="001D6525" w:rsidRDefault="001D6525" w:rsidP="00062010">
      <w:pPr>
        <w:pStyle w:val="a3"/>
        <w:ind w:firstLine="0"/>
      </w:pPr>
    </w:p>
    <w:p w14:paraId="62D516CC" w14:textId="77777777" w:rsidR="001D6525" w:rsidRPr="00786CA9" w:rsidRDefault="001D6525" w:rsidP="00062010">
      <w:pPr>
        <w:pStyle w:val="a3"/>
        <w:ind w:firstLine="0"/>
      </w:pPr>
    </w:p>
    <w:p w14:paraId="77137A73" w14:textId="6C3E5E53" w:rsidR="00841974" w:rsidRDefault="00841974" w:rsidP="00786CA9">
      <w:pPr>
        <w:pStyle w:val="a3"/>
      </w:pPr>
      <w:r w:rsidRPr="00FA0E5D">
        <w:lastRenderedPageBreak/>
        <w:t xml:space="preserve">Продукты фотовосстановления 9,10-фенантренхинона </w:t>
      </w:r>
      <w:r>
        <w:t xml:space="preserve">в реакции </w:t>
      </w:r>
      <w:r w:rsidRPr="00FA0E5D">
        <w:t>с разными донорами водорода были изучены наиболее подробно</w:t>
      </w:r>
      <w:r>
        <w:t>.</w:t>
      </w:r>
      <w:r w:rsidRPr="00FA0E5D">
        <w:t xml:space="preserve"> </w:t>
      </w:r>
      <w:r w:rsidR="00236A88">
        <w:t>Они</w:t>
      </w:r>
      <w:r w:rsidRPr="00FA0E5D">
        <w:t xml:space="preserve"> зависят от строения донора </w:t>
      </w:r>
      <w:r w:rsidR="00714633" w:rsidRPr="00FA0E5D">
        <w:t>водорода</w:t>
      </w:r>
      <w:r w:rsidR="00714633">
        <w:t xml:space="preserve"> несмотря на то, что</w:t>
      </w:r>
      <w:r w:rsidR="009E32A6">
        <w:t>,</w:t>
      </w:r>
      <w:r>
        <w:t xml:space="preserve"> первичный акт у всех идентичен. Соотношение концентраций </w:t>
      </w:r>
      <w:proofErr w:type="spellStart"/>
      <w:r>
        <w:t>кетолов</w:t>
      </w:r>
      <w:proofErr w:type="spellEnd"/>
      <w:r>
        <w:t xml:space="preserve"> и </w:t>
      </w:r>
      <w:proofErr w:type="spellStart"/>
      <w:r>
        <w:t>фенолэфиров</w:t>
      </w:r>
      <w:proofErr w:type="spellEnd"/>
      <w:r>
        <w:t xml:space="preserve">, которые </w:t>
      </w:r>
      <w:r w:rsidR="00CC12F7">
        <w:t>образуются</w:t>
      </w:r>
      <w:r>
        <w:t xml:space="preserve"> при фотовосстановлении о-хинонов в присутствии </w:t>
      </w:r>
      <w:proofErr w:type="spellStart"/>
      <w:r>
        <w:t>алкиларенов</w:t>
      </w:r>
      <w:proofErr w:type="spellEnd"/>
      <w:r>
        <w:t xml:space="preserve"> зависит от характера заместителя в </w:t>
      </w:r>
      <w:proofErr w:type="gramStart"/>
      <w:r w:rsidR="00BB6C23">
        <w:t>пара</w:t>
      </w:r>
      <w:r w:rsidR="00BB6C23" w:rsidRPr="00BB6C23">
        <w:t>-</w:t>
      </w:r>
      <w:r w:rsidR="00BB6C23">
        <w:t>положении</w:t>
      </w:r>
      <w:proofErr w:type="gramEnd"/>
      <w:r>
        <w:t xml:space="preserve"> к </w:t>
      </w:r>
      <w:proofErr w:type="spellStart"/>
      <w:r>
        <w:t>метильной</w:t>
      </w:r>
      <w:proofErr w:type="spellEnd"/>
      <w:r>
        <w:t xml:space="preserve"> группе, от которой </w:t>
      </w:r>
      <w:commentRangeStart w:id="74"/>
      <w:r>
        <w:t>отрывается</w:t>
      </w:r>
      <w:commentRangeEnd w:id="74"/>
      <w:r w:rsidR="00851DCF">
        <w:rPr>
          <w:rStyle w:val="afc"/>
          <w:rFonts w:eastAsia="SimSun" w:cstheme="minorBidi"/>
          <w:color w:val="auto"/>
          <w:lang w:eastAsia="en-US"/>
        </w:rPr>
        <w:commentReference w:id="74"/>
      </w:r>
      <w:r>
        <w:t xml:space="preserve"> водород </w:t>
      </w:r>
      <w:sdt>
        <w:sdtPr>
          <w:id w:val="-156387501"/>
          <w:citation/>
        </w:sdtPr>
        <w:sdtContent>
          <w:r w:rsidR="00BB6C23">
            <w:fldChar w:fldCharType="begin"/>
          </w:r>
          <w:r w:rsidR="00EB0C92">
            <w:instrText xml:space="preserve">CITATION JMB67 \l 1033 </w:instrText>
          </w:r>
          <w:r w:rsidR="00BB6C23">
            <w:fldChar w:fldCharType="separate"/>
          </w:r>
          <w:r w:rsidR="002C2224">
            <w:rPr>
              <w:noProof/>
            </w:rPr>
            <w:t>[1]</w:t>
          </w:r>
          <w:r w:rsidR="00BB6C23">
            <w:fldChar w:fldCharType="end"/>
          </w:r>
        </w:sdtContent>
      </w:sdt>
      <w:r>
        <w:t xml:space="preserve">. Доля </w:t>
      </w:r>
      <w:proofErr w:type="spellStart"/>
      <w:r>
        <w:t>кетола</w:t>
      </w:r>
      <w:proofErr w:type="spellEnd"/>
      <w:r>
        <w:t xml:space="preserve"> возрастает с увеличением </w:t>
      </w:r>
      <w:proofErr w:type="spellStart"/>
      <w:r>
        <w:t>электронодонорной</w:t>
      </w:r>
      <w:proofErr w:type="spellEnd"/>
      <w:r>
        <w:t xml:space="preserve"> способности заместителя из-за дефицита электронов при углеродном и избытка при кислородном атомах </w:t>
      </w:r>
      <w:proofErr w:type="spellStart"/>
      <w:r>
        <w:t>семихинона</w:t>
      </w:r>
      <w:proofErr w:type="spellEnd"/>
      <w:r w:rsidR="00786CA9">
        <w:t xml:space="preserve"> см. </w:t>
      </w:r>
      <w:r w:rsidR="00786CA9">
        <w:fldChar w:fldCharType="begin"/>
      </w:r>
      <w:r w:rsidR="00786CA9">
        <w:instrText xml:space="preserve"> REF _Ref134739571 \h </w:instrText>
      </w:r>
      <w:r w:rsidR="00786CA9">
        <w:fldChar w:fldCharType="separate"/>
      </w:r>
      <w:r w:rsidR="002C2224">
        <w:t xml:space="preserve">Схема </w:t>
      </w:r>
      <w:r w:rsidR="002C2224">
        <w:rPr>
          <w:noProof/>
        </w:rPr>
        <w:t>7</w:t>
      </w:r>
      <w:r w:rsidR="00786CA9">
        <w:fldChar w:fldCharType="end"/>
      </w:r>
      <w:r w:rsidR="009E32A6">
        <w:t>:</w:t>
      </w:r>
    </w:p>
    <w:p w14:paraId="496F9250" w14:textId="3B5C6526" w:rsidR="003826D4" w:rsidRDefault="003826D4" w:rsidP="003826D4">
      <w:pPr>
        <w:pStyle w:val="aff5"/>
      </w:pPr>
    </w:p>
    <w:p w14:paraId="414D78B3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B04D452" wp14:editId="700D0287">
                <wp:extent cx="4805680" cy="4048760"/>
                <wp:effectExtent l="0" t="0" r="0" b="8890"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680" cy="4048760"/>
                          <a:chOff x="0" y="0"/>
                          <a:chExt cx="5506085" cy="491109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468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740275"/>
                            <a:ext cx="550608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1EE034" w14:textId="5A1AEFA5" w:rsidR="00E906B7" w:rsidRPr="0000039C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5" w:name="_Ref13473957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75"/>
                              <w:r>
                                <w:t xml:space="preserve">. </w:t>
                              </w:r>
                              <w:r w:rsidRPr="0068633A">
                                <w:t>Механизм образования продуктов фотовосстановления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4D452" id="Группа 14" o:spid="_x0000_s1053" style="width:378.4pt;height:318.8pt;mso-position-horizontal-relative:char;mso-position-vertical-relative:line" coordsize="55060,4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">
                <v:shape id="Рисунок 12" o:spid="_x0000_s1054" type="#_x0000_t75" style="position:absolute;width:55060;height:4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">
                  <v:imagedata r:id="rId88" o:title=""/>
                </v:shape>
                <v:shape id="Надпись 13" o:spid="_x0000_s1055" type="#_x0000_t202" style="position:absolute;top:47402;width:5506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B1EE034" w14:textId="5A1AEFA5" w:rsidR="00E906B7" w:rsidRPr="0000039C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6" w:name="_Ref134739571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7</w:t>
                          </w:r>
                        </w:fldSimple>
                        <w:bookmarkEnd w:id="76"/>
                        <w:r>
                          <w:t xml:space="preserve">. </w:t>
                        </w:r>
                        <w:r w:rsidRPr="0068633A">
                          <w:t>Механизм образования продуктов фотовосстановления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B5BCDE" w14:textId="49938912" w:rsidR="00841974" w:rsidRDefault="00841974" w:rsidP="003D68D9">
      <w:pPr>
        <w:pStyle w:val="aff5"/>
      </w:pPr>
    </w:p>
    <w:p w14:paraId="431B89CF" w14:textId="0C48F292" w:rsidR="00841974" w:rsidRPr="005173C3" w:rsidRDefault="00841974" w:rsidP="00CC12F7">
      <w:pPr>
        <w:pStyle w:val="a3"/>
      </w:pPr>
      <w:r>
        <w:t xml:space="preserve">Главное отличие фотовосстановления орто-хинонов в присутствии гетероатомных доноров водорода - эфирами, альдегидами, спиртами и аминами, заключается </w:t>
      </w:r>
      <w:proofErr w:type="gramStart"/>
      <w:r>
        <w:t>в на</w:t>
      </w:r>
      <w:proofErr w:type="gramEnd"/>
      <w:r>
        <w:t xml:space="preserve"> начальной стадии реакции: происходит отрыв атома водорода от α – атома углерода по отношению к связи с гетероатомом. Однако такие реакции приводят к аналогичным продуктам см. </w:t>
      </w:r>
      <w:r>
        <w:fldChar w:fldCharType="begin"/>
      </w:r>
      <w:r>
        <w:instrText xml:space="preserve"> REF _Ref134741272 \h </w:instrText>
      </w:r>
      <w:r>
        <w:fldChar w:fldCharType="separate"/>
      </w:r>
      <w:r w:rsidR="002C2224">
        <w:t xml:space="preserve">Схема </w:t>
      </w:r>
      <w:r w:rsidR="002C2224">
        <w:rPr>
          <w:noProof/>
        </w:rPr>
        <w:t>8</w:t>
      </w:r>
      <w:r>
        <w:fldChar w:fldCharType="end"/>
      </w:r>
      <w:r>
        <w:t xml:space="preserve">. К тому же получающиеся </w:t>
      </w:r>
      <w:proofErr w:type="spellStart"/>
      <w:r>
        <w:t>фенолэфиры</w:t>
      </w:r>
      <w:proofErr w:type="spellEnd"/>
      <w:r>
        <w:t xml:space="preserve"> </w:t>
      </w:r>
      <w:proofErr w:type="spellStart"/>
      <w:r>
        <w:t>гидролитически</w:t>
      </w:r>
      <w:proofErr w:type="spellEnd"/>
      <w:r>
        <w:t xml:space="preserve"> расщепляются на гидрохинон и кислоту RC(O)OH, что иногда представляет практический интерес.</w:t>
      </w:r>
    </w:p>
    <w:p w14:paraId="12829907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6D2FD2F" wp14:editId="0747B694">
                <wp:extent cx="5732780" cy="1510665"/>
                <wp:effectExtent l="0" t="0" r="1270" b="0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1510665"/>
                          <a:chOff x="0" y="0"/>
                          <a:chExt cx="5732780" cy="15106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1283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1339850"/>
                            <a:ext cx="57327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61C4CE" w14:textId="31DEF3DB" w:rsidR="00E906B7" w:rsidRPr="00AC5B99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4741272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77"/>
                              <w:r>
                                <w:t>. Продукты реакции с гетероатомами.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2FD2F" id="Группа 20" o:spid="_x0000_s1056" style="width:451.4pt;height:118.95pt;mso-position-horizontal-relative:char;mso-position-vertical-relative:line" coordsize="57327,15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">
                <v:shape id="Рисунок 18" o:spid="_x0000_s1057" type="#_x0000_t75" style="position:absolute;width:57327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">
                  <v:imagedata r:id="rId90" o:title=""/>
                </v:shape>
                <v:shape id="Надпись 19" o:spid="_x0000_s1058" type="#_x0000_t202" style="position:absolute;top:13398;width:5732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861C4CE" w14:textId="31DEF3DB" w:rsidR="00E906B7" w:rsidRPr="00AC5B99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4741272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8</w:t>
                          </w:r>
                        </w:fldSimple>
                        <w:bookmarkEnd w:id="78"/>
                        <w:r>
                          <w:t>. Продукты реакции с гетероатомами.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355851" w14:textId="4AD5C207" w:rsidR="00841974" w:rsidRDefault="00841974" w:rsidP="00AF12FC">
      <w:pPr>
        <w:pStyle w:val="a3"/>
      </w:pPr>
      <w:r>
        <w:t xml:space="preserve">Продукты реакций присоединения с альдегидами образуют также тетра-хлор- и тетра-бромбензохиноны-1,2, производные нафтохинона-1,2, </w:t>
      </w:r>
      <w:proofErr w:type="spellStart"/>
      <w:r>
        <w:t>аценафтенхинон</w:t>
      </w:r>
      <w:proofErr w:type="spellEnd"/>
      <w:r>
        <w:t xml:space="preserve">, </w:t>
      </w:r>
      <w:proofErr w:type="spellStart"/>
      <w:r>
        <w:lastRenderedPageBreak/>
        <w:t>ретенхинон</w:t>
      </w:r>
      <w:proofErr w:type="spellEnd"/>
      <w:r>
        <w:t xml:space="preserve">, </w:t>
      </w:r>
      <w:proofErr w:type="spellStart"/>
      <w:r>
        <w:t>хризенхинон</w:t>
      </w:r>
      <w:proofErr w:type="spellEnd"/>
      <w:r>
        <w:t xml:space="preserve"> </w:t>
      </w:r>
      <w:sdt>
        <w:sdtPr>
          <w:id w:val="1744214983"/>
          <w:citation/>
        </w:sdtPr>
        <w:sdtContent>
          <w:r w:rsidR="005206D7">
            <w:fldChar w:fldCharType="begin"/>
          </w:r>
          <w:r w:rsidR="005206D7" w:rsidRPr="005206D7">
            <w:instrText xml:space="preserve"> </w:instrText>
          </w:r>
          <w:r w:rsidR="005206D7">
            <w:rPr>
              <w:lang w:val="en-US"/>
            </w:rPr>
            <w:instrText>CITATION</w:instrText>
          </w:r>
          <w:r w:rsidR="005206D7" w:rsidRPr="005206D7">
            <w:instrText xml:space="preserve"> Ель77 \</w:instrText>
          </w:r>
          <w:r w:rsidR="005206D7">
            <w:rPr>
              <w:lang w:val="en-US"/>
            </w:rPr>
            <w:instrText>l</w:instrText>
          </w:r>
          <w:r w:rsidR="005206D7" w:rsidRPr="005206D7">
            <w:instrText xml:space="preserve"> 1033 </w:instrText>
          </w:r>
          <w:r w:rsidR="005206D7">
            <w:fldChar w:fldCharType="separate"/>
          </w:r>
          <w:r w:rsidR="002C2224" w:rsidRPr="002C2224">
            <w:rPr>
              <w:noProof/>
            </w:rPr>
            <w:t>[2]</w:t>
          </w:r>
          <w:r w:rsidR="005206D7">
            <w:fldChar w:fldCharType="end"/>
          </w:r>
        </w:sdtContent>
      </w:sdt>
      <w:r>
        <w:t xml:space="preserve"> Фотовосстановление под действием видимого света </w:t>
      </w:r>
      <w:proofErr w:type="spellStart"/>
      <w:r>
        <w:t>камфорохинона</w:t>
      </w:r>
      <w:proofErr w:type="spellEnd"/>
      <w:r>
        <w:t xml:space="preserve"> в присутствии альдегидов также дает смесь соответствующих продуктов:</w:t>
      </w:r>
    </w:p>
    <w:p w14:paraId="66F71984" w14:textId="66619326" w:rsidR="00AF12FC" w:rsidRDefault="00AF12FC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48570A52" wp14:editId="4E33CCBF">
                <wp:extent cx="6299200" cy="1725295"/>
                <wp:effectExtent l="0" t="0" r="6350" b="8255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1725295"/>
                          <a:chOff x="0" y="0"/>
                          <a:chExt cx="6299200" cy="1725295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0" cy="1499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1554480"/>
                            <a:ext cx="62992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1E885A" w14:textId="3B3D30C1" w:rsidR="00E906B7" w:rsidRPr="005B71AB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 Продукты реакции с альдегидами.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70A52" id="Группа 23" o:spid="_x0000_s1059" style="width:496pt;height:135.85pt;mso-position-horizontal-relative:char;mso-position-vertical-relative:line" coordsize="62992,17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">
                <v:shape id="Рисунок 21" o:spid="_x0000_s1060" type="#_x0000_t75" style="position:absolute;width:62992;height:1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">
                  <v:imagedata r:id="rId92" o:title=""/>
                </v:shape>
                <v:shape id="Надпись 22" o:spid="_x0000_s1061" type="#_x0000_t202" style="position:absolute;top:15544;width:6299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181E885A" w14:textId="3B3D30C1" w:rsidR="00E906B7" w:rsidRPr="005B71AB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 Продукты реакции с альдегидами.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45"/>
    <w:p w14:paraId="53FF1A98" w14:textId="77777777" w:rsidR="00111F39" w:rsidRDefault="00111F39" w:rsidP="00D1407E">
      <w:pPr>
        <w:pStyle w:val="a3"/>
      </w:pPr>
    </w:p>
    <w:p w14:paraId="6F4A44CB" w14:textId="77777777" w:rsidR="00111F39" w:rsidRDefault="00111F39" w:rsidP="00D1407E">
      <w:pPr>
        <w:pStyle w:val="a3"/>
      </w:pPr>
    </w:p>
    <w:p w14:paraId="5A939F18" w14:textId="77777777" w:rsidR="00111F39" w:rsidRDefault="00111F39" w:rsidP="00D1407E">
      <w:pPr>
        <w:pStyle w:val="a3"/>
      </w:pPr>
    </w:p>
    <w:p w14:paraId="0DD13183" w14:textId="40FFF666" w:rsidR="00D1407E" w:rsidRDefault="00D1407E" w:rsidP="00D1407E">
      <w:pPr>
        <w:pStyle w:val="a3"/>
      </w:pPr>
      <w:r>
        <w:t>Фотовосстановление хинонов в присутствии спиртов – одна из самых хорошо изученных фотореакций хинонов.</w:t>
      </w:r>
      <w:r w:rsidRPr="00D1407E">
        <w:t xml:space="preserve"> Эта</w:t>
      </w:r>
      <w:r w:rsidRPr="000F5D36">
        <w:t xml:space="preserve"> </w:t>
      </w:r>
      <w:r w:rsidRPr="00D1407E">
        <w:t>тема</w:t>
      </w:r>
      <w:r w:rsidRPr="000F5D36">
        <w:t xml:space="preserve"> </w:t>
      </w:r>
      <w:r w:rsidRPr="00D1407E">
        <w:t>подробно</w:t>
      </w:r>
      <w:r w:rsidRPr="000F5D36">
        <w:t xml:space="preserve"> </w:t>
      </w:r>
      <w:r w:rsidRPr="00D1407E">
        <w:t>рассмотрена</w:t>
      </w:r>
      <w:r w:rsidRPr="000F5D36">
        <w:t xml:space="preserve"> </w:t>
      </w:r>
      <w:r w:rsidRPr="00D1407E">
        <w:t>у</w:t>
      </w:r>
      <w:r w:rsidRPr="000F5D36">
        <w:t xml:space="preserve"> </w:t>
      </w:r>
      <w:r>
        <w:t>авторов</w:t>
      </w:r>
      <w:r w:rsidRPr="000F5D36">
        <w:t xml:space="preserve"> </w:t>
      </w:r>
      <w:sdt>
        <w:sdtPr>
          <w:id w:val="-1285729005"/>
          <w:citation/>
        </w:sdtPr>
        <w:sdtContent>
          <w:r w:rsidR="00B758CF"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Zhu</w:instrText>
          </w:r>
          <w:r w:rsidR="00D72AD9" w:rsidRPr="000F5D36">
            <w:instrText>17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1049 </w:instrText>
          </w:r>
          <w:r w:rsidR="00B758CF">
            <w:fldChar w:fldCharType="separate"/>
          </w:r>
          <w:r w:rsidR="002C2224" w:rsidRPr="002C2224">
            <w:rPr>
              <w:noProof/>
              <w:lang w:val="en-US"/>
            </w:rPr>
            <w:t>[3]</w:t>
          </w:r>
          <w:r w:rsidR="00B758CF">
            <w:fldChar w:fldCharType="end"/>
          </w:r>
        </w:sdtContent>
      </w:sdt>
      <w:r w:rsidR="00B758CF" w:rsidRPr="000F5D36">
        <w:t xml:space="preserve">, </w:t>
      </w:r>
      <w:sdt>
        <w:sdtPr>
          <w:rPr>
            <w:lang w:val="en-US"/>
          </w:rPr>
          <w:id w:val="-606502172"/>
          <w:citation/>
        </w:sdtPr>
        <w:sdtContent>
          <w:r w:rsid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Kay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>
            <w:rPr>
              <w:lang w:val="en-US"/>
            </w:rPr>
            <w:fldChar w:fldCharType="separate"/>
          </w:r>
          <w:r w:rsidR="002C2224" w:rsidRPr="002C2224">
            <w:rPr>
              <w:noProof/>
              <w:lang w:val="en-US"/>
            </w:rPr>
            <w:t>[4]</w:t>
          </w:r>
          <w:r w:rsidR="00B758CF">
            <w:rPr>
              <w:lang w:val="en-US"/>
            </w:rPr>
            <w:fldChar w:fldCharType="end"/>
          </w:r>
        </w:sdtContent>
      </w:sdt>
      <w:r w:rsidRPr="000F5D36">
        <w:t>,</w:t>
      </w:r>
      <w:r w:rsidR="00B758CF" w:rsidRPr="000F5D36">
        <w:t xml:space="preserve"> </w:t>
      </w:r>
      <w:sdt>
        <w:sdtPr>
          <w:rPr>
            <w:lang w:val="en-US"/>
          </w:rPr>
          <w:id w:val="-1892482997"/>
          <w:citation/>
        </w:sdtPr>
        <w:sdtContent>
          <w:r w:rsidR="00B758CF" w:rsidRP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Enc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 w:rsidRPr="00B758CF">
            <w:rPr>
              <w:lang w:val="en-US"/>
            </w:rPr>
            <w:fldChar w:fldCharType="separate"/>
          </w:r>
          <w:r w:rsidR="002C2224" w:rsidRPr="002C2224">
            <w:rPr>
              <w:noProof/>
              <w:lang w:val="en-US"/>
            </w:rPr>
            <w:t>[5]</w:t>
          </w:r>
          <w:r w:rsidR="00B758CF" w:rsidRPr="00B758CF">
            <w:rPr>
              <w:lang w:val="en-US"/>
            </w:rPr>
            <w:fldChar w:fldCharType="end"/>
          </w:r>
        </w:sdtContent>
      </w:sdt>
      <w:r w:rsidR="000F5D36" w:rsidRPr="000F5D36">
        <w:t xml:space="preserve">. </w:t>
      </w:r>
      <w:r w:rsidRPr="00B758CF">
        <w:t>Как и для эфиров и альдегидов, реакция фотовосстановления хинонов с</w:t>
      </w:r>
      <w:r w:rsidRPr="00D1407E">
        <w:t xml:space="preserve"> спиртами начинается с </w:t>
      </w:r>
      <w:r>
        <w:t>отрыва</w:t>
      </w:r>
      <w:r w:rsidRPr="00D1407E">
        <w:t xml:space="preserve"> α-водорода [22]</w:t>
      </w:r>
      <w:r>
        <w:t xml:space="preserve">. Реакция идет по </w:t>
      </w:r>
      <w:commentRangeStart w:id="79"/>
      <w:r>
        <w:t>схеме</w:t>
      </w:r>
      <w:commentRangeEnd w:id="79"/>
      <w:r w:rsidR="0008703F">
        <w:rPr>
          <w:rStyle w:val="afc"/>
          <w:rFonts w:eastAsia="SimSun" w:cstheme="minorBidi"/>
          <w:color w:val="auto"/>
          <w:lang w:eastAsia="en-US"/>
        </w:rPr>
        <w:commentReference w:id="79"/>
      </w:r>
      <w:r>
        <w:t>:</w:t>
      </w:r>
    </w:p>
    <w:p w14:paraId="69597D23" w14:textId="1D9573FE" w:rsidR="00383542" w:rsidRDefault="00D1407E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C7E8C93" wp14:editId="3B6A1B75">
                <wp:extent cx="5137150" cy="3327400"/>
                <wp:effectExtent l="0" t="0" r="6350" b="6350"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3327400"/>
                          <a:chOff x="0" y="0"/>
                          <a:chExt cx="5137150" cy="332740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310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0" y="3156585"/>
                            <a:ext cx="513715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53D0A0" w14:textId="0A43B2AF" w:rsidR="00E906B7" w:rsidRPr="00792709" w:rsidRDefault="00E906B7" w:rsidP="00255FBF">
                              <w:pPr>
                                <w:pStyle w:val="af4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Продукты </w:t>
                              </w:r>
                              <w:r w:rsidRPr="00CC12F7">
                                <w:t>фотовосстановления</w:t>
                              </w:r>
                              <w:r>
                                <w:t xml:space="preserve"> хинонов в присутствие спиртов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E8C93" id="Группа 26" o:spid="_x0000_s1062" style="width:404.5pt;height:262pt;mso-position-horizontal-relative:char;mso-position-vertical-relative:line" coordsize="51371,33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">
                <v:shape id="Рисунок 24" o:spid="_x0000_s1063" type="#_x0000_t75" style="position:absolute;width:51371;height:3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">
                  <v:imagedata r:id="rId94" o:title=""/>
                </v:shape>
                <v:shape id="Надпись 25" o:spid="_x0000_s1064" type="#_x0000_t202" style="position:absolute;top:31565;width:5137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F53D0A0" w14:textId="0A43B2AF" w:rsidR="00E906B7" w:rsidRPr="00792709" w:rsidRDefault="00E906B7" w:rsidP="00255FBF">
                        <w:pPr>
                          <w:pStyle w:val="af4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Продукты </w:t>
                        </w:r>
                        <w:r w:rsidRPr="00CC12F7">
                          <w:t>фотовосстановления</w:t>
                        </w:r>
                        <w:r>
                          <w:t xml:space="preserve"> хинонов в присутствие спиртов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D69505" w14:textId="035CFBAB" w:rsidR="00D1407E" w:rsidRDefault="00450EDD" w:rsidP="00450EDD">
      <w:pPr>
        <w:pStyle w:val="33"/>
      </w:pPr>
      <w:r>
        <w:t xml:space="preserve">Стабильность продуктов реакции </w:t>
      </w:r>
      <w:commentRangeStart w:id="80"/>
      <w:r>
        <w:t>фотовосстановления</w:t>
      </w:r>
      <w:commentRangeEnd w:id="80"/>
      <w:r w:rsidR="00A90BCC">
        <w:rPr>
          <w:rStyle w:val="afc"/>
          <w:rFonts w:eastAsia="SimSun" w:cstheme="minorBidi"/>
          <w:b w:val="0"/>
          <w:color w:val="auto"/>
          <w:lang w:eastAsia="en-US"/>
        </w:rPr>
        <w:commentReference w:id="80"/>
      </w:r>
    </w:p>
    <w:p w14:paraId="2F436E8E" w14:textId="41ACFE1A" w:rsidR="00383542" w:rsidRDefault="00450EDD" w:rsidP="00290724">
      <w:pPr>
        <w:pStyle w:val="a3"/>
      </w:pPr>
      <w:r>
        <w:t xml:space="preserve">Согласно статье </w:t>
      </w:r>
      <w:sdt>
        <w:sdtPr>
          <w:id w:val="317934023"/>
          <w:citation/>
        </w:sdtPr>
        <w:sdtContent>
          <w:r w:rsidR="00587F4B">
            <w:fldChar w:fldCharType="begin"/>
          </w:r>
          <w:r w:rsidR="000F5D36">
            <w:instrText xml:space="preserve">CITATION Fuk00 \l 1033 </w:instrText>
          </w:r>
          <w:r w:rsidR="00587F4B">
            <w:fldChar w:fldCharType="separate"/>
          </w:r>
          <w:r w:rsidR="002C2224">
            <w:rPr>
              <w:noProof/>
            </w:rPr>
            <w:t>[6]</w:t>
          </w:r>
          <w:r w:rsidR="00587F4B">
            <w:fldChar w:fldCharType="end"/>
          </w:r>
        </w:sdtContent>
      </w:sdt>
      <w:r>
        <w:t xml:space="preserve"> продукты фотовосстановления 9,10- </w:t>
      </w:r>
      <w:proofErr w:type="spellStart"/>
      <w:r>
        <w:t>фенантренхинона</w:t>
      </w:r>
      <w:proofErr w:type="spellEnd"/>
      <w:r>
        <w:t xml:space="preserve"> являются неустойчивыми соединениями. Например, </w:t>
      </w:r>
      <w:proofErr w:type="spellStart"/>
      <w:r>
        <w:t>кетолы</w:t>
      </w:r>
      <w:proofErr w:type="spellEnd"/>
      <w:r>
        <w:t xml:space="preserve">, образующиеся по реакции </w:t>
      </w:r>
      <w:r w:rsidR="00A90BCC" w:rsidRPr="00A90BCC">
        <w:rPr>
          <w:color w:val="auto"/>
        </w:rPr>
        <w:t>9,10-фенантренхинона</w:t>
      </w:r>
      <w:r w:rsidRPr="00A90BCC">
        <w:rPr>
          <w:color w:val="auto"/>
        </w:rPr>
        <w:t xml:space="preserve"> </w:t>
      </w:r>
      <w:r>
        <w:t xml:space="preserve">с </w:t>
      </w:r>
      <w:proofErr w:type="spellStart"/>
      <w:r>
        <w:t>дифенилметаном</w:t>
      </w:r>
      <w:proofErr w:type="spellEnd"/>
      <w:r>
        <w:t xml:space="preserve">, </w:t>
      </w:r>
      <w:proofErr w:type="spellStart"/>
      <w:r>
        <w:t>флуореном</w:t>
      </w:r>
      <w:proofErr w:type="spellEnd"/>
      <w:r>
        <w:t xml:space="preserve"> и </w:t>
      </w:r>
      <w:proofErr w:type="spellStart"/>
      <w:r>
        <w:t>ксантеном</w:t>
      </w:r>
      <w:proofErr w:type="spellEnd"/>
      <w:r>
        <w:t xml:space="preserve"> при нагревании до температуры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175 °С</m:t>
        </m:r>
        <m:r>
          <m:rPr>
            <m:sty m:val="p"/>
          </m:rPr>
          <w:rPr>
            <w:rFonts w:ascii="Cambria Math" w:eastAsia="TimesNewRomanPSMT" w:hAnsi="Cambria Math" w:cs="TimesNewRomanPSMT"/>
            <w:sz w:val="26"/>
            <w:szCs w:val="26"/>
          </w:rPr>
          <m:t>,</m:t>
        </m:r>
      </m:oMath>
      <w:r>
        <w:rPr>
          <w:iCs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110 °С</m:t>
        </m:r>
      </m:oMath>
      <w:r>
        <w:t xml:space="preserve"> соответственно, претерпевают распад с образованием хингидрона.</w:t>
      </w:r>
      <w:r w:rsidR="00290724">
        <w:t xml:space="preserve"> </w:t>
      </w:r>
      <w:r w:rsidR="0040201F">
        <w:t>Т</w:t>
      </w:r>
      <w:r w:rsidR="00290724">
        <w:t xml:space="preserve">ермическое разложение </w:t>
      </w:r>
      <w:proofErr w:type="spellStart"/>
      <w:r w:rsidR="00290724">
        <w:t>кетола</w:t>
      </w:r>
      <w:proofErr w:type="spellEnd"/>
      <w:r w:rsidR="00290724">
        <w:t xml:space="preserve"> проходит через образование синглетной радикальной пары </w:t>
      </w:r>
      <w:r w:rsidR="00290724" w:rsidRPr="00290724">
        <w:rPr>
          <w:b/>
          <w:bCs/>
        </w:rPr>
        <w:t>того же состава</w:t>
      </w:r>
      <w:sdt>
        <w:sdtPr>
          <w:rPr>
            <w:b/>
            <w:bCs/>
          </w:rPr>
          <w:id w:val="892544470"/>
          <w:citation/>
        </w:sdtPr>
        <w:sdtContent>
          <w:r w:rsidR="0040201F">
            <w:rPr>
              <w:b/>
              <w:bCs/>
            </w:rPr>
            <w:fldChar w:fldCharType="begin"/>
          </w:r>
          <w:r w:rsidR="0040201F">
            <w:rPr>
              <w:b/>
              <w:bCs/>
            </w:rPr>
            <w:instrText xml:space="preserve"> CITATION Чер06 \l 1049 </w:instrText>
          </w:r>
          <w:r w:rsidR="0040201F">
            <w:rPr>
              <w:b/>
              <w:bCs/>
            </w:rPr>
            <w:fldChar w:fldCharType="separate"/>
          </w:r>
          <w:r w:rsidR="002C2224">
            <w:rPr>
              <w:b/>
              <w:bCs/>
              <w:noProof/>
            </w:rPr>
            <w:t xml:space="preserve"> </w:t>
          </w:r>
          <w:r w:rsidR="002C2224">
            <w:rPr>
              <w:noProof/>
            </w:rPr>
            <w:t>[7]</w:t>
          </w:r>
          <w:r w:rsidR="0040201F">
            <w:rPr>
              <w:b/>
              <w:bCs/>
            </w:rPr>
            <w:fldChar w:fldCharType="end"/>
          </w:r>
        </w:sdtContent>
      </w:sdt>
      <w:r w:rsidR="00290724">
        <w:t xml:space="preserve">, что и триплетная реакционная пара, возникающая при фотовосстановлении </w:t>
      </w:r>
      <w:r w:rsidR="00A90BCC" w:rsidRPr="00A90BCC">
        <w:rPr>
          <w:color w:val="auto"/>
        </w:rPr>
        <w:t>9,10-фенантренхинона</w:t>
      </w:r>
      <w:r w:rsidR="002D4680" w:rsidRPr="00A90BCC">
        <w:rPr>
          <w:color w:val="auto"/>
        </w:rPr>
        <w:t xml:space="preserve">, </w:t>
      </w:r>
      <w:r w:rsidR="002D4680" w:rsidRPr="001E18CF">
        <w:rPr>
          <w:color w:val="auto"/>
        </w:rPr>
        <w:t>меняется лишь спиновое состояние радикальных пар</w:t>
      </w:r>
      <w:r w:rsidR="00290724">
        <w:t>. При распаде радикальной пары радикалы, которые вышли из клетки растворителя, вступают в реакции независимо друг от друга</w:t>
      </w:r>
      <w:r w:rsidR="00957116">
        <w:t>:</w:t>
      </w:r>
    </w:p>
    <w:p w14:paraId="7D9EE19F" w14:textId="30200120" w:rsidR="00383542" w:rsidRDefault="00957116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7CE9A8" wp14:editId="6ABC292C">
                <wp:extent cx="5949315" cy="1499235"/>
                <wp:effectExtent l="0" t="0" r="0" b="571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1499235"/>
                          <a:chOff x="0" y="0"/>
                          <a:chExt cx="5949315" cy="149923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27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Надпись 31"/>
                        <wps:cNvSpPr txBox="1"/>
                        <wps:spPr>
                          <a:xfrm>
                            <a:off x="0" y="1328420"/>
                            <a:ext cx="59493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7A528" w14:textId="4C3A5DBF" w:rsidR="00E906B7" w:rsidRPr="006A2715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. Распад </w:t>
                              </w:r>
                              <w:proofErr w:type="spellStart"/>
                              <w:r>
                                <w:t>кетола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CE9A8" id="Группа 32" o:spid="_x0000_s1065" style="width:468.45pt;height:118.05pt;mso-position-horizontal-relative:char;mso-position-vertical-relative:line" coordsize="59493,14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">
                <v:shape id="Рисунок 30" o:spid="_x0000_s1066" type="#_x0000_t75" style="position:absolute;width:59493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">
                  <v:imagedata r:id="rId96" o:title=""/>
                </v:shape>
                <v:shape id="Надпись 31" o:spid="_x0000_s1067" type="#_x0000_t202" style="position:absolute;top:13284;width:5949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7B37A528" w14:textId="4C3A5DBF" w:rsidR="00E906B7" w:rsidRPr="006A2715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Распад </w:t>
                        </w:r>
                        <w:proofErr w:type="spellStart"/>
                        <w:r>
                          <w:t>кетола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58D47" w14:textId="03720367" w:rsidR="00A743F4" w:rsidRDefault="00A743F4" w:rsidP="0040201F">
      <w:pPr>
        <w:pStyle w:val="a3"/>
      </w:pPr>
      <w:r>
        <w:t>Согласно все той же статье</w:t>
      </w:r>
      <w:sdt>
        <w:sdtPr>
          <w:id w:val="125401378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2C2224">
            <w:rPr>
              <w:noProof/>
            </w:rPr>
            <w:t xml:space="preserve"> [7]</w:t>
          </w:r>
          <w:r>
            <w:fldChar w:fldCharType="end"/>
          </w:r>
        </w:sdtContent>
      </w:sdt>
      <w:r>
        <w:t xml:space="preserve">, </w:t>
      </w:r>
      <w:proofErr w:type="spellStart"/>
      <w:r>
        <w:t>фенолэфир</w:t>
      </w:r>
      <w:proofErr w:type="spellEnd"/>
      <w:r>
        <w:t xml:space="preserve">, образующийся при фотовосстановлении 9,10- </w:t>
      </w:r>
      <w:proofErr w:type="spellStart"/>
      <w:r>
        <w:t>фенантренхинона</w:t>
      </w:r>
      <w:proofErr w:type="spellEnd"/>
      <w:r>
        <w:t xml:space="preserve"> в </w:t>
      </w:r>
      <w:proofErr w:type="spellStart"/>
      <w:r>
        <w:t>дибензиловом</w:t>
      </w:r>
      <w:proofErr w:type="spellEnd"/>
      <w:r>
        <w:t xml:space="preserve"> эфире при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 xml:space="preserve">, разлагается под действием УФ-излучения, давая </w:t>
      </w:r>
      <w:proofErr w:type="spellStart"/>
      <w:r>
        <w:t>фенантренхингидрон</w:t>
      </w:r>
      <w:proofErr w:type="spellEnd"/>
      <w:r>
        <w:t xml:space="preserve">, бензальдегид, </w:t>
      </w:r>
      <w:proofErr w:type="spellStart"/>
      <w:r>
        <w:t>си</w:t>
      </w:r>
      <w:r w:rsidR="00B04A91">
        <w:t>н</w:t>
      </w:r>
      <w:r>
        <w:t>-дифенилэтан</w:t>
      </w:r>
      <w:proofErr w:type="spellEnd"/>
      <w:r>
        <w:t xml:space="preserve">, толуол и неидентифицированные продукты. Нестабильными являются </w:t>
      </w:r>
      <w:proofErr w:type="spellStart"/>
      <w:r>
        <w:t>фенолэфиры</w:t>
      </w:r>
      <w:proofErr w:type="spellEnd"/>
      <w:r>
        <w:t xml:space="preserve"> образующиеся в результате и некоторых других о-хинонов</w:t>
      </w:r>
      <w:r w:rsidR="00B56920">
        <w:t xml:space="preserve"> </w:t>
      </w:r>
      <w:sdt>
        <w:sdtPr>
          <w:id w:val="381601479"/>
          <w:citation/>
        </w:sdtPr>
        <w:sdtContent>
          <w:r w:rsidR="00B56920">
            <w:fldChar w:fldCharType="begin"/>
          </w:r>
          <w:r w:rsidR="00B56920">
            <w:rPr>
              <w:lang w:val="en-US"/>
            </w:rPr>
            <w:instrText>CITATION</w:instrText>
          </w:r>
          <w:r w:rsidR="00B56920" w:rsidRPr="00EB0C92">
            <w:instrText xml:space="preserve"> </w:instrText>
          </w:r>
          <w:r w:rsidR="00B56920">
            <w:rPr>
              <w:lang w:val="en-US"/>
            </w:rPr>
            <w:instrText>JMB</w:instrText>
          </w:r>
          <w:r w:rsidR="00B56920" w:rsidRPr="00EB0C92">
            <w:instrText>67 \</w:instrText>
          </w:r>
          <w:r w:rsidR="00B56920">
            <w:rPr>
              <w:lang w:val="en-US"/>
            </w:rPr>
            <w:instrText>l</w:instrText>
          </w:r>
          <w:r w:rsidR="00B56920" w:rsidRPr="00EB0C92">
            <w:instrText xml:space="preserve"> 1033 </w:instrText>
          </w:r>
          <w:r w:rsidR="00B56920">
            <w:fldChar w:fldCharType="separate"/>
          </w:r>
          <w:r w:rsidR="002C2224" w:rsidRPr="002C2224">
            <w:rPr>
              <w:noProof/>
            </w:rPr>
            <w:t>[1]</w:t>
          </w:r>
          <w:r w:rsidR="00B56920">
            <w:fldChar w:fldCharType="end"/>
          </w:r>
        </w:sdtContent>
      </w:sdt>
      <w:r>
        <w:t>.</w:t>
      </w:r>
      <w:r w:rsidRPr="00A743F4">
        <w:t xml:space="preserve"> </w:t>
      </w:r>
      <w:r>
        <w:t xml:space="preserve">Процесс, </w:t>
      </w:r>
      <w:commentRangeStart w:id="81"/>
      <w:proofErr w:type="gramStart"/>
      <w:r>
        <w:t>по-видимому</w:t>
      </w:r>
      <w:commentRangeEnd w:id="81"/>
      <w:proofErr w:type="gramEnd"/>
      <w:r>
        <w:rPr>
          <w:rStyle w:val="afc"/>
          <w:rFonts w:eastAsia="SimSun" w:cstheme="minorBidi"/>
          <w:color w:val="auto"/>
          <w:lang w:eastAsia="en-US"/>
        </w:rPr>
        <w:commentReference w:id="81"/>
      </w:r>
      <w:r>
        <w:t>, идет по радикальному механизму:</w:t>
      </w:r>
    </w:p>
    <w:p w14:paraId="712D8E77" w14:textId="39AFC1C4" w:rsidR="00A743F4" w:rsidRDefault="00A743F4" w:rsidP="0040201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26A94DE0" wp14:editId="4E964775">
                <wp:extent cx="6832600" cy="1628775"/>
                <wp:effectExtent l="0" t="0" r="6350" b="9525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628775"/>
                          <a:chOff x="0" y="0"/>
                          <a:chExt cx="6832600" cy="16287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0" y="145796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C8ED2" w14:textId="4CBB480B" w:rsidR="00E906B7" w:rsidRPr="00390489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. Распад </w:t>
                              </w:r>
                              <w:proofErr w:type="spellStart"/>
                              <w:r>
                                <w:t>фенолэфира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94DE0" id="Группа 34" o:spid="_x0000_s1068" style="width:538pt;height:128.25pt;mso-position-horizontal-relative:char;mso-position-vertical-relative:line" coordsize="68326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">
                <v:shape id="Рисунок 4" o:spid="_x0000_s1069" type="#_x0000_t75" style="position:absolute;width:68326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">
                  <v:imagedata r:id="rId98" o:title=""/>
                </v:shape>
                <v:shape id="Надпись 33" o:spid="_x0000_s1070" type="#_x0000_t202" style="position:absolute;top:14579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226C8ED2" w14:textId="4CBB480B" w:rsidR="00E906B7" w:rsidRPr="00390489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. Распад </w:t>
                        </w:r>
                        <w:proofErr w:type="spellStart"/>
                        <w:r>
                          <w:t>фенолэфира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18D33A" w14:textId="37341E3A" w:rsidR="00383542" w:rsidRDefault="00B56920" w:rsidP="00B56920">
      <w:pPr>
        <w:pStyle w:val="a3"/>
      </w:pPr>
      <w:r>
        <w:t xml:space="preserve">В работе </w:t>
      </w:r>
      <w:sdt>
        <w:sdtPr>
          <w:id w:val="-620839763"/>
          <w:citation/>
        </w:sdtPr>
        <w:sdtContent>
          <w:r>
            <w:fldChar w:fldCharType="begin"/>
          </w:r>
          <w:r w:rsidR="0001174A">
            <w:instrText xml:space="preserve">CITATION Кур11 \l 1049 </w:instrText>
          </w:r>
          <w:r>
            <w:fldChar w:fldCharType="separate"/>
          </w:r>
          <w:r w:rsidR="002C2224">
            <w:rPr>
              <w:noProof/>
            </w:rPr>
            <w:t>[8]</w:t>
          </w:r>
          <w:r>
            <w:fldChar w:fldCharType="end"/>
          </w:r>
        </w:sdtContent>
      </w:sdt>
      <w:r>
        <w:t xml:space="preserve"> м</w:t>
      </w:r>
      <w:r w:rsidR="0040201F">
        <w:t xml:space="preserve">етодом ЯМР сразу после облучения было установлено, что все образующиеся </w:t>
      </w:r>
      <w:proofErr w:type="spellStart"/>
      <w:r w:rsidR="0040201F">
        <w:t>аминозамещённые</w:t>
      </w:r>
      <w:proofErr w:type="spellEnd"/>
      <w:r w:rsidR="0040201F">
        <w:t xml:space="preserve"> </w:t>
      </w:r>
      <w:proofErr w:type="spellStart"/>
      <w:r w:rsidR="0040201F">
        <w:t>фенолэфиры</w:t>
      </w:r>
      <w:proofErr w:type="spellEnd"/>
      <w:r w:rsidR="0040201F">
        <w:t xml:space="preserve"> являются нестабильными и распадаются в </w:t>
      </w:r>
      <w:proofErr w:type="spellStart"/>
      <w:r w:rsidR="0040201F">
        <w:t>темновой</w:t>
      </w:r>
      <w:proofErr w:type="spellEnd"/>
      <w:r w:rsidR="0040201F">
        <w:t xml:space="preserve"> реакции на пирокатехин и </w:t>
      </w:r>
      <w:proofErr w:type="gramStart"/>
      <w:r w:rsidR="0040201F">
        <w:t>азот-содержащие</w:t>
      </w:r>
      <w:proofErr w:type="gramEnd"/>
      <w:r w:rsidR="0040201F">
        <w:t xml:space="preserve"> соединения.</w:t>
      </w:r>
      <w:r w:rsidR="00957116">
        <w:t xml:space="preserve">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группе. </w:t>
      </w:r>
      <w:r w:rsidR="00854DB4">
        <w:t>Однако не</w:t>
      </w:r>
      <w:r w:rsidR="00854DB4" w:rsidRPr="00FA2D51">
        <w:t xml:space="preserve"> только структура </w:t>
      </w:r>
      <w:proofErr w:type="spellStart"/>
      <w:r w:rsidR="00854DB4" w:rsidRPr="00FA2D51">
        <w:t>фенолэфиров</w:t>
      </w:r>
      <w:proofErr w:type="spellEnd"/>
      <w:r w:rsidR="00854DB4" w:rsidRPr="00FA2D51">
        <w:t>, но и донорно-акцепторны</w:t>
      </w:r>
      <w:r w:rsidR="00854DB4">
        <w:t xml:space="preserve">е свойства </w:t>
      </w:r>
      <w:r w:rsidR="00854DB4" w:rsidRPr="00FA2D51">
        <w:t>заместителей влия</w:t>
      </w:r>
      <w:r w:rsidR="00854DB4">
        <w:t>ю</w:t>
      </w:r>
      <w:r w:rsidR="00854DB4" w:rsidRPr="00FA2D51">
        <w:t>т на устойчивость</w:t>
      </w:r>
      <w:r w:rsidR="00854DB4">
        <w:t xml:space="preserve"> этих эфиров</w:t>
      </w:r>
      <w:r w:rsidR="00854DB4" w:rsidRPr="00FA2D51">
        <w:t>.</w:t>
      </w:r>
      <w:r w:rsidR="00854DB4" w:rsidRPr="00D2740F">
        <w:t xml:space="preserve"> </w:t>
      </w:r>
      <w:r w:rsidR="00854DB4">
        <w:t>Согласно</w:t>
      </w:r>
      <w:r>
        <w:t xml:space="preserve"> </w:t>
      </w:r>
      <w:sdt>
        <w:sdtPr>
          <w:id w:val="-116262369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2C2224">
            <w:rPr>
              <w:noProof/>
            </w:rPr>
            <w:t>[7]</w:t>
          </w:r>
          <w:r>
            <w:fldChar w:fldCharType="end"/>
          </w:r>
        </w:sdtContent>
      </w:sdt>
      <w:r>
        <w:t xml:space="preserve"> </w:t>
      </w:r>
      <w:r w:rsidR="00854DB4">
        <w:t>реакция распада идет</w:t>
      </w:r>
      <w:r>
        <w:t xml:space="preserve">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_Ref134898811 \h </w:instrText>
      </w:r>
      <w:r>
        <w:fldChar w:fldCharType="separate"/>
      </w:r>
      <w:r w:rsidR="002C2224">
        <w:t xml:space="preserve">Схема </w:t>
      </w:r>
      <w:r w:rsidR="002C2224">
        <w:rPr>
          <w:noProof/>
        </w:rPr>
        <w:t>13</w:t>
      </w:r>
      <w:r>
        <w:fldChar w:fldCharType="end"/>
      </w:r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</w:t>
      </w:r>
      <w:proofErr w:type="spellStart"/>
      <w:r>
        <w:t>фенолэфира</w:t>
      </w:r>
      <w:proofErr w:type="spellEnd"/>
      <w:r>
        <w:t xml:space="preserve">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7D19B055" w:rsidR="00E906B7" w:rsidRPr="00017EE8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2" w:name="_Ref134898811"/>
                              <w:bookmarkStart w:id="83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82"/>
                              <w:r>
                                <w:t xml:space="preserve">. Механизм распада </w:t>
                              </w:r>
                              <w:proofErr w:type="spellStart"/>
                              <w:r>
                                <w:t>аминозамещенного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фенолэфира</w:t>
                              </w:r>
                              <w:bookmarkEnd w:id="83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71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">
                <v:shape id="Рисунок 47" o:spid="_x0000_s1072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100" o:title=""/>
                </v:shape>
                <v:shape id="Надпись 48" o:spid="_x0000_s1073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7D19B055" w:rsidR="00E906B7" w:rsidRPr="00017EE8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4" w:name="_Ref134898811"/>
                        <w:bookmarkStart w:id="85" w:name="_Ref134898808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13</w:t>
                          </w:r>
                        </w:fldSimple>
                        <w:bookmarkEnd w:id="84"/>
                        <w:r>
                          <w:t xml:space="preserve">. Механизм распада </w:t>
                        </w:r>
                        <w:proofErr w:type="spellStart"/>
                        <w:r>
                          <w:t>аминозамещенного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фенолэфира</w:t>
                        </w:r>
                        <w:bookmarkEnd w:id="85"/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6E21ED28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,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2C2224">
        <w:t xml:space="preserve">Таблица </w:t>
      </w:r>
      <w:r w:rsidR="002C2224">
        <w:rPr>
          <w:noProof/>
        </w:rPr>
        <w:t>2</w:t>
      </w:r>
      <w:r>
        <w:fldChar w:fldCharType="end"/>
      </w:r>
      <w:r>
        <w:t xml:space="preserve">. </w:t>
      </w:r>
      <w:r w:rsidRPr="00236B4A">
        <w:t xml:space="preserve">Из-за быстрого разложения </w:t>
      </w:r>
      <w:proofErr w:type="spellStart"/>
      <w:r w:rsidRPr="00236B4A">
        <w:t>фенолэфиров</w:t>
      </w:r>
      <w:proofErr w:type="spellEnd"/>
      <w:r w:rsidRPr="00236B4A">
        <w:t xml:space="preserve"> и </w:t>
      </w:r>
      <w:proofErr w:type="spellStart"/>
      <w:r w:rsidRPr="00236B4A">
        <w:t>невыделения</w:t>
      </w:r>
      <w:proofErr w:type="spellEnd"/>
      <w:r w:rsidRPr="00236B4A">
        <w:t xml:space="preserve"> их в чистом виде нельзя точно соотнести структуры изомеров с измеренными </w:t>
      </w:r>
      <w:r>
        <w:t xml:space="preserve">в ходе работы </w:t>
      </w:r>
      <w:sdt>
        <w:sdtPr>
          <w:id w:val="-1954782731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2C2224">
            <w:rPr>
              <w:noProof/>
            </w:rPr>
            <w:t>[7]</w:t>
          </w:r>
          <w:r>
            <w:fldChar w:fldCharType="end"/>
          </w:r>
        </w:sdtContent>
      </w:sdt>
      <w:r>
        <w:t xml:space="preserve"> </w:t>
      </w:r>
      <w:r w:rsidRPr="00236B4A">
        <w:t>химическими сдвигами</w:t>
      </w:r>
      <w:r>
        <w:t xml:space="preserve">, поэтому нельзя </w:t>
      </w:r>
      <w:commentRangeStart w:id="86"/>
      <w:r>
        <w:t>однозначно определить константы распада</w:t>
      </w:r>
      <w:commentRangeEnd w:id="86"/>
      <w:r>
        <w:rPr>
          <w:rStyle w:val="afc"/>
          <w:rFonts w:eastAsia="SimSun" w:cstheme="minorBidi"/>
          <w:color w:val="auto"/>
          <w:lang w:eastAsia="en-US"/>
        </w:rPr>
        <w:commentReference w:id="86"/>
      </w:r>
      <w:r>
        <w:t>.</w:t>
      </w:r>
      <w:r w:rsidRPr="00FA2D51">
        <w:t xml:space="preserve"> </w:t>
      </w:r>
    </w:p>
    <w:p w14:paraId="13B65A96" w14:textId="346CB922" w:rsidR="00E60B0F" w:rsidRDefault="00E60B0F" w:rsidP="003D68D9">
      <w:pPr>
        <w:pStyle w:val="aff5"/>
      </w:pPr>
    </w:p>
    <w:p w14:paraId="3B03B19B" w14:textId="70C71FD4" w:rsidR="00D35582" w:rsidRDefault="00D35582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0A432129" w:rsidR="00E906B7" w:rsidRPr="001A6EFC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7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2C2224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87"/>
                              <w:r>
                                <w:t xml:space="preserve">. Константы распада различных </w:t>
                              </w:r>
                              <w:proofErr w:type="spellStart"/>
                              <w:r>
                                <w:t>фенолэфиров</w:t>
                              </w:r>
                              <w:proofErr w:type="spellEnd"/>
                              <w:r>
                                <w:t xml:space="preserve">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74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">
                <v:group id="Группа 44" o:spid="_x0000_s1075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76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103" o:title="" croptop="564f" cropright="27600f"/>
                  </v:shape>
                  <v:shape id="Рисунок 43" o:spid="_x0000_s1077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104" o:title="" croptop="1431f" cropbottom="1231f" cropright="25230f"/>
                  </v:shape>
                </v:group>
                <v:shape id="Надпись 45" o:spid="_x0000_s1078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0A432129" w:rsidR="00E906B7" w:rsidRPr="001A6EFC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8" w:name="_Ref134826791"/>
                        <w:r>
                          <w:t xml:space="preserve">Таблица </w:t>
                        </w:r>
                        <w:fldSimple w:instr=" SEQ Таблица \* ARABIC ">
                          <w:r w:rsidR="002C2224">
                            <w:rPr>
                              <w:noProof/>
                            </w:rPr>
                            <w:t>2</w:t>
                          </w:r>
                        </w:fldSimple>
                        <w:bookmarkEnd w:id="88"/>
                        <w:r>
                          <w:t xml:space="preserve">. Константы распада различных </w:t>
                        </w:r>
                        <w:proofErr w:type="spellStart"/>
                        <w:r>
                          <w:t>фенолэфиров</w:t>
                        </w:r>
                        <w:proofErr w:type="spellEnd"/>
                        <w:r>
                          <w:t xml:space="preserve">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933DCE" w14:textId="7720726B" w:rsidR="00D2740F" w:rsidRDefault="00D2740F" w:rsidP="003D68D9">
      <w:pPr>
        <w:pStyle w:val="aff5"/>
      </w:pPr>
    </w:p>
    <w:p w14:paraId="1BA61898" w14:textId="0514931F" w:rsidR="00D46C54" w:rsidRDefault="00844787" w:rsidP="00460A9A">
      <w:pPr>
        <w:pStyle w:val="33"/>
        <w:rPr>
          <w:noProof/>
        </w:rPr>
      </w:pPr>
      <w:commentRangeStart w:id="89"/>
      <w:r>
        <w:rPr>
          <w:noProof/>
        </w:rPr>
        <w:t>Радикальные</w:t>
      </w:r>
      <w:commentRangeEnd w:id="89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89"/>
      </w:r>
      <w:r>
        <w:rPr>
          <w:noProof/>
        </w:rPr>
        <w:t xml:space="preserve"> реакции</w:t>
      </w:r>
    </w:p>
    <w:p w14:paraId="17B361F9" w14:textId="587D69AC" w:rsidR="00460A9A" w:rsidRPr="00D50E28" w:rsidRDefault="002C1E0A" w:rsidP="00026A25">
      <w:pPr>
        <w:pStyle w:val="a3"/>
        <w:rPr>
          <w:strike/>
        </w:rPr>
      </w:pPr>
      <w:r w:rsidRPr="00D50E28">
        <w:rPr>
          <w:strike/>
        </w:rPr>
        <w:t xml:space="preserve">Отрыв </w:t>
      </w:r>
      <w:proofErr w:type="spellStart"/>
      <w:r w:rsidRPr="00D50E28">
        <w:rPr>
          <w:strike/>
        </w:rPr>
        <w:t>фотовозбужденной</w:t>
      </w:r>
      <w:proofErr w:type="spellEnd"/>
      <w:r w:rsidRPr="00D50E28">
        <w:rPr>
          <w:strike/>
        </w:rPr>
        <w:t xml:space="preserve"> молекулой орто-хинона атома водорода от молекулы амина приводит к образованию </w:t>
      </w:r>
      <w:proofErr w:type="spellStart"/>
      <w:r w:rsidRPr="00D50E28">
        <w:rPr>
          <w:strike/>
        </w:rPr>
        <w:t>оксифеноксильного</w:t>
      </w:r>
      <w:proofErr w:type="spellEnd"/>
      <w:r w:rsidRPr="00D50E28">
        <w:rPr>
          <w:strike/>
        </w:rPr>
        <w:t xml:space="preserve"> и </w:t>
      </w:r>
      <w:proofErr w:type="spellStart"/>
      <w:r w:rsidRPr="00D50E28">
        <w:rPr>
          <w:strike/>
        </w:rPr>
        <w:t>аминильного</w:t>
      </w:r>
      <w:proofErr w:type="spellEnd"/>
      <w:r w:rsidRPr="00D50E28">
        <w:rPr>
          <w:strike/>
        </w:rPr>
        <w:t xml:space="preserve"> радикалов</w:t>
      </w:r>
      <w:r w:rsidR="00EA584A" w:rsidRPr="00D50E28">
        <w:rPr>
          <w:strike/>
        </w:rPr>
        <w:t xml:space="preserve"> см. </w:t>
      </w:r>
      <w:r w:rsidR="00026A25" w:rsidRPr="00D50E28">
        <w:rPr>
          <w:strike/>
        </w:rPr>
        <w:fldChar w:fldCharType="begin"/>
      </w:r>
      <w:r w:rsidR="00026A25" w:rsidRPr="00D50E28">
        <w:rPr>
          <w:strike/>
        </w:rPr>
        <w:instrText xml:space="preserve"> REF _Ref134865353 \h </w:instrText>
      </w:r>
      <w:r w:rsidR="00D50E28">
        <w:rPr>
          <w:strike/>
        </w:rPr>
        <w:instrText xml:space="preserve"> \* MERGEFORMAT </w:instrText>
      </w:r>
      <w:r w:rsidR="00026A25" w:rsidRPr="00D50E28">
        <w:rPr>
          <w:strike/>
        </w:rPr>
      </w:r>
      <w:r w:rsidR="00026A25" w:rsidRPr="00D50E28">
        <w:rPr>
          <w:strike/>
        </w:rPr>
        <w:fldChar w:fldCharType="separate"/>
      </w:r>
      <w:r w:rsidR="002C2224" w:rsidRPr="002C2224">
        <w:rPr>
          <w:strike/>
        </w:rPr>
        <w:t xml:space="preserve">Схема </w:t>
      </w:r>
      <w:r w:rsidR="002C2224" w:rsidRPr="002C2224">
        <w:rPr>
          <w:strike/>
          <w:noProof/>
        </w:rPr>
        <w:t>14</w:t>
      </w:r>
      <w:r w:rsidR="002C2224" w:rsidRPr="002C2224">
        <w:rPr>
          <w:strike/>
        </w:rPr>
        <w:t>. Механизм образования радикалов.</w:t>
      </w:r>
      <w:r w:rsidR="00026A25" w:rsidRPr="00D50E28">
        <w:rPr>
          <w:strike/>
        </w:rPr>
        <w:fldChar w:fldCharType="end"/>
      </w:r>
      <w:r w:rsidRPr="00D50E28">
        <w:rPr>
          <w:strike/>
        </w:rPr>
        <w:t xml:space="preserve">. Они могут </w:t>
      </w:r>
      <w:proofErr w:type="spellStart"/>
      <w:r w:rsidRPr="00D50E28">
        <w:rPr>
          <w:strike/>
        </w:rPr>
        <w:t>рекомбинировать</w:t>
      </w:r>
      <w:proofErr w:type="spellEnd"/>
      <w:r w:rsidRPr="00D50E28">
        <w:rPr>
          <w:strike/>
        </w:rPr>
        <w:t xml:space="preserve"> и дать </w:t>
      </w:r>
      <w:proofErr w:type="spellStart"/>
      <w:r w:rsidRPr="00D50E28">
        <w:rPr>
          <w:strike/>
        </w:rPr>
        <w:t>фенолэфир</w:t>
      </w:r>
      <w:proofErr w:type="spellEnd"/>
      <w:r w:rsidRPr="00D50E28">
        <w:rPr>
          <w:strike/>
        </w:rPr>
        <w:t>, который является главным первичным продуктом фотовосстановления орто-</w:t>
      </w:r>
      <w:proofErr w:type="spellStart"/>
      <w:r w:rsidRPr="00D50E28">
        <w:rPr>
          <w:strike/>
        </w:rPr>
        <w:t>бензохинонов</w:t>
      </w:r>
      <w:proofErr w:type="spellEnd"/>
      <w:r w:rsidRPr="00D50E28">
        <w:rPr>
          <w:strike/>
        </w:rPr>
        <w:t xml:space="preserve">. Также возможна реакция </w:t>
      </w:r>
      <w:proofErr w:type="spellStart"/>
      <w:r w:rsidRPr="00D50E28">
        <w:rPr>
          <w:strike/>
        </w:rPr>
        <w:t>диспропорционирования</w:t>
      </w:r>
      <w:proofErr w:type="spellEnd"/>
      <w:r w:rsidRPr="00D50E28">
        <w:rPr>
          <w:strike/>
        </w:rPr>
        <w:t xml:space="preserve"> </w:t>
      </w:r>
      <w:proofErr w:type="spellStart"/>
      <w:r w:rsidRPr="00D50E28">
        <w:rPr>
          <w:strike/>
        </w:rPr>
        <w:t>оксифеноксильных</w:t>
      </w:r>
      <w:proofErr w:type="spellEnd"/>
      <w:r w:rsidRPr="00D50E28">
        <w:rPr>
          <w:strike/>
        </w:rPr>
        <w:t xml:space="preserve"> радикалов с образованием пирокатехина и о-хинона. </w:t>
      </w:r>
      <w:proofErr w:type="spellStart"/>
      <w:r w:rsidRPr="00D50E28">
        <w:rPr>
          <w:strike/>
        </w:rPr>
        <w:t>Фенолэфир</w:t>
      </w:r>
      <w:proofErr w:type="spellEnd"/>
      <w:r w:rsidRPr="00D50E28">
        <w:rPr>
          <w:strike/>
        </w:rPr>
        <w:t xml:space="preserve"> (</w:t>
      </w:r>
      <w:r w:rsidR="00CC5A5F" w:rsidRPr="00D50E28">
        <w:rPr>
          <w:strike/>
        </w:rPr>
        <w:t xml:space="preserve">под </w:t>
      </w:r>
      <w:r w:rsidRPr="00D50E28">
        <w:rPr>
          <w:strike/>
        </w:rPr>
        <w:t>вакуум</w:t>
      </w:r>
      <w:r w:rsidR="00CC5A5F" w:rsidRPr="00D50E28">
        <w:rPr>
          <w:strike/>
        </w:rPr>
        <w:t xml:space="preserve">ом при </w:t>
      </w:r>
      <w:r w:rsidRPr="00D50E28">
        <w:rPr>
          <w:strike/>
        </w:rPr>
        <w:t>комнатн</w:t>
      </w:r>
      <w:r w:rsidR="00CC5A5F" w:rsidRPr="00D50E28">
        <w:rPr>
          <w:strike/>
        </w:rPr>
        <w:t>ой</w:t>
      </w:r>
      <w:r w:rsidRPr="00D50E28">
        <w:rPr>
          <w:strike/>
        </w:rPr>
        <w:t xml:space="preserve"> температур</w:t>
      </w:r>
      <w:r w:rsidR="00CC5A5F" w:rsidRPr="00D50E28">
        <w:rPr>
          <w:strike/>
        </w:rPr>
        <w:t>е</w:t>
      </w:r>
      <w:r w:rsidRPr="00D50E28">
        <w:rPr>
          <w:strike/>
        </w:rPr>
        <w:t>) в</w:t>
      </w:r>
      <w:r w:rsidR="00CC5A5F" w:rsidRPr="00D50E28">
        <w:rPr>
          <w:strike/>
        </w:rPr>
        <w:t xml:space="preserve"> результате</w:t>
      </w:r>
      <w:r w:rsidRPr="00D50E28">
        <w:rPr>
          <w:strike/>
        </w:rPr>
        <w:t xml:space="preserve"> </w:t>
      </w:r>
      <w:proofErr w:type="spellStart"/>
      <w:r w:rsidRPr="00D50E28">
        <w:rPr>
          <w:strike/>
        </w:rPr>
        <w:t>темно</w:t>
      </w:r>
      <w:r w:rsidR="00CC5A5F" w:rsidRPr="00D50E28">
        <w:rPr>
          <w:strike/>
        </w:rPr>
        <w:t>вой</w:t>
      </w:r>
      <w:proofErr w:type="spellEnd"/>
      <w:r w:rsidR="00CC5A5F" w:rsidRPr="00D50E28">
        <w:rPr>
          <w:strike/>
        </w:rPr>
        <w:t xml:space="preserve"> реакции</w:t>
      </w:r>
      <w:r w:rsidRPr="00D50E28">
        <w:rPr>
          <w:strike/>
        </w:rPr>
        <w:t xml:space="preserve"> превращается в пирокатехин. Стабильность </w:t>
      </w:r>
      <w:proofErr w:type="spellStart"/>
      <w:r w:rsidRPr="00D50E28">
        <w:rPr>
          <w:strike/>
        </w:rPr>
        <w:t>фенолэфиров</w:t>
      </w:r>
      <w:proofErr w:type="spellEnd"/>
      <w:r w:rsidRPr="00D50E28">
        <w:rPr>
          <w:strike/>
        </w:rPr>
        <w:t xml:space="preserve"> увеличивается при уменьшении объема заместителя рядом с новой эфирной связью. Также устойчивость </w:t>
      </w:r>
      <w:proofErr w:type="spellStart"/>
      <w:r w:rsidRPr="00D50E28">
        <w:rPr>
          <w:strike/>
        </w:rPr>
        <w:t>фенолэфиров</w:t>
      </w:r>
      <w:proofErr w:type="spellEnd"/>
      <w:r w:rsidRPr="00D50E28">
        <w:rPr>
          <w:strike/>
        </w:rPr>
        <w:t xml:space="preserve"> также зависит от </w:t>
      </w:r>
      <w:proofErr w:type="spellStart"/>
      <w:r w:rsidRPr="00D50E28">
        <w:rPr>
          <w:strike/>
        </w:rPr>
        <w:t>red</w:t>
      </w:r>
      <w:proofErr w:type="spellEnd"/>
      <w:r w:rsidRPr="00D50E28">
        <w:rPr>
          <w:strike/>
        </w:rPr>
        <w:t>/</w:t>
      </w:r>
      <w:proofErr w:type="spellStart"/>
      <w:r w:rsidRPr="00D50E28">
        <w:rPr>
          <w:strike/>
        </w:rPr>
        <w:t>ox</w:t>
      </w:r>
      <w:proofErr w:type="spellEnd"/>
      <w:r w:rsidRPr="00D50E28">
        <w:rPr>
          <w:strike/>
        </w:rPr>
        <w:t xml:space="preserve"> свойств реагентов. Чем слабее </w:t>
      </w:r>
      <w:r w:rsidR="00CC5A5F" w:rsidRPr="00D50E28">
        <w:rPr>
          <w:strike/>
        </w:rPr>
        <w:t xml:space="preserve">электронно-акцепторные свойства </w:t>
      </w:r>
      <w:r w:rsidRPr="00D50E28">
        <w:rPr>
          <w:strike/>
        </w:rPr>
        <w:t>хинон</w:t>
      </w:r>
      <w:r w:rsidR="00CC5A5F" w:rsidRPr="00D50E28">
        <w:rPr>
          <w:strike/>
        </w:rPr>
        <w:t>ов</w:t>
      </w:r>
      <w:r w:rsidRPr="00D50E28">
        <w:rPr>
          <w:strike/>
        </w:rPr>
        <w:t xml:space="preserve"> и чем слабее </w:t>
      </w:r>
      <w:r w:rsidR="00CC5A5F" w:rsidRPr="00D50E28">
        <w:rPr>
          <w:strike/>
        </w:rPr>
        <w:t xml:space="preserve">электронно-донорные свойства </w:t>
      </w:r>
      <w:r w:rsidRPr="00D50E28">
        <w:rPr>
          <w:strike/>
        </w:rPr>
        <w:t>амин</w:t>
      </w:r>
      <w:r w:rsidR="00CC5A5F" w:rsidRPr="00D50E28">
        <w:rPr>
          <w:strike/>
        </w:rPr>
        <w:t>ов</w:t>
      </w:r>
      <w:r w:rsidRPr="00D50E28">
        <w:rPr>
          <w:strike/>
        </w:rPr>
        <w:t xml:space="preserve">, тем стабильнее </w:t>
      </w:r>
      <w:proofErr w:type="spellStart"/>
      <w:r w:rsidRPr="00D50E28">
        <w:rPr>
          <w:strike/>
        </w:rPr>
        <w:t>фенолэфиры</w:t>
      </w:r>
      <w:proofErr w:type="spellEnd"/>
      <w:r w:rsidRPr="00D50E28">
        <w:rPr>
          <w:strike/>
        </w:rPr>
        <w:t>.</w:t>
      </w:r>
      <w:r w:rsidR="00EA584A" w:rsidRPr="00D50E28">
        <w:rPr>
          <w:strike/>
          <w:noProof/>
        </w:rPr>
        <w:t xml:space="preserve"> </w:t>
      </w:r>
    </w:p>
    <w:p w14:paraId="31FBAFBD" w14:textId="1756F598" w:rsidR="00EA584A" w:rsidRPr="003D68D9" w:rsidRDefault="00EA584A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9E5428" wp14:editId="1BB9D0F5">
                <wp:extent cx="5645785" cy="3226435"/>
                <wp:effectExtent l="0" t="0" r="0" b="0"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5" cy="3226435"/>
                          <a:chOff x="0" y="0"/>
                          <a:chExt cx="6832600" cy="390461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/>
                          <pic:cNvPicPr>
                            <a:picLocks noChangeAspect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373380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5F6788" w14:textId="14E60A79" w:rsidR="00E906B7" w:rsidRPr="00E43886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0" w:name="_Ref134865353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>. Механизм образования радикалов.</w:t>
                              </w:r>
                              <w:bookmarkEnd w:id="9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E5428" id="Группа 52" o:spid="_x0000_s1079" style="width:444.55pt;height:254.05pt;mso-position-horizontal-relative:char;mso-position-vertical-relative:line" coordsize="68326,3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">
                <v:shape id="Рисунок 50" o:spid="_x0000_s1080" type="#_x0000_t75" style="position:absolute;width:68326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">
                  <v:imagedata r:id="rId106" o:title=""/>
                </v:shape>
                <v:shape id="Надпись 51" o:spid="_x0000_s1081" type="#_x0000_t202" style="position:absolute;top:37338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14:paraId="2F5F6788" w14:textId="14E60A79" w:rsidR="00E906B7" w:rsidRPr="00E43886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1" w:name="_Ref134865353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>. Механизм образования радикалов.</w:t>
                        </w:r>
                        <w:bookmarkEnd w:id="9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5269A4" w14:textId="588C4326" w:rsidR="00D46C54" w:rsidRDefault="00CC5A5F" w:rsidP="00DB000E">
      <w:pPr>
        <w:pStyle w:val="a3"/>
        <w:rPr>
          <w:strike/>
        </w:rPr>
      </w:pPr>
      <w:r w:rsidRPr="00D50E28">
        <w:rPr>
          <w:strike/>
        </w:rPr>
        <w:t xml:space="preserve">Нельзя так же исключать реакцию фотовосстановления </w:t>
      </w:r>
      <w:proofErr w:type="spellStart"/>
      <w:r w:rsidRPr="00D50E28">
        <w:rPr>
          <w:strike/>
        </w:rPr>
        <w:t>диспропорционирования</w:t>
      </w:r>
      <w:proofErr w:type="spellEnd"/>
      <w:r w:rsidRPr="00D50E28">
        <w:rPr>
          <w:strike/>
        </w:rPr>
        <w:t xml:space="preserve"> </w:t>
      </w:r>
      <w:proofErr w:type="spellStart"/>
      <w:r w:rsidRPr="00D50E28">
        <w:rPr>
          <w:strike/>
        </w:rPr>
        <w:t>оксифеноксильных</w:t>
      </w:r>
      <w:proofErr w:type="spellEnd"/>
      <w:r w:rsidRPr="00D50E28">
        <w:rPr>
          <w:strike/>
        </w:rPr>
        <w:t xml:space="preserve"> радикалов на пирокатехин и о-хинон. Например, 3,5- и 3,6-ди-трет-бутилбензохинонов-1,2 в присутствии соответствующих им пирокатехинов </w:t>
      </w:r>
      <w:commentRangeStart w:id="92"/>
      <w:commentRangeStart w:id="93"/>
      <w:r w:rsidRPr="00D50E28">
        <w:rPr>
          <w:strike/>
        </w:rPr>
        <w:t>приводит</w:t>
      </w:r>
      <w:commentRangeEnd w:id="92"/>
      <w:r w:rsidRPr="00D50E28">
        <w:rPr>
          <w:rStyle w:val="afc"/>
          <w:rFonts w:eastAsia="SimSun" w:cstheme="minorBidi"/>
          <w:strike/>
          <w:color w:val="auto"/>
          <w:lang w:eastAsia="en-US"/>
        </w:rPr>
        <w:commentReference w:id="92"/>
      </w:r>
      <w:commentRangeEnd w:id="93"/>
      <w:r w:rsidR="00B04A91" w:rsidRPr="00D50E28">
        <w:rPr>
          <w:rStyle w:val="afc"/>
          <w:rFonts w:eastAsia="SimSun" w:cstheme="minorBidi"/>
          <w:strike/>
          <w:color w:val="auto"/>
          <w:lang w:eastAsia="en-US"/>
        </w:rPr>
        <w:commentReference w:id="93"/>
      </w:r>
      <w:r w:rsidRPr="00D50E28">
        <w:rPr>
          <w:strike/>
        </w:rPr>
        <w:t xml:space="preserve"> к образованию </w:t>
      </w:r>
      <w:proofErr w:type="spellStart"/>
      <w:r w:rsidRPr="00D50E28">
        <w:rPr>
          <w:strike/>
        </w:rPr>
        <w:t>семихинонов</w:t>
      </w:r>
      <w:proofErr w:type="spellEnd"/>
      <w:r w:rsidRPr="00D50E28">
        <w:rPr>
          <w:strike/>
        </w:rPr>
        <w:t xml:space="preserve">, которые после </w:t>
      </w:r>
      <w:proofErr w:type="spellStart"/>
      <w:r w:rsidRPr="00D50E28">
        <w:rPr>
          <w:strike/>
        </w:rPr>
        <w:t>диспропорционируют</w:t>
      </w:r>
      <w:proofErr w:type="spellEnd"/>
      <w:r w:rsidRPr="00D50E28">
        <w:rPr>
          <w:strike/>
        </w:rPr>
        <w:t xml:space="preserve"> до исходных хинонов и пирокатехинов </w:t>
      </w:r>
      <w:sdt>
        <w:sdtPr>
          <w:rPr>
            <w:strike/>
          </w:rPr>
          <w:id w:val="1230585099"/>
          <w:citation/>
        </w:sdtPr>
        <w:sdtContent>
          <w:r w:rsidRPr="00D50E28">
            <w:rPr>
              <w:strike/>
            </w:rPr>
            <w:fldChar w:fldCharType="begin"/>
          </w:r>
          <w:r w:rsidRPr="00D50E28">
            <w:rPr>
              <w:strike/>
            </w:rPr>
            <w:instrText xml:space="preserve">CITATION The17 \l 1033 </w:instrText>
          </w:r>
          <w:r w:rsidRPr="00D50E28">
            <w:rPr>
              <w:strike/>
            </w:rPr>
            <w:fldChar w:fldCharType="separate"/>
          </w:r>
          <w:r w:rsidR="002C2224">
            <w:rPr>
              <w:noProof/>
            </w:rPr>
            <w:t>[9]</w:t>
          </w:r>
          <w:r w:rsidRPr="00D50E28">
            <w:rPr>
              <w:strike/>
            </w:rPr>
            <w:fldChar w:fldCharType="end"/>
          </w:r>
        </w:sdtContent>
      </w:sdt>
      <w:r w:rsidR="00DB000E" w:rsidRPr="00D50E28">
        <w:rPr>
          <w:strike/>
        </w:rPr>
        <w:t xml:space="preserve"> </w:t>
      </w:r>
      <w:r w:rsidR="00DB000E" w:rsidRPr="00D50E28">
        <w:rPr>
          <w:strike/>
        </w:rPr>
        <w:fldChar w:fldCharType="begin"/>
      </w:r>
      <w:r w:rsidR="00DB000E" w:rsidRPr="00D50E28">
        <w:rPr>
          <w:strike/>
        </w:rPr>
        <w:instrText xml:space="preserve"> REF _Ref135051196 \h </w:instrText>
      </w:r>
      <w:r w:rsidR="00D50E28">
        <w:rPr>
          <w:strike/>
        </w:rPr>
        <w:instrText xml:space="preserve"> \* MERGEFORMAT </w:instrText>
      </w:r>
      <w:r w:rsidR="00DB000E" w:rsidRPr="00D50E28">
        <w:rPr>
          <w:strike/>
        </w:rPr>
        <w:fldChar w:fldCharType="separate"/>
      </w:r>
      <w:r w:rsidR="002C2224">
        <w:rPr>
          <w:b/>
          <w:bCs/>
          <w:strike/>
        </w:rPr>
        <w:t>Ошибка! Источник ссылки не найден.</w:t>
      </w:r>
      <w:r w:rsidR="00DB000E" w:rsidRPr="00D50E28">
        <w:rPr>
          <w:strike/>
        </w:rPr>
        <w:fldChar w:fldCharType="end"/>
      </w:r>
      <w:r w:rsidRPr="00D50E28">
        <w:rPr>
          <w:strike/>
        </w:rPr>
        <w:t>:</w:t>
      </w:r>
    </w:p>
    <w:p w14:paraId="447A89B3" w14:textId="7D782DEE" w:rsidR="00171A6D" w:rsidRDefault="00171A6D" w:rsidP="00DB000E">
      <w:pPr>
        <w:pStyle w:val="a3"/>
        <w:rPr>
          <w:strike/>
        </w:rPr>
      </w:pPr>
    </w:p>
    <w:p w14:paraId="0686FBA6" w14:textId="0370D046" w:rsidR="00171A6D" w:rsidRDefault="00171A6D" w:rsidP="00DB000E">
      <w:pPr>
        <w:pStyle w:val="a3"/>
        <w:rPr>
          <w:strike/>
        </w:rPr>
      </w:pPr>
    </w:p>
    <w:p w14:paraId="19F2AD0D" w14:textId="77777777" w:rsidR="00171A6D" w:rsidRPr="00D50E28" w:rsidRDefault="00171A6D" w:rsidP="00DB000E">
      <w:pPr>
        <w:pStyle w:val="a3"/>
        <w:rPr>
          <w:strike/>
        </w:rPr>
      </w:pP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594AB660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ZUMTg6Mjg6Mj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="002C1A9E">
            <w:fldChar w:fldCharType="separate"/>
          </w:r>
          <w:hyperlink r:id="rId107" w:tooltip="Курский, Ю.А. Строение и реакционная способность замещённых о-хинонов и их производных / Ю.А. Курский. – Нижний Новгород." w:history="1">
            <w:r w:rsidR="00171A6D">
              <w:t>[35]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2C2224">
        <w:t xml:space="preserve">Схема </w:t>
      </w:r>
      <w:r w:rsidR="002C2224">
        <w:rPr>
          <w:noProof/>
        </w:rPr>
        <w:t>15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AA19CE">
        <w:fldChar w:fldCharType="begin"/>
      </w:r>
      <w:r w:rsidR="00AA19CE">
        <w:instrText xml:space="preserve"> REF _Ref134996846 \h </w:instrText>
      </w:r>
      <w:r w:rsidR="00AA19CE">
        <w:fldChar w:fldCharType="separate"/>
      </w:r>
      <w:r w:rsidR="002C2224">
        <w:t xml:space="preserve">Схема </w:t>
      </w:r>
      <w:r w:rsidR="002C2224">
        <w:rPr>
          <w:noProof/>
        </w:rPr>
        <w:t>16</w:t>
      </w:r>
      <w:r w:rsidR="00AA19CE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ZUMTg6Mjg6Mj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 w:rsidR="002C1A9E">
            <w:fldChar w:fldCharType="separate"/>
          </w:r>
          <w:hyperlink r:id="rId108" w:tooltip="Курский, Ю.А. Строение и реакционная способность замещённых о-хинонов и их производных / Ю.А. Курский. – Нижний Новгород." w:history="1">
            <w:r w:rsidR="00171A6D">
              <w:t>[35]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</w:t>
      </w:r>
      <w:commentRangeStart w:id="94"/>
      <w:r w:rsidR="00C17DFB">
        <w:t>же</w:t>
      </w:r>
      <w:commentRangeEnd w:id="94"/>
      <w:r w:rsidR="00C17DFB">
        <w:rPr>
          <w:rStyle w:val="afc"/>
          <w:rFonts w:eastAsia="SimSun" w:cstheme="minorBidi"/>
          <w:color w:val="auto"/>
          <w:lang w:eastAsia="en-US"/>
        </w:rPr>
        <w:commentReference w:id="94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ZUMTg6Mjg6Mj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 w:rsidR="00C17DFB">
            <w:fldChar w:fldCharType="separate"/>
          </w:r>
          <w:hyperlink r:id="rId109" w:tooltip="Курский, Ю.А. Строение и реакционная способность замещённых о-хинонов и их производных / Ю.А. Курский. – Нижний Новгород." w:history="1">
            <w:r w:rsidR="00171A6D">
              <w:t>[35]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7985D7B8" w:rsidR="00E906B7" w:rsidRPr="00EF334A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5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bookmarkEnd w:id="95"/>
                              <w:r>
                                <w:t xml:space="preserve">. Схема </w:t>
                              </w:r>
                              <w:proofErr w:type="spellStart"/>
                              <w:r>
                                <w:t>декарбонилирования</w:t>
                              </w:r>
                              <w:proofErr w:type="spellEnd"/>
                              <w:r>
                                <w:t xml:space="preserve">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82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">
                <v:shape id="Рисунок 53" o:spid="_x0000_s1083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111" o:title=""/>
                </v:shape>
                <v:shape id="Надпись 54" o:spid="_x0000_s1084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7985D7B8" w:rsidR="00E906B7" w:rsidRPr="00EF334A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6" w:name="_Ref134996503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15</w:t>
                          </w:r>
                        </w:fldSimple>
                        <w:bookmarkEnd w:id="96"/>
                        <w:r>
                          <w:t xml:space="preserve">. Схема </w:t>
                        </w:r>
                        <w:proofErr w:type="spellStart"/>
                        <w:r>
                          <w:t>декарбонилирования</w:t>
                        </w:r>
                        <w:proofErr w:type="spellEnd"/>
                        <w:r>
                          <w:t xml:space="preserve">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3CAAA4BD" w:rsidR="00E906B7" w:rsidRPr="005E6924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7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bookmarkEnd w:id="97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Димеризация</w:t>
                              </w:r>
                              <w:proofErr w:type="spellEnd"/>
                              <w:r>
                                <w:t xml:space="preserve"> замещённого </w:t>
                              </w:r>
                              <w:proofErr w:type="spellStart"/>
                              <w:proofErr w:type="gramStart"/>
                              <w:r>
                                <w:t>бицикло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85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">
                <v:shape id="Рисунок 35" o:spid="_x0000_s1086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113" o:title=""/>
                </v:shape>
                <v:shape id="Надпись 36" o:spid="_x0000_s1087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3CAAA4BD" w:rsidR="00E906B7" w:rsidRPr="005E6924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8" w:name="_Ref134996846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16</w:t>
                          </w:r>
                        </w:fldSimple>
                        <w:bookmarkEnd w:id="98"/>
                        <w:r>
                          <w:t xml:space="preserve">. </w:t>
                        </w:r>
                        <w:proofErr w:type="spellStart"/>
                        <w:r>
                          <w:t>Димеризация</w:t>
                        </w:r>
                        <w:proofErr w:type="spellEnd"/>
                        <w:r>
                          <w:t xml:space="preserve"> замещённого </w:t>
                        </w:r>
                        <w:proofErr w:type="spellStart"/>
                        <w:proofErr w:type="gramStart"/>
                        <w:r>
                          <w:t>бицикло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12D74F1C" w:rsidR="003608D7" w:rsidRDefault="003608D7" w:rsidP="00E454A5">
      <w:pPr>
        <w:pStyle w:val="33"/>
      </w:pPr>
      <w:commentRangeStart w:id="99"/>
      <w:commentRangeStart w:id="100"/>
      <w:r>
        <w:t>Ингибирование</w:t>
      </w:r>
      <w:commentRangeEnd w:id="99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99"/>
      </w:r>
      <w:commentRangeEnd w:id="100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100"/>
      </w:r>
      <w:r w:rsidR="006636C3">
        <w:t xml:space="preserve"> полимеризации</w:t>
      </w:r>
    </w:p>
    <w:p w14:paraId="5353074D" w14:textId="49BC6EFA" w:rsidR="00AE7EDD" w:rsidRDefault="001764D1" w:rsidP="00E45A6B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101"/>
      <w:r>
        <w:t xml:space="preserve">всю систему в целом </w:t>
      </w:r>
      <w:commentRangeEnd w:id="101"/>
      <w:r>
        <w:rPr>
          <w:rStyle w:val="afc"/>
          <w:rFonts w:eastAsia="SimSun" w:cstheme="minorBidi"/>
          <w:color w:val="auto"/>
          <w:lang w:eastAsia="en-US"/>
        </w:rPr>
        <w:commentReference w:id="101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NlQxODoyODoyNiIsIlByb2plY3QiOnsiJHJlZiI6IjgifX0sIlVzZU51bWJlcmluZ1R5cGVPZlBhcmVudERvY3VtZW50IjpmYWxzZX1dLCJGb3JtYXR0ZWRUZXh0Ijp7IiRpZCI6IjExIiwiQ291bnQiOjEsIlRleHRVbml0cyI6W3siJGlkIjoiMTIiLCJGb250U3R5bGUiOnsiJGlkIjoiMTMiLCJOZXV0cmFsIjp0cnVlfSwiUmVhZGluZ09yZGVyIjoxLCJUZXh0IjoiWzM2XSJ9XX0sIlRhZyI6IkNpdGF2aVBsYWNlaG9sZGVyIzUxMWJjNWM0LTUyYzgtNGQ4Ni04NDdkLWU0Zjg3ODdhMjc0ZSIsIlRleHQiOiJbMzZdIiwiV0FJVmVyc2lvbiI6IjYuMTUuMi4wIn0=}</w:instrText>
          </w:r>
          <w:r w:rsidR="00AE7EDD">
            <w:fldChar w:fldCharType="separate"/>
          </w:r>
          <w:hyperlink r:id="rId114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171A6D">
              <w:t>[36]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 xml:space="preserve">в соответствии с </w:t>
      </w:r>
      <w:r w:rsidR="00725F81" w:rsidRPr="00725F81">
        <w:lastRenderedPageBreak/>
        <w:t>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ZUMTg6Mjg6MjY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ZUMTg6Mjg6MjYiLCJQcm9qZWN0Ijp7IiRyZWYiOiI4In19LCJVc2VOdW1iZXJpbmdUeXBlT2ZQYXJlbnREb2N1bWVudCI6ZmFsc2V9XSwiRm9ybWF0dGVkVGV4dCI6eyIkaWQiOiIxNyIsIkNvdW50IjoxLCJUZXh0VW5pdHMiOlt7IiRpZCI6IjE4IiwiRm9udFN0eWxlIjp7IiRpZCI6IjE5IiwiTmV1dHJhbCI6dHJ1ZX0sIlJlYWRpbmdPcmRlciI6MSwiVGV4dCI6IlszNywgMzhdIn1dfSwiVGFnIjoiQ2l0YXZpUGxhY2Vob2xkZXIjZTFlNGM0YzYtYTIwNy00MGViLWFhNzItZmI2Y2JlNzE1ZTI0IiwiVGV4dCI6IlszNywgMzhdIiwiV0FJVmVyc2lvbiI6IjYuMTUuMi4wIn0=}</w:instrText>
          </w:r>
          <w:r w:rsidR="00863D0D">
            <w:fldChar w:fldCharType="separate"/>
          </w:r>
          <w:hyperlink r:id="rId115" w:tooltip="Hohenberg P., K.W. / K.W. Hohenberg P. // Phys. Rev. B. – 1964. – Т.136, №3. – C.864." w:history="1">
            <w:r w:rsidR="00171A6D">
              <w:t>[37</w:t>
            </w:r>
          </w:hyperlink>
          <w:hyperlink r:id="rId116" w:tooltip="Kohn W., Sham L. J. / Kohn W., Sham L. J. // Phys. Rev. A. – 1965. – Т.140, №4. – C.1133." w:history="1">
            <w:r w:rsidR="00171A6D">
              <w:t>, 38]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102"/>
      <w:r w:rsidR="006F35F2" w:rsidRPr="006F35F2">
        <w:t>36Q</w:t>
      </w:r>
      <w:commentRangeEnd w:id="102"/>
      <w:r w:rsidR="00CA6E82">
        <w:rPr>
          <w:rStyle w:val="afc"/>
          <w:rFonts w:eastAsia="SimSun" w:cstheme="minorBidi"/>
          <w:color w:val="auto"/>
          <w:lang w:eastAsia="en-US"/>
        </w:rPr>
        <w:commentReference w:id="102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2C2224">
        <w:t xml:space="preserve">Рисунок </w:t>
      </w:r>
      <w:r w:rsidR="002C2224">
        <w:rPr>
          <w:noProof/>
        </w:rPr>
        <w:t>3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59102E59" w:rsidR="00E906B7" w:rsidRPr="00085B74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3" w:name="_Ref135045935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C2224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03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88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">
                <v:shape id="Рисунок 38" o:spid="_x0000_s1089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118" o:title=""/>
                </v:shape>
                <v:shape id="Надпись 39" o:spid="_x0000_s1090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59102E59" w:rsidR="00E906B7" w:rsidRPr="00085B74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4" w:name="_Ref135045935"/>
                        <w:r>
                          <w:t xml:space="preserve">Рисунок </w:t>
                        </w:r>
                        <w:fldSimple w:instr=" SEQ Рисунок \* ARABIC ">
                          <w:r w:rsidR="002C2224">
                            <w:rPr>
                              <w:noProof/>
                            </w:rPr>
                            <w:t>3</w:t>
                          </w:r>
                        </w:fldSimple>
                        <w:bookmarkEnd w:id="104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1BA82DD2" w:rsidR="006F35F2" w:rsidRDefault="006F35F2" w:rsidP="006F35F2">
      <w:pPr>
        <w:pStyle w:val="a3"/>
        <w:rPr>
          <w:lang w:eastAsia="en-US"/>
        </w:rPr>
      </w:pPr>
      <w:r>
        <w:rPr>
          <w:lang w:eastAsia="en-US"/>
        </w:rP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rPr>
          <w:lang w:eastAsia="en-US"/>
        </w:rPr>
        <w:t>фотоинициации</w:t>
      </w:r>
      <w:proofErr w:type="spellEnd"/>
      <w:r>
        <w:rPr>
          <w:lang w:eastAsia="en-US"/>
        </w:rPr>
        <w:t xml:space="preserve"> и других процессов, специфичных для хинонов см.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_Ref135045914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C2224">
        <w:t xml:space="preserve">Схема </w:t>
      </w:r>
      <w:r w:rsidR="002C2224">
        <w:rPr>
          <w:noProof/>
        </w:rPr>
        <w:t>17</w:t>
      </w:r>
      <w:r>
        <w:rPr>
          <w:lang w:eastAsia="en-US"/>
        </w:rPr>
        <w:fldChar w:fldCharType="end"/>
      </w:r>
      <w:r>
        <w:rPr>
          <w:lang w:eastAsia="en-US"/>
        </w:rP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7A4F9F9B" w:rsidR="00E906B7" w:rsidRPr="002A68A7" w:rsidRDefault="00E906B7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5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bookmarkEnd w:id="105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91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">
                <v:shape id="Рисунок 56" o:spid="_x0000_s1092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120" o:title=""/>
                </v:shape>
                <v:shape id="Надпись 57" o:spid="_x0000_s1093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7A4F9F9B" w:rsidR="00E906B7" w:rsidRPr="002A68A7" w:rsidRDefault="00E906B7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6" w:name="_Ref135045914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17</w:t>
                          </w:r>
                        </w:fldSimple>
                        <w:bookmarkEnd w:id="106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60681276" w:rsidR="00B55CA9" w:rsidRDefault="00255FBF" w:rsidP="001C11C0">
      <w:pPr>
        <w:pStyle w:val="a3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2C2224">
        <w:t xml:space="preserve">Таблица </w:t>
      </w:r>
      <w:r w:rsidR="002C2224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41975DB1" w:rsidR="00E906B7" w:rsidRPr="0035319E" w:rsidRDefault="00E906B7" w:rsidP="00B55CA9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7" w:name="_Ref135046901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2C2224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07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94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Udb+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95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122" o:title="" cropright="2300f"/>
                </v:shape>
                <v:shape id="Надпись 60" o:spid="_x0000_s1096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41975DB1" w:rsidR="00E906B7" w:rsidRPr="0035319E" w:rsidRDefault="00E906B7" w:rsidP="00B55CA9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8" w:name="_Ref135046901"/>
                        <w:r>
                          <w:t xml:space="preserve">Таблица </w:t>
                        </w:r>
                        <w:fldSimple w:instr=" SEQ Таблица \* ARABIC ">
                          <w:r w:rsidR="002C2224">
                            <w:rPr>
                              <w:noProof/>
                            </w:rPr>
                            <w:t>3</w:t>
                          </w:r>
                        </w:fldSimple>
                        <w:bookmarkEnd w:id="108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636E9DFA" w:rsidR="00B55CA9" w:rsidRDefault="00725F81" w:rsidP="00B55CA9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 главную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2C2224">
        <w:t xml:space="preserve">Таблица </w:t>
      </w:r>
      <w:r w:rsidR="002C2224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393E3ED1" w14:textId="20448752" w:rsidR="007B63FE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5A0399C9" w:rsidR="00E906B7" w:rsidRPr="00C652B6" w:rsidRDefault="00E906B7" w:rsidP="007B63F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9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2C2224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109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97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">
                <v:shape id="Рисунок 65" o:spid="_x0000_s1098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124" o:title=""/>
                </v:shape>
                <v:shape id="Надпись 66" o:spid="_x0000_s1099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5A0399C9" w:rsidR="00E906B7" w:rsidRPr="00C652B6" w:rsidRDefault="00E906B7" w:rsidP="007B63F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0" w:name="_Ref135047443"/>
                        <w:r>
                          <w:t xml:space="preserve">Таблица </w:t>
                        </w:r>
                        <w:fldSimple w:instr=" SEQ Таблица \* ARABIC ">
                          <w:r w:rsidR="002C2224">
                            <w:rPr>
                              <w:noProof/>
                            </w:rPr>
                            <w:t>4</w:t>
                          </w:r>
                        </w:fldSimple>
                        <w:bookmarkEnd w:id="110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B820ED" w14:textId="0AF85BCF" w:rsidR="00255FBF" w:rsidRDefault="00255FBF" w:rsidP="00255FBF">
      <w:pPr>
        <w:pStyle w:val="aff5"/>
        <w:rPr>
          <w:noProof/>
        </w:rPr>
      </w:pPr>
    </w:p>
    <w:p w14:paraId="600ACBC4" w14:textId="5953B062" w:rsidR="00255FBF" w:rsidRDefault="00255FBF" w:rsidP="009C105D">
      <w:pPr>
        <w:pStyle w:val="a3"/>
        <w:rPr>
          <w:lang w:eastAsia="en-US"/>
        </w:rPr>
      </w:pPr>
      <w:r w:rsidRPr="00255FBF">
        <w:rPr>
          <w:lang w:eastAsia="en-US"/>
        </w:rPr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rPr>
          <w:lang w:eastAsia="en-US"/>
        </w:rPr>
        <w:t>очевидно</w:t>
      </w:r>
      <w:r w:rsidRPr="00255FBF">
        <w:rPr>
          <w:lang w:eastAsia="en-US"/>
        </w:rPr>
        <w:t xml:space="preserve">, связан с влиянием объемных </w:t>
      </w:r>
      <w:r>
        <w:rPr>
          <w:lang w:eastAsia="en-US"/>
        </w:rPr>
        <w:t>трет</w:t>
      </w:r>
      <w:r w:rsidRPr="00255FBF">
        <w:rPr>
          <w:lang w:eastAsia="en-US"/>
        </w:rPr>
        <w:t>-</w:t>
      </w:r>
      <w:proofErr w:type="spellStart"/>
      <w:r w:rsidRPr="00255FBF">
        <w:rPr>
          <w:lang w:eastAsia="en-US"/>
        </w:rPr>
        <w:t>бутильных</w:t>
      </w:r>
      <w:proofErr w:type="spellEnd"/>
      <w:r w:rsidRPr="00255FBF">
        <w:rPr>
          <w:lang w:eastAsia="en-US"/>
        </w:rPr>
        <w:t xml:space="preserve"> групп, </w:t>
      </w:r>
      <w:r w:rsidR="009C105D">
        <w:rPr>
          <w:lang w:eastAsia="en-US"/>
        </w:rPr>
        <w:t>которые препятствуют</w:t>
      </w:r>
      <w:r w:rsidRPr="00255FBF">
        <w:rPr>
          <w:lang w:eastAsia="en-US"/>
        </w:rPr>
        <w:t xml:space="preserve"> атак</w:t>
      </w:r>
      <w:r w:rsidR="009C105D">
        <w:rPr>
          <w:lang w:eastAsia="en-US"/>
        </w:rPr>
        <w:t>е</w:t>
      </w:r>
      <w:r w:rsidR="009C105D" w:rsidRPr="009C105D">
        <w:rPr>
          <w:lang w:eastAsia="en-US"/>
        </w:rPr>
        <w:t xml:space="preserve"> </w:t>
      </w:r>
      <w:r w:rsidR="009C105D" w:rsidRPr="00255FBF">
        <w:rPr>
          <w:lang w:eastAsia="en-US"/>
        </w:rPr>
        <w:t>растущ</w:t>
      </w:r>
      <w:r w:rsidR="009C105D">
        <w:rPr>
          <w:lang w:eastAsia="en-US"/>
        </w:rPr>
        <w:t>его</w:t>
      </w:r>
      <w:r w:rsidR="009C105D" w:rsidRPr="00255FBF">
        <w:rPr>
          <w:lang w:eastAsia="en-US"/>
        </w:rPr>
        <w:t xml:space="preserve"> макрорадикал</w:t>
      </w:r>
      <w:r w:rsidR="009C105D">
        <w:rPr>
          <w:lang w:eastAsia="en-US"/>
        </w:rPr>
        <w:t>а на</w:t>
      </w:r>
      <w:r w:rsidRPr="00255FBF">
        <w:rPr>
          <w:lang w:eastAsia="en-US"/>
        </w:rPr>
        <w:t xml:space="preserve"> </w:t>
      </w:r>
      <w:r w:rsidR="009C105D" w:rsidRPr="00255FBF">
        <w:rPr>
          <w:lang w:eastAsia="en-US"/>
        </w:rPr>
        <w:t>атом углерода хинона</w:t>
      </w:r>
      <w:r w:rsidRPr="00255FBF">
        <w:rPr>
          <w:lang w:eastAsia="en-US"/>
        </w:rPr>
        <w:t>.</w:t>
      </w:r>
      <w:r>
        <w:rPr>
          <w:lang w:eastAsia="en-US"/>
        </w:rPr>
        <w:t xml:space="preserve"> </w:t>
      </w:r>
      <w:r w:rsidRPr="00255FBF">
        <w:rPr>
          <w:lang w:eastAsia="en-US"/>
        </w:rPr>
        <w:t xml:space="preserve">Квантово-химические расчеты подтверждают, что </w:t>
      </w:r>
      <w:commentRangeStart w:id="111"/>
      <w:r w:rsidR="009C105D">
        <w:rPr>
          <w:lang w:eastAsia="en-US"/>
        </w:rPr>
        <w:t>электронная</w:t>
      </w:r>
      <w:r w:rsidRPr="00255FBF">
        <w:rPr>
          <w:lang w:eastAsia="en-US"/>
        </w:rPr>
        <w:t xml:space="preserve"> </w:t>
      </w:r>
      <w:commentRangeEnd w:id="111"/>
      <w:r w:rsidR="009C105D">
        <w:rPr>
          <w:rStyle w:val="afc"/>
          <w:rFonts w:eastAsia="SimSun" w:cstheme="minorBidi"/>
          <w:color w:val="auto"/>
          <w:lang w:eastAsia="en-US"/>
        </w:rPr>
        <w:commentReference w:id="111"/>
      </w:r>
      <w:r w:rsidRPr="00255FBF">
        <w:rPr>
          <w:lang w:eastAsia="en-US"/>
        </w:rPr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rPr>
          <w:lang w:eastAsia="en-US"/>
        </w:rPr>
        <w:fldChar w:fldCharType="begin"/>
      </w:r>
      <w:r w:rsidR="00D54142">
        <w:rPr>
          <w:lang w:eastAsia="en-US"/>
        </w:rPr>
        <w:instrText xml:space="preserve"> REF _Ref135046881 \h </w:instrText>
      </w:r>
      <w:r w:rsidR="00D54142">
        <w:rPr>
          <w:lang w:eastAsia="en-US"/>
        </w:rPr>
      </w:r>
      <w:r w:rsidR="00D54142">
        <w:rPr>
          <w:lang w:eastAsia="en-US"/>
        </w:rPr>
        <w:fldChar w:fldCharType="separate"/>
      </w:r>
      <w:r w:rsidR="002C2224">
        <w:t xml:space="preserve">Схема </w:t>
      </w:r>
      <w:r w:rsidR="002C2224">
        <w:rPr>
          <w:noProof/>
        </w:rPr>
        <w:t>18</w:t>
      </w:r>
      <w:r w:rsidR="00D54142">
        <w:rPr>
          <w:lang w:eastAsia="en-US"/>
        </w:rPr>
        <w:fldChar w:fldCharType="end"/>
      </w:r>
      <w:r w:rsidR="00D54142">
        <w:rPr>
          <w:lang w:eastAsia="en-US"/>
        </w:rPr>
        <w:t>: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56CB28" wp14:editId="6820C83C">
                <wp:extent cx="3441700" cy="4717415"/>
                <wp:effectExtent l="0" t="0" r="6350" b="698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717415"/>
                          <a:chOff x="0" y="0"/>
                          <a:chExt cx="3441700" cy="471741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719593EF" w:rsidR="00E906B7" w:rsidRPr="005F0583" w:rsidRDefault="00E906B7" w:rsidP="00D54142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2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2C2224"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bookmarkEnd w:id="112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100" style="width:271pt;height:371.45pt;mso-position-horizontal-relative:char;mso-position-vertical-relative:line" coordsize="34417,47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">
                <v:shape id="Рисунок 62" o:spid="_x0000_s1101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126" o:title=""/>
                </v:shape>
                <v:shape id="Надпись 63" o:spid="_x0000_s1102" type="#_x0000_t202" style="position:absolute;top:45466;width:3441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719593EF" w:rsidR="00E906B7" w:rsidRPr="005F0583" w:rsidRDefault="00E906B7" w:rsidP="00D54142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3" w:name="_Ref135046881"/>
                        <w:r>
                          <w:t xml:space="preserve">Схема </w:t>
                        </w:r>
                        <w:fldSimple w:instr=" SEQ Схема \* ARABIC ">
                          <w:r w:rsidR="002C2224">
                            <w:rPr>
                              <w:noProof/>
                            </w:rPr>
                            <w:t>18</w:t>
                          </w:r>
                        </w:fldSimple>
                        <w:bookmarkEnd w:id="113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596D11" w14:textId="4D76155C" w:rsidR="00383542" w:rsidRDefault="004D45E5" w:rsidP="00CC12F7">
      <w:pPr>
        <w:pStyle w:val="33"/>
      </w:pPr>
      <w:r w:rsidRPr="00EE2A7A">
        <w:t>Итоговый механизм</w:t>
      </w:r>
    </w:p>
    <w:p w14:paraId="461E41F0" w14:textId="5C344714" w:rsidR="00EE2A7A" w:rsidRPr="00EE2A7A" w:rsidRDefault="00EE2A7A" w:rsidP="00EE2A7A">
      <w:pPr>
        <w:pStyle w:val="a3"/>
      </w:pPr>
      <w:proofErr w:type="spellStart"/>
      <w:r>
        <w:rPr>
          <w:lang w:val="en-US"/>
        </w:rPr>
        <w:t>Encias</w:t>
      </w:r>
      <w:proofErr w:type="spellEnd"/>
      <w:r w:rsidRPr="00EE2A7A">
        <w:t xml:space="preserve">1990 </w:t>
      </w:r>
      <w:proofErr w:type="spellStart"/>
      <w:r>
        <w:rPr>
          <w:lang w:val="en-US"/>
        </w:rPr>
        <w:t>polimerisatiion</w:t>
      </w:r>
      <w:proofErr w:type="spellEnd"/>
      <w:r w:rsidRPr="00EE2A7A">
        <w:t xml:space="preserve"> </w:t>
      </w:r>
      <w:r>
        <w:rPr>
          <w:lang w:val="en-US"/>
        </w:rPr>
        <w:t>scheme</w:t>
      </w:r>
      <w:r w:rsidRPr="00EE2A7A">
        <w:t xml:space="preserve"> </w:t>
      </w:r>
      <w:r>
        <w:t>от</w:t>
      </w:r>
      <w:r w:rsidRPr="00EE2A7A">
        <w:t xml:space="preserve"> </w:t>
      </w:r>
      <w:r>
        <w:t>туда</w:t>
      </w:r>
      <w:r w:rsidRPr="00EE2A7A">
        <w:t xml:space="preserve"> </w:t>
      </w:r>
      <w:r>
        <w:t>взять</w:t>
      </w:r>
      <w:r w:rsidRPr="00EE2A7A">
        <w:t xml:space="preserve"> </w:t>
      </w:r>
      <w:r>
        <w:t>схему</w:t>
      </w:r>
      <w:r w:rsidRPr="00EE2A7A">
        <w:t xml:space="preserve"> </w:t>
      </w:r>
      <w:r>
        <w:t>и</w:t>
      </w:r>
      <w:r w:rsidRPr="00EE2A7A">
        <w:t xml:space="preserve"> </w:t>
      </w:r>
      <w:r>
        <w:t>источники!</w:t>
      </w:r>
    </w:p>
    <w:p w14:paraId="68C9DD66" w14:textId="6AE1206D" w:rsidR="00CC12F7" w:rsidRPr="00E454A5" w:rsidRDefault="00CC12F7" w:rsidP="00CC12F7">
      <w:pPr>
        <w:pStyle w:val="a3"/>
        <w:rPr>
          <w:strike/>
        </w:rPr>
      </w:pPr>
      <w:r w:rsidRPr="00543881">
        <w:rPr>
          <w:strike/>
        </w:rPr>
        <w:t>Промежуточный</w:t>
      </w:r>
      <w:r w:rsidRPr="00E454A5">
        <w:rPr>
          <w:strike/>
        </w:rPr>
        <w:t xml:space="preserve"> </w:t>
      </w:r>
      <w:r w:rsidRPr="00543881">
        <w:rPr>
          <w:strike/>
        </w:rPr>
        <w:t>механизм</w:t>
      </w:r>
      <w:r w:rsidRPr="00E454A5">
        <w:rPr>
          <w:strike/>
        </w:rPr>
        <w:t>:</w:t>
      </w:r>
    </w:p>
    <w:p w14:paraId="12103BB8" w14:textId="7D0B955C" w:rsidR="00CC12F7" w:rsidRPr="00543881" w:rsidRDefault="00CC12F7" w:rsidP="00CC12F7">
      <w:pPr>
        <w:pStyle w:val="a3"/>
        <w:rPr>
          <w:strike/>
        </w:rPr>
      </w:pPr>
      <w:r w:rsidRPr="00543881">
        <w:rPr>
          <w:strike/>
          <w:noProof/>
        </w:rPr>
        <w:drawing>
          <wp:inline distT="0" distB="0" distL="0" distR="0" wp14:anchorId="7069F9C0" wp14:editId="3D080730">
            <wp:extent cx="4826000" cy="13420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41412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97C" w14:textId="47260587" w:rsidR="00CC12F7" w:rsidRPr="00543881" w:rsidRDefault="004D45E5" w:rsidP="00CC12F7">
      <w:pPr>
        <w:pStyle w:val="a3"/>
        <w:rPr>
          <w:strike/>
        </w:rPr>
      </w:pPr>
      <w:r w:rsidRPr="00543881">
        <w:rPr>
          <w:strike/>
        </w:rPr>
        <w:t xml:space="preserve">Общий механизм </w:t>
      </w:r>
      <w:proofErr w:type="spellStart"/>
      <w:r w:rsidRPr="00543881">
        <w:rPr>
          <w:strike/>
        </w:rPr>
        <w:t>фотополимеризации</w:t>
      </w:r>
      <w:proofErr w:type="spellEnd"/>
      <w:r w:rsidRPr="00543881">
        <w:rPr>
          <w:strike/>
        </w:rPr>
        <w:t xml:space="preserve"> с участием системы </w:t>
      </w:r>
      <w:proofErr w:type="spellStart"/>
      <w:r w:rsidRPr="00543881">
        <w:rPr>
          <w:strike/>
        </w:rPr>
        <w:t>карбонилное</w:t>
      </w:r>
      <w:proofErr w:type="spellEnd"/>
      <w:r w:rsidRPr="00543881">
        <w:rPr>
          <w:strike/>
        </w:rPr>
        <w:t xml:space="preserve"> соединение-донор водорода показан на Схеме выше </w:t>
      </w:r>
      <w:sdt>
        <w:sdtPr>
          <w:rPr>
            <w:strike/>
          </w:rPr>
          <w:id w:val="-1804528810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Крю82 \l 1049 </w:instrText>
          </w:r>
          <w:r w:rsidR="001B5F85" w:rsidRPr="00543881">
            <w:rPr>
              <w:strike/>
            </w:rPr>
            <w:fldChar w:fldCharType="separate"/>
          </w:r>
          <w:r w:rsidR="002C2224">
            <w:rPr>
              <w:noProof/>
            </w:rPr>
            <w:t>[10]</w:t>
          </w:r>
          <w:r w:rsidR="001B5F85" w:rsidRPr="00543881">
            <w:rPr>
              <w:strike/>
            </w:rPr>
            <w:fldChar w:fldCharType="end"/>
          </w:r>
        </w:sdtContent>
      </w:sdt>
      <w:r w:rsidRPr="00543881">
        <w:rPr>
          <w:strike/>
        </w:rPr>
        <w:t xml:space="preserve">. Как было сказано, </w:t>
      </w:r>
      <w:proofErr w:type="spellStart"/>
      <w:r w:rsidRPr="00543881">
        <w:rPr>
          <w:strike/>
        </w:rPr>
        <w:t>феноксильный</w:t>
      </w:r>
      <w:proofErr w:type="spellEnd"/>
      <w:r w:rsidRPr="00543881">
        <w:rPr>
          <w:strike/>
        </w:rPr>
        <w:t xml:space="preserve"> (QH·) и </w:t>
      </w:r>
      <w:proofErr w:type="spellStart"/>
      <w:r w:rsidRPr="00543881">
        <w:rPr>
          <w:strike/>
        </w:rPr>
        <w:t>аминоалкильный</w:t>
      </w:r>
      <w:proofErr w:type="spellEnd"/>
      <w:r w:rsidRPr="00543881">
        <w:rPr>
          <w:strike/>
        </w:rPr>
        <w:t xml:space="preserve"> радикалы (D·) образуются при реакции фотовосстановления бинарной системы о-</w:t>
      </w:r>
      <w:proofErr w:type="spellStart"/>
      <w:r w:rsidRPr="00543881">
        <w:rPr>
          <w:strike/>
        </w:rPr>
        <w:t>бензохинон</w:t>
      </w:r>
      <w:proofErr w:type="spellEnd"/>
      <w:r w:rsidRPr="00543881">
        <w:rPr>
          <w:strike/>
        </w:rPr>
        <w:t xml:space="preserve"> - амин. Они определяют дальнейшее направление полимеризации. Радикал D· может реагировать с мономером и давать радикалы роста. Также он может </w:t>
      </w:r>
      <w:proofErr w:type="spellStart"/>
      <w:r w:rsidRPr="00543881">
        <w:rPr>
          <w:strike/>
        </w:rPr>
        <w:t>рекомбинировать</w:t>
      </w:r>
      <w:proofErr w:type="spellEnd"/>
      <w:r w:rsidRPr="00543881">
        <w:rPr>
          <w:strike/>
        </w:rPr>
        <w:t xml:space="preserve"> с QH· и образовывать </w:t>
      </w:r>
      <w:proofErr w:type="spellStart"/>
      <w:r w:rsidRPr="00543881">
        <w:rPr>
          <w:strike/>
        </w:rPr>
        <w:t>фенолэфир</w:t>
      </w:r>
      <w:proofErr w:type="spellEnd"/>
      <w:r w:rsidRPr="00543881">
        <w:rPr>
          <w:strike/>
        </w:rPr>
        <w:t xml:space="preserve">. Это неблагоприятно, так как </w:t>
      </w:r>
      <w:proofErr w:type="spellStart"/>
      <w:r w:rsidRPr="00543881">
        <w:rPr>
          <w:strike/>
        </w:rPr>
        <w:t>фенолэфиры</w:t>
      </w:r>
      <w:proofErr w:type="spellEnd"/>
      <w:r w:rsidRPr="00543881">
        <w:rPr>
          <w:strike/>
        </w:rPr>
        <w:t xml:space="preserve"> могут тормозить полимеризацию, как и пирокатехины, которые получаются при </w:t>
      </w:r>
      <w:proofErr w:type="spellStart"/>
      <w:r w:rsidRPr="00543881">
        <w:rPr>
          <w:strike/>
        </w:rPr>
        <w:t>диспропорционировании</w:t>
      </w:r>
      <w:proofErr w:type="spellEnd"/>
      <w:r w:rsidRPr="00543881">
        <w:rPr>
          <w:strike/>
        </w:rPr>
        <w:t xml:space="preserve"> двух радикалов QH· </w:t>
      </w:r>
      <w:sdt>
        <w:sdtPr>
          <w:rPr>
            <w:strike/>
          </w:rPr>
          <w:id w:val="255800907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Shu09 \l 1049 </w:instrText>
          </w:r>
          <w:r w:rsidR="001B5F85" w:rsidRPr="00543881">
            <w:rPr>
              <w:strike/>
            </w:rPr>
            <w:fldChar w:fldCharType="separate"/>
          </w:r>
          <w:r w:rsidR="002C2224">
            <w:rPr>
              <w:noProof/>
            </w:rPr>
            <w:t>[11]</w:t>
          </w:r>
          <w:r w:rsidR="001B5F85" w:rsidRPr="00543881">
            <w:rPr>
              <w:strike/>
            </w:rPr>
            <w:fldChar w:fldCharType="end"/>
          </w:r>
        </w:sdtContent>
      </w:sdt>
      <w:r w:rsidR="001B5F85" w:rsidRPr="00543881">
        <w:rPr>
          <w:strike/>
        </w:rPr>
        <w:t>.</w:t>
      </w:r>
    </w:p>
    <w:p w14:paraId="7BDF2248" w14:textId="1FD25FC6" w:rsidR="0027712E" w:rsidRDefault="0027712E" w:rsidP="00644CFE">
      <w:pPr>
        <w:pStyle w:val="23"/>
      </w:pPr>
      <w:bookmarkStart w:id="114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lastRenderedPageBreak/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AA19CE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718F15F7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480875FC" w14:textId="351684E6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115"/>
      <w:r w:rsidR="00E452D9">
        <w:t>высоки</w:t>
      </w:r>
      <w:commentRangeEnd w:id="115"/>
      <w:r w:rsidR="00E452D9">
        <w:rPr>
          <w:rStyle w:val="afc"/>
          <w:rFonts w:eastAsia="SimSun" w:cstheme="minorBidi"/>
          <w:color w:val="auto"/>
          <w:lang w:eastAsia="en-US"/>
        </w:rPr>
        <w:commentReference w:id="115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ZUMTg6Mjg6MjYiLCJQcm9qZWN0Ijp7IiRyZWYiOiI4In19LCJVc2VOdW1iZXJpbmdUeXBlT2ZQYXJlbnREb2N1bWVudCI6ZmFsc2V9XSwiRm9ybWF0dGVkVGV4dCI6eyIkaWQiOiIxMCIsIkNvdW50IjoxLCJUZXh0VW5pdHMiOlt7IiRpZCI6IjExIiwiRm9udFN0eWxlIjp7IiRpZCI6IjEyIiwiTmV1dHJhbCI6dHJ1ZX0sIlJlYWRpbmdPcmRlciI6MSwiVGV4dCI6IlszOV0ifV19LCJUYWciOiJDaXRhdmlQbGFjZWhvbGRlciM2NjgxMWE2My00MjVlLTQ2YzYtODA1YS04OWRkM2M2MTMwNjkiLCJUZXh0IjoiWzM5XSIsIldBSVZlcnNpb24iOiI2LjE1LjIuMCJ9}</w:instrText>
          </w:r>
          <w:r w:rsidR="00340C2F">
            <w:fldChar w:fldCharType="separate"/>
          </w:r>
          <w:hyperlink r:id="rId128" w:tooltip="Арнольд, В.И. Обыкновенные дифференциальные уравнения / В.И. Арнольд: Наука, 1984." w:history="1">
            <w:r w:rsidR="00171A6D">
              <w:t>[39]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116"/>
      <w:r w:rsidR="00E452D9">
        <w:t>10</w:t>
      </w:r>
      <w:commentRangeEnd w:id="116"/>
      <w:r w:rsidR="00E452D9">
        <w:rPr>
          <w:rStyle w:val="afc"/>
          <w:rFonts w:eastAsia="SimSun" w:cstheme="minorBidi"/>
          <w:color w:val="auto"/>
          <w:lang w:eastAsia="en-US"/>
        </w:rPr>
        <w:commentReference w:id="116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2QxMTJlNWIyLTQ3NjMtNDk0Yy04N2VkLTFjNGVmODQ5NWM4YyIsIlRleHQiOiJbNDBdIiwiV0FJVmVyc2lvbiI6IjYuMTUuMi4wIn0=}</w:instrText>
          </w:r>
          <w:r w:rsidR="00340C2F">
            <w:fldChar w:fldCharType="separate"/>
          </w:r>
          <w:hyperlink r:id="rId129" w:tooltip="Мышенков, В. Численное решение обыкновенных дифференциальных уравнений / В. Мышенков, М. Е.В. – Москва, 2005." w:history="1">
            <w:r w:rsidR="00171A6D">
              <w:t>[40]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117"/>
      <w:r w:rsidR="00891194">
        <w:t>механизм</w:t>
      </w:r>
      <w:commentRangeEnd w:id="117"/>
      <w:r w:rsidR="00321798">
        <w:rPr>
          <w:rStyle w:val="afc"/>
          <w:rFonts w:eastAsia="SimSun" w:cstheme="minorBidi"/>
          <w:color w:val="auto"/>
          <w:lang w:eastAsia="en-US"/>
        </w:rPr>
        <w:commentReference w:id="117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2810F857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AA19CE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AA19CE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222EF225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AA19CE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179D8F9B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AA19CE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AA19CE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118" w:name="_Hlk134744679"/>
      <w:bookmarkEnd w:id="114"/>
      <w:r>
        <w:t>Дискретизация по времени</w:t>
      </w:r>
    </w:p>
    <w:p w14:paraId="31E62F58" w14:textId="6F45A2CD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>, заменяется на конечное приращение функции по времени. При этом для нахожд</w:t>
      </w:r>
      <w:proofErr w:type="spellStart"/>
      <w:r w:rsidR="00B22EDA">
        <w:t>ения</w:t>
      </w:r>
      <w:proofErr w:type="spellEnd"/>
      <w:r w:rsidR="00B22EDA">
        <w:t xml:space="preserve">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ZUMTg6Mjg6MjYiLCJQcm9qZWN0Ijp7IiRyZWYiOiI4In19LCJVc2VOdW1iZXJpbmdUeXBlT2ZQYXJlbnREb2N1bWVudCI6ZmFsc2V9XSwiRm9ybWF0dGVkVGV4dCI6eyIkaWQiOiI5IiwiQ291bnQiOjEsIlRleHRVbml0cyI6W3siJGlkIjoiMTAiLCJGb250U3R5bGUiOnsiJGlkIjoiMTEiLCJOZXV0cmFsIjp0cnVlfSwiUmVhZGluZ09yZGVyIjoxLCJUZXh0IjoiWzQxXSJ9XX0sIlRhZyI6IkNpdGF2aVBsYWNlaG9sZGVyI2FkNjQ1YjJiLWJjMjktNDFiMC1hMDQ2LTIxMjZlMmU0NmIyYiIsIlRleHQiOiJbNDFdIiwiV0FJVmVyc2lvbiI6IjYuMTUuMi4wIn0=}</w:instrText>
          </w:r>
          <w:r w:rsidR="00156B5D">
            <w:fldChar w:fldCharType="separate"/>
          </w:r>
          <w:hyperlink r:id="rId130" w:tooltip="Пименов, В.Г. Численные методы : в 2 ч / В.Г. Пименов. – Екатеринбург, 2014." w:history="1">
            <w:r w:rsidR="00171A6D">
              <w:t>[41]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6A91EB7C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2NkZGQxMDk4LTJkZWYtNGQzYi1iNTM5LWI2OWI4MmM5Yzg2ZiIsIlRleHQiOiJbNDBdIiwiV0FJVmVyc2lvbiI6IjYuMTUuMi4wIn0=}</w:instrText>
          </w:r>
          <w:r w:rsidR="00321798">
            <w:fldChar w:fldCharType="separate"/>
          </w:r>
          <w:hyperlink r:id="rId131" w:tooltip="Мышенков, В. Численное решение обыкновенных дифференциальных уравнений / В. Мышенков, М. Е.В. – Москва, 2005." w:history="1">
            <w:r w:rsidR="00171A6D">
              <w:t>[40]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</w:t>
      </w:r>
      <w:proofErr w:type="spellStart"/>
      <w:r w:rsidRPr="00A902F1">
        <w:t>щие</w:t>
      </w:r>
      <w:proofErr w:type="spellEnd"/>
      <w:r w:rsidRPr="00A902F1">
        <w:t xml:space="preserve">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AA19CE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215B16C0" w:rsidR="006838B0" w:rsidRDefault="006838B0" w:rsidP="00185B6A">
            <w:pPr>
              <w:pStyle w:val="a3"/>
              <w:jc w:val="center"/>
            </w:pPr>
            <w:bookmarkStart w:id="119" w:name="_Ref134637239"/>
            <w:r>
              <w:t>(</w:t>
            </w:r>
            <w:fldSimple w:instr=" SEQ Формула \*ARABIC ">
              <w:r w:rsidR="002C2224">
                <w:rPr>
                  <w:noProof/>
                </w:rPr>
                <w:t>8</w:t>
              </w:r>
            </w:fldSimple>
            <w:r>
              <w:t>)</w:t>
            </w:r>
            <w:bookmarkEnd w:id="119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w:lastRenderedPageBreak/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AA19CE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AA19CE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26B95396" w:rsidR="006838B0" w:rsidRDefault="006838B0" w:rsidP="00185B6A">
            <w:pPr>
              <w:pStyle w:val="a3"/>
              <w:jc w:val="center"/>
            </w:pPr>
            <w:bookmarkStart w:id="120" w:name="_Ref134637241"/>
            <w:r>
              <w:t>(</w:t>
            </w:r>
            <w:fldSimple w:instr=" SEQ Формула \*ARABIC ">
              <w:r w:rsidR="002C2224">
                <w:rPr>
                  <w:noProof/>
                </w:rPr>
                <w:t>9</w:t>
              </w:r>
            </w:fldSimple>
            <w:r>
              <w:t>)</w:t>
            </w:r>
            <w:bookmarkEnd w:id="120"/>
          </w:p>
        </w:tc>
      </w:tr>
    </w:tbl>
    <w:p w14:paraId="0606CF9D" w14:textId="2838077A" w:rsidR="00A410D0" w:rsidRDefault="00AA19CE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121"/>
      <w:proofErr w:type="spellStart"/>
      <w:r w:rsidR="007A699D" w:rsidRPr="007A699D">
        <w:t>нижнетреугольной</w:t>
      </w:r>
      <w:commentRangeEnd w:id="121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121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NlQxODoyODoyNiIsIlByb2plY3QiOnsiJHJlZiI6IjgifX0sIlVzZU51bWJlcmluZ1R5cGVPZlBhcmVudERvY3VtZW50IjpmYWxzZX1dLCJGb3JtYXR0ZWRUZXh0Ijp7IiRpZCI6IjE0IiwiQ291bnQiOjEsIlRleHRVbml0cyI6W3siJGlkIjoiMTUiLCJGb250U3R5bGUiOnsiJGlkIjoiMTYiLCJOZXV0cmFsIjp0cnVlfSwiUmVhZGluZ09yZGVyIjoxLCJUZXh0IjoiWzQyXSJ9XX0sIlRhZyI6IkNpdGF2aVBsYWNlaG9sZGVyIzVhNzY2YjYyLTI0ODUtNDA5Ni1hODcyLTE4YzBmMWUyNjYyYiIsIlRleHQiOiJbNDJdIiwiV0FJVmVyc2lvbiI6IjYuMTUuMi4wIn0=}</w:instrText>
          </w:r>
          <w:r w:rsidR="00321798">
            <w:fldChar w:fldCharType="separate"/>
          </w:r>
          <w:hyperlink r:id="rId132" w:tooltip="Fehlberg, E. Klassische Runge-Kutta-Formeln vierter und niedrigerer Ordnung mit Schrittweiten-Kontrolle und ihre Anwendung auf Wärmeleitungsprobleme /…" w:history="1">
            <w:r w:rsidR="00171A6D">
              <w:t>[42]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AA19CE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7E60D183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7FB18147" w14:textId="2D496C12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122" w:name="_Hlk134744698"/>
      <w:bookmarkEnd w:id="118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123"/>
      <w:r w:rsidR="00234C78">
        <w:t>см. Практическую часть</w:t>
      </w:r>
      <w:commentRangeEnd w:id="123"/>
      <w:r w:rsidR="00321798">
        <w:rPr>
          <w:rStyle w:val="afc"/>
          <w:rFonts w:eastAsia="SimSun" w:cstheme="minorBidi"/>
          <w:color w:val="auto"/>
          <w:lang w:eastAsia="en-US"/>
        </w:rPr>
        <w:commentReference w:id="123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ZUMTg6Mjg6MjYiLCJQcm9qZWN0Ijp7IiRyZWYiOiI4In19LCJVc2VOdW1iZXJpbmdUeXBlT2ZQYXJlbnREb2N1bWVudCI6ZmFsc2V9XSwiRm9ybWF0dGVkVGV4dCI6eyIkaWQiOiIxNCIsIkNvdW50IjoxLCJUZXh0VW5pdHMiOlt7IiRpZCI6IjE1IiwiRm9udFN0eWxlIjp7IiRpZCI6IjE2IiwiTmV1dHJhbCI6dHJ1ZX0sIlJlYWRpbmdPcmRlciI6MSwiVGV4dCI6Ils0M10ifV19LCJUYWciOiJDaXRhdmlQbGFjZWhvbGRlciM3NzVmNjAxNS1jMTQxLTQ3Y2MtYTljMi03ZDBlNzVlZTJkOWYiLCJUZXh0IjoiWzQzXSIsIldBSVZlcnNpb24iOiI2LjE1LjIuMCJ9}</w:instrText>
          </w:r>
          <w:r w:rsidR="00321798">
            <w:fldChar w:fldCharType="separate"/>
          </w:r>
          <w:hyperlink r:id="rId133" w:tooltip="Hedayati Nasab, S. Third-order Paired Explicit Runge-Kutta schemes for stiff systems of equations / S. Hedayati Nasab, B.C. Vermeire // Journal of Com…" w:history="1">
            <w:r w:rsidR="00171A6D">
              <w:t>[43]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735ABCE7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2C2224">
        <w:t>(</w:t>
      </w:r>
      <w:r w:rsidR="002C2224">
        <w:rPr>
          <w:noProof/>
        </w:rPr>
        <w:t>6</w:t>
      </w:r>
      <w:r w:rsidR="002C2224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2C2224">
        <w:t>(</w:t>
      </w:r>
      <w:r w:rsidR="002C2224">
        <w:rPr>
          <w:noProof/>
        </w:rPr>
        <w:t>7</w:t>
      </w:r>
      <w:r w:rsidR="002C2224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8472"/>
        <w:gridCol w:w="1124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AA19CE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1D2B0F71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2B362FAA" w14:textId="430C2076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171A6D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2VDE4OjI4OjI2IiwiUHJvamVjdCI6eyIkcmVmIjoiOCJ9fSwiVXNlTnVtYmVyaW5nVHlwZU9mUGFyZW50RG9jdW1lbnQiOmZhbHNlfV0sIkZvcm1hdHRlZFRleHQiOnsiJGlkIjoiMTAiLCJDb3VudCI6MSwiVGV4dFVuaXRzIjpbeyIkaWQiOiIxMSIsIkZvbnRTdHlsZSI6eyIkaWQiOiIxMiIsIk5ldXRyYWwiOnRydWV9LCJSZWFkaW5nT3JkZXIiOjEsIlRleHQiOiJbNDRdIn1dfSwiVGFnIjoiQ2l0YXZpUGxhY2Vob2xkZXIjY2JmYzI2NWMtY2U0OC00OTcyLTllYTUtYmU2MWM0ODNiNWU3IiwiVGV4dCI6Ils0NF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134" w:tooltip="Квон, О.Б. Неявные методы типа Рунге-Кутта для функционально-дифференциальных уравнений / О.Б. Квон, В.Г. Пименов, 1997." w:history="1">
            <w:r w:rsidR="00171A6D">
              <w:rPr>
                <w:color w:val="111111"/>
              </w:rPr>
              <w:t>[44]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426F0D42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</w:t>
      </w:r>
      <w:r w:rsidR="00DD4F77">
        <w:rPr>
          <w:color w:val="111111"/>
        </w:rPr>
        <w:lastRenderedPageBreak/>
        <w:t>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171A6D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NlQxODoyODoyNiIsIlByb2plY3QiOnsiJHJlZiI6IjgifX0sIlVzZU51bWJlcmluZ1R5cGVPZlBhcmVudERvY3VtZW50IjpmYWxzZX1dLCJGb3JtYXR0ZWRUZXh0Ijp7IiRpZCI6IjEwIiwiQ291bnQiOjEsIlRleHRVbml0cyI6W3siJGlkIjoiMTEiLCJGb250U3R5bGUiOnsiJGlkIjoiMTIiLCJOZXV0cmFsIjp0cnVlfSwiUmVhZGluZ09yZGVyIjoxLCJUZXh0IjoiWzQ1XSJ9XX0sIlRhZyI6IkNpdGF2aVBsYWNlaG9sZGVyIzIyZWFmZDdlLTQ1NTMtNGI1Zi05ODAyLWNiNGMyODYxNGUzZiIsIlRleHQiOiJbNDV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35" w:tooltip="Гир, К.В. Численное интегрирование обыкновенных дифференциальных уравнений / К.В. Гир // Mathematics of Computation. – 1967. – Т.98." w:history="1">
            <w:r w:rsidR="00171A6D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AA19CE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04660F4C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AA19CE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0F10BEF1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171A6D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NlQxODoyODoyNiIsIlByb2plY3QiOnsiJHJlZiI6IjgifX0sIlVzZU51bWJlcmluZ1R5cGVPZlBhcmVudERvY3VtZW50IjpmYWxzZX1dLCJGb3JtYXR0ZWRUZXh0Ijp7IiRpZCI6IjExIiwiQ291bnQiOjEsIlRleHRVbml0cyI6W3siJGlkIjoiMTIiLCJGb250U3R5bGUiOnsiJGlkIjoiMTMiLCJOZXV0cmFsIjp0cnVlfSwiUmVhZGluZ09yZGVyIjoxLCJUZXh0IjoiWzQ2XSJ9XX0sIlRhZyI6IkNpdGF2aVBsYWNlaG9sZGVyIzhmMGUxOTE0LTFhYWYtNDMyMC04YjlmLTQ0YzMyYzU0MzBjMC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36" w:tooltip="Самарский, А.А. Численные методы: учеб. пособие для вузов / А.А. Самарский, А.В. Гулин. – Москва: Наука, 1989." w:history="1">
            <w:r w:rsidR="00171A6D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63115EE1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171A6D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ZUMTg6Mjg6MjYiLCJQcm9qZWN0Ijp7IiRyZWYiOiI4In19LCJVc2VOdW1iZXJpbmdUeXBlT2ZQYXJlbnREb2N1bWVudCI6ZmFsc2V9XSwiRm9ybWF0dGVkVGV4dCI6eyIkaWQiOiIxMiIsIkNvdW50IjoxLCJUZXh0VW5pdHMiOlt7IiRpZCI6IjEzIiwiRm9udFN0eWxlIjp7IiRpZCI6IjE0IiwiTmV1dHJhbCI6dHJ1ZX0sIlJlYWRpbmdPcmRlciI6MSwiVGV4dCI6Ils0N10ifV19LCJUYWciOiJDaXRhdmlQbGFjZWhvbGRlciNkZDdhMzkyZC04YWE4LTRlMWUtYjg3My1jNGYyY2NiZTNmMTMiLCJUZXh0IjoiWzQ3XSIsIldBSVZlcnNpb24iOiI2LjE1LjIuMCJ9}</w:instrText>
          </w:r>
          <w:r w:rsidR="00321798">
            <w:rPr>
              <w:color w:val="111111"/>
            </w:rPr>
            <w:fldChar w:fldCharType="separate"/>
          </w:r>
          <w:hyperlink r:id="rId137" w:tooltip="Бахвалов, Н.С. Численные методы / Н.С. Бахвалов, Н.П. Жидков, Г.М. Кобельков. – Москва: Лаборатория знаний, 2023. – 636 c." w:history="1">
            <w:r w:rsidR="00171A6D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124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124"/>
      <w:r>
        <w:rPr>
          <w:rStyle w:val="afc"/>
          <w:rFonts w:eastAsia="SimSun" w:cstheme="minorBidi"/>
          <w:color w:val="auto"/>
          <w:lang w:eastAsia="en-US"/>
        </w:rPr>
        <w:commentReference w:id="124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125" w:name="_Hlk134744726"/>
      <w:bookmarkEnd w:id="122"/>
      <w:r>
        <w:t>Линеаризация системы и итерационное решение</w:t>
      </w:r>
    </w:p>
    <w:p w14:paraId="1BEAAB6F" w14:textId="70BB366F" w:rsidR="00B30060" w:rsidRDefault="007148E3" w:rsidP="00C83C57">
      <w:pPr>
        <w:pStyle w:val="a3"/>
      </w:pPr>
      <w:commentRangeStart w:id="126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126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126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ZUMTg6Mjg6MjYiLCJQcm9qZWN0Ijp7IiRyZWYiOiI4In19LCJVc2VOdW1iZXJpbmdUeXBlT2ZQYXJlbnREb2N1bWVudCI6ZmFsc2V9XSwiRm9ybWF0dGVkVGV4dCI6eyIkaWQiOiIxMSIsIkNvdW50IjoxLCJUZXh0VW5pdHMiOlt7IiRpZCI6IjEyIiwiRm9udFN0eWxlIjp7IiRpZCI6IjEzIiwiTmV1dHJhbCI6dHJ1ZX0sIlJlYWRpbmdPcmRlciI6MSwiVGV4dCI6Ils0OF0ifV19LCJUYWciOiJDaXRhdmlQbGFjZWhvbGRlciMzYzBjMGI2YS01MWU3LTRmZjktYTM5My0zNDk3OGU3YTBiMzUiLCJUZXh0IjoiWzQ4XSIsIldBSVZlcnNpb24iOiI2LjE1LjIuMCJ9}</w:instrText>
          </w:r>
          <w:r w:rsidR="00C83C57">
            <w:fldChar w:fldCharType="separate"/>
          </w:r>
          <w:hyperlink r:id="rId13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171A6D">
              <w:t>[48]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</w:t>
      </w:r>
      <w:r w:rsidR="00B30060" w:rsidRPr="00B30060">
        <w:lastRenderedPageBreak/>
        <w:t>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ZUMTg6Mjg6MjYiLCJQcm9qZWN0Ijp7IiRyZWYiOiI4In19LCJVc2VOdW1iZXJpbmdUeXBlT2ZQYXJlbnREb2N1bWVudCI6ZmFsc2V9XSwiRm9ybWF0dGVkVGV4dCI6eyIkaWQiOiIxMiIsIkNvdW50IjoxLCJUZXh0VW5pdHMiOlt7IiRpZCI6IjEzIiwiRm9udFN0eWxlIjp7IiRpZCI6IjE0IiwiTmV1dHJhbCI6dHJ1ZX0sIlJlYWRpbmdPcmRlciI6MSwiVGV4dCI6Ils0N10ifV19LCJUYWciOiJDaXRhdmlQbGFjZWhvbGRlciM0MjVjZmFjNS0xMThiLTQ3MDItYTFjZi03ZGYyYTkxNTNlYzMiLCJUZXh0IjoiWzQ3XSIsIldBSVZlcnNpb24iOiI2LjE1LjIuMCJ9}</w:instrText>
          </w:r>
          <w:r w:rsidR="00C83C57">
            <w:fldChar w:fldCharType="separate"/>
          </w:r>
          <w:hyperlink r:id="rId139" w:tooltip="Бахвалов, Н.С. Численные методы / Н.С. Бахвалов, Н.П. Жидков, Г.М. Кобельков. – Москва: Лаборатория знаний, 2023. – 636 c." w:history="1">
            <w:r w:rsidR="00171A6D">
              <w:t>[47]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AA19CE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15854772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1FBF4EA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AA19CE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0D8C82A9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2C2224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3047F024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2VDE4OjI4OjI2IiwiUHJvamVjdCI6eyIkcmVmIjoiOCJ9fSwiVXNlTnVtYmVyaW5nVHlwZU9mUGFyZW50RG9jdW1lbnQiOmZhbHNlfV0sIkZvcm1hdHRlZFRleHQiOnsiJGlkIjoiMTAiLCJDb3VudCI6MSwiVGV4dFVuaXRzIjpbeyIkaWQiOiIxMSIsIkZvbnRTdHlsZSI6eyIkaWQiOiIxMiIsIk5ldXRyYWwiOnRydWV9LCJSZWFkaW5nT3JkZXIiOjEsIlRleHQiOiJbNDldIn1dfSwiVGFnIjoiQ2l0YXZpUGxhY2Vob2xkZXIjYjZmZjc3ZTctZjRiYi00ZjEwLTk4YjQtMzdmZTFkYjkwNDE2IiwiVGV4dCI6Ils0OV0iLCJXQUlWZXJzaW9uIjoiNi4xNS4yLjAifQ==}</w:instrText>
          </w:r>
          <w:r>
            <w:fldChar w:fldCharType="separate"/>
          </w:r>
          <w:hyperlink r:id="rId140" w:tooltip="Авхадиев, Ф. Численные методы алгебры и анализа / Ф. Авхадиев. – Казань: Казанский университет, 2019." w:history="1">
            <w:r w:rsidR="00171A6D">
              <w:t>[49]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ZUMTg6Mjg6MjY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NjYTRlMTYzMi00ZGY2LTQ2NmMtODdhYi1mYTg4MTc0ZDVhY2QiLCJUZXh0IjoiWzUwXSIsIldBSVZlcnNpb24iOiI2LjE1LjIuMCJ9}</w:instrText>
          </w:r>
          <w:r>
            <w:fldChar w:fldCharType="separate"/>
          </w:r>
          <w:hyperlink r:id="rId141" w:tooltip="Эстербю, О. Прямые методы для разреженных матриц / О. Эстербю, З. Златев, 1987." w:history="1">
            <w:r w:rsidR="00171A6D">
              <w:t>[50]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205C9DEB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2VDE4OjI4OjI2IiwiUHJvamVjdCI6eyIkcmVmIjoiOCJ9fSwiVXNlTnVtYmVyaW5nVHlwZU9mUGFyZW50RG9jdW1lbnQiOmZhbHNlfV0sIkZvcm1hdHRlZFRleHQiOnsiJGlkIjoiMTUiLCJDb3VudCI6MSwiVGV4dFVuaXRzIjpbeyIkaWQiOiIxNiIsIkZvbnRTdHlsZSI6eyIkaWQiOiIxNyIsIk5ldXRyYWwiOnRydWV9LCJSZWFkaW5nT3JkZXIiOjEsIlRleHQiOiJbNTFdIn1dfSwiVGFnIjoiQ2l0YXZpUGxhY2Vob2xkZXIjNWZiODg4ZDMtZTIxOS00MDNkLWJhYjQtMGViYWU1YmI4MDA4IiwiVGV4dCI6Ils1MV0iLCJXQUlWZXJzaW9uIjoiNi4xNS4yLjAifQ==}</w:instrText>
          </w:r>
          <w:r w:rsidR="00E06C9B">
            <w:fldChar w:fldCharType="separate"/>
          </w:r>
          <w:hyperlink r:id="rId142" w:tooltip="Duff, I.S. Direct methods for sparse matrices / I.S. Duff, A.M. Erisman, J.K. Reid. – Oxford: Oxford University Press, 2017." w:history="1">
            <w:r w:rsidR="00171A6D">
              <w:t>[51]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27627C1A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ZUMTg6Mjg6MjYiLCJQcm9qZWN0Ijp7IiRyZWYiOiI4In19LCJVc2VOdW1iZXJpbmdUeXBlT2ZQYXJlbnREb2N1bWVudCI6ZmFsc2V9XSwiRm9ybWF0dGVkVGV4dCI6eyIkaWQiOiIxMiIsIkNvdW50IjoxLCJUZXh0VW5pdHMiOlt7IiRpZCI6IjEzIiwiRm9udFN0eWxlIjp7IiRpZCI6IjE0IiwiTmV1dHJhbCI6dHJ1ZX0sIlJlYWRpbmdPcmRlciI6MSwiVGV4dCI6Ils1Ml0ifV19LCJUYWciOiJDaXRhdmlQbGFjZWhvbGRlciMyYjljZTQ1NC0yMDM5LTQyNTAtYTBiNy03YjJhOWMwMTdiZTgiLCJUZXh0IjoiWzUyXSIsIldBSVZlcnNpb24iOiI2LjE1LjIuMCJ9}</w:instrText>
          </w:r>
          <w:r w:rsidR="00E06C9B">
            <w:fldChar w:fldCharType="separate"/>
          </w:r>
          <w:hyperlink r:id="rId143" w:tooltip="Saad, Y. Iterative methods for sparse linear systems / Y. Saad. – Philadelphia: SIAM, 2003." w:history="1">
            <w:r w:rsidR="00171A6D">
              <w:t>[52]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737D0631" w:rsidR="00936AF3" w:rsidRPr="004516FC" w:rsidRDefault="00D04235" w:rsidP="0015000C">
      <w:pPr>
        <w:pStyle w:val="a3"/>
        <w:ind w:firstLine="0"/>
      </w:pPr>
      <w:r w:rsidRPr="00D04235">
        <w:lastRenderedPageBreak/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ZUMTg6Mjg6MjYiLCJQcm9qZWN0Ijp7IiRyZWYiOiI4In19LCJVc2VOdW1iZXJpbmdUeXBlT2ZQYXJlbnREb2N1bWVudCI6ZmFsc2V9XSwiRm9ybWF0dGVkVGV4dCI6eyIkaWQiOiIxNCIsIkNvdW50IjoxLCJUZXh0VW5pdHMiOlt7IiRpZCI6IjE1IiwiRm9udFN0eWxlIjp7IiRpZCI6IjE2IiwiTmV1dHJhbCI6dHJ1ZX0sIlJlYWRpbmdPcmRlciI6MSwiVGV4dCI6Ils1M10ifV19LCJUYWciOiJDaXRhdmlQbGFjZWhvbGRlciMwM2RlNjAzYS01ZmI2LTQxMzYtOWNkZi05ZTk1ZGYyMDVjNWUiLCJUZXh0IjoiWzUzXSIsIldBSVZlcnNpb24iOiI2LjE1LjIuMCJ9}</w:instrText>
          </w:r>
          <w:r w:rsidR="0015000C">
            <w:fldChar w:fldCharType="separate"/>
          </w:r>
          <w:hyperlink r:id="rId144" w:tooltip="Schenk, O. Two-level dynamic scheduling in PARDISO: Improved scalability on shared memory multiprocessing systems / O. Schenk, K. Gärtner // Parallel …" w:history="1">
            <w:r w:rsidR="00171A6D">
              <w:t>[53]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171A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2VDE4OjI4OjI2IiwiUHJvamVjdCI6eyIkcmVmIjoiOCJ9fSwiVXNlTnVtYmVyaW5nVHlwZU9mUGFyZW50RG9jdW1lbnQiOmZhbHNlfV0sIkZvcm1hdHRlZFRleHQiOnsiJGlkIjoiMTIiLCJDb3VudCI6MSwiVGV4dFVuaXRzIjpbeyIkaWQiOiIxMyIsIkZvbnRTdHlsZSI6eyIkaWQiOiIxNCIsIk5ldXRyYWwiOnRydWV9LCJSZWFkaW5nT3JkZXIiOjEsIlRleHQiOiJbNTRdIn1dfSwiVGFnIjoiQ2l0YXZpUGxhY2Vob2xkZXIjN2ZiYjAzM2EtMTAyYi00NjAyLTlmMWMtOGQ3MTBhYzZkMGI4IiwiVGV4dCI6Ils1NF0iLCJXQUlWZXJzaW9uIjoiNi4xNS4yLjAifQ==}</w:instrText>
          </w:r>
          <w:r w:rsidR="0015000C">
            <w:fldChar w:fldCharType="separate"/>
          </w:r>
          <w:hyperlink r:id="rId145" w:tooltip="Intel. oneMKL PARDISO - Parallel Direct Sparse Solver Interface / Intel. – https://www.intel.com/content/www/us/en/docs/onemkl/developer-reference-c/2…" w:history="1">
            <w:r w:rsidR="00171A6D">
              <w:t>[54]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127" w:name="_Hlk134744735"/>
      <w:bookmarkEnd w:id="125"/>
      <w:commentRangeStart w:id="128"/>
      <w:r>
        <w:t>Используемые методы</w:t>
      </w:r>
      <w:commentRangeEnd w:id="128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128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127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401B23CC" w:rsidR="00107C7E" w:rsidRDefault="00107C7E" w:rsidP="00D87B12">
      <w:pPr>
        <w:pStyle w:val="11"/>
      </w:pPr>
      <w:r>
        <w:lastRenderedPageBreak/>
        <w:t>Выводы</w:t>
      </w:r>
    </w:p>
    <w:p w14:paraId="6C390E31" w14:textId="2D3EB742" w:rsidR="00107C7E" w:rsidRDefault="00107C7E" w:rsidP="00D87B12">
      <w:pPr>
        <w:pStyle w:val="11"/>
      </w:pPr>
      <w:r>
        <w:lastRenderedPageBreak/>
        <w:t>Список литературы</w:t>
      </w:r>
    </w:p>
    <w:sdt>
      <w:sdtPr>
        <w:id w:val="198049887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7A4716A5" w14:textId="77777777" w:rsidR="00156B5D" w:rsidRDefault="00B36656" w:rsidP="00EB0C92">
              <w:pPr>
                <w:rPr>
                  <w:noProof/>
                </w:rPr>
              </w:pPr>
              <w:r>
                <w:fldChar w:fldCharType="begin"/>
              </w:r>
              <w:r w:rsidRPr="00D3606B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10327"/>
              </w:tblGrid>
              <w:tr w:rsidR="00156B5D" w14:paraId="2653F4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B8B0C4" w14:textId="10647E1F" w:rsidR="00156B5D" w:rsidRDefault="00156B5D">
                    <w:pPr>
                      <w:pStyle w:val="afb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62409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П. Шурыгина и В. К. Черкасов, «Механизм фотовосстановления орто-хинонов,» 2006. </w:t>
                    </w:r>
                  </w:p>
                </w:tc>
              </w:tr>
              <w:tr w:rsidR="00156B5D" w14:paraId="592367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C6C7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D4007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Э. Р. Жиганшина, А. С. Чесноков и М. В. Арсеньев, «Фотоинициирование радикальной полимеризации олигоэфир(мет)акрилатов полифункциональными о-бензохинонами,» Нижний Новгород, 2022.</w:t>
                    </w:r>
                  </w:p>
                </w:tc>
              </w:tr>
              <w:tr w:rsidR="00156B5D" w14:paraId="0EFAAA9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DD88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97E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Ельцов, О. Студзинский и В. Гребенкина, «Инициирование светом реакции хинонов,» </w:t>
                    </w:r>
                    <w:r>
                      <w:rPr>
                        <w:i/>
                        <w:iCs/>
                        <w:noProof/>
                      </w:rPr>
                      <w:t xml:space="preserve">Успехи химии, </w:t>
                    </w:r>
                    <w:r>
                      <w:rPr>
                        <w:noProof/>
                      </w:rPr>
                      <w:t xml:space="preserve">т. 46, № 2, pp. 185-227, 1977. </w:t>
                    </w:r>
                  </w:p>
                </w:tc>
              </w:tr>
              <w:tr w:rsidR="00156B5D" w:rsidRPr="00AA19CE" w14:paraId="02883D9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6E67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93A2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Calvert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Pitts, Photochemistry., New York-London-Sydney, 1965. </w:t>
                    </w:r>
                  </w:p>
                </w:tc>
              </w:tr>
              <w:tr w:rsidR="00156B5D" w14:paraId="44D6AAE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AF7A6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F7DC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Carapllucci, H. Wolf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W. K., «Photoreduction of 9,10-phenantrenquinone,»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91, pp. 4635 - 4639, 1969. </w:t>
                    </w:r>
                  </w:p>
                </w:tc>
              </w:tr>
              <w:tr w:rsidR="00156B5D" w14:paraId="649365A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656A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7012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R. Rathore, S. Hubig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Kochi, «Direct observation and structural characterization of the encounter complex in bimolecular electron transfers with photoactivated acceptors,»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119, pp. 11468 - 11479, 1997. </w:t>
                    </w:r>
                  </w:p>
                </w:tc>
              </w:tr>
              <w:tr w:rsidR="00156B5D" w14:paraId="51BD0C6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B035A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07FE8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Беккер, Введение в фотохимию органических соединений., Ленинград: Химия, 1976. </w:t>
                    </w:r>
                  </w:p>
                </w:tc>
              </w:tr>
              <w:tr w:rsidR="00156B5D" w14:paraId="1B53C2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10F6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08A9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AA19CE" w14:paraId="7B7FB6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470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67359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A. J. Barltrop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D. Coyle, Excited states in organic chemistry., London-New York-Sydney-Toronto, 1975. </w:t>
                    </w:r>
                  </w:p>
                </w:tc>
              </w:tr>
              <w:tr w:rsidR="00156B5D" w:rsidRPr="00AA19CE" w14:paraId="16D7B15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8176B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B46D7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Bruce, «Light-induced reactions of quinones,»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Quart. Rev. High Energ. Chem., </w:t>
                    </w:r>
                    <w:r w:rsidRPr="00E454A5">
                      <w:rPr>
                        <w:noProof/>
                        <w:lang w:val="en-US"/>
                      </w:rPr>
                      <w:t xml:space="preserve">pp. 405-428, 1967. </w:t>
                    </w:r>
                  </w:p>
                </w:tc>
              </w:tr>
              <w:tr w:rsidR="00156B5D" w14:paraId="13C45C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BA306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030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Tsubomura, «Photochemical reaction of p-benzoquinone complexes with aromatic molecules,»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45, pp. 2433-2437, 1972. </w:t>
                    </w:r>
                  </w:p>
                </w:tc>
              </w:tr>
              <w:tr w:rsidR="00156B5D" w:rsidRPr="00AA19CE" w14:paraId="1710CB8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C98D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5077CD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«Proton transfer reactions in benzophenone/N,N-dimethylaniline photochemistry.,»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In Advances in photochemistry,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27, p. 51. </w:t>
                    </w:r>
                  </w:p>
                </w:tc>
              </w:tr>
              <w:tr w:rsidR="00156B5D" w:rsidRPr="00AA19CE" w14:paraId="13B0396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C4A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FE350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Miyasaka, M. K., K. Kamada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N. Mataga,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Chem. Soc. Jpn.,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63, pp. 3385 - 3397, 1990. </w:t>
                    </w:r>
                  </w:p>
                </w:tc>
              </w:tr>
              <w:tr w:rsidR="00156B5D" w14:paraId="7732618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95CC0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C0EC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Devadoss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R. Fessenden, «Picosecond and nanosegond studies of the photoreduction of benzophenone by N,N-diethylaniline and triethylamine,»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95, pp. 7253-7260, 1991. </w:t>
                    </w:r>
                  </w:p>
                </w:tc>
              </w:tr>
              <w:tr w:rsidR="00156B5D" w14:paraId="2826895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D5562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81B9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L. J. Peters, «Role of contact and solvent-separated radical ion pairs in the diffusional quenching of trans-stilbene excited singlet state by fumaronitrile,»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96, pp. 8941 - 8945, 1992. </w:t>
                    </w:r>
                  </w:p>
                </w:tc>
              </w:tr>
              <w:tr w:rsidR="00156B5D" w14:paraId="5402839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702F5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D40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S. Peters, «A Theory-experiment conundrum for proton transfer,»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Acc. </w:t>
                    </w:r>
                    <w:r>
                      <w:rPr>
                        <w:i/>
                        <w:iCs/>
                        <w:noProof/>
                      </w:rPr>
                      <w:t xml:space="preserve">Chem. Res., </w:t>
                    </w:r>
                    <w:r>
                      <w:rPr>
                        <w:noProof/>
                      </w:rPr>
                      <w:t xml:space="preserve">т. 42, № 1, pp. 89 - 96, 2009. </w:t>
                    </w:r>
                  </w:p>
                </w:tc>
              </w:tr>
              <w:tr w:rsidR="00156B5D" w14:paraId="77F10E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7E82C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D01F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С. А. Чесноков и Г. Абакумов, «Полимеризация мономеров (мет)акрилового ряда под действием видимого света, инициируемая о-хинонами.,» Нижний Новгород, 2014.</w:t>
                    </w:r>
                  </w:p>
                </w:tc>
              </w:tr>
              <w:tr w:rsidR="00156B5D" w14:paraId="2187B83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BB11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92746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Lee, «Picosecond dynamics of the photoreduction of benzophenone by DABCO,»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97, pp. 3761 - 3764, 1993. </w:t>
                    </w:r>
                  </w:p>
                </w:tc>
              </w:tr>
              <w:tr w:rsidR="00156B5D" w14:paraId="1864041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B3871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52B7D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C. A.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P. Timbers, «A picosecond kinetic study of nonadiabatic proton transfer within the contact radical ion pair of substituted benzophenones/N,N-diethylaniline,»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122, pp. 107 - 113, 2000. </w:t>
                    </w:r>
                  </w:p>
                </w:tc>
              </w:tr>
              <w:tr w:rsidR="00156B5D" w14:paraId="03F2989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64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36EE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T. Otsuki, «The reaction of photo-excited phenantrenquinone with dibenzyl ether. Formation of an adduct and its decomposition studied by the CIDNP method,»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44, p. 2885, 1971. </w:t>
                    </w:r>
                  </w:p>
                </w:tc>
              </w:tr>
              <w:tr w:rsidR="00156B5D" w14:paraId="3D1224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5B3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478DA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AA19CE" w14:paraId="27D4B8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A2F2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F881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Zhong, J. Zhou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C. Braun, «Electron-transfer absorption of sterically bulky donor-acceptor pairs: electron donor-acceptor complexes or random pairs?,»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Photochemistry and Photobiology A: 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161, pp. 1-9, 2003. </w:t>
                    </w:r>
                  </w:p>
                </w:tc>
              </w:tr>
              <w:tr w:rsidR="00156B5D" w:rsidRPr="00AA19CE" w14:paraId="6D349CB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E2C1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DC392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Haga, H. Takayanagi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Tokumaru, «Photoinduced electron transfer between acenaphthylene and 1,4-benzoquinones. Formation of dimmers of acenaphthylene and 1:1 adducts and effect of excitation mode on reactivity of the charge-transfer complexes,»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Chem. Soc., Perkin Trans.,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2, pp. 734 - 745, 2002. </w:t>
                    </w:r>
                  </w:p>
                </w:tc>
              </w:tr>
              <w:tr w:rsidR="00156B5D" w14:paraId="30DB2A4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6E03A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F2DC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Maruyama, K. Ono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Osugi, «Relative rate of hydrogen abstraction by the triplet state of phenanthraquinone,»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42, pp. 3357 - 3359, 1969. </w:t>
                    </w:r>
                  </w:p>
                </w:tc>
              </w:tr>
              <w:tr w:rsidR="00156B5D" w14:paraId="5FC2C4F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F154C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E73F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Ю. А. Курский,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1860A56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BC89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1C43C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П. Левин, А. Беляев и В. Кузьмин, «Исследование триплетных состояний пространственно-затрудненных хинонов методом лазерного фотолиза,» </w:t>
                    </w:r>
                    <w:r>
                      <w:rPr>
                        <w:i/>
                        <w:iCs/>
                        <w:noProof/>
                      </w:rPr>
                      <w:t xml:space="preserve">Изв. АН СССР, сер. xим., </w:t>
                    </w:r>
                    <w:r>
                      <w:rPr>
                        <w:noProof/>
                      </w:rPr>
                      <w:t xml:space="preserve">№ 2, pp. 448 - 451, 1987. </w:t>
                    </w:r>
                  </w:p>
                </w:tc>
              </w:tr>
              <w:tr w:rsidR="00156B5D" w14:paraId="299EED9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B602CF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96A7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К. Ю. Алексеевич,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221AF5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0E18D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BDF8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Крюков, Фотоперенос электрона и его прикладные аспекты, Киев: Наукова думка, 1982. </w:t>
                    </w:r>
                  </w:p>
                </w:tc>
              </w:tr>
              <w:tr w:rsidR="00156B5D" w14:paraId="0236D58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E66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8D77B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Shushunova, «Inhibition of polymerization of methyl methacrylate by an ortho-benzoquinone-amine system,»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Polym. </w:t>
                    </w:r>
                    <w:r>
                      <w:rPr>
                        <w:i/>
                        <w:iCs/>
                        <w:noProof/>
                      </w:rPr>
                      <w:t xml:space="preserve">Sci. B., </w:t>
                    </w:r>
                    <w:r>
                      <w:rPr>
                        <w:noProof/>
                      </w:rPr>
                      <w:t xml:space="preserve">т. 51, № 11, pp. 427-437, 2009. </w:t>
                    </w:r>
                  </w:p>
                </w:tc>
              </w:tr>
              <w:tr w:rsidR="00156B5D" w:rsidRPr="00AA19CE" w14:paraId="5FEC0D1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AAE71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708D5E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Progr. Polym. Sci,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21, p. 593, 1996. </w:t>
                    </w:r>
                  </w:p>
                </w:tc>
              </w:tr>
              <w:tr w:rsidR="00156B5D" w:rsidRPr="00AA19CE" w14:paraId="4CD2D84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F97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C3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P. Pappas, «Radiation Curing Science and T echnology,»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Plenum Press,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1992. </w:t>
                    </w:r>
                  </w:p>
                </w:tc>
              </w:tr>
              <w:tr w:rsidR="00156B5D" w14:paraId="5574FB8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F3F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E1F4B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А. В. Евсеев, В. Э. Лазарянц, М. А. Марков, В. С. Михлин, М. А. Суровцев и Е. В. Ферштут, «Жидкая фотополимеризующаяся композиция для лазерной стереолитографии». Патент RU2395827C2, 2008.</w:t>
                    </w:r>
                  </w:p>
                </w:tc>
              </w:tr>
              <w:tr w:rsidR="00156B5D" w14:paraId="0B1668F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219A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FDCF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И. Арнольд, Обыкновенные дифференциальные уравнения, Наука, 1984. </w:t>
                    </w:r>
                  </w:p>
                </w:tc>
              </w:tr>
              <w:tr w:rsidR="00156B5D" w14:paraId="23FF5E1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66CA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432C1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Мышенков и М. Е.В., Численное решение обыкновенных дифференциальных уравнений, Москва, 2005. </w:t>
                    </w:r>
                  </w:p>
                </w:tc>
              </w:tr>
              <w:tr w:rsidR="00156B5D" w14:paraId="16D22FC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C8D2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2FEE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Г. Пименов, Численные методы : в 2 ч, Екатеринбург, 2014. </w:t>
                    </w:r>
                  </w:p>
                </w:tc>
              </w:tr>
              <w:tr w:rsidR="00156B5D" w:rsidRPr="00AA19CE" w14:paraId="580EE23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8005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56D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E. Fehlberg, Low-order classical Runge-Kutta formulas with stepsize control and their application to some heat transfer problems., National aeronautics and space administration., 1969. </w:t>
                    </w:r>
                  </w:p>
                </w:tc>
              </w:tr>
              <w:tr w:rsidR="00156B5D" w14:paraId="206FF8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9C50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98F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Б. Квон и В. Г. Пименов, Неявные методы типа Рунге-Кутта для функционально-дифференциальных уравнений, 1997. </w:t>
                    </w:r>
                  </w:p>
                </w:tc>
              </w:tr>
              <w:tr w:rsidR="00156B5D" w14:paraId="370321D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91DF9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AC77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А. Самарский и А. В. Гулин, Численные методы: учеб. пособие для вузов., Москва: Наука, 1989. </w:t>
                    </w:r>
                  </w:p>
                </w:tc>
              </w:tr>
              <w:tr w:rsidR="00156B5D" w14:paraId="472B860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36C88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B84B3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Джеймс и Р. Вернер., Итерационные методы решения нелинейных систем уравнений со многими неизвестными., Москва: Мир, 1975. </w:t>
                    </w:r>
                  </w:p>
                </w:tc>
              </w:tr>
              <w:tr w:rsidR="00156B5D" w14:paraId="5852E2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29C9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DBD4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Н. С. Бахвалов, Н. П. Жидков и Г. М. Кобельков, Численные методы., Москва: Лаборатория Базовых Знаний, 2001. </w:t>
                    </w:r>
                  </w:p>
                </w:tc>
              </w:tr>
              <w:tr w:rsidR="00156B5D" w14:paraId="35A3D3E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05C7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A83FC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Эстербю и З. Златев, Прямые методы для разреженных матриц, 1987. </w:t>
                    </w:r>
                  </w:p>
                </w:tc>
              </w:tr>
              <w:tr w:rsidR="00156B5D" w14:paraId="0EDF316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05A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9C03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Ф. Авхадиев, Численные методы алгебры и анализа, Казань: Казанский университет, 2019. </w:t>
                    </w:r>
                  </w:p>
                </w:tc>
              </w:tr>
              <w:tr w:rsidR="00156B5D" w:rsidRPr="00AA19CE" w14:paraId="1E2AB05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77243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45B9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I. Duff, A. Erisman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Reid, Direct Methods for Sparse Matrices, 1989. </w:t>
                    </w:r>
                  </w:p>
                </w:tc>
              </w:tr>
              <w:tr w:rsidR="00156B5D" w:rsidRPr="00AA19CE" w14:paraId="241CA4B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BC80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E833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Y. Saad., Iterative Methods For Sparse Linear Systems, 2003. </w:t>
                    </w:r>
                  </w:p>
                </w:tc>
              </w:tr>
              <w:tr w:rsidR="00156B5D" w:rsidRPr="00AA19CE" w14:paraId="25286A7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7716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7028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>Intel, «oneMKL PARDISO - Parallel Direct Sparse Solver Interface,» [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454A5">
                      <w:rPr>
                        <w:noProof/>
                        <w:lang w:val="en-US"/>
                      </w:rPr>
                      <w:t>]. Available: https://www.intel.com/content/www/us/en/docs/onemkl/developer-reference-c/2023-0/onemkl-pardiso-parallel-direct-sparse-solver-iface.html.</w:t>
                    </w:r>
                  </w:p>
                </w:tc>
              </w:tr>
              <w:tr w:rsidR="00156B5D" w14:paraId="4A6C064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9B3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790D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«The use of UV irradiation in polymerization.,»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C. Polym. </w:t>
                    </w:r>
                    <w:r>
                      <w:rPr>
                        <w:i/>
                        <w:iCs/>
                        <w:noProof/>
                      </w:rPr>
                      <w:t xml:space="preserve">Int., </w:t>
                    </w:r>
                    <w:r>
                      <w:rPr>
                        <w:noProof/>
                      </w:rPr>
                      <w:t xml:space="preserve">т. 45, p. 133–141, 1998. </w:t>
                    </w:r>
                  </w:p>
                </w:tc>
              </w:tr>
              <w:tr w:rsidR="00156B5D" w:rsidRPr="00AA19CE" w14:paraId="47B30D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AD0C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673D9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Carre, C. Decker, J. P. Fouassier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. J. Lougnot, «Lasers and Photopolymers,»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Laser Chem.,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10, pp. 349-366, 1990. </w:t>
                    </w:r>
                  </w:p>
                </w:tc>
              </w:tr>
              <w:tr w:rsidR="00156B5D" w:rsidRPr="00AA19CE" w14:paraId="3A953BF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3BEF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92B77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D. Decker, «Macromol. Sci,»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Pure Appl. Chem,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34, p. 605, 1997. </w:t>
                    </w:r>
                  </w:p>
                </w:tc>
              </w:tr>
              <w:tr w:rsidR="00156B5D" w:rsidRPr="00CE6554" w14:paraId="7996D23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2AC77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327A9E" w14:textId="77777777" w:rsidR="00156B5D" w:rsidRPr="00FC078C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Kloosterboer,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Adv. Polym. </w:t>
                    </w:r>
                    <w:r w:rsidRPr="00FC078C">
                      <w:rPr>
                        <w:i/>
                        <w:iCs/>
                        <w:noProof/>
                        <w:lang w:val="en-US"/>
                      </w:rPr>
                      <w:t xml:space="preserve">Sci., </w:t>
                    </w:r>
                    <w:r>
                      <w:rPr>
                        <w:noProof/>
                      </w:rPr>
                      <w:t>т</w:t>
                    </w:r>
                    <w:r w:rsidRPr="00FC078C">
                      <w:rPr>
                        <w:noProof/>
                        <w:lang w:val="en-US"/>
                      </w:rPr>
                      <w:t xml:space="preserve">. 84, 1988. </w:t>
                    </w:r>
                  </w:p>
                </w:tc>
              </w:tr>
              <w:tr w:rsidR="00156B5D" w:rsidRPr="00AA19CE" w14:paraId="4318AEB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0A96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4F450B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H. Nasab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B. C. Vermeire, «Third-order Paired Explicit Runge-Kutta schemes for stiff systems of equations,»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Computational Physics,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468, 2022. </w:t>
                    </w:r>
                  </w:p>
                </w:tc>
              </w:tr>
              <w:tr w:rsidR="00156B5D" w:rsidRPr="00AA19CE" w14:paraId="3FAF147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F41FF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7B0D03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K. Oldring,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Chemistry &amp; Technology of UV &amp; EB Formulations for Coatings,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1991. </w:t>
                    </w:r>
                  </w:p>
                </w:tc>
              </w:tr>
              <w:tr w:rsidR="00156B5D" w:rsidRPr="00AA19CE" w14:paraId="5C39109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0F40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8F298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O. Schenk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Gartner, «wo-level scheduling in PARDISO: Improved Scalability on Shared Memory Multiprocessing Systems,»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Parallel Computing,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28, 2002. </w:t>
                    </w:r>
                  </w:p>
                </w:tc>
              </w:tr>
              <w:tr w:rsidR="00156B5D" w14:paraId="1B1B9A7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3E1D9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01EE3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К. В. Гир, «Численное интегрирование обыкновенных дифференциальных уравнений,» </w:t>
                    </w:r>
                    <w:r>
                      <w:rPr>
                        <w:i/>
                        <w:iCs/>
                        <w:noProof/>
                      </w:rPr>
                      <w:t xml:space="preserve">Mathematics of Computation, </w:t>
                    </w:r>
                    <w:r>
                      <w:rPr>
                        <w:noProof/>
                      </w:rPr>
                      <w:t xml:space="preserve">т. 98, 1967. </w:t>
                    </w:r>
                  </w:p>
                </w:tc>
              </w:tr>
            </w:tbl>
            <w:p w14:paraId="0D012704" w14:textId="77777777" w:rsidR="00156B5D" w:rsidRDefault="00156B5D">
              <w:pPr>
                <w:divId w:val="403799151"/>
                <w:rPr>
                  <w:rFonts w:eastAsia="Times New Roman"/>
                  <w:noProof/>
                </w:rPr>
              </w:pPr>
            </w:p>
            <w:p w14:paraId="744D8640" w14:textId="1D68D6D4" w:rsidR="00B36656" w:rsidRDefault="00B36656" w:rsidP="00EB0C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093B5D" w14:textId="2210EDFA" w:rsidR="00B36656" w:rsidRDefault="00B36656" w:rsidP="00D87B12">
      <w:pPr>
        <w:pStyle w:val="a3"/>
      </w:pPr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13B1E4F1" w14:textId="77777777" w:rsidR="00171A6D" w:rsidRPr="00171A6D" w:rsidRDefault="000053AF" w:rsidP="00171A6D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171A6D">
            <w:t>Список</w:t>
          </w:r>
          <w:r w:rsidR="00171A6D" w:rsidRPr="00171A6D">
            <w:rPr>
              <w:lang w:val="en-US"/>
            </w:rPr>
            <w:t xml:space="preserve"> </w:t>
          </w:r>
          <w:r w:rsidR="00171A6D">
            <w:t>литературы</w:t>
          </w:r>
        </w:p>
        <w:p w14:paraId="0C3EA846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1.</w:t>
          </w:r>
          <w:r w:rsidRPr="00171A6D">
            <w:rPr>
              <w:lang w:val="en-US"/>
            </w:rPr>
            <w:tab/>
          </w:r>
          <w:bookmarkStart w:id="129" w:name="_CTVL00102ba0894b4054580acd6a36cb9b208a8"/>
          <w:r w:rsidRPr="00171A6D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171A6D">
            <w:rPr>
              <w:lang w:val="en-US"/>
            </w:rPr>
            <w:t>.45, №2. – C.133–141.</w:t>
          </w:r>
        </w:p>
        <w:bookmarkEnd w:id="129"/>
        <w:p w14:paraId="73E845FD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2.</w:t>
          </w:r>
          <w:r w:rsidRPr="00171A6D">
            <w:rPr>
              <w:lang w:val="en-US"/>
            </w:rPr>
            <w:tab/>
          </w:r>
          <w:bookmarkStart w:id="130" w:name="_CTVL001ae62df1c2426409396dee33b3c34f31c"/>
          <w:r w:rsidRPr="00171A6D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171A6D">
            <w:rPr>
              <w:lang w:val="en-US"/>
            </w:rPr>
            <w:t>Oldring</w:t>
          </w:r>
          <w:proofErr w:type="spellEnd"/>
          <w:r w:rsidRPr="00171A6D">
            <w:rPr>
              <w:lang w:val="en-US"/>
            </w:rPr>
            <w:t xml:space="preserve">, N.S. Allen, K.K. </w:t>
          </w:r>
          <w:proofErr w:type="spellStart"/>
          <w:r w:rsidRPr="00171A6D">
            <w:rPr>
              <w:lang w:val="en-US"/>
            </w:rPr>
            <w:t>Dietliker</w:t>
          </w:r>
          <w:proofErr w:type="spellEnd"/>
          <w:r w:rsidRPr="00171A6D">
            <w:rPr>
              <w:lang w:val="en-US"/>
            </w:rPr>
            <w:t xml:space="preserve"> [</w:t>
          </w:r>
          <w:r>
            <w:t>и</w:t>
          </w:r>
          <w:r w:rsidRPr="00171A6D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171A6D">
            <w:rPr>
              <w:lang w:val="en-US"/>
            </w:rPr>
            <w:t>.], 1991.</w:t>
          </w:r>
        </w:p>
        <w:bookmarkEnd w:id="130"/>
        <w:p w14:paraId="30BF58FF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3.</w:t>
          </w:r>
          <w:r w:rsidRPr="00171A6D">
            <w:rPr>
              <w:lang w:val="en-US"/>
            </w:rPr>
            <w:tab/>
          </w:r>
          <w:bookmarkStart w:id="131" w:name="_CTVL0010b5c196a7662405c85dc864fb3134b46"/>
          <w:r w:rsidRPr="00171A6D">
            <w:rPr>
              <w:lang w:val="en-US"/>
            </w:rPr>
            <w:t xml:space="preserve">Lasers and Photopolymers / C. </w:t>
          </w:r>
          <w:proofErr w:type="spellStart"/>
          <w:r w:rsidRPr="00171A6D">
            <w:rPr>
              <w:lang w:val="en-US"/>
            </w:rPr>
            <w:t>Carre</w:t>
          </w:r>
          <w:proofErr w:type="spellEnd"/>
          <w:r w:rsidRPr="00171A6D">
            <w:rPr>
              <w:lang w:val="en-US"/>
            </w:rPr>
            <w:t xml:space="preserve">, C. Decker, J.P. </w:t>
          </w:r>
          <w:proofErr w:type="spellStart"/>
          <w:r w:rsidRPr="00171A6D">
            <w:rPr>
              <w:lang w:val="en-US"/>
            </w:rPr>
            <w:t>Fouassier</w:t>
          </w:r>
          <w:proofErr w:type="spellEnd"/>
          <w:r w:rsidRPr="00171A6D">
            <w:rPr>
              <w:lang w:val="en-US"/>
            </w:rPr>
            <w:t xml:space="preserve">, D.J. </w:t>
          </w:r>
          <w:proofErr w:type="spellStart"/>
          <w:r w:rsidRPr="00171A6D">
            <w:rPr>
              <w:lang w:val="en-US"/>
            </w:rPr>
            <w:t>Lougnot</w:t>
          </w:r>
          <w:proofErr w:type="spellEnd"/>
          <w:r w:rsidRPr="00171A6D">
            <w:rPr>
              <w:lang w:val="en-US"/>
            </w:rPr>
            <w:t xml:space="preserve"> // Laser Chemistry. – 1990. – </w:t>
          </w:r>
          <w:r>
            <w:t>Т</w:t>
          </w:r>
          <w:r w:rsidRPr="00171A6D">
            <w:rPr>
              <w:lang w:val="en-US"/>
            </w:rPr>
            <w:t>.10, №5-6. – C.349–366.</w:t>
          </w:r>
        </w:p>
        <w:bookmarkEnd w:id="131"/>
        <w:p w14:paraId="58A949EF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4.</w:t>
          </w:r>
          <w:r w:rsidRPr="00171A6D">
            <w:rPr>
              <w:lang w:val="en-US"/>
            </w:rPr>
            <w:tab/>
          </w:r>
          <w:bookmarkStart w:id="132" w:name="_CTVL00151b2b1ee088e4183b1fc32db850d3839"/>
          <w:r w:rsidRPr="00171A6D">
            <w:rPr>
              <w:lang w:val="en-US"/>
            </w:rPr>
            <w:t>Pappas, S.P. Radiation curing / S.P. Pappas, 1992.</w:t>
          </w:r>
        </w:p>
        <w:bookmarkEnd w:id="132"/>
        <w:p w14:paraId="213BA495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5.</w:t>
          </w:r>
          <w:r w:rsidRPr="00171A6D">
            <w:rPr>
              <w:lang w:val="en-US"/>
            </w:rPr>
            <w:tab/>
          </w:r>
          <w:bookmarkStart w:id="133" w:name="_CTVL001ab75b46309be4ee5b38c04fd1e949d34"/>
          <w:proofErr w:type="spellStart"/>
          <w:r w:rsidRPr="00171A6D">
            <w:rPr>
              <w:lang w:val="en-US"/>
            </w:rPr>
            <w:t>Kloosterboer</w:t>
          </w:r>
          <w:proofErr w:type="spellEnd"/>
          <w:r w:rsidRPr="00171A6D">
            <w:rPr>
              <w:lang w:val="en-US"/>
            </w:rPr>
            <w:t xml:space="preserve">, J.G. / J.G. </w:t>
          </w:r>
          <w:proofErr w:type="spellStart"/>
          <w:r w:rsidRPr="00171A6D">
            <w:rPr>
              <w:lang w:val="en-US"/>
            </w:rPr>
            <w:t>Kloosterboer</w:t>
          </w:r>
          <w:proofErr w:type="spellEnd"/>
          <w:r w:rsidRPr="00171A6D">
            <w:rPr>
              <w:lang w:val="en-US"/>
            </w:rPr>
            <w:t xml:space="preserve"> // Adv. </w:t>
          </w:r>
          <w:proofErr w:type="spellStart"/>
          <w:r w:rsidRPr="00171A6D">
            <w:rPr>
              <w:lang w:val="en-US"/>
            </w:rPr>
            <w:t>Polym</w:t>
          </w:r>
          <w:proofErr w:type="spellEnd"/>
          <w:r w:rsidRPr="00171A6D">
            <w:rPr>
              <w:lang w:val="en-US"/>
            </w:rPr>
            <w:t>. Sci. – 1988. – </w:t>
          </w:r>
          <w:r>
            <w:t>Т</w:t>
          </w:r>
          <w:r w:rsidRPr="00171A6D">
            <w:rPr>
              <w:lang w:val="en-US"/>
            </w:rPr>
            <w:t>.84.</w:t>
          </w:r>
        </w:p>
        <w:bookmarkEnd w:id="133"/>
        <w:p w14:paraId="343FDC66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6.</w:t>
          </w:r>
          <w:r w:rsidRPr="00171A6D">
            <w:rPr>
              <w:lang w:val="en-US"/>
            </w:rPr>
            <w:tab/>
          </w:r>
          <w:bookmarkStart w:id="134" w:name="_CTVL001b8a662bd057c4565858afb9872ef0c97"/>
          <w:r w:rsidRPr="00171A6D">
            <w:rPr>
              <w:lang w:val="en-US"/>
            </w:rPr>
            <w:t xml:space="preserve">Decker, C. / C. Decker // </w:t>
          </w:r>
          <w:proofErr w:type="spellStart"/>
          <w:r w:rsidRPr="00171A6D">
            <w:rPr>
              <w:lang w:val="en-US"/>
            </w:rPr>
            <w:t>Progr</w:t>
          </w:r>
          <w:proofErr w:type="spellEnd"/>
          <w:r w:rsidRPr="00171A6D">
            <w:rPr>
              <w:lang w:val="en-US"/>
            </w:rPr>
            <w:t xml:space="preserve">. </w:t>
          </w:r>
          <w:proofErr w:type="spellStart"/>
          <w:r w:rsidRPr="00171A6D">
            <w:rPr>
              <w:lang w:val="en-US"/>
            </w:rPr>
            <w:t>Polym</w:t>
          </w:r>
          <w:proofErr w:type="spellEnd"/>
          <w:r w:rsidRPr="00171A6D">
            <w:rPr>
              <w:lang w:val="en-US"/>
            </w:rPr>
            <w:t>. Sci. – 1996. – </w:t>
          </w:r>
          <w:r>
            <w:t>Т</w:t>
          </w:r>
          <w:r w:rsidRPr="00171A6D">
            <w:rPr>
              <w:lang w:val="en-US"/>
            </w:rPr>
            <w:t>.21. – C.593.</w:t>
          </w:r>
        </w:p>
        <w:bookmarkEnd w:id="134"/>
        <w:p w14:paraId="5271581D" w14:textId="77777777" w:rsidR="00171A6D" w:rsidRDefault="00171A6D" w:rsidP="00171A6D">
          <w:pPr>
            <w:pStyle w:val="CitaviBibliographyEntry"/>
          </w:pPr>
          <w:r w:rsidRPr="00171A6D">
            <w:rPr>
              <w:lang w:val="en-US"/>
            </w:rPr>
            <w:t>7.</w:t>
          </w:r>
          <w:r w:rsidRPr="00171A6D">
            <w:rPr>
              <w:lang w:val="en-US"/>
            </w:rPr>
            <w:tab/>
          </w:r>
          <w:bookmarkStart w:id="135" w:name="_CTVL0011b6dea1e39f14210ba312914715a2ca3"/>
          <w:r w:rsidRPr="00171A6D">
            <w:rPr>
              <w:lang w:val="en-US"/>
            </w:rPr>
            <w:t xml:space="preserve">Decker, C. </w:t>
          </w:r>
          <w:proofErr w:type="spellStart"/>
          <w:r w:rsidRPr="00171A6D">
            <w:rPr>
              <w:lang w:val="en-US"/>
            </w:rPr>
            <w:t>Macromol</w:t>
          </w:r>
          <w:proofErr w:type="spellEnd"/>
          <w:r w:rsidRPr="00171A6D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35"/>
        <w:p w14:paraId="57122423" w14:textId="77777777" w:rsidR="00171A6D" w:rsidRDefault="00171A6D" w:rsidP="00171A6D">
          <w:pPr>
            <w:pStyle w:val="CitaviBibliographyEntry"/>
          </w:pPr>
          <w:r>
            <w:t>8.</w:t>
          </w:r>
          <w:r>
            <w:tab/>
          </w:r>
          <w:bookmarkStart w:id="136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36"/>
        <w:p w14:paraId="33A4C7EB" w14:textId="77777777" w:rsidR="00171A6D" w:rsidRDefault="00171A6D" w:rsidP="00171A6D">
          <w:pPr>
            <w:pStyle w:val="CitaviBibliographyEntry"/>
          </w:pPr>
          <w:r>
            <w:t>9.</w:t>
          </w:r>
          <w:r>
            <w:tab/>
          </w:r>
          <w:bookmarkStart w:id="137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37"/>
        <w:p w14:paraId="5C7DAA15" w14:textId="77777777" w:rsidR="00171A6D" w:rsidRDefault="00171A6D" w:rsidP="00171A6D">
          <w:pPr>
            <w:pStyle w:val="CitaviBibliographyEntry"/>
          </w:pPr>
          <w:r>
            <w:t>10.</w:t>
          </w:r>
          <w:r>
            <w:tab/>
          </w:r>
          <w:bookmarkStart w:id="138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38"/>
        <w:p w14:paraId="7846FC6E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lastRenderedPageBreak/>
            <w:t>11.</w:t>
          </w:r>
          <w:r w:rsidRPr="00171A6D">
            <w:rPr>
              <w:lang w:val="en-US"/>
            </w:rPr>
            <w:tab/>
          </w:r>
          <w:bookmarkStart w:id="139" w:name="_CTVL0015042abb9e2344c32b864ac209cc9040b"/>
          <w:proofErr w:type="spellStart"/>
          <w:r w:rsidRPr="00171A6D">
            <w:rPr>
              <w:lang w:val="en-US"/>
            </w:rPr>
            <w:t>El'tsov</w:t>
          </w:r>
          <w:proofErr w:type="spellEnd"/>
          <w:r w:rsidRPr="00171A6D">
            <w:rPr>
              <w:lang w:val="en-US"/>
            </w:rPr>
            <w:t xml:space="preserve">, A.V. Photoinitiation of the Reactions of Quinones / A.V. </w:t>
          </w:r>
          <w:proofErr w:type="spellStart"/>
          <w:r w:rsidRPr="00171A6D">
            <w:rPr>
              <w:lang w:val="en-US"/>
            </w:rPr>
            <w:t>El'tsov</w:t>
          </w:r>
          <w:proofErr w:type="spellEnd"/>
          <w:r w:rsidRPr="00171A6D">
            <w:rPr>
              <w:lang w:val="en-US"/>
            </w:rPr>
            <w:t xml:space="preserve">, O.P. </w:t>
          </w:r>
          <w:proofErr w:type="spellStart"/>
          <w:r w:rsidRPr="00171A6D">
            <w:rPr>
              <w:lang w:val="en-US"/>
            </w:rPr>
            <w:t>Studzinskii</w:t>
          </w:r>
          <w:proofErr w:type="spellEnd"/>
          <w:r w:rsidRPr="00171A6D">
            <w:rPr>
              <w:lang w:val="en-US"/>
            </w:rPr>
            <w:t xml:space="preserve">, V.M. </w:t>
          </w:r>
          <w:proofErr w:type="spellStart"/>
          <w:r w:rsidRPr="00171A6D">
            <w:rPr>
              <w:lang w:val="en-US"/>
            </w:rPr>
            <w:t>Grebenkina</w:t>
          </w:r>
          <w:proofErr w:type="spellEnd"/>
          <w:r w:rsidRPr="00171A6D">
            <w:rPr>
              <w:lang w:val="en-US"/>
            </w:rPr>
            <w:t xml:space="preserve"> // Russian Chemical Reviews. – 1977. – </w:t>
          </w:r>
          <w:r>
            <w:t>Т</w:t>
          </w:r>
          <w:r w:rsidRPr="00171A6D">
            <w:rPr>
              <w:lang w:val="en-US"/>
            </w:rPr>
            <w:t>.46, №2. – C.93–114.</w:t>
          </w:r>
        </w:p>
        <w:bookmarkEnd w:id="139"/>
        <w:p w14:paraId="5890BF3B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12.</w:t>
          </w:r>
          <w:r w:rsidRPr="00171A6D">
            <w:rPr>
              <w:lang w:val="en-US"/>
            </w:rPr>
            <w:tab/>
          </w:r>
          <w:bookmarkStart w:id="140" w:name="_CTVL001e847070fb205461b8ab5be1baa2cb533"/>
          <w:r w:rsidRPr="00171A6D">
            <w:rPr>
              <w:lang w:val="en-US"/>
            </w:rPr>
            <w:t>Calvert, J.G. Photochemistry / J.G. Calvert, J.N. Pitts. – New York, N.Y.: Wiley, 1966. – 899 c.</w:t>
          </w:r>
        </w:p>
        <w:bookmarkEnd w:id="140"/>
        <w:p w14:paraId="07A10FB1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13.</w:t>
          </w:r>
          <w:r w:rsidRPr="00171A6D">
            <w:rPr>
              <w:lang w:val="en-US"/>
            </w:rPr>
            <w:tab/>
          </w:r>
          <w:bookmarkStart w:id="141" w:name="_CTVL0018a1ae8a3bf9a45698c73307aa964a900"/>
          <w:proofErr w:type="spellStart"/>
          <w:r w:rsidRPr="00171A6D">
            <w:rPr>
              <w:lang w:val="en-US"/>
            </w:rPr>
            <w:t>Carapllucci</w:t>
          </w:r>
          <w:proofErr w:type="spellEnd"/>
          <w:r w:rsidRPr="00171A6D">
            <w:rPr>
              <w:lang w:val="en-US"/>
            </w:rPr>
            <w:t xml:space="preserve">, P.A. Photoreduction of 9,10-phenantrenquinone / P.A. </w:t>
          </w:r>
          <w:proofErr w:type="spellStart"/>
          <w:r w:rsidRPr="00171A6D">
            <w:rPr>
              <w:lang w:val="en-US"/>
            </w:rPr>
            <w:t>Carapllucci</w:t>
          </w:r>
          <w:proofErr w:type="spellEnd"/>
          <w:r w:rsidRPr="00171A6D">
            <w:rPr>
              <w:lang w:val="en-US"/>
            </w:rPr>
            <w:t>, H.P. Wolf, W. K. // J. Amer. Chem. Soc. – 1969. – </w:t>
          </w:r>
          <w:r>
            <w:t>Т</w:t>
          </w:r>
          <w:r w:rsidRPr="00171A6D">
            <w:rPr>
              <w:lang w:val="en-US"/>
            </w:rPr>
            <w:t>.91. – C.4635–4639.</w:t>
          </w:r>
        </w:p>
        <w:bookmarkEnd w:id="141"/>
        <w:p w14:paraId="4EE17BCC" w14:textId="77777777" w:rsidR="00171A6D" w:rsidRDefault="00171A6D" w:rsidP="00171A6D">
          <w:pPr>
            <w:pStyle w:val="CitaviBibliographyEntry"/>
          </w:pPr>
          <w:r w:rsidRPr="00171A6D">
            <w:rPr>
              <w:lang w:val="en-US"/>
            </w:rPr>
            <w:t>14.</w:t>
          </w:r>
          <w:r w:rsidRPr="00171A6D">
            <w:rPr>
              <w:lang w:val="en-US"/>
            </w:rPr>
            <w:tab/>
          </w:r>
          <w:bookmarkStart w:id="142" w:name="_CTVL0018a285f2686c44f1f830cda3675130b90"/>
          <w:r w:rsidRPr="00171A6D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171A6D">
            <w:rPr>
              <w:lang w:val="en-US"/>
            </w:rPr>
            <w:t>Hubig</w:t>
          </w:r>
          <w:proofErr w:type="spellEnd"/>
          <w:r w:rsidRPr="00171A6D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142"/>
        <w:p w14:paraId="7295B948" w14:textId="77777777" w:rsidR="00171A6D" w:rsidRDefault="00171A6D" w:rsidP="00171A6D">
          <w:pPr>
            <w:pStyle w:val="CitaviBibliographyEntry"/>
          </w:pPr>
          <w:r>
            <w:t>15.</w:t>
          </w:r>
          <w:r>
            <w:tab/>
          </w:r>
          <w:bookmarkStart w:id="143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43"/>
        <w:p w14:paraId="643B5303" w14:textId="77777777" w:rsidR="00171A6D" w:rsidRDefault="00171A6D" w:rsidP="00171A6D">
          <w:pPr>
            <w:pStyle w:val="CitaviBibliographyEntry"/>
          </w:pPr>
          <w:r>
            <w:t>16.</w:t>
          </w:r>
          <w:r>
            <w:tab/>
          </w:r>
          <w:bookmarkStart w:id="144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44"/>
        <w:p w14:paraId="31775E68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>
            <w:t>17.</w:t>
          </w:r>
          <w:r>
            <w:tab/>
          </w:r>
          <w:bookmarkStart w:id="145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171A6D">
            <w:rPr>
              <w:lang w:val="en-US"/>
            </w:rPr>
            <w:t xml:space="preserve"> </w:t>
          </w:r>
          <w:r>
            <w:t>СССР</w:t>
          </w:r>
          <w:r w:rsidRPr="00171A6D">
            <w:rPr>
              <w:lang w:val="en-US"/>
            </w:rPr>
            <w:t xml:space="preserve">, </w:t>
          </w:r>
          <w:r>
            <w:t>сер</w:t>
          </w:r>
          <w:r w:rsidRPr="00171A6D">
            <w:rPr>
              <w:lang w:val="en-US"/>
            </w:rPr>
            <w:t>. x</w:t>
          </w:r>
          <w:r>
            <w:t>им</w:t>
          </w:r>
          <w:r w:rsidRPr="00171A6D">
            <w:rPr>
              <w:lang w:val="en-US"/>
            </w:rPr>
            <w:t>. – 1987. – №2. – C.448–451.</w:t>
          </w:r>
        </w:p>
        <w:bookmarkEnd w:id="145"/>
        <w:p w14:paraId="5929FD0B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18.</w:t>
          </w:r>
          <w:r w:rsidRPr="00171A6D">
            <w:rPr>
              <w:lang w:val="en-US"/>
            </w:rPr>
            <w:tab/>
          </w:r>
          <w:bookmarkStart w:id="146" w:name="_CTVL0019a1980ac37d9419d926bf5fcb1cdd5c7"/>
          <w:proofErr w:type="spellStart"/>
          <w:r w:rsidRPr="00171A6D">
            <w:rPr>
              <w:lang w:val="en-US"/>
            </w:rPr>
            <w:t>Barltrop</w:t>
          </w:r>
          <w:proofErr w:type="spellEnd"/>
          <w:r w:rsidRPr="00171A6D">
            <w:rPr>
              <w:lang w:val="en-US"/>
            </w:rPr>
            <w:t xml:space="preserve">, J.A. Excited states in organic chemistry / J.A. </w:t>
          </w:r>
          <w:proofErr w:type="spellStart"/>
          <w:r w:rsidRPr="00171A6D">
            <w:rPr>
              <w:lang w:val="en-US"/>
            </w:rPr>
            <w:t>Barltrop</w:t>
          </w:r>
          <w:proofErr w:type="spellEnd"/>
          <w:r w:rsidRPr="00171A6D">
            <w:rPr>
              <w:lang w:val="en-US"/>
            </w:rPr>
            <w:t>, J.D. Coyle. – London: Wiley, 1975.</w:t>
          </w:r>
        </w:p>
        <w:bookmarkEnd w:id="146"/>
        <w:p w14:paraId="52D6C297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19.</w:t>
          </w:r>
          <w:r w:rsidRPr="00171A6D">
            <w:rPr>
              <w:lang w:val="en-US"/>
            </w:rPr>
            <w:tab/>
          </w:r>
          <w:bookmarkStart w:id="147" w:name="_CTVL001e8b5474b67e14347bf61d83bfcb294be"/>
          <w:r w:rsidRPr="00171A6D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171A6D">
            <w:rPr>
              <w:lang w:val="en-US"/>
            </w:rPr>
            <w:t>acetylquinol</w:t>
          </w:r>
          <w:proofErr w:type="spellEnd"/>
          <w:r w:rsidRPr="00171A6D">
            <w:rPr>
              <w:lang w:val="en-US"/>
            </w:rPr>
            <w:t xml:space="preserve"> from 1,4-benzoquinone and acetaldehyde / J.M. Bruce, E. </w:t>
          </w:r>
          <w:proofErr w:type="spellStart"/>
          <w:r w:rsidRPr="00171A6D">
            <w:rPr>
              <w:lang w:val="en-US"/>
            </w:rPr>
            <w:t>Cutts</w:t>
          </w:r>
          <w:proofErr w:type="spellEnd"/>
          <w:r w:rsidRPr="00171A6D">
            <w:rPr>
              <w:lang w:val="en-US"/>
            </w:rPr>
            <w:t xml:space="preserve"> // Journal of the Chemical Society C: Organic. – 1966. – C.449.</w:t>
          </w:r>
        </w:p>
        <w:bookmarkEnd w:id="147"/>
        <w:p w14:paraId="10C87B29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20.</w:t>
          </w:r>
          <w:r w:rsidRPr="00171A6D">
            <w:rPr>
              <w:lang w:val="en-US"/>
            </w:rPr>
            <w:tab/>
          </w:r>
          <w:bookmarkStart w:id="148" w:name="_CTVL0017780c177f7a84040b233caa3a173ca5c"/>
          <w:proofErr w:type="spellStart"/>
          <w:r w:rsidRPr="00171A6D">
            <w:rPr>
              <w:lang w:val="en-US"/>
            </w:rPr>
            <w:t>Arimitsu</w:t>
          </w:r>
          <w:proofErr w:type="spellEnd"/>
          <w:r w:rsidRPr="00171A6D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171A6D">
            <w:rPr>
              <w:lang w:val="en-US"/>
            </w:rPr>
            <w:t>Arimitsu</w:t>
          </w:r>
          <w:proofErr w:type="spellEnd"/>
          <w:r w:rsidRPr="00171A6D">
            <w:rPr>
              <w:lang w:val="en-US"/>
            </w:rPr>
            <w:t xml:space="preserve">, H. </w:t>
          </w:r>
          <w:proofErr w:type="spellStart"/>
          <w:r w:rsidRPr="00171A6D">
            <w:rPr>
              <w:lang w:val="en-US"/>
            </w:rPr>
            <w:t>Tsubomura</w:t>
          </w:r>
          <w:proofErr w:type="spellEnd"/>
          <w:r w:rsidRPr="00171A6D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171A6D">
            <w:rPr>
              <w:lang w:val="en-US"/>
            </w:rPr>
            <w:t>.45, №8. – C.2433–2437.</w:t>
          </w:r>
        </w:p>
        <w:bookmarkEnd w:id="148"/>
        <w:p w14:paraId="394B7230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21.</w:t>
          </w:r>
          <w:r w:rsidRPr="00171A6D">
            <w:rPr>
              <w:lang w:val="en-US"/>
            </w:rPr>
            <w:tab/>
          </w:r>
          <w:bookmarkStart w:id="149" w:name="_CTVL0013ba6da625dcb48eb92d602275be4e3b0"/>
          <w:r w:rsidRPr="00171A6D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171A6D">
            <w:rPr>
              <w:lang w:val="en-US"/>
            </w:rPr>
            <w:t>N ,</w:t>
          </w:r>
          <w:proofErr w:type="gramEnd"/>
          <w:r w:rsidRPr="00171A6D">
            <w:rPr>
              <w:lang w:val="en-US"/>
            </w:rPr>
            <w:t xml:space="preserve"> N -Dimethylaniline in Acetonitrile Solution / H. </w:t>
          </w:r>
          <w:proofErr w:type="spellStart"/>
          <w:r w:rsidRPr="00171A6D">
            <w:rPr>
              <w:lang w:val="en-US"/>
            </w:rPr>
            <w:t>Miyasaka</w:t>
          </w:r>
          <w:proofErr w:type="spellEnd"/>
          <w:r w:rsidRPr="00171A6D">
            <w:rPr>
              <w:lang w:val="en-US"/>
            </w:rPr>
            <w:t xml:space="preserve">, K. Morita, K. </w:t>
          </w:r>
          <w:proofErr w:type="spellStart"/>
          <w:r w:rsidRPr="00171A6D">
            <w:rPr>
              <w:lang w:val="en-US"/>
            </w:rPr>
            <w:t>Kamada</w:t>
          </w:r>
          <w:proofErr w:type="spellEnd"/>
          <w:r w:rsidRPr="00171A6D">
            <w:rPr>
              <w:lang w:val="en-US"/>
            </w:rPr>
            <w:t xml:space="preserve">, N. </w:t>
          </w:r>
          <w:proofErr w:type="spellStart"/>
          <w:r w:rsidRPr="00171A6D">
            <w:rPr>
              <w:lang w:val="en-US"/>
            </w:rPr>
            <w:t>Mataga</w:t>
          </w:r>
          <w:proofErr w:type="spellEnd"/>
          <w:r w:rsidRPr="00171A6D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171A6D">
            <w:rPr>
              <w:lang w:val="en-US"/>
            </w:rPr>
            <w:t>.63, №12. – C.3385–3397.</w:t>
          </w:r>
        </w:p>
        <w:bookmarkEnd w:id="149"/>
        <w:p w14:paraId="47255DAB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22.</w:t>
          </w:r>
          <w:r w:rsidRPr="00171A6D">
            <w:rPr>
              <w:lang w:val="en-US"/>
            </w:rPr>
            <w:tab/>
          </w:r>
          <w:bookmarkStart w:id="150" w:name="_CTVL001e2e3ff0a3f444252876f32760ae81dcc"/>
          <w:r w:rsidRPr="00171A6D">
            <w:rPr>
              <w:lang w:val="en-US"/>
            </w:rPr>
            <w:t>Peters, K.S. Proton-Transfer Reactions in Benzophenone/</w:t>
          </w:r>
          <w:proofErr w:type="gramStart"/>
          <w:r w:rsidRPr="00171A6D">
            <w:rPr>
              <w:lang w:val="en-US"/>
            </w:rPr>
            <w:t>N,N</w:t>
          </w:r>
          <w:proofErr w:type="gramEnd"/>
          <w:r w:rsidRPr="00171A6D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171A6D">
            <w:rPr>
              <w:lang w:val="en-US"/>
            </w:rPr>
            <w:t>.27. – C.51–82.</w:t>
          </w:r>
        </w:p>
        <w:bookmarkEnd w:id="150"/>
        <w:p w14:paraId="4DF62D64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23.</w:t>
          </w:r>
          <w:r w:rsidRPr="00171A6D">
            <w:rPr>
              <w:lang w:val="en-US"/>
            </w:rPr>
            <w:tab/>
          </w:r>
          <w:bookmarkStart w:id="151" w:name="_CTVL001e38ff760cb1346c5ad4d92b07adbd62e"/>
          <w:proofErr w:type="spellStart"/>
          <w:r w:rsidRPr="00171A6D">
            <w:rPr>
              <w:lang w:val="en-US"/>
            </w:rPr>
            <w:t>Devadoss</w:t>
          </w:r>
          <w:proofErr w:type="spellEnd"/>
          <w:r w:rsidRPr="00171A6D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171A6D">
            <w:rPr>
              <w:lang w:val="en-US"/>
            </w:rPr>
            <w:t>N,N</w:t>
          </w:r>
          <w:proofErr w:type="gramEnd"/>
          <w:r w:rsidRPr="00171A6D">
            <w:rPr>
              <w:lang w:val="en-US"/>
            </w:rPr>
            <w:t>-</w:t>
          </w:r>
          <w:proofErr w:type="spellStart"/>
          <w:r w:rsidRPr="00171A6D">
            <w:rPr>
              <w:lang w:val="en-US"/>
            </w:rPr>
            <w:t>diethylaniline</w:t>
          </w:r>
          <w:proofErr w:type="spellEnd"/>
          <w:r w:rsidRPr="00171A6D">
            <w:rPr>
              <w:lang w:val="en-US"/>
            </w:rPr>
            <w:t xml:space="preserve"> and triethylamine / C. </w:t>
          </w:r>
          <w:proofErr w:type="spellStart"/>
          <w:r w:rsidRPr="00171A6D">
            <w:rPr>
              <w:lang w:val="en-US"/>
            </w:rPr>
            <w:t>Devadoss</w:t>
          </w:r>
          <w:proofErr w:type="spellEnd"/>
          <w:r w:rsidRPr="00171A6D">
            <w:rPr>
              <w:lang w:val="en-US"/>
            </w:rPr>
            <w:t>, R.W. Fessenden // J. Phys. Chem. – 1991. – </w:t>
          </w:r>
          <w:r>
            <w:t>Т</w:t>
          </w:r>
          <w:r w:rsidRPr="00171A6D">
            <w:rPr>
              <w:lang w:val="en-US"/>
            </w:rPr>
            <w:t>.95, №19. – C.7253–7260.</w:t>
          </w:r>
        </w:p>
        <w:bookmarkEnd w:id="151"/>
        <w:p w14:paraId="6323D2C4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24.</w:t>
          </w:r>
          <w:r w:rsidRPr="00171A6D">
            <w:rPr>
              <w:lang w:val="en-US"/>
            </w:rPr>
            <w:tab/>
          </w:r>
          <w:bookmarkStart w:id="152" w:name="_CTVL0012b7f60b93d564e73807e2915eb54653b"/>
          <w:r w:rsidRPr="00171A6D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171A6D">
            <w:rPr>
              <w:lang w:val="en-US"/>
            </w:rPr>
            <w:t>.96. – C.223–233.</w:t>
          </w:r>
        </w:p>
        <w:bookmarkEnd w:id="152"/>
        <w:p w14:paraId="711C7A79" w14:textId="77777777" w:rsidR="00171A6D" w:rsidRDefault="00171A6D" w:rsidP="00171A6D">
          <w:pPr>
            <w:pStyle w:val="CitaviBibliographyEntry"/>
          </w:pPr>
          <w:r w:rsidRPr="00171A6D">
            <w:rPr>
              <w:lang w:val="en-US"/>
            </w:rPr>
            <w:t>25.</w:t>
          </w:r>
          <w:r w:rsidRPr="00171A6D">
            <w:rPr>
              <w:lang w:val="en-US"/>
            </w:rPr>
            <w:tab/>
          </w:r>
          <w:bookmarkStart w:id="153" w:name="_CTVL001292c6354d73e44b08a255cb21fa4e588"/>
          <w:r w:rsidRPr="00171A6D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53"/>
        <w:p w14:paraId="7E9A094F" w14:textId="77777777" w:rsidR="00171A6D" w:rsidRDefault="00171A6D" w:rsidP="00171A6D">
          <w:pPr>
            <w:pStyle w:val="CitaviBibliographyEntry"/>
          </w:pPr>
          <w:r>
            <w:t>26.</w:t>
          </w:r>
          <w:r>
            <w:tab/>
          </w:r>
          <w:bookmarkStart w:id="154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54"/>
        <w:p w14:paraId="3B761C0A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lastRenderedPageBreak/>
            <w:t>27.</w:t>
          </w:r>
          <w:r w:rsidRPr="00171A6D">
            <w:rPr>
              <w:lang w:val="en-US"/>
            </w:rPr>
            <w:tab/>
          </w:r>
          <w:bookmarkStart w:id="155" w:name="_CTVL001ec43236ddad642fbaf34a7b8fe91327d"/>
          <w:r w:rsidRPr="00171A6D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171A6D">
            <w:rPr>
              <w:lang w:val="en-US"/>
            </w:rPr>
            <w:t>.97. – C.3761–3764.</w:t>
          </w:r>
        </w:p>
        <w:bookmarkEnd w:id="155"/>
        <w:p w14:paraId="1F373712" w14:textId="77777777" w:rsidR="00171A6D" w:rsidRDefault="00171A6D" w:rsidP="00171A6D">
          <w:pPr>
            <w:pStyle w:val="CitaviBibliographyEntry"/>
          </w:pPr>
          <w:r w:rsidRPr="00171A6D">
            <w:rPr>
              <w:lang w:val="en-US"/>
            </w:rPr>
            <w:t>28.</w:t>
          </w:r>
          <w:r w:rsidRPr="00171A6D">
            <w:rPr>
              <w:lang w:val="en-US"/>
            </w:rPr>
            <w:tab/>
          </w:r>
          <w:bookmarkStart w:id="156" w:name="_CTVL0013b14bcf754ef4de4aa6e87347afa2d59"/>
          <w:r w:rsidRPr="00171A6D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171A6D">
            <w:rPr>
              <w:lang w:val="en-US"/>
            </w:rPr>
            <w:t>N,N</w:t>
          </w:r>
          <w:proofErr w:type="gramEnd"/>
          <w:r w:rsidRPr="00171A6D">
            <w:rPr>
              <w:lang w:val="en-US"/>
            </w:rPr>
            <w:t>-</w:t>
          </w:r>
          <w:proofErr w:type="spellStart"/>
          <w:r w:rsidRPr="00171A6D">
            <w:rPr>
              <w:lang w:val="en-US"/>
            </w:rPr>
            <w:t>diethylaniline</w:t>
          </w:r>
          <w:proofErr w:type="spellEnd"/>
          <w:r w:rsidRPr="00171A6D">
            <w:rPr>
              <w:lang w:val="en-US"/>
            </w:rPr>
            <w:t xml:space="preserve"> / K. Peters, A. Cashin, P. Timbers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2000. – Т.122. – C.107–113.</w:t>
          </w:r>
        </w:p>
        <w:bookmarkEnd w:id="156"/>
        <w:p w14:paraId="7A27A64C" w14:textId="77777777" w:rsidR="00171A6D" w:rsidRDefault="00171A6D" w:rsidP="00171A6D">
          <w:pPr>
            <w:pStyle w:val="CitaviBibliographyEntry"/>
          </w:pPr>
          <w:r>
            <w:t>29.</w:t>
          </w:r>
          <w:r>
            <w:tab/>
          </w:r>
          <w:bookmarkStart w:id="157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57"/>
        <w:p w14:paraId="1669EFA7" w14:textId="77777777" w:rsidR="00171A6D" w:rsidRDefault="00171A6D" w:rsidP="00171A6D">
          <w:pPr>
            <w:pStyle w:val="CitaviBibliographyEntry"/>
          </w:pPr>
          <w:r>
            <w:t>30.</w:t>
          </w:r>
          <w:r>
            <w:tab/>
          </w:r>
          <w:bookmarkStart w:id="158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58"/>
        <w:p w14:paraId="73CC090F" w14:textId="77777777" w:rsidR="00171A6D" w:rsidRDefault="00171A6D" w:rsidP="00171A6D">
          <w:pPr>
            <w:pStyle w:val="CitaviBibliographyEntry"/>
          </w:pPr>
          <w:r>
            <w:t>31.</w:t>
          </w:r>
          <w:r>
            <w:tab/>
          </w:r>
          <w:bookmarkStart w:id="159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59"/>
        <w:p w14:paraId="08D35BFF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32.</w:t>
          </w:r>
          <w:r w:rsidRPr="00171A6D">
            <w:rPr>
              <w:lang w:val="en-US"/>
            </w:rPr>
            <w:tab/>
          </w:r>
          <w:bookmarkStart w:id="160" w:name="_CTVL001367e67b3d3c14dbab8d1d6323d13ec85"/>
          <w:proofErr w:type="spellStart"/>
          <w:r w:rsidRPr="00171A6D">
            <w:rPr>
              <w:lang w:val="en-US"/>
            </w:rPr>
            <w:t>Khudyakov</w:t>
          </w:r>
          <w:proofErr w:type="spellEnd"/>
          <w:r w:rsidRPr="00171A6D">
            <w:rPr>
              <w:lang w:val="en-US"/>
            </w:rPr>
            <w:t xml:space="preserve">, I.V. Short-lived Phenoxy- and Semiquinone Radicals / I.V. </w:t>
          </w:r>
          <w:proofErr w:type="spellStart"/>
          <w:r w:rsidRPr="00171A6D">
            <w:rPr>
              <w:lang w:val="en-US"/>
            </w:rPr>
            <w:t>Khudyakov</w:t>
          </w:r>
          <w:proofErr w:type="spellEnd"/>
          <w:r w:rsidRPr="00171A6D">
            <w:rPr>
              <w:lang w:val="en-US"/>
            </w:rPr>
            <w:t xml:space="preserve">, V.A. </w:t>
          </w:r>
          <w:proofErr w:type="spellStart"/>
          <w:r w:rsidRPr="00171A6D">
            <w:rPr>
              <w:lang w:val="en-US"/>
            </w:rPr>
            <w:t>Kuz'min</w:t>
          </w:r>
          <w:proofErr w:type="spellEnd"/>
          <w:r w:rsidRPr="00171A6D">
            <w:rPr>
              <w:lang w:val="en-US"/>
            </w:rPr>
            <w:t xml:space="preserve"> // Russian Chemical Reviews. – 1975. – </w:t>
          </w:r>
          <w:r>
            <w:t>Т</w:t>
          </w:r>
          <w:r w:rsidRPr="00171A6D">
            <w:rPr>
              <w:lang w:val="en-US"/>
            </w:rPr>
            <w:t>.44, №10. – C.801–815.</w:t>
          </w:r>
        </w:p>
        <w:bookmarkEnd w:id="160"/>
        <w:p w14:paraId="58DE438E" w14:textId="77777777" w:rsidR="00171A6D" w:rsidRDefault="00171A6D" w:rsidP="00171A6D">
          <w:pPr>
            <w:pStyle w:val="CitaviBibliographyEntry"/>
          </w:pPr>
          <w:r>
            <w:t>33.</w:t>
          </w:r>
          <w:r>
            <w:tab/>
          </w:r>
          <w:bookmarkStart w:id="161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61"/>
        <w:p w14:paraId="6322725D" w14:textId="77777777" w:rsidR="00171A6D" w:rsidRDefault="00171A6D" w:rsidP="00171A6D">
          <w:pPr>
            <w:pStyle w:val="CitaviBibliographyEntry"/>
          </w:pPr>
          <w:r w:rsidRPr="00171A6D">
            <w:rPr>
              <w:lang w:val="en-US"/>
            </w:rPr>
            <w:t>34.</w:t>
          </w:r>
          <w:r w:rsidRPr="00171A6D">
            <w:rPr>
              <w:lang w:val="en-US"/>
            </w:rPr>
            <w:tab/>
          </w:r>
          <w:bookmarkStart w:id="162" w:name="_CTVL001f518b82a216a4ba89453698ba6ec2f5e"/>
          <w:r w:rsidRPr="00171A6D">
            <w:rPr>
              <w:lang w:val="en-US"/>
            </w:rPr>
            <w:t xml:space="preserve">Maruyama, K. The reaction of photo-excited </w:t>
          </w:r>
          <w:proofErr w:type="spellStart"/>
          <w:r w:rsidRPr="00171A6D">
            <w:rPr>
              <w:lang w:val="en-US"/>
            </w:rPr>
            <w:t>phenantrenquinone</w:t>
          </w:r>
          <w:proofErr w:type="spellEnd"/>
          <w:r w:rsidRPr="00171A6D">
            <w:rPr>
              <w:lang w:val="en-US"/>
            </w:rPr>
            <w:t xml:space="preserve"> with dibenzyl ether. Formation of an </w:t>
          </w:r>
          <w:proofErr w:type="spellStart"/>
          <w:r w:rsidRPr="00171A6D">
            <w:rPr>
              <w:lang w:val="en-US"/>
            </w:rPr>
            <w:t>adduct</w:t>
          </w:r>
          <w:proofErr w:type="spellEnd"/>
          <w:r w:rsidRPr="00171A6D">
            <w:rPr>
              <w:lang w:val="en-US"/>
            </w:rPr>
            <w:t xml:space="preserve"> and its decomposition studied by the CIDNP method / K. Maruyama, T. </w:t>
          </w:r>
          <w:proofErr w:type="spellStart"/>
          <w:r w:rsidRPr="00171A6D">
            <w:rPr>
              <w:lang w:val="en-US"/>
            </w:rPr>
            <w:t>Otsuki</w:t>
          </w:r>
          <w:proofErr w:type="spellEnd"/>
          <w:r w:rsidRPr="00171A6D">
            <w:rPr>
              <w:lang w:val="en-US"/>
            </w:rPr>
            <w:t xml:space="preserve"> // Bull.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 xml:space="preserve">. </w:t>
          </w:r>
          <w:proofErr w:type="spellStart"/>
          <w:r>
            <w:t>Japan</w:t>
          </w:r>
          <w:proofErr w:type="spellEnd"/>
          <w:r>
            <w:t>. – 1971. – Т.44. – C.2885.</w:t>
          </w:r>
        </w:p>
        <w:bookmarkEnd w:id="162"/>
        <w:p w14:paraId="4BB7FCFD" w14:textId="77777777" w:rsidR="00171A6D" w:rsidRDefault="00171A6D" w:rsidP="00171A6D">
          <w:pPr>
            <w:pStyle w:val="CitaviBibliographyEntry"/>
          </w:pPr>
          <w:r>
            <w:t>35.</w:t>
          </w:r>
          <w:r>
            <w:tab/>
          </w:r>
          <w:bookmarkStart w:id="163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63"/>
        <w:p w14:paraId="70E7DC47" w14:textId="77777777" w:rsidR="00171A6D" w:rsidRDefault="00171A6D" w:rsidP="00171A6D">
          <w:pPr>
            <w:pStyle w:val="CitaviBibliographyEntry"/>
          </w:pPr>
          <w:r>
            <w:t>36.</w:t>
          </w:r>
          <w:r>
            <w:tab/>
          </w:r>
          <w:bookmarkStart w:id="164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64"/>
        <w:p w14:paraId="259A84D8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37.</w:t>
          </w:r>
          <w:r w:rsidRPr="00171A6D">
            <w:rPr>
              <w:lang w:val="en-US"/>
            </w:rPr>
            <w:tab/>
          </w:r>
          <w:bookmarkStart w:id="165" w:name="_CTVL00180be62af4b4d4f9cb1655a1d0676010e"/>
          <w:r w:rsidRPr="00171A6D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171A6D">
            <w:rPr>
              <w:lang w:val="en-US"/>
            </w:rPr>
            <w:t>.136, №3. – C.864.</w:t>
          </w:r>
        </w:p>
        <w:bookmarkEnd w:id="165"/>
        <w:p w14:paraId="7614F8C0" w14:textId="77777777" w:rsidR="00171A6D" w:rsidRDefault="00171A6D" w:rsidP="00171A6D">
          <w:pPr>
            <w:pStyle w:val="CitaviBibliographyEntry"/>
          </w:pPr>
          <w:r w:rsidRPr="00171A6D">
            <w:rPr>
              <w:lang w:val="en-US"/>
            </w:rPr>
            <w:t>38.</w:t>
          </w:r>
          <w:r w:rsidRPr="00171A6D">
            <w:rPr>
              <w:lang w:val="en-US"/>
            </w:rPr>
            <w:tab/>
          </w:r>
          <w:bookmarkStart w:id="166" w:name="_CTVL0019be5edbfe1b245c98aa2b9cb5f1da22e"/>
          <w:r w:rsidRPr="00171A6D">
            <w:rPr>
              <w:lang w:val="en-US"/>
            </w:rPr>
            <w:t xml:space="preserve">Kohn W., Sham L. J. / Kohn W., Sham L. J. // Phys. </w:t>
          </w:r>
          <w:proofErr w:type="spellStart"/>
          <w:r>
            <w:t>Rev</w:t>
          </w:r>
          <w:proofErr w:type="spellEnd"/>
          <w:r>
            <w:t>. A. – 1965. – Т.140, №4. – C.1133.</w:t>
          </w:r>
        </w:p>
        <w:bookmarkEnd w:id="166"/>
        <w:p w14:paraId="5D71D768" w14:textId="77777777" w:rsidR="00171A6D" w:rsidRDefault="00171A6D" w:rsidP="00171A6D">
          <w:pPr>
            <w:pStyle w:val="CitaviBibliographyEntry"/>
          </w:pPr>
          <w:r>
            <w:t>39.</w:t>
          </w:r>
          <w:r>
            <w:tab/>
          </w:r>
          <w:bookmarkStart w:id="167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67"/>
        <w:p w14:paraId="1A396BF3" w14:textId="77777777" w:rsidR="00171A6D" w:rsidRDefault="00171A6D" w:rsidP="00171A6D">
          <w:pPr>
            <w:pStyle w:val="CitaviBibliographyEntry"/>
          </w:pPr>
          <w:r>
            <w:t>40.</w:t>
          </w:r>
          <w:r>
            <w:tab/>
          </w:r>
          <w:bookmarkStart w:id="168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68"/>
        <w:p w14:paraId="2DA3A90D" w14:textId="77777777" w:rsidR="00171A6D" w:rsidRDefault="00171A6D" w:rsidP="00171A6D">
          <w:pPr>
            <w:pStyle w:val="CitaviBibliographyEntry"/>
          </w:pPr>
          <w:r>
            <w:t>41.</w:t>
          </w:r>
          <w:r>
            <w:tab/>
          </w:r>
          <w:bookmarkStart w:id="169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69"/>
        <w:p w14:paraId="3D9DF1BC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42.</w:t>
          </w:r>
          <w:r w:rsidRPr="00171A6D">
            <w:rPr>
              <w:lang w:val="en-US"/>
            </w:rPr>
            <w:tab/>
          </w:r>
          <w:bookmarkStart w:id="170" w:name="_CTVL0017c21c809c7b34edbbeb1dbcde00a753a"/>
          <w:r w:rsidRPr="00171A6D">
            <w:rPr>
              <w:lang w:val="en-US"/>
            </w:rPr>
            <w:t xml:space="preserve">Fehlberg, E. </w:t>
          </w:r>
          <w:proofErr w:type="spellStart"/>
          <w:r w:rsidRPr="00171A6D">
            <w:rPr>
              <w:lang w:val="en-US"/>
            </w:rPr>
            <w:t>Klassische</w:t>
          </w:r>
          <w:proofErr w:type="spellEnd"/>
          <w:r w:rsidRPr="00171A6D">
            <w:rPr>
              <w:lang w:val="en-US"/>
            </w:rPr>
            <w:t xml:space="preserve"> Runge-</w:t>
          </w:r>
          <w:proofErr w:type="spellStart"/>
          <w:r w:rsidRPr="00171A6D">
            <w:rPr>
              <w:lang w:val="en-US"/>
            </w:rPr>
            <w:t>Kutta</w:t>
          </w:r>
          <w:proofErr w:type="spellEnd"/>
          <w:r w:rsidRPr="00171A6D">
            <w:rPr>
              <w:lang w:val="en-US"/>
            </w:rPr>
            <w:t>-</w:t>
          </w:r>
          <w:proofErr w:type="spellStart"/>
          <w:r w:rsidRPr="00171A6D">
            <w:rPr>
              <w:lang w:val="en-US"/>
            </w:rPr>
            <w:t>Formeln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vierter</w:t>
          </w:r>
          <w:proofErr w:type="spellEnd"/>
          <w:r w:rsidRPr="00171A6D">
            <w:rPr>
              <w:lang w:val="en-US"/>
            </w:rPr>
            <w:t xml:space="preserve"> und </w:t>
          </w:r>
          <w:proofErr w:type="spellStart"/>
          <w:r w:rsidRPr="00171A6D">
            <w:rPr>
              <w:lang w:val="en-US"/>
            </w:rPr>
            <w:t>niedrigerer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Ordnung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mit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Schrittweiten-Kontrolle</w:t>
          </w:r>
          <w:proofErr w:type="spellEnd"/>
          <w:r w:rsidRPr="00171A6D">
            <w:rPr>
              <w:lang w:val="en-US"/>
            </w:rPr>
            <w:t xml:space="preserve"> und </w:t>
          </w:r>
          <w:proofErr w:type="spellStart"/>
          <w:r w:rsidRPr="00171A6D">
            <w:rPr>
              <w:lang w:val="en-US"/>
            </w:rPr>
            <w:t>ihre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Anwendung</w:t>
          </w:r>
          <w:proofErr w:type="spellEnd"/>
          <w:r w:rsidRPr="00171A6D">
            <w:rPr>
              <w:lang w:val="en-US"/>
            </w:rPr>
            <w:t xml:space="preserve"> auf </w:t>
          </w:r>
          <w:proofErr w:type="spellStart"/>
          <w:r w:rsidRPr="00171A6D">
            <w:rPr>
              <w:lang w:val="en-US"/>
            </w:rPr>
            <w:t>Wärmeleitungsprobleme</w:t>
          </w:r>
          <w:proofErr w:type="spellEnd"/>
          <w:r w:rsidRPr="00171A6D">
            <w:rPr>
              <w:lang w:val="en-US"/>
            </w:rPr>
            <w:t xml:space="preserve"> / E. Fehlberg: National aeronautics and space administration, 1970.</w:t>
          </w:r>
        </w:p>
        <w:bookmarkEnd w:id="170"/>
        <w:p w14:paraId="5F0851D3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43.</w:t>
          </w:r>
          <w:r w:rsidRPr="00171A6D">
            <w:rPr>
              <w:lang w:val="en-US"/>
            </w:rPr>
            <w:tab/>
          </w:r>
          <w:bookmarkStart w:id="171" w:name="_CTVL001ab6d0e4e9680468b8aaf80297df161cd"/>
          <w:proofErr w:type="spellStart"/>
          <w:r w:rsidRPr="00171A6D">
            <w:rPr>
              <w:lang w:val="en-US"/>
            </w:rPr>
            <w:t>Hedayati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Nasab</w:t>
          </w:r>
          <w:proofErr w:type="spellEnd"/>
          <w:r w:rsidRPr="00171A6D">
            <w:rPr>
              <w:lang w:val="en-US"/>
            </w:rPr>
            <w:t>, S. Third-order Paired Explicit Runge-</w:t>
          </w:r>
          <w:proofErr w:type="spellStart"/>
          <w:r w:rsidRPr="00171A6D">
            <w:rPr>
              <w:lang w:val="en-US"/>
            </w:rPr>
            <w:t>Kutta</w:t>
          </w:r>
          <w:proofErr w:type="spellEnd"/>
          <w:r w:rsidRPr="00171A6D">
            <w:rPr>
              <w:lang w:val="en-US"/>
            </w:rPr>
            <w:t xml:space="preserve"> schemes for stiff systems of equations / S. </w:t>
          </w:r>
          <w:proofErr w:type="spellStart"/>
          <w:r w:rsidRPr="00171A6D">
            <w:rPr>
              <w:lang w:val="en-US"/>
            </w:rPr>
            <w:t>Hedayati</w:t>
          </w:r>
          <w:proofErr w:type="spellEnd"/>
          <w:r w:rsidRPr="00171A6D">
            <w:rPr>
              <w:lang w:val="en-US"/>
            </w:rPr>
            <w:t xml:space="preserve"> </w:t>
          </w:r>
          <w:proofErr w:type="spellStart"/>
          <w:r w:rsidRPr="00171A6D">
            <w:rPr>
              <w:lang w:val="en-US"/>
            </w:rPr>
            <w:t>Nasab</w:t>
          </w:r>
          <w:proofErr w:type="spellEnd"/>
          <w:r w:rsidRPr="00171A6D">
            <w:rPr>
              <w:lang w:val="en-US"/>
            </w:rPr>
            <w:t xml:space="preserve">, B.C. </w:t>
          </w:r>
          <w:proofErr w:type="spellStart"/>
          <w:r w:rsidRPr="00171A6D">
            <w:rPr>
              <w:lang w:val="en-US"/>
            </w:rPr>
            <w:t>Vermeire</w:t>
          </w:r>
          <w:proofErr w:type="spellEnd"/>
          <w:r w:rsidRPr="00171A6D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171A6D">
            <w:rPr>
              <w:lang w:val="en-US"/>
            </w:rPr>
            <w:t>.468. – C.111470.</w:t>
          </w:r>
        </w:p>
        <w:bookmarkEnd w:id="171"/>
        <w:p w14:paraId="5E0BBCF4" w14:textId="77777777" w:rsidR="00171A6D" w:rsidRDefault="00171A6D" w:rsidP="00171A6D">
          <w:pPr>
            <w:pStyle w:val="CitaviBibliographyEntry"/>
          </w:pPr>
          <w:r>
            <w:t>44.</w:t>
          </w:r>
          <w:r>
            <w:tab/>
          </w:r>
          <w:bookmarkStart w:id="172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72"/>
        <w:p w14:paraId="3EB86CEB" w14:textId="77777777" w:rsidR="00171A6D" w:rsidRDefault="00171A6D" w:rsidP="00171A6D">
          <w:pPr>
            <w:pStyle w:val="CitaviBibliographyEntry"/>
          </w:pPr>
          <w:r>
            <w:t>45.</w:t>
          </w:r>
          <w:r>
            <w:tab/>
          </w:r>
          <w:bookmarkStart w:id="173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73"/>
        <w:p w14:paraId="5A7289DF" w14:textId="77777777" w:rsidR="00171A6D" w:rsidRDefault="00171A6D" w:rsidP="00171A6D">
          <w:pPr>
            <w:pStyle w:val="CitaviBibliographyEntry"/>
          </w:pPr>
          <w:r>
            <w:t>46.</w:t>
          </w:r>
          <w:r>
            <w:tab/>
          </w:r>
          <w:bookmarkStart w:id="174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74"/>
        <w:p w14:paraId="0A9BACEB" w14:textId="77777777" w:rsidR="00171A6D" w:rsidRDefault="00171A6D" w:rsidP="00171A6D">
          <w:pPr>
            <w:pStyle w:val="CitaviBibliographyEntry"/>
          </w:pPr>
          <w:r>
            <w:lastRenderedPageBreak/>
            <w:t>47.</w:t>
          </w:r>
          <w:r>
            <w:tab/>
          </w:r>
          <w:bookmarkStart w:id="175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75"/>
        <w:p w14:paraId="6EBEA58B" w14:textId="77777777" w:rsidR="00171A6D" w:rsidRDefault="00171A6D" w:rsidP="00171A6D">
          <w:pPr>
            <w:pStyle w:val="CitaviBibliographyEntry"/>
          </w:pPr>
          <w:r>
            <w:t>48.</w:t>
          </w:r>
          <w:r>
            <w:tab/>
          </w:r>
          <w:bookmarkStart w:id="176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76"/>
        <w:p w14:paraId="2078DE75" w14:textId="77777777" w:rsidR="00171A6D" w:rsidRDefault="00171A6D" w:rsidP="00171A6D">
          <w:pPr>
            <w:pStyle w:val="CitaviBibliographyEntry"/>
          </w:pPr>
          <w:r>
            <w:t>49.</w:t>
          </w:r>
          <w:r>
            <w:tab/>
          </w:r>
          <w:bookmarkStart w:id="177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77"/>
        <w:p w14:paraId="0FEE68F6" w14:textId="77777777" w:rsidR="00171A6D" w:rsidRDefault="00171A6D" w:rsidP="00171A6D">
          <w:pPr>
            <w:pStyle w:val="CitaviBibliographyEntry"/>
          </w:pPr>
          <w:r>
            <w:t>50.</w:t>
          </w:r>
          <w:r>
            <w:tab/>
          </w:r>
          <w:bookmarkStart w:id="178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78"/>
        <w:p w14:paraId="048CE218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51.</w:t>
          </w:r>
          <w:r w:rsidRPr="00171A6D">
            <w:rPr>
              <w:lang w:val="en-US"/>
            </w:rPr>
            <w:tab/>
          </w:r>
          <w:bookmarkStart w:id="179" w:name="_CTVL0010b56564199754e62bb0829457e16fdf2"/>
          <w:r w:rsidRPr="00171A6D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171A6D">
            <w:rPr>
              <w:lang w:val="en-US"/>
            </w:rPr>
            <w:t>Erisman</w:t>
          </w:r>
          <w:proofErr w:type="spellEnd"/>
          <w:r w:rsidRPr="00171A6D">
            <w:rPr>
              <w:lang w:val="en-US"/>
            </w:rPr>
            <w:t>, J.K. Reid. – Oxford: Oxford University Press, 2017.</w:t>
          </w:r>
        </w:p>
        <w:bookmarkEnd w:id="179"/>
        <w:p w14:paraId="577A3D33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52.</w:t>
          </w:r>
          <w:r w:rsidRPr="00171A6D">
            <w:rPr>
              <w:lang w:val="en-US"/>
            </w:rPr>
            <w:tab/>
          </w:r>
          <w:bookmarkStart w:id="180" w:name="_CTVL00152f8f42f720f4e04b70625d8f3ebe7c8"/>
          <w:r w:rsidRPr="00171A6D">
            <w:rPr>
              <w:lang w:val="en-US"/>
            </w:rPr>
            <w:t>Saad, Y. Iterative methods for sparse linear systems / Y. Saad. – Philadelphia: SIAM, 2003.</w:t>
          </w:r>
        </w:p>
        <w:bookmarkEnd w:id="180"/>
        <w:p w14:paraId="00D63B31" w14:textId="77777777" w:rsidR="00171A6D" w:rsidRPr="00171A6D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53.</w:t>
          </w:r>
          <w:r w:rsidRPr="00171A6D">
            <w:rPr>
              <w:lang w:val="en-US"/>
            </w:rPr>
            <w:tab/>
          </w:r>
          <w:bookmarkStart w:id="181" w:name="_CTVL00123786719e4e74060a52dd6d5a04bbf83"/>
          <w:r w:rsidRPr="00171A6D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171A6D">
            <w:rPr>
              <w:lang w:val="en-US"/>
            </w:rPr>
            <w:t>Gärtner</w:t>
          </w:r>
          <w:proofErr w:type="spellEnd"/>
          <w:r w:rsidRPr="00171A6D">
            <w:rPr>
              <w:lang w:val="en-US"/>
            </w:rPr>
            <w:t xml:space="preserve"> // Parallel Computing. – 2002. – </w:t>
          </w:r>
          <w:r>
            <w:t>Т</w:t>
          </w:r>
          <w:r w:rsidRPr="00171A6D">
            <w:rPr>
              <w:lang w:val="en-US"/>
            </w:rPr>
            <w:t>.28, №2. – C.187–197.</w:t>
          </w:r>
        </w:p>
        <w:bookmarkEnd w:id="181"/>
        <w:p w14:paraId="7E865D85" w14:textId="1DA61E5B" w:rsidR="000053AF" w:rsidRPr="00E06C9B" w:rsidRDefault="00171A6D" w:rsidP="00171A6D">
          <w:pPr>
            <w:pStyle w:val="CitaviBibliographyEntry"/>
            <w:rPr>
              <w:lang w:val="en-US"/>
            </w:rPr>
          </w:pPr>
          <w:r w:rsidRPr="00171A6D">
            <w:rPr>
              <w:lang w:val="en-US"/>
            </w:rPr>
            <w:t>54.</w:t>
          </w:r>
          <w:r w:rsidRPr="00171A6D">
            <w:rPr>
              <w:lang w:val="en-US"/>
            </w:rPr>
            <w:tab/>
          </w:r>
          <w:bookmarkStart w:id="182" w:name="_CTVL0011ed0dec2a5e6408bb3deafe782c9dea5"/>
          <w:r w:rsidRPr="00171A6D">
            <w:rPr>
              <w:lang w:val="en-US"/>
            </w:rPr>
            <w:t xml:space="preserve">Intel. </w:t>
          </w:r>
          <w:proofErr w:type="spellStart"/>
          <w:r w:rsidRPr="00171A6D">
            <w:rPr>
              <w:lang w:val="en-US"/>
            </w:rPr>
            <w:t>oneMKL</w:t>
          </w:r>
          <w:proofErr w:type="spellEnd"/>
          <w:r w:rsidRPr="00171A6D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82"/>
          <w:r w:rsidRPr="00171A6D">
            <w:rPr>
              <w:lang w:val="en-US"/>
            </w:rPr>
            <w:t>.</w:t>
          </w:r>
          <w:r w:rsidR="000053AF">
            <w:fldChar w:fldCharType="end"/>
          </w:r>
        </w:p>
      </w:sdtContent>
    </w:sdt>
    <w:p w14:paraId="5335FDD9" w14:textId="77777777" w:rsidR="000053AF" w:rsidRPr="00E06C9B" w:rsidRDefault="000053AF" w:rsidP="000053AF">
      <w:pPr>
        <w:rPr>
          <w:lang w:val="en-US"/>
        </w:rPr>
      </w:pPr>
    </w:p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HOME" w:date="2023-05-14T11:55:00Z" w:initials="H">
    <w:p w14:paraId="78291C7C" w14:textId="1D1A5B7F" w:rsidR="00E906B7" w:rsidRDefault="00E906B7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4" w:author="HOME" w:date="2023-05-14T11:50:00Z" w:initials="H">
    <w:p w14:paraId="1AAA2AE6" w14:textId="337645BA" w:rsidR="00E906B7" w:rsidRDefault="00E906B7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5" w:author="HOME" w:date="2023-05-14T11:52:00Z" w:initials="H">
    <w:p w14:paraId="4BC14270" w14:textId="06169C26" w:rsidR="00E906B7" w:rsidRDefault="00E906B7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6" w:author="HOME" w:date="2023-05-14T12:01:00Z" w:initials="H">
    <w:p w14:paraId="161924FE" w14:textId="70263656" w:rsidR="00E906B7" w:rsidRDefault="00E906B7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7" w:author="HOME" w:date="2023-05-14T12:07:00Z" w:initials="H">
    <w:p w14:paraId="68633A22" w14:textId="10F58F69" w:rsidR="00E906B7" w:rsidRDefault="00E906B7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8" w:author="HOME" w:date="2023-05-14T12:10:00Z" w:initials="H">
    <w:p w14:paraId="04777181" w14:textId="5B5DB2F5" w:rsidR="00E906B7" w:rsidRDefault="00E906B7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9" w:author="HOME" w:date="2023-05-14T12:12:00Z" w:initials="H">
    <w:p w14:paraId="25190B0A" w14:textId="72E00AF5" w:rsidR="00E906B7" w:rsidRDefault="00E906B7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0" w:author="HOME" w:date="2023-05-14T12:15:00Z" w:initials="H">
    <w:p w14:paraId="1CE79B8B" w14:textId="1C933637" w:rsidR="00E906B7" w:rsidRDefault="00E906B7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6" w:author="HOME" w:date="2023-05-16T08:19:00Z" w:initials="H">
    <w:p w14:paraId="6B4DC14F" w14:textId="4BA4CDE0" w:rsidR="00E906B7" w:rsidRPr="00C77E20" w:rsidRDefault="00E906B7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инфа про 1.4 хиноны, не </w:t>
      </w:r>
      <w:proofErr w:type="gramStart"/>
      <w:r>
        <w:t>факт</w:t>
      </w:r>
      <w:proofErr w:type="gramEnd"/>
      <w:r>
        <w:t xml:space="preserve"> что это подойдет, так как там он говорит: все идет не из Т, а из </w:t>
      </w:r>
      <w:r>
        <w:rPr>
          <w:lang w:val="en-US"/>
        </w:rPr>
        <w:t>S</w:t>
      </w:r>
    </w:p>
  </w:comment>
  <w:comment w:id="17" w:author="HOME" w:date="2023-05-14T12:21:00Z" w:initials="H">
    <w:p w14:paraId="1C0493B9" w14:textId="51C75425" w:rsidR="00E906B7" w:rsidRPr="00975EA5" w:rsidRDefault="00E906B7">
      <w:pPr>
        <w:pStyle w:val="afd"/>
      </w:pPr>
      <w:r>
        <w:rPr>
          <w:rStyle w:val="afc"/>
        </w:rPr>
        <w:annotationRef/>
      </w:r>
      <w:r>
        <w:t>переделал и ниже тоже</w:t>
      </w:r>
    </w:p>
  </w:comment>
  <w:comment w:id="18" w:author="HOME" w:date="2023-05-16T08:09:00Z" w:initials="H">
    <w:p w14:paraId="07794238" w14:textId="48CCC2A1" w:rsidR="00E906B7" w:rsidRDefault="00E906B7">
      <w:pPr>
        <w:pStyle w:val="afd"/>
      </w:pPr>
      <w:r>
        <w:rPr>
          <w:rStyle w:val="afc"/>
        </w:rPr>
        <w:annotationRef/>
      </w:r>
      <w:r>
        <w:t>из этого можно найти константы скорости</w:t>
      </w:r>
    </w:p>
  </w:comment>
  <w:comment w:id="19" w:author="HOME" w:date="2023-05-14T12:18:00Z" w:initials="H">
    <w:p w14:paraId="60467B02" w14:textId="01C48008" w:rsidR="00E906B7" w:rsidRDefault="00E906B7">
      <w:pPr>
        <w:pStyle w:val="afd"/>
      </w:pPr>
      <w:r>
        <w:rPr>
          <w:rStyle w:val="afc"/>
        </w:rPr>
        <w:annotationRef/>
      </w:r>
      <w:r>
        <w:t>вставить время</w:t>
      </w:r>
    </w:p>
  </w:comment>
  <w:comment w:id="25" w:author="HOME" w:date="2023-05-14T12:22:00Z" w:initials="H">
    <w:p w14:paraId="4FB1FAD1" w14:textId="61AC4746" w:rsidR="00E906B7" w:rsidRDefault="00E906B7">
      <w:pPr>
        <w:pStyle w:val="afd"/>
      </w:pPr>
      <w:r>
        <w:rPr>
          <w:rStyle w:val="afc"/>
        </w:rPr>
        <w:annotationRef/>
      </w:r>
      <w:r>
        <w:t xml:space="preserve">это неверно, они есть, вставить множество </w:t>
      </w:r>
      <w:proofErr w:type="spellStart"/>
      <w:r>
        <w:rPr>
          <w:lang w:val="en-US"/>
        </w:rPr>
        <w:t>kH</w:t>
      </w:r>
      <w:proofErr w:type="spellEnd"/>
      <w:r>
        <w:t xml:space="preserve"> </w:t>
      </w:r>
    </w:p>
    <w:p w14:paraId="2E10F576" w14:textId="697F321A" w:rsidR="00E906B7" w:rsidRPr="00962A62" w:rsidRDefault="00E906B7">
      <w:pPr>
        <w:pStyle w:val="afd"/>
      </w:pPr>
      <w:r>
        <w:t>немецкая</w:t>
      </w:r>
      <w:r w:rsidRPr="007A67C0">
        <w:rPr>
          <w:lang w:val="en-US"/>
        </w:rPr>
        <w:t xml:space="preserve"> </w:t>
      </w:r>
      <w:r>
        <w:t>статья</w:t>
      </w:r>
      <w:r w:rsidRPr="007A67C0">
        <w:rPr>
          <w:lang w:val="en-US"/>
        </w:rPr>
        <w:t xml:space="preserve">, </w:t>
      </w:r>
      <w:r>
        <w:rPr>
          <w:lang w:val="en-US"/>
        </w:rPr>
        <w:t>advanced</w:t>
      </w:r>
      <w:r w:rsidRPr="007A67C0">
        <w:rPr>
          <w:lang w:val="en-US"/>
        </w:rPr>
        <w:t xml:space="preserve"> </w:t>
      </w:r>
      <w:r>
        <w:rPr>
          <w:lang w:val="en-US"/>
        </w:rPr>
        <w:t>and</w:t>
      </w:r>
      <w:r w:rsidRPr="007A67C0">
        <w:rPr>
          <w:lang w:val="en-US"/>
        </w:rPr>
        <w:t xml:space="preserve"> </w:t>
      </w:r>
      <w:r>
        <w:rPr>
          <w:lang w:val="en-US"/>
        </w:rPr>
        <w:t>another</w:t>
      </w:r>
      <w:r w:rsidRPr="007A67C0">
        <w:rPr>
          <w:lang w:val="en-US"/>
        </w:rPr>
        <w:t xml:space="preserve"> </w:t>
      </w:r>
      <w:r>
        <w:rPr>
          <w:lang w:val="en-US"/>
        </w:rPr>
        <w:t>scheme</w:t>
      </w:r>
      <w:r w:rsidRPr="007A67C0">
        <w:rPr>
          <w:lang w:val="en-US"/>
        </w:rPr>
        <w:t xml:space="preserve"> </w:t>
      </w:r>
      <w:r>
        <w:t>вставить</w:t>
      </w:r>
      <w:r w:rsidRPr="007A67C0">
        <w:rPr>
          <w:lang w:val="en-US"/>
        </w:rPr>
        <w:t xml:space="preserve">. </w:t>
      </w:r>
      <w:r>
        <w:t>По ним вопросы</w:t>
      </w:r>
    </w:p>
  </w:comment>
  <w:comment w:id="26" w:author="HOME" w:date="2023-05-16T14:10:00Z" w:initials="H">
    <w:p w14:paraId="0789C7AB" w14:textId="43A84EB2" w:rsidR="00E906B7" w:rsidRDefault="00E906B7">
      <w:pPr>
        <w:pStyle w:val="afd"/>
      </w:pPr>
      <w:r>
        <w:rPr>
          <w:rStyle w:val="afc"/>
        </w:rPr>
        <w:annotationRef/>
      </w:r>
      <w:r>
        <w:t>я не согласен, это вообще бред, мы просто еще не знаем всего</w:t>
      </w:r>
    </w:p>
  </w:comment>
  <w:comment w:id="27" w:author="HOME" w:date="2023-05-11T21:19:00Z" w:initials="H">
    <w:p w14:paraId="7FF579F8" w14:textId="4E422D53" w:rsidR="00E906B7" w:rsidRPr="008712D1" w:rsidRDefault="00E906B7" w:rsidP="00841974">
      <w:pPr>
        <w:pStyle w:val="afd"/>
      </w:pPr>
      <w:r>
        <w:rPr>
          <w:rStyle w:val="afc"/>
        </w:rPr>
        <w:annotationRef/>
      </w:r>
      <w:r>
        <w:rPr>
          <w:rStyle w:val="afc"/>
        </w:rPr>
        <w:t xml:space="preserve">нужно ли перерисовать схему используя статьи с полной схемой и соединить их вместе и заменить А на </w:t>
      </w:r>
      <w:r>
        <w:rPr>
          <w:rStyle w:val="afc"/>
          <w:lang w:val="en-US"/>
        </w:rPr>
        <w:t>Q</w:t>
      </w:r>
    </w:p>
  </w:comment>
  <w:comment w:id="28" w:author="HOME" w:date="2023-05-12T17:08:00Z" w:initials="H">
    <w:p w14:paraId="3CAAC860" w14:textId="5CEBE20A" w:rsidR="00E906B7" w:rsidRDefault="00E906B7">
      <w:pPr>
        <w:pStyle w:val="afd"/>
      </w:pPr>
      <w:r>
        <w:rPr>
          <w:rStyle w:val="afc"/>
        </w:rPr>
        <w:annotationRef/>
      </w:r>
      <w:r>
        <w:t>Так ли это? Или использовать другую схему, а если нет констант, можно вообще забить на это все, пусть будет, но считать я буду проще</w:t>
      </w:r>
    </w:p>
  </w:comment>
  <w:comment w:id="29" w:author="HOME" w:date="2023-05-16T14:12:00Z" w:initials="H">
    <w:p w14:paraId="3C35107B" w14:textId="09BBB49A" w:rsidR="00E906B7" w:rsidRDefault="00E906B7">
      <w:pPr>
        <w:pStyle w:val="afd"/>
      </w:pPr>
      <w:r>
        <w:rPr>
          <w:rStyle w:val="afc"/>
        </w:rPr>
        <w:annotationRef/>
      </w:r>
      <w:r>
        <w:t>На этой схеме – просто сумма</w:t>
      </w:r>
    </w:p>
  </w:comment>
  <w:comment w:id="32" w:author="HOME" w:date="2023-05-16T14:38:00Z" w:initials="H">
    <w:p w14:paraId="0B82DDD8" w14:textId="4D8664DD" w:rsidR="00E906B7" w:rsidRDefault="00E906B7">
      <w:pPr>
        <w:pStyle w:val="afd"/>
      </w:pPr>
      <w:r>
        <w:rPr>
          <w:rStyle w:val="afc"/>
        </w:rPr>
        <w:annotationRef/>
      </w:r>
      <w:r>
        <w:t xml:space="preserve">если верить </w:t>
      </w:r>
      <w:proofErr w:type="spellStart"/>
      <w:r>
        <w:t>левину</w:t>
      </w:r>
      <w:proofErr w:type="spellEnd"/>
      <w:r>
        <w:t xml:space="preserve"> и </w:t>
      </w:r>
      <w:proofErr w:type="spellStart"/>
      <w:r>
        <w:t>кузьмину</w:t>
      </w:r>
      <w:proofErr w:type="spellEnd"/>
      <w:r>
        <w:t xml:space="preserve">, но там другая </w:t>
      </w:r>
      <w:proofErr w:type="spellStart"/>
      <w:r>
        <w:t>сфхема</w:t>
      </w:r>
      <w:proofErr w:type="spellEnd"/>
      <w:r>
        <w:t xml:space="preserve"> и есть константа </w:t>
      </w:r>
      <w:r>
        <w:rPr>
          <w:lang w:val="en-US"/>
        </w:rPr>
        <w:t>KH</w:t>
      </w:r>
      <w:r>
        <w:t xml:space="preserve"> равновесия в клетке, дополнить </w:t>
      </w:r>
      <w:proofErr w:type="gramStart"/>
      <w:r>
        <w:t>про амину</w:t>
      </w:r>
      <w:proofErr w:type="gramEnd"/>
      <w:r>
        <w:t xml:space="preserve"> из </w:t>
      </w:r>
      <w:proofErr w:type="spellStart"/>
      <w:r>
        <w:t>кузьмина</w:t>
      </w:r>
      <w:proofErr w:type="spellEnd"/>
      <w:r>
        <w:t xml:space="preserve"> стр. 18-19, но что?</w:t>
      </w:r>
    </w:p>
  </w:comment>
  <w:comment w:id="33" w:author="HOME" w:date="2023-05-16T09:00:00Z" w:initials="H">
    <w:p w14:paraId="3D2C143B" w14:textId="4A6556AD" w:rsidR="00E906B7" w:rsidRDefault="00E906B7">
      <w:pPr>
        <w:pStyle w:val="afd"/>
      </w:pPr>
      <w:r>
        <w:rPr>
          <w:rStyle w:val="afc"/>
        </w:rPr>
        <w:annotationRef/>
      </w:r>
      <w:r>
        <w:t>Это не хинон, уточнить из диссера и разобраться в других реакциях</w:t>
      </w:r>
    </w:p>
  </w:comment>
  <w:comment w:id="34" w:author="HOME" w:date="2023-05-16T08:55:00Z" w:initials="H">
    <w:p w14:paraId="5408AE17" w14:textId="78C51401" w:rsidR="00E906B7" w:rsidRPr="0097363D" w:rsidRDefault="00E906B7">
      <w:pPr>
        <w:pStyle w:val="afd"/>
      </w:pPr>
      <w:r>
        <w:rPr>
          <w:rStyle w:val="afc"/>
        </w:rPr>
        <w:annotationRef/>
      </w:r>
      <w:r>
        <w:t>Нет на этой схеме</w:t>
      </w:r>
    </w:p>
  </w:comment>
  <w:comment w:id="35" w:author="HOME" w:date="2023-05-14T12:25:00Z" w:initials="H">
    <w:p w14:paraId="7ECAC0C6" w14:textId="2514BFAA" w:rsidR="00E906B7" w:rsidRDefault="00E906B7">
      <w:pPr>
        <w:pStyle w:val="afd"/>
      </w:pPr>
      <w:r>
        <w:rPr>
          <w:rStyle w:val="afc"/>
        </w:rPr>
        <w:annotationRef/>
      </w:r>
      <w:r>
        <w:t>Добавить схему с хиноном</w:t>
      </w:r>
    </w:p>
  </w:comment>
  <w:comment w:id="38" w:author="HOME" w:date="2023-05-13T22:45:00Z" w:initials="H">
    <w:p w14:paraId="2239C6CE" w14:textId="313FCB14" w:rsidR="00E906B7" w:rsidRDefault="00E906B7">
      <w:pPr>
        <w:pStyle w:val="afd"/>
      </w:pPr>
      <w:r>
        <w:rPr>
          <w:rStyle w:val="afc"/>
        </w:rPr>
        <w:annotationRef/>
      </w:r>
      <w:r>
        <w:t>Уточнить, ошибка здесь!</w:t>
      </w:r>
    </w:p>
  </w:comment>
  <w:comment w:id="39" w:author="HOME" w:date="2023-05-16T09:51:00Z" w:initials="H">
    <w:p w14:paraId="771CAC21" w14:textId="72ED8EAB" w:rsidR="00E906B7" w:rsidRDefault="00E906B7">
      <w:pPr>
        <w:pStyle w:val="afd"/>
      </w:pPr>
      <w:r>
        <w:rPr>
          <w:rStyle w:val="afc"/>
        </w:rPr>
        <w:annotationRef/>
      </w:r>
      <w:r>
        <w:t>Либо вообще, либо должным образом: только как константа, а не диффузионная модель</w:t>
      </w:r>
    </w:p>
  </w:comment>
  <w:comment w:id="40" w:author="HOME" w:date="2023-05-15T13:49:00Z" w:initials="H">
    <w:p w14:paraId="3BAC7EE3" w14:textId="77777777" w:rsidR="00E906B7" w:rsidRDefault="00E906B7" w:rsidP="00E906B7">
      <w:pPr>
        <w:pStyle w:val="afd"/>
      </w:pPr>
      <w:r>
        <w:rPr>
          <w:rStyle w:val="afc"/>
        </w:rPr>
        <w:annotationRef/>
      </w:r>
      <w:r>
        <w:t>В начало</w:t>
      </w:r>
    </w:p>
  </w:comment>
  <w:comment w:id="41" w:author="HOME" w:date="2023-05-15T13:51:00Z" w:initials="H">
    <w:p w14:paraId="638CA115" w14:textId="77777777" w:rsidR="00E906B7" w:rsidRDefault="00E906B7" w:rsidP="00E906B7">
      <w:pPr>
        <w:pStyle w:val="afd"/>
      </w:pPr>
      <w:r>
        <w:rPr>
          <w:rStyle w:val="afc"/>
        </w:rPr>
        <w:annotationRef/>
      </w:r>
      <w:r>
        <w:t>Уже был</w:t>
      </w:r>
    </w:p>
  </w:comment>
  <w:comment w:id="42" w:author="HOME" w:date="2023-05-16T13:49:00Z" w:initials="H">
    <w:p w14:paraId="040C4833" w14:textId="77777777" w:rsidR="00E906B7" w:rsidRPr="00111886" w:rsidRDefault="00E906B7" w:rsidP="00A82AA0">
      <w:pPr>
        <w:pStyle w:val="afd"/>
      </w:pPr>
      <w:r>
        <w:rPr>
          <w:rStyle w:val="afc"/>
        </w:rPr>
        <w:annotationRef/>
      </w:r>
      <w:r>
        <w:rPr>
          <w:lang w:val="en-US"/>
        </w:rPr>
        <w:t>Start</w:t>
      </w:r>
      <w:r w:rsidRPr="00111886">
        <w:t xml:space="preserve"> </w:t>
      </w:r>
      <w:proofErr w:type="spellStart"/>
      <w:r>
        <w:rPr>
          <w:lang w:val="en-US"/>
        </w:rPr>
        <w:t>rephr</w:t>
      </w:r>
      <w:proofErr w:type="spellEnd"/>
    </w:p>
  </w:comment>
  <w:comment w:id="43" w:author="HOME" w:date="2023-05-16T20:08:00Z" w:initials="H">
    <w:p w14:paraId="5511F632" w14:textId="066FB7C1" w:rsidR="00E906B7" w:rsidRPr="00E906B7" w:rsidRDefault="00E906B7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44" w:author="HOME" w:date="2023-05-16T13:58:00Z" w:initials="H">
    <w:p w14:paraId="663A73B6" w14:textId="77777777" w:rsidR="00E906B7" w:rsidRDefault="00E906B7" w:rsidP="00A82AA0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46" w:author="HOME" w:date="2023-05-16T10:01:00Z" w:initials="H">
    <w:p w14:paraId="1558FC77" w14:textId="2633249A" w:rsidR="00E906B7" w:rsidRPr="00786CA9" w:rsidRDefault="00E906B7">
      <w:pPr>
        <w:pStyle w:val="afd"/>
      </w:pPr>
      <w:r>
        <w:rPr>
          <w:rStyle w:val="afc"/>
        </w:rPr>
        <w:annotationRef/>
      </w:r>
      <w:r>
        <w:t xml:space="preserve">Начало </w:t>
      </w:r>
      <w:proofErr w:type="spellStart"/>
      <w:r>
        <w:t>перефраз</w:t>
      </w:r>
      <w:proofErr w:type="spellEnd"/>
    </w:p>
  </w:comment>
  <w:comment w:id="47" w:author="HOME" w:date="2023-05-16T10:33:00Z" w:initials="H">
    <w:p w14:paraId="4096908B" w14:textId="44F8D7AE" w:rsidR="00E906B7" w:rsidRDefault="00E906B7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значения </w:t>
      </w:r>
      <w:proofErr w:type="spellStart"/>
      <w:r>
        <w:rPr>
          <w:lang w:val="en-US"/>
        </w:rPr>
        <w:t>pK</w:t>
      </w:r>
      <w:proofErr w:type="spellEnd"/>
      <w:r>
        <w:t xml:space="preserve"> </w:t>
      </w:r>
      <w:proofErr w:type="spellStart"/>
      <w:r>
        <w:t>семхин</w:t>
      </w:r>
      <w:proofErr w:type="spellEnd"/>
      <w:r>
        <w:t xml:space="preserve"> радикалов, но это без </w:t>
      </w:r>
      <w:proofErr w:type="gramStart"/>
      <w:r>
        <w:t>полимеризации</w:t>
      </w:r>
      <w:proofErr w:type="gramEnd"/>
      <w:r>
        <w:t xml:space="preserve"> а просто равновесие в растворе</w:t>
      </w:r>
    </w:p>
  </w:comment>
  <w:comment w:id="48" w:author="HOME" w:date="2023-05-16T10:04:00Z" w:initials="H">
    <w:p w14:paraId="0347FFC8" w14:textId="7CDB0CDA" w:rsidR="00E906B7" w:rsidRPr="00852EB5" w:rsidRDefault="00E906B7">
      <w:pPr>
        <w:pStyle w:val="afd"/>
      </w:pPr>
      <w:r>
        <w:rPr>
          <w:rStyle w:val="afc"/>
        </w:rPr>
        <w:annotationRef/>
      </w:r>
      <w:r>
        <w:t>уточнить единицы измерения</w:t>
      </w:r>
    </w:p>
  </w:comment>
  <w:comment w:id="49" w:author="HOME" w:date="2023-05-16T10:22:00Z" w:initials="H">
    <w:p w14:paraId="5ECE0E15" w14:textId="03A267FE" w:rsidR="00E906B7" w:rsidRPr="0041419D" w:rsidRDefault="00E906B7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еще ссылки на реакции с кислородом и другими </w:t>
      </w:r>
      <w:r>
        <w:rPr>
          <w:lang w:val="en-US"/>
        </w:rPr>
        <w:t>Ox</w:t>
      </w:r>
      <w:r>
        <w:t>. Нужны ли они?</w:t>
      </w:r>
    </w:p>
  </w:comment>
  <w:comment w:id="50" w:author="HOME" w:date="2023-05-16T10:31:00Z" w:initials="H">
    <w:p w14:paraId="31A84E1B" w14:textId="7F282617" w:rsidR="00E906B7" w:rsidRDefault="00E906B7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55" w:author="HOME" w:date="2023-05-16T20:23:00Z" w:initials="H">
    <w:p w14:paraId="738042CB" w14:textId="35E9696F" w:rsidR="002C2224" w:rsidRDefault="002C2224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56" w:author="HOME" w:date="2023-05-15T14:01:00Z" w:initials="H">
    <w:p w14:paraId="41C592C6" w14:textId="77777777" w:rsidR="00171A6D" w:rsidRDefault="00171A6D" w:rsidP="00171A6D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59" w:author="HOME" w:date="2023-05-15T14:11:00Z" w:initials="H">
    <w:p w14:paraId="539C90BE" w14:textId="77777777" w:rsidR="00171A6D" w:rsidRDefault="00171A6D" w:rsidP="00171A6D">
      <w:pPr>
        <w:pStyle w:val="afd"/>
      </w:pPr>
      <w:r>
        <w:rPr>
          <w:rStyle w:val="afc"/>
        </w:rPr>
        <w:annotationRef/>
      </w:r>
      <w:r>
        <w:t>Плохой термин</w:t>
      </w:r>
    </w:p>
  </w:comment>
  <w:comment w:id="62" w:author="HOME" w:date="2023-05-15T14:28:00Z" w:initials="H">
    <w:p w14:paraId="3869A88F" w14:textId="77777777" w:rsidR="00171A6D" w:rsidRDefault="00171A6D" w:rsidP="00171A6D">
      <w:pPr>
        <w:pStyle w:val="afd"/>
      </w:pPr>
      <w:r>
        <w:rPr>
          <w:rStyle w:val="afc"/>
        </w:rPr>
        <w:annotationRef/>
      </w:r>
      <w:r>
        <w:t>Скорее всего это не надо</w:t>
      </w:r>
    </w:p>
  </w:comment>
  <w:comment w:id="63" w:author="HOME" w:date="2023-05-16T15:12:00Z" w:initials="H">
    <w:p w14:paraId="00E0D0F4" w14:textId="41988CD6" w:rsidR="00E906B7" w:rsidRDefault="00E906B7">
      <w:pPr>
        <w:pStyle w:val="afd"/>
      </w:pPr>
      <w:r>
        <w:rPr>
          <w:rStyle w:val="afc"/>
        </w:rPr>
        <w:annotationRef/>
      </w:r>
      <w:r>
        <w:t>В фотовосстановление</w:t>
      </w:r>
    </w:p>
  </w:comment>
  <w:comment w:id="64" w:author="HOME" w:date="2023-05-16T14:54:00Z" w:initials="H">
    <w:p w14:paraId="4BF83FFF" w14:textId="440D2B0E" w:rsidR="00E906B7" w:rsidRPr="004D745C" w:rsidRDefault="00E906B7">
      <w:pPr>
        <w:pStyle w:val="afd"/>
      </w:pPr>
      <w:r>
        <w:rPr>
          <w:rStyle w:val="afc"/>
        </w:rPr>
        <w:annotationRef/>
      </w:r>
      <w:r>
        <w:t xml:space="preserve">Начало </w:t>
      </w:r>
      <w:proofErr w:type="spellStart"/>
      <w:r>
        <w:t>перефраз</w:t>
      </w:r>
      <w:proofErr w:type="spellEnd"/>
    </w:p>
  </w:comment>
  <w:comment w:id="65" w:author="HOME" w:date="2023-05-16T15:10:00Z" w:initials="H">
    <w:p w14:paraId="34F0AE06" w14:textId="3E13186C" w:rsidR="00E906B7" w:rsidRDefault="00E906B7">
      <w:pPr>
        <w:pStyle w:val="afd"/>
      </w:pPr>
      <w:r>
        <w:rPr>
          <w:rStyle w:val="afc"/>
        </w:rPr>
        <w:annotationRef/>
      </w:r>
      <w:r>
        <w:t xml:space="preserve">Надо ли это? И проверить точно ли 9,10фенантрахинон а не </w:t>
      </w:r>
      <w:proofErr w:type="spellStart"/>
      <w:r>
        <w:t>сульфопроизводное</w:t>
      </w:r>
      <w:proofErr w:type="spellEnd"/>
      <w:r>
        <w:t xml:space="preserve"> 9,10фантрахинон</w:t>
      </w:r>
    </w:p>
  </w:comment>
  <w:comment w:id="66" w:author="HOME" w:date="2023-05-16T15:28:00Z" w:initials="H">
    <w:p w14:paraId="1CEA744D" w14:textId="4D4C12DC" w:rsidR="00E906B7" w:rsidRDefault="00E906B7">
      <w:pPr>
        <w:pStyle w:val="afd"/>
      </w:pPr>
      <w:r>
        <w:rPr>
          <w:rStyle w:val="afc"/>
        </w:rPr>
        <w:annotationRef/>
      </w:r>
      <w:r>
        <w:t>добавить</w:t>
      </w:r>
    </w:p>
  </w:comment>
  <w:comment w:id="67" w:author="HOME" w:date="2023-05-16T15:37:00Z" w:initials="H">
    <w:p w14:paraId="1C929DC7" w14:textId="4927199E" w:rsidR="00E906B7" w:rsidRDefault="00E906B7">
      <w:pPr>
        <w:pStyle w:val="afd"/>
      </w:pPr>
      <w:r>
        <w:rPr>
          <w:rStyle w:val="afc"/>
        </w:rPr>
        <w:annotationRef/>
      </w:r>
      <w:r>
        <w:t>нужна ли она</w:t>
      </w:r>
    </w:p>
  </w:comment>
  <w:comment w:id="68" w:author="HOME" w:date="2023-05-16T15:34:00Z" w:initials="H">
    <w:p w14:paraId="0363ADCC" w14:textId="6C3C87F7" w:rsidR="00E906B7" w:rsidRDefault="00E906B7">
      <w:pPr>
        <w:pStyle w:val="afd"/>
      </w:pPr>
      <w:r>
        <w:rPr>
          <w:rStyle w:val="afc"/>
        </w:rPr>
        <w:annotationRef/>
      </w:r>
      <w:r>
        <w:t>сделать таблицу нормальной</w:t>
      </w:r>
    </w:p>
  </w:comment>
  <w:comment w:id="69" w:author="HOME" w:date="2023-05-16T15:45:00Z" w:initials="H">
    <w:p w14:paraId="3407C64D" w14:textId="3BC8DEF7" w:rsidR="00E906B7" w:rsidRDefault="00E906B7">
      <w:pPr>
        <w:pStyle w:val="afd"/>
      </w:pPr>
      <w:r>
        <w:rPr>
          <w:rStyle w:val="afc"/>
        </w:rPr>
        <w:annotationRef/>
      </w:r>
      <w:r>
        <w:t xml:space="preserve">которая должна </w:t>
      </w:r>
      <w:proofErr w:type="spellStart"/>
      <w:r>
        <w:t>соответсвовать</w:t>
      </w:r>
      <w:proofErr w:type="spellEnd"/>
      <w:r>
        <w:t xml:space="preserve"> общей схеме или 1 из</w:t>
      </w:r>
    </w:p>
  </w:comment>
  <w:comment w:id="72" w:author="HOME" w:date="2023-05-16T16:03:00Z" w:initials="H">
    <w:p w14:paraId="3B422869" w14:textId="3982E8A4" w:rsidR="00E906B7" w:rsidRDefault="00E906B7">
      <w:pPr>
        <w:pStyle w:val="afd"/>
      </w:pPr>
      <w:r>
        <w:rPr>
          <w:rStyle w:val="afc"/>
        </w:rPr>
        <w:annotationRef/>
      </w:r>
      <w:r>
        <w:t xml:space="preserve">что это, восстановление или просто </w:t>
      </w:r>
      <w:proofErr w:type="spellStart"/>
      <w:r>
        <w:t>побочки</w:t>
      </w:r>
      <w:proofErr w:type="spellEnd"/>
      <w:r>
        <w:t>?</w:t>
      </w:r>
    </w:p>
  </w:comment>
  <w:comment w:id="73" w:author="HOME" w:date="2023-05-16T16:11:00Z" w:initials="H">
    <w:p w14:paraId="269C7D79" w14:textId="75DCD911" w:rsidR="00E906B7" w:rsidRDefault="00E906B7">
      <w:pPr>
        <w:pStyle w:val="afd"/>
      </w:pPr>
      <w:r>
        <w:rPr>
          <w:rStyle w:val="afc"/>
        </w:rPr>
        <w:annotationRef/>
      </w:r>
      <w:r>
        <w:t>Обязательно!!!!!</w:t>
      </w:r>
    </w:p>
  </w:comment>
  <w:comment w:id="74" w:author="HOME" w:date="2023-05-12T11:21:00Z" w:initials="H">
    <w:p w14:paraId="3A522348" w14:textId="64D8DED8" w:rsidR="00E906B7" w:rsidRPr="00962A62" w:rsidRDefault="00E906B7">
      <w:pPr>
        <w:pStyle w:val="afd"/>
      </w:pPr>
      <w:r>
        <w:rPr>
          <w:rStyle w:val="afc"/>
        </w:rPr>
        <w:annotationRef/>
      </w:r>
      <w:r>
        <w:t xml:space="preserve">Какие константы скорости образования </w:t>
      </w:r>
      <w:proofErr w:type="spellStart"/>
      <w:r>
        <w:t>кетолов</w:t>
      </w:r>
      <w:proofErr w:type="spellEnd"/>
      <w:r>
        <w:t xml:space="preserve"> и эфиров? Возможно </w:t>
      </w:r>
      <w:r>
        <w:rPr>
          <w:lang w:val="en-US"/>
        </w:rPr>
        <w:t>schemes</w:t>
      </w:r>
    </w:p>
  </w:comment>
  <w:comment w:id="79" w:author="HOME" w:date="2023-05-13T20:01:00Z" w:initials="H">
    <w:p w14:paraId="5F3FEF28" w14:textId="7B575989" w:rsidR="00E906B7" w:rsidRDefault="00E906B7">
      <w:pPr>
        <w:pStyle w:val="afd"/>
      </w:pPr>
      <w:r>
        <w:rPr>
          <w:rStyle w:val="afc"/>
        </w:rPr>
        <w:annotationRef/>
      </w:r>
      <w:r>
        <w:t>Почему нет изопропила?</w:t>
      </w:r>
    </w:p>
  </w:comment>
  <w:comment w:id="80" w:author="HOME" w:date="2023-05-12T13:03:00Z" w:initials="H">
    <w:p w14:paraId="0B278BAD" w14:textId="37AF4D29" w:rsidR="00E906B7" w:rsidRPr="00A90BCC" w:rsidRDefault="00E906B7">
      <w:pPr>
        <w:pStyle w:val="afd"/>
      </w:pPr>
      <w:r>
        <w:rPr>
          <w:rStyle w:val="afc"/>
        </w:rPr>
        <w:annotationRef/>
      </w:r>
      <w:r>
        <w:t>Константы скорости?</w:t>
      </w:r>
    </w:p>
  </w:comment>
  <w:comment w:id="81" w:author="HOME" w:date="2023-05-13T17:51:00Z" w:initials="H">
    <w:p w14:paraId="280AB057" w14:textId="11AAECE1" w:rsidR="00E906B7" w:rsidRDefault="00E906B7" w:rsidP="00A743F4">
      <w:pPr>
        <w:pStyle w:val="afd"/>
      </w:pPr>
      <w:r>
        <w:rPr>
          <w:rStyle w:val="afc"/>
        </w:rPr>
        <w:annotationRef/>
      </w:r>
      <w:r>
        <w:t>Неточная формулировка</w:t>
      </w:r>
    </w:p>
  </w:comment>
  <w:comment w:id="86" w:author="HOME" w:date="2023-05-12T23:34:00Z" w:initials="H">
    <w:p w14:paraId="3BE7EDF3" w14:textId="77777777" w:rsidR="00E906B7" w:rsidRDefault="00E906B7" w:rsidP="00CC5A5F">
      <w:pPr>
        <w:pStyle w:val="afd"/>
      </w:pPr>
      <w:r>
        <w:rPr>
          <w:rStyle w:val="afc"/>
        </w:rPr>
        <w:annotationRef/>
      </w:r>
      <w:r>
        <w:t>Точно ли?</w:t>
      </w:r>
    </w:p>
  </w:comment>
  <w:comment w:id="89" w:author="HOME" w:date="2023-05-13T20:03:00Z" w:initials="H">
    <w:p w14:paraId="015CC91C" w14:textId="024524FA" w:rsidR="00E906B7" w:rsidRPr="007A67C0" w:rsidRDefault="00E906B7">
      <w:pPr>
        <w:pStyle w:val="afd"/>
      </w:pPr>
      <w:r>
        <w:rPr>
          <w:rStyle w:val="afc"/>
        </w:rPr>
        <w:annotationRef/>
      </w:r>
      <w:r>
        <w:t>Уточнить и добавить в радикальные реакции</w:t>
      </w:r>
    </w:p>
  </w:comment>
  <w:comment w:id="92" w:author="HOME" w:date="2023-05-12T11:20:00Z" w:initials="H">
    <w:p w14:paraId="240B2114" w14:textId="77777777" w:rsidR="00E906B7" w:rsidRDefault="00E906B7" w:rsidP="00CC5A5F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93" w:author="HOME" w:date="2023-05-14T12:28:00Z" w:initials="H">
    <w:p w14:paraId="68C57BF5" w14:textId="2CA6492F" w:rsidR="00E906B7" w:rsidRPr="00B04A91" w:rsidRDefault="00E906B7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94" w:author="HOME" w:date="2023-05-14T22:57:00Z" w:initials="H">
    <w:p w14:paraId="34418477" w14:textId="1B0601F4" w:rsidR="00E906B7" w:rsidRDefault="00E906B7">
      <w:pPr>
        <w:pStyle w:val="afd"/>
      </w:pPr>
      <w:r>
        <w:rPr>
          <w:rStyle w:val="afc"/>
        </w:rPr>
        <w:annotationRef/>
      </w:r>
      <w:r>
        <w:t xml:space="preserve">Там есть константа обмена, но это вроде обмен поляризацией при </w:t>
      </w:r>
      <w:proofErr w:type="spellStart"/>
      <w:r>
        <w:t>ямр</w:t>
      </w:r>
      <w:proofErr w:type="spellEnd"/>
      <w:r>
        <w:t xml:space="preserve"> и не нужно. Там есть еще пероксиды, но я думаю это тоже не надо</w:t>
      </w:r>
    </w:p>
  </w:comment>
  <w:comment w:id="99" w:author="HOME" w:date="2023-05-12T16:23:00Z" w:initials="H">
    <w:p w14:paraId="520E48B8" w14:textId="6EE020A3" w:rsidR="00E906B7" w:rsidRDefault="00E906B7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100" w:author="HOME" w:date="2023-05-14T12:29:00Z" w:initials="H">
    <w:p w14:paraId="7B28C7A4" w14:textId="77777777" w:rsidR="00E906B7" w:rsidRDefault="00E906B7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E906B7" w:rsidRDefault="00E906B7">
      <w:pPr>
        <w:pStyle w:val="afd"/>
      </w:pPr>
    </w:p>
  </w:comment>
  <w:comment w:id="101" w:author="HOME" w:date="2023-05-16T19:13:00Z" w:initials="H">
    <w:p w14:paraId="01971D87" w14:textId="54979BE0" w:rsidR="00E906B7" w:rsidRDefault="00E906B7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102" w:author="HOME" w:date="2023-05-15T13:50:00Z" w:initials="H">
    <w:p w14:paraId="2FC38999" w14:textId="1BC5765D" w:rsidR="00E906B7" w:rsidRDefault="00E906B7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111" w:author="HOME" w:date="2023-05-16T19:36:00Z" w:initials="H">
    <w:p w14:paraId="205A4103" w14:textId="2BF9970F" w:rsidR="00E906B7" w:rsidRDefault="00E906B7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115" w:author="HOME" w:date="2023-05-10T13:28:00Z" w:initials="H">
    <w:p w14:paraId="65CA7866" w14:textId="7D941900" w:rsidR="00E906B7" w:rsidRDefault="00E906B7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116" w:author="HOME" w:date="2023-05-10T13:21:00Z" w:initials="H">
    <w:p w14:paraId="27234FD7" w14:textId="77777777" w:rsidR="00E906B7" w:rsidRDefault="00E906B7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117" w:author="HOME" w:date="2023-05-14T21:30:00Z" w:initials="H">
    <w:p w14:paraId="4DB10CD7" w14:textId="1D2AC75F" w:rsidR="00E906B7" w:rsidRDefault="00E906B7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121" w:author="HOME" w:date="2023-05-11T10:42:00Z" w:initials="H">
    <w:p w14:paraId="4D62CFCD" w14:textId="470B8DA7" w:rsidR="00E906B7" w:rsidRDefault="00E906B7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123" w:author="HOME" w:date="2023-05-14T21:35:00Z" w:initials="H">
    <w:p w14:paraId="2964ED90" w14:textId="6E4481CA" w:rsidR="00E906B7" w:rsidRPr="00321798" w:rsidRDefault="00E906B7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124" w:author="HOME" w:date="2023-05-10T20:08:00Z" w:initials="H">
    <w:p w14:paraId="2AC5B54B" w14:textId="449E9AC7" w:rsidR="00E906B7" w:rsidRDefault="00E906B7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126" w:author="HOME" w:date="2023-05-14T21:40:00Z" w:initials="H">
    <w:p w14:paraId="041906DE" w14:textId="50441DEF" w:rsidR="00E906B7" w:rsidRPr="00C83C57" w:rsidRDefault="00E906B7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128" w:author="HOME" w:date="2023-05-11T11:32:00Z" w:initials="H">
    <w:p w14:paraId="7162795D" w14:textId="74A0BC28" w:rsidR="00E906B7" w:rsidRDefault="00E906B7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6B4DC14F" w15:done="0"/>
  <w15:commentEx w15:paraId="1C0493B9" w15:done="0"/>
  <w15:commentEx w15:paraId="07794238" w15:done="0"/>
  <w15:commentEx w15:paraId="60467B02" w15:done="0"/>
  <w15:commentEx w15:paraId="2E10F576" w15:done="0"/>
  <w15:commentEx w15:paraId="0789C7AB" w15:done="0"/>
  <w15:commentEx w15:paraId="7FF579F8" w15:done="0"/>
  <w15:commentEx w15:paraId="3CAAC860" w15:done="0"/>
  <w15:commentEx w15:paraId="3C35107B" w15:done="0"/>
  <w15:commentEx w15:paraId="0B82DDD8" w15:done="0"/>
  <w15:commentEx w15:paraId="3D2C143B" w15:done="0"/>
  <w15:commentEx w15:paraId="5408AE17" w15:done="0"/>
  <w15:commentEx w15:paraId="7ECAC0C6" w15:done="0"/>
  <w15:commentEx w15:paraId="2239C6CE" w15:done="0"/>
  <w15:commentEx w15:paraId="771CAC21" w15:done="0"/>
  <w15:commentEx w15:paraId="3BAC7EE3" w15:done="0"/>
  <w15:commentEx w15:paraId="638CA115" w15:done="0"/>
  <w15:commentEx w15:paraId="040C4833" w15:done="0"/>
  <w15:commentEx w15:paraId="5511F632" w15:done="0"/>
  <w15:commentEx w15:paraId="663A73B6" w15:done="0"/>
  <w15:commentEx w15:paraId="1558FC77" w15:done="0"/>
  <w15:commentEx w15:paraId="4096908B" w15:done="0"/>
  <w15:commentEx w15:paraId="0347FFC8" w15:done="0"/>
  <w15:commentEx w15:paraId="5ECE0E15" w15:done="0"/>
  <w15:commentEx w15:paraId="31A84E1B" w15:done="0"/>
  <w15:commentEx w15:paraId="738042CB" w15:done="0"/>
  <w15:commentEx w15:paraId="41C592C6" w15:done="0"/>
  <w15:commentEx w15:paraId="539C90BE" w15:done="0"/>
  <w15:commentEx w15:paraId="3869A88F" w15:done="0"/>
  <w15:commentEx w15:paraId="00E0D0F4" w15:done="0"/>
  <w15:commentEx w15:paraId="4BF83FFF" w15:done="0"/>
  <w15:commentEx w15:paraId="34F0AE06" w15:done="0"/>
  <w15:commentEx w15:paraId="1CEA744D" w15:done="0"/>
  <w15:commentEx w15:paraId="1C929DC7" w15:done="0"/>
  <w15:commentEx w15:paraId="0363ADCC" w15:done="0"/>
  <w15:commentEx w15:paraId="3407C64D" w15:done="0"/>
  <w15:commentEx w15:paraId="3B422869" w15:done="0"/>
  <w15:commentEx w15:paraId="269C7D79" w15:done="0"/>
  <w15:commentEx w15:paraId="3A522348" w15:done="0"/>
  <w15:commentEx w15:paraId="5F3FEF28" w15:done="0"/>
  <w15:commentEx w15:paraId="0B278BAD" w15:done="0"/>
  <w15:commentEx w15:paraId="280AB057" w15:done="0"/>
  <w15:commentEx w15:paraId="3BE7EDF3" w15:done="0"/>
  <w15:commentEx w15:paraId="015CC91C" w15:done="0"/>
  <w15:commentEx w15:paraId="240B2114" w15:done="0"/>
  <w15:commentEx w15:paraId="68C57BF5" w15:paraIdParent="240B2114" w15:done="0"/>
  <w15:commentEx w15:paraId="34418477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DBB21" w16cex:dateUtc="2023-05-16T05:19:00Z"/>
  <w16cex:commentExtensible w16cex:durableId="280B50B6" w16cex:dateUtc="2023-05-14T09:21:00Z"/>
  <w16cex:commentExtensible w16cex:durableId="280DB8A1" w16cex:dateUtc="2023-05-16T05:09:00Z"/>
  <w16cex:commentExtensible w16cex:durableId="280B5023" w16cex:dateUtc="2023-05-14T09:18:00Z"/>
  <w16cex:commentExtensible w16cex:durableId="280B50F3" w16cex:dateUtc="2023-05-14T09:22:00Z"/>
  <w16cex:commentExtensible w16cex:durableId="280E0D3B" w16cex:dateUtc="2023-05-16T11:10:00Z"/>
  <w16cex:commentExtensible w16cex:durableId="2807DA64" w16cex:dateUtc="2023-05-11T18:19:00Z"/>
  <w16cex:commentExtensible w16cex:durableId="2808F0FA" w16cex:dateUtc="2023-05-12T14:08:00Z"/>
  <w16cex:commentExtensible w16cex:durableId="280E0DE1" w16cex:dateUtc="2023-05-16T11:12:00Z"/>
  <w16cex:commentExtensible w16cex:durableId="280E13FB" w16cex:dateUtc="2023-05-16T11:38:00Z"/>
  <w16cex:commentExtensible w16cex:durableId="280DC4CB" w16cex:dateUtc="2023-05-16T06:00:00Z"/>
  <w16cex:commentExtensible w16cex:durableId="280DC37C" w16cex:dateUtc="2023-05-16T05:55:00Z"/>
  <w16cex:commentExtensible w16cex:durableId="280B51CF" w16cex:dateUtc="2023-05-14T09:25:00Z"/>
  <w16cex:commentExtensible w16cex:durableId="280A9184" w16cex:dateUtc="2023-05-13T19:45:00Z"/>
  <w16cex:commentExtensible w16cex:durableId="280DD0A7" w16cex:dateUtc="2023-05-16T06:51:00Z"/>
  <w16cex:commentExtensible w16cex:durableId="280E60F4" w16cex:dateUtc="2023-05-15T10:49:00Z"/>
  <w16cex:commentExtensible w16cex:durableId="280E60F3" w16cex:dateUtc="2023-05-15T10:51:00Z"/>
  <w16cex:commentExtensible w16cex:durableId="280E14DD" w16cex:dateUtc="2023-05-16T10:49:00Z"/>
  <w16cex:commentExtensible w16cex:durableId="280E6152" w16cex:dateUtc="2023-05-16T17:08:00Z"/>
  <w16cex:commentExtensible w16cex:durableId="280E14DC" w16cex:dateUtc="2023-05-16T10:58:00Z"/>
  <w16cex:commentExtensible w16cex:durableId="280DD2FF" w16cex:dateUtc="2023-05-16T07:01:00Z"/>
  <w16cex:commentExtensible w16cex:durableId="280DDA80" w16cex:dateUtc="2023-05-16T07:33:00Z"/>
  <w16cex:commentExtensible w16cex:durableId="280DD3BC" w16cex:dateUtc="2023-05-16T07:04:00Z"/>
  <w16cex:commentExtensible w16cex:durableId="280DD7CB" w16cex:dateUtc="2023-05-16T07:22:00Z"/>
  <w16cex:commentExtensible w16cex:durableId="280DDA17" w16cex:dateUtc="2023-05-16T07:31:00Z"/>
  <w16cex:commentExtensible w16cex:durableId="280E64B9" w16cex:dateUtc="2023-05-16T17:23:00Z"/>
  <w16cex:commentExtensible w16cex:durableId="280CB9C5" w16cex:dateUtc="2023-05-15T11:01:00Z"/>
  <w16cex:commentExtensible w16cex:durableId="280CBC1E" w16cex:dateUtc="2023-05-15T11:11:00Z"/>
  <w16cex:commentExtensible w16cex:durableId="280CC008" w16cex:dateUtc="2023-05-15T11:28:00Z"/>
  <w16cex:commentExtensible w16cex:durableId="280E1BCA" w16cex:dateUtc="2023-05-16T12:12:00Z"/>
  <w16cex:commentExtensible w16cex:durableId="280E179F" w16cex:dateUtc="2023-05-16T11:54:00Z"/>
  <w16cex:commentExtensible w16cex:durableId="280E1B57" w16cex:dateUtc="2023-05-16T12:10:00Z"/>
  <w16cex:commentExtensible w16cex:durableId="280E1FA6" w16cex:dateUtc="2023-05-16T12:28:00Z"/>
  <w16cex:commentExtensible w16cex:durableId="280E21A3" w16cex:dateUtc="2023-05-16T12:37:00Z"/>
  <w16cex:commentExtensible w16cex:durableId="280E2100" w16cex:dateUtc="2023-05-16T12:34:00Z"/>
  <w16cex:commentExtensible w16cex:durableId="280E23A9" w16cex:dateUtc="2023-05-16T12:45:00Z"/>
  <w16cex:commentExtensible w16cex:durableId="280E27C8" w16cex:dateUtc="2023-05-16T13:03:00Z"/>
  <w16cex:commentExtensible w16cex:durableId="280E29C1" w16cex:dateUtc="2023-05-16T13:11:00Z"/>
  <w16cex:commentExtensible w16cex:durableId="28089F9C" w16cex:dateUtc="2023-05-12T08:21:00Z"/>
  <w16cex:commentExtensible w16cex:durableId="280A6B33" w16cex:dateUtc="2023-05-13T17:01:00Z"/>
  <w16cex:commentExtensible w16cex:durableId="2808B7A9" w16cex:dateUtc="2023-05-12T10:03:00Z"/>
  <w16cex:commentExtensible w16cex:durableId="280A4CB1" w16cex:dateUtc="2023-05-13T14:51:00Z"/>
  <w16cex:commentExtensible w16cex:durableId="28094BA0" w16cex:dateUtc="2023-05-12T20:34:00Z"/>
  <w16cex:commentExtensible w16cex:durableId="280A6B81" w16cex:dateUtc="2023-05-13T17:03:00Z"/>
  <w16cex:commentExtensible w16cex:durableId="28089F8C" w16cex:dateUtc="2023-05-12T08:20:00Z"/>
  <w16cex:commentExtensible w16cex:durableId="280B526F" w16cex:dateUtc="2023-05-14T09:28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6B4DC14F" w16cid:durableId="280DBB21"/>
  <w16cid:commentId w16cid:paraId="1C0493B9" w16cid:durableId="280B50B6"/>
  <w16cid:commentId w16cid:paraId="07794238" w16cid:durableId="280DB8A1"/>
  <w16cid:commentId w16cid:paraId="60467B02" w16cid:durableId="280B5023"/>
  <w16cid:commentId w16cid:paraId="2E10F576" w16cid:durableId="280B50F3"/>
  <w16cid:commentId w16cid:paraId="0789C7AB" w16cid:durableId="280E0D3B"/>
  <w16cid:commentId w16cid:paraId="7FF579F8" w16cid:durableId="2807DA64"/>
  <w16cid:commentId w16cid:paraId="3CAAC860" w16cid:durableId="2808F0FA"/>
  <w16cid:commentId w16cid:paraId="3C35107B" w16cid:durableId="280E0DE1"/>
  <w16cid:commentId w16cid:paraId="0B82DDD8" w16cid:durableId="280E13FB"/>
  <w16cid:commentId w16cid:paraId="3D2C143B" w16cid:durableId="280DC4CB"/>
  <w16cid:commentId w16cid:paraId="5408AE17" w16cid:durableId="280DC37C"/>
  <w16cid:commentId w16cid:paraId="7ECAC0C6" w16cid:durableId="280B51CF"/>
  <w16cid:commentId w16cid:paraId="2239C6CE" w16cid:durableId="280A9184"/>
  <w16cid:commentId w16cid:paraId="771CAC21" w16cid:durableId="280DD0A7"/>
  <w16cid:commentId w16cid:paraId="3BAC7EE3" w16cid:durableId="280E60F4"/>
  <w16cid:commentId w16cid:paraId="638CA115" w16cid:durableId="280E60F3"/>
  <w16cid:commentId w16cid:paraId="040C4833" w16cid:durableId="280E14DD"/>
  <w16cid:commentId w16cid:paraId="5511F632" w16cid:durableId="280E6152"/>
  <w16cid:commentId w16cid:paraId="663A73B6" w16cid:durableId="280E14DC"/>
  <w16cid:commentId w16cid:paraId="1558FC77" w16cid:durableId="280DD2FF"/>
  <w16cid:commentId w16cid:paraId="4096908B" w16cid:durableId="280DDA80"/>
  <w16cid:commentId w16cid:paraId="0347FFC8" w16cid:durableId="280DD3BC"/>
  <w16cid:commentId w16cid:paraId="5ECE0E15" w16cid:durableId="280DD7CB"/>
  <w16cid:commentId w16cid:paraId="31A84E1B" w16cid:durableId="280DDA17"/>
  <w16cid:commentId w16cid:paraId="738042CB" w16cid:durableId="280E64B9"/>
  <w16cid:commentId w16cid:paraId="41C592C6" w16cid:durableId="280CB9C5"/>
  <w16cid:commentId w16cid:paraId="539C90BE" w16cid:durableId="280CBC1E"/>
  <w16cid:commentId w16cid:paraId="3869A88F" w16cid:durableId="280CC008"/>
  <w16cid:commentId w16cid:paraId="00E0D0F4" w16cid:durableId="280E1BCA"/>
  <w16cid:commentId w16cid:paraId="4BF83FFF" w16cid:durableId="280E179F"/>
  <w16cid:commentId w16cid:paraId="34F0AE06" w16cid:durableId="280E1B57"/>
  <w16cid:commentId w16cid:paraId="1CEA744D" w16cid:durableId="280E1FA6"/>
  <w16cid:commentId w16cid:paraId="1C929DC7" w16cid:durableId="280E21A3"/>
  <w16cid:commentId w16cid:paraId="0363ADCC" w16cid:durableId="280E2100"/>
  <w16cid:commentId w16cid:paraId="3407C64D" w16cid:durableId="280E23A9"/>
  <w16cid:commentId w16cid:paraId="3B422869" w16cid:durableId="280E27C8"/>
  <w16cid:commentId w16cid:paraId="269C7D79" w16cid:durableId="280E29C1"/>
  <w16cid:commentId w16cid:paraId="3A522348" w16cid:durableId="28089F9C"/>
  <w16cid:commentId w16cid:paraId="5F3FEF28" w16cid:durableId="280A6B33"/>
  <w16cid:commentId w16cid:paraId="0B278BAD" w16cid:durableId="2808B7A9"/>
  <w16cid:commentId w16cid:paraId="280AB057" w16cid:durableId="280A4CB1"/>
  <w16cid:commentId w16cid:paraId="3BE7EDF3" w16cid:durableId="28094BA0"/>
  <w16cid:commentId w16cid:paraId="015CC91C" w16cid:durableId="280A6B81"/>
  <w16cid:commentId w16cid:paraId="240B2114" w16cid:durableId="28089F8C"/>
  <w16cid:commentId w16cid:paraId="68C57BF5" w16cid:durableId="280B526F"/>
  <w16cid:commentId w16cid:paraId="34418477" w16cid:durableId="280BE5C1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53B3A"/>
    <w:rsid w:val="00053E58"/>
    <w:rsid w:val="00060B6F"/>
    <w:rsid w:val="00061E5C"/>
    <w:rsid w:val="00062010"/>
    <w:rsid w:val="0007403B"/>
    <w:rsid w:val="00081494"/>
    <w:rsid w:val="000844EB"/>
    <w:rsid w:val="0008703F"/>
    <w:rsid w:val="000A3471"/>
    <w:rsid w:val="000C5EC1"/>
    <w:rsid w:val="000E740E"/>
    <w:rsid w:val="000F0FC7"/>
    <w:rsid w:val="000F5D36"/>
    <w:rsid w:val="00105252"/>
    <w:rsid w:val="00106DFE"/>
    <w:rsid w:val="00107C7E"/>
    <w:rsid w:val="0011188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64D1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A9E"/>
    <w:rsid w:val="002C1E0A"/>
    <w:rsid w:val="002C2224"/>
    <w:rsid w:val="002C3E2B"/>
    <w:rsid w:val="002D4680"/>
    <w:rsid w:val="002F0945"/>
    <w:rsid w:val="002F3C9D"/>
    <w:rsid w:val="002F4CF7"/>
    <w:rsid w:val="002F790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4494"/>
    <w:rsid w:val="003F44E2"/>
    <w:rsid w:val="003F5ADC"/>
    <w:rsid w:val="003F76A4"/>
    <w:rsid w:val="0040201F"/>
    <w:rsid w:val="004106B0"/>
    <w:rsid w:val="0041419D"/>
    <w:rsid w:val="004350B6"/>
    <w:rsid w:val="00441670"/>
    <w:rsid w:val="00450EDD"/>
    <w:rsid w:val="004516FC"/>
    <w:rsid w:val="004601CE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4FB2"/>
    <w:rsid w:val="00510E70"/>
    <w:rsid w:val="00512E26"/>
    <w:rsid w:val="005206D7"/>
    <w:rsid w:val="00527F6C"/>
    <w:rsid w:val="005365EA"/>
    <w:rsid w:val="00543881"/>
    <w:rsid w:val="00544144"/>
    <w:rsid w:val="005455B1"/>
    <w:rsid w:val="00545724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78C9"/>
    <w:rsid w:val="007579F6"/>
    <w:rsid w:val="007815EF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F3EB8"/>
    <w:rsid w:val="008005C0"/>
    <w:rsid w:val="00806A5D"/>
    <w:rsid w:val="008101A1"/>
    <w:rsid w:val="0081412B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91194"/>
    <w:rsid w:val="008B451D"/>
    <w:rsid w:val="008C3FB4"/>
    <w:rsid w:val="008D7EE4"/>
    <w:rsid w:val="008E00D4"/>
    <w:rsid w:val="009022A5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986"/>
    <w:rsid w:val="009A443D"/>
    <w:rsid w:val="009B2E27"/>
    <w:rsid w:val="009B41FA"/>
    <w:rsid w:val="009C105D"/>
    <w:rsid w:val="009C1A4B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B71D0"/>
    <w:rsid w:val="00AB77F0"/>
    <w:rsid w:val="00AE092A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D50D0"/>
    <w:rsid w:val="00BD7982"/>
    <w:rsid w:val="00BD7F4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3688"/>
    <w:rsid w:val="00C74938"/>
    <w:rsid w:val="00C77D1B"/>
    <w:rsid w:val="00C77E20"/>
    <w:rsid w:val="00C83C57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407E"/>
    <w:rsid w:val="00D21DF3"/>
    <w:rsid w:val="00D2740F"/>
    <w:rsid w:val="00D35582"/>
    <w:rsid w:val="00D3606B"/>
    <w:rsid w:val="00D46C54"/>
    <w:rsid w:val="00D50E28"/>
    <w:rsid w:val="00D54142"/>
    <w:rsid w:val="00D60F00"/>
    <w:rsid w:val="00D62EA6"/>
    <w:rsid w:val="00D720B6"/>
    <w:rsid w:val="00D72AD9"/>
    <w:rsid w:val="00D87B12"/>
    <w:rsid w:val="00D903EB"/>
    <w:rsid w:val="00DB000E"/>
    <w:rsid w:val="00DB150E"/>
    <w:rsid w:val="00DD0A12"/>
    <w:rsid w:val="00DD1997"/>
    <w:rsid w:val="00DD4F77"/>
    <w:rsid w:val="00DF30AF"/>
    <w:rsid w:val="00DF4100"/>
    <w:rsid w:val="00E02AF2"/>
    <w:rsid w:val="00E06C9B"/>
    <w:rsid w:val="00E06D06"/>
    <w:rsid w:val="00E26B7F"/>
    <w:rsid w:val="00E452D9"/>
    <w:rsid w:val="00E454A5"/>
    <w:rsid w:val="00E45A6B"/>
    <w:rsid w:val="00E60B0F"/>
    <w:rsid w:val="00E6661F"/>
    <w:rsid w:val="00E6698E"/>
    <w:rsid w:val="00E77C5A"/>
    <w:rsid w:val="00E865FC"/>
    <w:rsid w:val="00E906B7"/>
    <w:rsid w:val="00EA5198"/>
    <w:rsid w:val="00EA5420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F4421"/>
    <w:rsid w:val="00EF572B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5594"/>
    <w:rsid w:val="00F56C72"/>
    <w:rsid w:val="00F71484"/>
    <w:rsid w:val="00F820D4"/>
    <w:rsid w:val="00F868A6"/>
    <w:rsid w:val="00F906D8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2F4CF7"/>
    <w:pPr>
      <w:spacing w:after="120"/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2F4CF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png"/><Relationship Id="rId21" Type="http://schemas.openxmlformats.org/officeDocument/2006/relationships/hyperlink" Target="#_CTVL0015042abb9e2344c32b864ac209cc9040b" TargetMode="External"/><Relationship Id="rId42" Type="http://schemas.openxmlformats.org/officeDocument/2006/relationships/image" Target="media/image6.png"/><Relationship Id="rId63" Type="http://schemas.openxmlformats.org/officeDocument/2006/relationships/image" Target="media/image10.png"/><Relationship Id="rId84" Type="http://schemas.openxmlformats.org/officeDocument/2006/relationships/hyperlink" Target="#_CTVL001f518b82a216a4ba89453698ba6ec2f5e" TargetMode="External"/><Relationship Id="rId138" Type="http://schemas.openxmlformats.org/officeDocument/2006/relationships/hyperlink" Target="#_CTVL00164aa5b070416412ab318d496f9d954f8" TargetMode="External"/><Relationship Id="rId107" Type="http://schemas.openxmlformats.org/officeDocument/2006/relationships/hyperlink" Target="#_CTVL00120515669bea94e249ee7fdc8eec508be" TargetMode="External"/><Relationship Id="rId11" Type="http://schemas.openxmlformats.org/officeDocument/2006/relationships/hyperlink" Target="#_CTVL00102ba0894b4054580acd6a36cb9b208a8" TargetMode="External"/><Relationship Id="rId32" Type="http://schemas.openxmlformats.org/officeDocument/2006/relationships/image" Target="media/image4.png"/><Relationship Id="rId53" Type="http://schemas.openxmlformats.org/officeDocument/2006/relationships/image" Target="media/image8.png"/><Relationship Id="rId74" Type="http://schemas.openxmlformats.org/officeDocument/2006/relationships/hyperlink" Target="#_CTVL001367e67b3d3c14dbab8d1d6323d13ec85" TargetMode="External"/><Relationship Id="rId128" Type="http://schemas.openxmlformats.org/officeDocument/2006/relationships/hyperlink" Target="#_CTVL001264ddb9e73854131b0e0ff4875f2de6d" TargetMode="External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34.png"/><Relationship Id="rId22" Type="http://schemas.openxmlformats.org/officeDocument/2006/relationships/hyperlink" Target="#_CTVL00154e8fde31d3f492b8d2eb336a57901c0" TargetMode="External"/><Relationship Id="rId27" Type="http://schemas.openxmlformats.org/officeDocument/2006/relationships/hyperlink" Target="#_CTVL0013bcf14a619fe4cff9b9abbf0717c9b45" TargetMode="External"/><Relationship Id="rId43" Type="http://schemas.openxmlformats.org/officeDocument/2006/relationships/image" Target="media/image7.png"/><Relationship Id="rId48" Type="http://schemas.openxmlformats.org/officeDocument/2006/relationships/hyperlink" Target="#_CTVL001ec43236ddad642fbaf34a7b8fe91327d" TargetMode="External"/><Relationship Id="rId64" Type="http://schemas.openxmlformats.org/officeDocument/2006/relationships/image" Target="media/image11.png"/><Relationship Id="rId69" Type="http://schemas.openxmlformats.org/officeDocument/2006/relationships/image" Target="media/image14.png"/><Relationship Id="rId113" Type="http://schemas.openxmlformats.org/officeDocument/2006/relationships/image" Target="media/image49.png"/><Relationship Id="rId118" Type="http://schemas.openxmlformats.org/officeDocument/2006/relationships/image" Target="media/image51.png"/><Relationship Id="rId134" Type="http://schemas.openxmlformats.org/officeDocument/2006/relationships/hyperlink" Target="#_CTVL001b8e617d172154c57b8a7b19c423de974" TargetMode="External"/><Relationship Id="rId139" Type="http://schemas.openxmlformats.org/officeDocument/2006/relationships/hyperlink" Target="#_CTVL001fb14ad44da4d434cb79bc94b65730299" TargetMode="External"/><Relationship Id="rId80" Type="http://schemas.openxmlformats.org/officeDocument/2006/relationships/image" Target="media/image21.png"/><Relationship Id="rId85" Type="http://schemas.openxmlformats.org/officeDocument/2006/relationships/image" Target="media/image24.png"/><Relationship Id="rId12" Type="http://schemas.openxmlformats.org/officeDocument/2006/relationships/hyperlink" Target="#_CTVL001ae62df1c2426409396dee33b3c34f31c" TargetMode="External"/><Relationship Id="rId17" Type="http://schemas.openxmlformats.org/officeDocument/2006/relationships/hyperlink" Target="#_CTVL0011b6dea1e39f14210ba312914715a2ca3" TargetMode="External"/><Relationship Id="rId33" Type="http://schemas.openxmlformats.org/officeDocument/2006/relationships/image" Target="media/image5.png"/><Relationship Id="rId38" Type="http://schemas.openxmlformats.org/officeDocument/2006/relationships/hyperlink" Target="#_CTVL0017780c177f7a84040b233caa3a173ca5c" TargetMode="External"/><Relationship Id="rId59" Type="http://schemas.openxmlformats.org/officeDocument/2006/relationships/hyperlink" Target="#_CTVL001320c2cd48e674fe1b84b0da6cc777ed7" TargetMode="External"/><Relationship Id="rId103" Type="http://schemas.openxmlformats.org/officeDocument/2006/relationships/image" Target="media/image42.png"/><Relationship Id="rId108" Type="http://schemas.openxmlformats.org/officeDocument/2006/relationships/hyperlink" Target="#_CTVL00120515669bea94e249ee7fdc8eec508be" TargetMode="External"/><Relationship Id="rId124" Type="http://schemas.openxmlformats.org/officeDocument/2006/relationships/image" Target="media/image57.png"/><Relationship Id="rId129" Type="http://schemas.openxmlformats.org/officeDocument/2006/relationships/hyperlink" Target="#_CTVL001da35897ff2f44b61b77795d1895b4d49" TargetMode="External"/><Relationship Id="rId54" Type="http://schemas.openxmlformats.org/officeDocument/2006/relationships/image" Target="media/image9.png"/><Relationship Id="rId70" Type="http://schemas.openxmlformats.org/officeDocument/2006/relationships/image" Target="media/image15.png"/><Relationship Id="rId75" Type="http://schemas.openxmlformats.org/officeDocument/2006/relationships/hyperlink" Target="#_CTVL001367e67b3d3c14dbab8d1d6323d13ec85" TargetMode="External"/><Relationship Id="rId91" Type="http://schemas.openxmlformats.org/officeDocument/2006/relationships/image" Target="media/image30.png"/><Relationship Id="rId96" Type="http://schemas.openxmlformats.org/officeDocument/2006/relationships/image" Target="media/image35.png"/><Relationship Id="rId140" Type="http://schemas.openxmlformats.org/officeDocument/2006/relationships/hyperlink" Target="#_CTVL001ba48853b548e4e90aeb80421cf674030" TargetMode="External"/><Relationship Id="rId145" Type="http://schemas.openxmlformats.org/officeDocument/2006/relationships/hyperlink" Target="#_CTVL0011ed0dec2a5e6408bb3deafe782c9dea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hyperlink" Target="#_CTVL001e847070fb205461b8ab5be1baa2cb533" TargetMode="External"/><Relationship Id="rId28" Type="http://schemas.openxmlformats.org/officeDocument/2006/relationships/hyperlink" Target="#_CTVL0013ed82feb036c426882177cbc61643b4d" TargetMode="External"/><Relationship Id="rId49" Type="http://schemas.openxmlformats.org/officeDocument/2006/relationships/hyperlink" Target="#_CTVL0013ed82feb036c426882177cbc61643b4d" TargetMode="External"/><Relationship Id="rId114" Type="http://schemas.openxmlformats.org/officeDocument/2006/relationships/hyperlink" Target="#_CTVL001aadcaed744ad42e2993504fcff9a9f7a" TargetMode="External"/><Relationship Id="rId119" Type="http://schemas.openxmlformats.org/officeDocument/2006/relationships/image" Target="media/image52.png"/><Relationship Id="rId44" Type="http://schemas.openxmlformats.org/officeDocument/2006/relationships/hyperlink" Target="#_CTVL00168c4e1812678420cbd1ca09ab87246e4" TargetMode="External"/><Relationship Id="rId60" Type="http://schemas.openxmlformats.org/officeDocument/2006/relationships/hyperlink" Target="#_CTVL001a69e667818c84b01b749bb0a990f5b93" TargetMode="External"/><Relationship Id="rId65" Type="http://schemas.openxmlformats.org/officeDocument/2006/relationships/hyperlink" Target="#_CTVL00168c4e1812678420cbd1ca09ab87246e4" TargetMode="External"/><Relationship Id="rId81" Type="http://schemas.openxmlformats.org/officeDocument/2006/relationships/image" Target="media/image22.png"/><Relationship Id="rId86" Type="http://schemas.openxmlformats.org/officeDocument/2006/relationships/image" Target="media/image25.png"/><Relationship Id="rId130" Type="http://schemas.openxmlformats.org/officeDocument/2006/relationships/hyperlink" Target="#_CTVL00184636429924f486baa2b1c88615fc6d4" TargetMode="External"/><Relationship Id="rId135" Type="http://schemas.openxmlformats.org/officeDocument/2006/relationships/hyperlink" Target="#_CTVL001c6f622c35dcc45c3b88abad104942fa9" TargetMode="External"/><Relationship Id="rId13" Type="http://schemas.openxmlformats.org/officeDocument/2006/relationships/hyperlink" Target="#_CTVL0010b5c196a7662405c85dc864fb3134b46" TargetMode="External"/><Relationship Id="rId18" Type="http://schemas.openxmlformats.org/officeDocument/2006/relationships/hyperlink" Target="#_CTVL0010cef0407724345ecb99c5c6a68a2eaf3" TargetMode="External"/><Relationship Id="rId39" Type="http://schemas.openxmlformats.org/officeDocument/2006/relationships/hyperlink" Target="#_CTVL0013ba6da625dcb48eb92d602275be4e3b0" TargetMode="External"/><Relationship Id="rId109" Type="http://schemas.openxmlformats.org/officeDocument/2006/relationships/hyperlink" Target="#_CTVL00120515669bea94e249ee7fdc8eec508be" TargetMode="External"/><Relationship Id="rId34" Type="http://schemas.openxmlformats.org/officeDocument/2006/relationships/hyperlink" Target="#_CTVL0018a285f2686c44f1f830cda3675130b90" TargetMode="External"/><Relationship Id="rId50" Type="http://schemas.openxmlformats.org/officeDocument/2006/relationships/hyperlink" Target="#_CTVL0013b14bcf754ef4de4aa6e87347afa2d59" TargetMode="External"/><Relationship Id="rId55" Type="http://schemas.openxmlformats.org/officeDocument/2006/relationships/hyperlink" Target="#_CTVL001e2e3ff0a3f444252876f32760ae81dcc" TargetMode="External"/><Relationship Id="rId76" Type="http://schemas.openxmlformats.org/officeDocument/2006/relationships/image" Target="media/image18.png"/><Relationship Id="rId97" Type="http://schemas.openxmlformats.org/officeDocument/2006/relationships/image" Target="media/image36.png"/><Relationship Id="rId104" Type="http://schemas.openxmlformats.org/officeDocument/2006/relationships/image" Target="media/image43.png"/><Relationship Id="rId120" Type="http://schemas.openxmlformats.org/officeDocument/2006/relationships/image" Target="media/image53.png"/><Relationship Id="rId125" Type="http://schemas.openxmlformats.org/officeDocument/2006/relationships/image" Target="media/image58.png"/><Relationship Id="rId141" Type="http://schemas.openxmlformats.org/officeDocument/2006/relationships/hyperlink" Target="#_CTVL0010471d3e385a5428c87089fad00015b68" TargetMode="External"/><Relationship Id="rId146" Type="http://schemas.openxmlformats.org/officeDocument/2006/relationships/fontTable" Target="fontTable.xml"/><Relationship Id="rId7" Type="http://schemas.openxmlformats.org/officeDocument/2006/relationships/comments" Target="comments.xml"/><Relationship Id="rId71" Type="http://schemas.openxmlformats.org/officeDocument/2006/relationships/image" Target="media/image16.png"/><Relationship Id="rId92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#_CTVL0018a1ae8a3bf9a45698c73307aa964a900" TargetMode="External"/><Relationship Id="rId40" Type="http://schemas.openxmlformats.org/officeDocument/2006/relationships/hyperlink" Target="#_CTVL001e2e3ff0a3f444252876f32760ae81dcc" TargetMode="External"/><Relationship Id="rId45" Type="http://schemas.openxmlformats.org/officeDocument/2006/relationships/hyperlink" Target="#_CTVL0012b7f60b93d564e73807e2915eb54653b" TargetMode="External"/><Relationship Id="rId66" Type="http://schemas.openxmlformats.org/officeDocument/2006/relationships/hyperlink" Target="#_CTVL00168c4e1812678420cbd1ca09ab87246e4" TargetMode="External"/><Relationship Id="rId87" Type="http://schemas.openxmlformats.org/officeDocument/2006/relationships/image" Target="media/image26.png"/><Relationship Id="rId110" Type="http://schemas.openxmlformats.org/officeDocument/2006/relationships/image" Target="media/image46.png"/><Relationship Id="rId115" Type="http://schemas.openxmlformats.org/officeDocument/2006/relationships/hyperlink" Target="#_CTVL00180be62af4b4d4f9cb1655a1d0676010e" TargetMode="External"/><Relationship Id="rId131" Type="http://schemas.openxmlformats.org/officeDocument/2006/relationships/hyperlink" Target="#_CTVL001da35897ff2f44b61b77795d1895b4d49" TargetMode="External"/><Relationship Id="rId136" Type="http://schemas.openxmlformats.org/officeDocument/2006/relationships/hyperlink" Target="#_CTVL001832d1fd66b64488fbead14ccf5132a17" TargetMode="External"/><Relationship Id="rId61" Type="http://schemas.openxmlformats.org/officeDocument/2006/relationships/hyperlink" Target="#_CTVL001ed550c714c5544508b25af2ca3873023" TargetMode="External"/><Relationship Id="rId82" Type="http://schemas.openxmlformats.org/officeDocument/2006/relationships/image" Target="media/image23.png"/><Relationship Id="rId19" Type="http://schemas.openxmlformats.org/officeDocument/2006/relationships/hyperlink" Target="#_CTVL0013ed82feb036c426882177cbc61643b4d" TargetMode="External"/><Relationship Id="rId14" Type="http://schemas.openxmlformats.org/officeDocument/2006/relationships/hyperlink" Target="#_CTVL00151b2b1ee088e4183b1fc32db850d3839" TargetMode="External"/><Relationship Id="rId30" Type="http://schemas.openxmlformats.org/officeDocument/2006/relationships/image" Target="media/image3.png"/><Relationship Id="rId35" Type="http://schemas.openxmlformats.org/officeDocument/2006/relationships/hyperlink" Target="#_CTVL0019a1980ac37d9419d926bf5fcb1cdd5c7" TargetMode="External"/><Relationship Id="rId56" Type="http://schemas.openxmlformats.org/officeDocument/2006/relationships/hyperlink" Target="#_CTVL001e2e3ff0a3f444252876f32760ae81dcc" TargetMode="External"/><Relationship Id="rId77" Type="http://schemas.openxmlformats.org/officeDocument/2006/relationships/image" Target="media/image19.png"/><Relationship Id="rId100" Type="http://schemas.openxmlformats.org/officeDocument/2006/relationships/image" Target="media/image39.png"/><Relationship Id="rId105" Type="http://schemas.openxmlformats.org/officeDocument/2006/relationships/image" Target="media/image44.png"/><Relationship Id="rId126" Type="http://schemas.openxmlformats.org/officeDocument/2006/relationships/image" Target="media/image59.png"/><Relationship Id="rId147" Type="http://schemas.microsoft.com/office/2011/relationships/people" Target="people.xml"/><Relationship Id="rId8" Type="http://schemas.microsoft.com/office/2011/relationships/commentsExtended" Target="commentsExtended.xml"/><Relationship Id="rId51" Type="http://schemas.openxmlformats.org/officeDocument/2006/relationships/hyperlink" Target="#_CTVL0013ba6da625dcb48eb92d602275be4e3b0" TargetMode="External"/><Relationship Id="rId72" Type="http://schemas.openxmlformats.org/officeDocument/2006/relationships/image" Target="media/image17.png"/><Relationship Id="rId93" Type="http://schemas.openxmlformats.org/officeDocument/2006/relationships/image" Target="media/image32.png"/><Relationship Id="rId98" Type="http://schemas.openxmlformats.org/officeDocument/2006/relationships/image" Target="media/image37.png"/><Relationship Id="rId121" Type="http://schemas.openxmlformats.org/officeDocument/2006/relationships/image" Target="media/image54.png"/><Relationship Id="rId142" Type="http://schemas.openxmlformats.org/officeDocument/2006/relationships/hyperlink" Target="#_CTVL0010b56564199754e62bb0829457e16fdf2" TargetMode="External"/><Relationship Id="rId3" Type="http://schemas.openxmlformats.org/officeDocument/2006/relationships/styles" Target="styles.xml"/><Relationship Id="rId25" Type="http://schemas.openxmlformats.org/officeDocument/2006/relationships/hyperlink" Target="#_CTVL0018a285f2686c44f1f830cda3675130b90" TargetMode="External"/><Relationship Id="rId46" Type="http://schemas.openxmlformats.org/officeDocument/2006/relationships/hyperlink" Target="#_CTVL001292c6354d73e44b08a255cb21fa4e588" TargetMode="External"/><Relationship Id="rId67" Type="http://schemas.openxmlformats.org/officeDocument/2006/relationships/image" Target="media/image12.png"/><Relationship Id="rId116" Type="http://schemas.openxmlformats.org/officeDocument/2006/relationships/hyperlink" Target="#_CTVL0019be5edbfe1b245c98aa2b9cb5f1da22e" TargetMode="External"/><Relationship Id="rId137" Type="http://schemas.openxmlformats.org/officeDocument/2006/relationships/hyperlink" Target="#_CTVL001fb14ad44da4d434cb79bc94b65730299" TargetMode="External"/><Relationship Id="rId20" Type="http://schemas.openxmlformats.org/officeDocument/2006/relationships/hyperlink" Target="#_CTVL00154e8fde31d3f492b8d2eb336a57901c0" TargetMode="External"/><Relationship Id="rId41" Type="http://schemas.openxmlformats.org/officeDocument/2006/relationships/hyperlink" Target="#_CTVL001e38ff760cb1346c5ad4d92b07adbd62e" TargetMode="External"/><Relationship Id="rId62" Type="http://schemas.openxmlformats.org/officeDocument/2006/relationships/hyperlink" Target="#_CTVL001a69e667818c84b01b749bb0a990f5b93" TargetMode="External"/><Relationship Id="rId83" Type="http://schemas.openxmlformats.org/officeDocument/2006/relationships/hyperlink" Target="#_CTVL0017c42405d132d46b1b4369905265ff9d2" TargetMode="External"/><Relationship Id="rId88" Type="http://schemas.openxmlformats.org/officeDocument/2006/relationships/image" Target="media/image27.png"/><Relationship Id="rId111" Type="http://schemas.openxmlformats.org/officeDocument/2006/relationships/image" Target="media/image47.png"/><Relationship Id="rId132" Type="http://schemas.openxmlformats.org/officeDocument/2006/relationships/hyperlink" Target="#_CTVL0017c21c809c7b34edbbeb1dbcde00a753a" TargetMode="External"/><Relationship Id="rId15" Type="http://schemas.openxmlformats.org/officeDocument/2006/relationships/hyperlink" Target="#_CTVL001ab75b46309be4ee5b38c04fd1e949d34" TargetMode="External"/><Relationship Id="rId36" Type="http://schemas.openxmlformats.org/officeDocument/2006/relationships/hyperlink" Target="#_CTVL0013bcf14a619fe4cff9b9abbf0717c9b45" TargetMode="External"/><Relationship Id="rId57" Type="http://schemas.openxmlformats.org/officeDocument/2006/relationships/hyperlink" Target="#_CTVL0013ba6da625dcb48eb92d602275be4e3b0" TargetMode="External"/><Relationship Id="rId106" Type="http://schemas.openxmlformats.org/officeDocument/2006/relationships/image" Target="media/image45.png"/><Relationship Id="rId127" Type="http://schemas.openxmlformats.org/officeDocument/2006/relationships/image" Target="media/image60.png"/><Relationship Id="rId10" Type="http://schemas.microsoft.com/office/2018/08/relationships/commentsExtensible" Target="commentsExtensible.xml"/><Relationship Id="rId31" Type="http://schemas.openxmlformats.org/officeDocument/2006/relationships/hyperlink" Target="#_CTVL00168c4e1812678420cbd1ca09ab87246e4" TargetMode="External"/><Relationship Id="rId52" Type="http://schemas.openxmlformats.org/officeDocument/2006/relationships/hyperlink" Target="#_CTVL0013ed82feb036c426882177cbc61643b4d" TargetMode="External"/><Relationship Id="rId73" Type="http://schemas.openxmlformats.org/officeDocument/2006/relationships/hyperlink" Target="#_CTVL001367e67b3d3c14dbab8d1d6323d13ec85" TargetMode="External"/><Relationship Id="rId78" Type="http://schemas.openxmlformats.org/officeDocument/2006/relationships/hyperlink" Target="#_CTVL001ed550c714c5544508b25af2ca3873023" TargetMode="External"/><Relationship Id="rId94" Type="http://schemas.openxmlformats.org/officeDocument/2006/relationships/image" Target="media/image33.png"/><Relationship Id="rId99" Type="http://schemas.openxmlformats.org/officeDocument/2006/relationships/image" Target="media/image38.png"/><Relationship Id="rId101" Type="http://schemas.openxmlformats.org/officeDocument/2006/relationships/image" Target="media/image40.png"/><Relationship Id="rId122" Type="http://schemas.openxmlformats.org/officeDocument/2006/relationships/image" Target="media/image55.png"/><Relationship Id="rId143" Type="http://schemas.openxmlformats.org/officeDocument/2006/relationships/hyperlink" Target="#_CTVL00152f8f42f720f4e04b70625d8f3ebe7c8" TargetMode="External"/><Relationship Id="rId148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26" Type="http://schemas.openxmlformats.org/officeDocument/2006/relationships/hyperlink" Target="#_CTVL0014e0005c52a7f420e85aa99600ce8e268" TargetMode="External"/><Relationship Id="rId47" Type="http://schemas.openxmlformats.org/officeDocument/2006/relationships/hyperlink" Target="#_CTVL001cfe63ef72bdb41a5b4db0c1d156f14df" TargetMode="External"/><Relationship Id="rId68" Type="http://schemas.openxmlformats.org/officeDocument/2006/relationships/image" Target="media/image13.png"/><Relationship Id="rId89" Type="http://schemas.openxmlformats.org/officeDocument/2006/relationships/image" Target="media/image28.png"/><Relationship Id="rId112" Type="http://schemas.openxmlformats.org/officeDocument/2006/relationships/image" Target="media/image48.png"/><Relationship Id="rId133" Type="http://schemas.openxmlformats.org/officeDocument/2006/relationships/hyperlink" Target="#_CTVL001ab6d0e4e9680468b8aaf80297df161cd" TargetMode="External"/><Relationship Id="rId16" Type="http://schemas.openxmlformats.org/officeDocument/2006/relationships/hyperlink" Target="#_CTVL001b8a662bd057c4565858afb9872ef0c97" TargetMode="External"/><Relationship Id="rId37" Type="http://schemas.openxmlformats.org/officeDocument/2006/relationships/hyperlink" Target="#_CTVL001e8b5474b67e14347bf61d83bfcb294be" TargetMode="External"/><Relationship Id="rId58" Type="http://schemas.openxmlformats.org/officeDocument/2006/relationships/hyperlink" Target="#_CTVL001ed550c714c5544508b25af2ca3873023" TargetMode="External"/><Relationship Id="rId79" Type="http://schemas.openxmlformats.org/officeDocument/2006/relationships/image" Target="media/image20.png"/><Relationship Id="rId102" Type="http://schemas.openxmlformats.org/officeDocument/2006/relationships/image" Target="media/image41.png"/><Relationship Id="rId123" Type="http://schemas.openxmlformats.org/officeDocument/2006/relationships/image" Target="media/image56.png"/><Relationship Id="rId144" Type="http://schemas.openxmlformats.org/officeDocument/2006/relationships/hyperlink" Target="#_CTVL00123786719e4e74060a52dd6d5a04bbf83" TargetMode="External"/><Relationship Id="rId90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5F94C6A2294AF9A0A863A25240F4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A5E43AF-BFB0-4566-83D2-1FE0B6210B29}"/>
      </w:docPartPr>
      <w:docPartBody>
        <w:p w:rsidR="005817F6" w:rsidRDefault="005817F6" w:rsidP="005817F6">
          <w:pPr>
            <w:pStyle w:val="6E5F94C6A2294AF9A0A863A25240F4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97EF2BFCCE8450AA7C4EE8357A477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E9B7E3-2C53-4052-A17B-CAF44F9610B4}"/>
      </w:docPartPr>
      <w:docPartBody>
        <w:p w:rsidR="00000000" w:rsidRDefault="00F040BA" w:rsidP="00F040BA">
          <w:pPr>
            <w:pStyle w:val="497EF2BFCCE8450AA7C4EE8357A4772C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535FCC"/>
    <w:rsid w:val="005817F6"/>
    <w:rsid w:val="00C81D6C"/>
    <w:rsid w:val="00F0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040B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Dec96</b:Tag>
    <b:SourceType>JournalArticle</b:SourceType>
    <b:Guid>{B154B714-C6D0-4D6A-8892-6DFD38557D92}</b:Guid>
    <b:Author>
      <b:Author>
        <b:NameList>
          <b:Person>
            <b:Last>Decker</b:Last>
            <b:First>C.</b:First>
          </b:Person>
        </b:NameList>
      </b:Author>
    </b:Author>
    <b:JournalName>Progr. Polym. Sci</b:JournalName>
    <b:Year>1996</b:Year>
    <b:Pages>593</b:Pages>
    <b:Volume>21</b:Volume>
    <b:RefOrder>12</b:RefOrder>
  </b:Source>
  <b:Source>
    <b:Tag>Pap92</b:Tag>
    <b:SourceType>JournalArticle</b:SourceType>
    <b:Guid>{A4A90E30-2F0B-499A-B0C6-8BF214F66964}</b:Guid>
    <b:Author>
      <b:Author>
        <b:NameList>
          <b:Person>
            <b:Last>Pappas</b:Last>
            <b:First>S.</b:First>
            <b:Middle>P.</b:Middle>
          </b:Person>
        </b:NameList>
      </b:Author>
    </b:Author>
    <b:Title>Radiation Curing Science and T echnology</b:Title>
    <b:JournalName>Plenum Press</b:JournalName>
    <b:Year>1992</b:Year>
    <b:RefOrder>13</b:RefOrder>
  </b:Source>
  <b:Source>
    <b:Tag>ЖИГ22</b:Tag>
    <b:SourceType>Report</b:SourceType>
    <b:Guid>{0AE0B2EA-B853-4E02-A65E-732FAABA598F}</b:Guid>
    <b:Author>
      <b:Author>
        <b:NameList>
          <b:Person>
            <b:Last>Жиганшина</b:Last>
            <b:First>Э.</b:First>
            <b:Middle>Р.</b:Middle>
          </b:Person>
          <b:Person>
            <b:Last>Чесноков</b:Last>
            <b:First>А.</b:First>
            <b:Middle>С.</b:Middle>
          </b:Person>
          <b:Person>
            <b:Last>Арсеньев</b:Last>
            <b:First>М.</b:First>
            <b:Middle>В.</b:Middle>
          </b:Person>
        </b:NameList>
      </b:Author>
    </b:Author>
    <b:Title>Фотоинициирование радикальной полимеризации олигоэфир(мет)акрилатов полифункциональными о-бензохинонами</b:Title>
    <b:Year>2022</b:Year>
    <b:City>Нижний Новгород</b:City>
    <b:RefOrder>14</b:RefOrder>
  </b:Source>
  <b:Source>
    <b:Tag>АВЕ08</b:Tag>
    <b:SourceType>Patent</b:SourceType>
    <b:Guid>{60963A47-F52D-4E19-B72F-375E3D349813}</b:Guid>
    <b:Author>
      <b:Inventor>
        <b:NameList>
          <b:Person>
            <b:Last>Евсеев</b:Last>
            <b:First>А.</b:First>
            <b:Middle>В.</b:Middle>
          </b:Person>
          <b:Person>
            <b:Last>Лазарянц</b:Last>
            <b:First>В.</b:First>
            <b:Middle>Э.</b:Middle>
          </b:Person>
          <b:Person>
            <b:Last>Марков</b:Last>
            <b:First>М.</b:First>
            <b:Middle>А.</b:Middle>
          </b:Person>
          <b:Person>
            <b:Last>Михлин</b:Last>
            <b:First>В.</b:First>
            <b:Middle>С.</b:Middle>
          </b:Person>
          <b:Person>
            <b:Last>Суровцев</b:Last>
            <b:First>М.</b:First>
            <b:Middle>А.</b:Middle>
          </b:Person>
          <b:Person>
            <b:Last>Ферштут</b:Last>
            <b:First>Е.</b:First>
            <b:Middle>В.</b:Middle>
          </b:Person>
        </b:NameList>
      </b:Inventor>
    </b:Author>
    <b:Title>Жидкая фотополимеризующаяся композиция для лазерной стереолитографии</b:Title>
    <b:Year>2008</b:Year>
    <b:PatentNumber>RU2395827C2</b:PatentNumber>
    <b:RefOrder>15</b:RefOrder>
  </b:Source>
  <b:Source>
    <b:Tag>ВИА84</b:Tag>
    <b:SourceType>Book</b:SourceType>
    <b:Guid>{B41BC9B0-DD79-46D9-99EA-CF76C26F894F}</b:Guid>
    <b:Title>Обыкновенные дифференциальные уравнения</b:Title>
    <b:Year>1984</b:Year>
    <b:Publisher>Наука</b:Publisher>
    <b:Author>
      <b:Author>
        <b:NameList>
          <b:Person>
            <b:Last>Арнольд</b:Last>
            <b:First>В.</b:First>
            <b:Middle>И.</b:Middle>
          </b:Person>
        </b:NameList>
      </b:Author>
    </b:Author>
    <b:RefOrder>16</b:RefOrder>
  </b:Source>
  <b:Source>
    <b:Tag>Мыш05</b:Tag>
    <b:SourceType>Book</b:SourceType>
    <b:Guid>{6E8A3664-5A34-48AE-AD40-D72F9FAE9F23}</b:Guid>
    <b:Author>
      <b:Author>
        <b:NameList>
          <b:Person>
            <b:Last>Мышенков</b:Last>
            <b:First>В.И.</b:First>
          </b:Person>
          <b:Person>
            <b:Last>Е.В.</b:Last>
            <b:First>Мышенков</b:First>
          </b:Person>
        </b:NameList>
      </b:Author>
    </b:Author>
    <b:Title>Численное решение обыкновенных дифференциальных уравнений</b:Title>
    <b:Year>2005</b:Year>
    <b:City>Москва</b:City>
    <b:RefOrder>17</b:RefOrder>
  </b:Source>
  <b:Source>
    <b:Tag>Пим14</b:Tag>
    <b:SourceType>Book</b:SourceType>
    <b:Guid>{1DE1DF8D-489C-4ADF-8B88-9E01F9B5A7BA}</b:Guid>
    <b:Author>
      <b:Author>
        <b:NameList>
          <b:Person>
            <b:Last>Пименов</b:Last>
            <b:First>В.</b:First>
            <b:Middle>Г.</b:Middle>
          </b:Person>
        </b:NameList>
      </b:Author>
    </b:Author>
    <b:Title>Численные методы : в 2 ч</b:Title>
    <b:Year>2014</b:Year>
    <b:City>Екатеринбург</b:City>
    <b:RefOrder>18</b:RefOrder>
  </b:Source>
  <b:Source>
    <b:Tag>Erw69</b:Tag>
    <b:SourceType>Book</b:SourceType>
    <b:Guid>{6E424CA2-0159-4BE6-BF69-D3F246429180}</b:Guid>
    <b:Author>
      <b:Author>
        <b:NameList>
          <b:Person>
            <b:Last>Fehlberg</b:Last>
            <b:First>Erwin</b:First>
          </b:Person>
        </b:NameList>
      </b:Author>
    </b:Author>
    <b:Title>Low-order classical Runge-Kutta formulas with stepsize control and their application to some heat transfer problems.</b:Title>
    <b:Year>1969</b:Year>
    <b:Publisher>National aeronautics and space administration.</b:Publisher>
    <b:RefOrder>19</b:RefOrder>
  </b:Source>
  <b:Source>
    <b:Tag>Кво97</b:Tag>
    <b:SourceType>Book</b:SourceType>
    <b:Guid>{E7C56FAB-2DC0-4C0F-8310-11D42D07246C}</b:Guid>
    <b:Author>
      <b:Author>
        <b:NameList>
          <b:Person>
            <b:Last>Квон</b:Last>
            <b:First>О.</b:First>
            <b:Middle>Б.</b:Middle>
          </b:Person>
          <b:Person>
            <b:Last>Пименов</b:Last>
            <b:First>В.</b:First>
            <b:Middle>Г.</b:Middle>
          </b:Person>
        </b:NameList>
      </b:Author>
    </b:Author>
    <b:Title>Неявные методы типа Рунге-Кутта для функционально-дифференциальных уравнений</b:Title>
    <b:Year>1997</b:Year>
    <b:RefOrder>20</b:RefOrder>
  </b:Source>
  <b:Source>
    <b:Tag>Сам89</b:Tag>
    <b:SourceType>Book</b:SourceType>
    <b:Guid>{30284F02-0DF6-4F26-9EC0-6D6CE92E0782}</b:Guid>
    <b:Author>
      <b:Author>
        <b:NameList>
          <b:Person>
            <b:Last>Самарский</b:Last>
            <b:First>А.</b:First>
            <b:Middle>А.</b:Middle>
          </b:Person>
          <b:Person>
            <b:Last>Гулин</b:Last>
            <b:First>А.</b:First>
            <b:Middle>В.</b:Middle>
          </b:Person>
        </b:NameList>
      </b:Author>
    </b:Author>
    <b:Title>Численные методы: учеб. пособие для вузов.</b:Title>
    <b:Year>1989</b:Year>
    <b:City>Москва</b:City>
    <b:Publisher>Наука</b:Publisher>
    <b:RefOrder>21</b:RefOrder>
  </b:Source>
  <b:Source>
    <b:Tag>Дже75</b:Tag>
    <b:SourceType>Book</b:SourceType>
    <b:Guid>{1FFEAF9B-E528-437D-A8B4-457ADA99ABA7}</b:Guid>
    <b:Author>
      <b:Author>
        <b:NameList>
          <b:Person>
            <b:Last>Джеймс</b:Last>
            <b:First>Ортега</b:First>
          </b:Person>
          <b:Person>
            <b:Last>Вернер.</b:Last>
            <b:First>Рейнболдт</b:First>
          </b:Person>
        </b:NameList>
      </b:Author>
    </b:Author>
    <b:Title>Итерационные методы решения нелинейных систем уравнений со многими неизвестными.</b:Title>
    <b:Year>1975</b:Year>
    <b:City>Москва</b:City>
    <b:Publisher>Мир</b:Publisher>
    <b:RefOrder>22</b:RefOrder>
  </b:Source>
  <b:Source>
    <b:Tag>Бах01</b:Tag>
    <b:SourceType>Book</b:SourceType>
    <b:Guid>{5D955B68-4B15-4402-8238-5E050EA79524}</b:Guid>
    <b:Author>
      <b:Author>
        <b:NameList>
          <b:Person>
            <b:Last>Бахвалов</b:Last>
            <b:First>Н.</b:First>
            <b:Middle>С.</b:Middle>
          </b:Person>
          <b:Person>
            <b:Last>Жидков</b:Last>
            <b:First>Н.</b:First>
            <b:Middle>П.</b:Middle>
          </b:Person>
          <b:Person>
            <b:Last>Кобельков</b:Last>
            <b:First>Г.</b:First>
            <b:Middle>М.</b:Middle>
          </b:Person>
        </b:NameList>
      </b:Author>
    </b:Author>
    <b:Title>Численные методы.</b:Title>
    <b:Year>2001</b:Year>
    <b:City>Москва</b:City>
    <b:Publisher>Лаборатория Базовых Знаний</b:Publisher>
    <b:RefOrder>23</b:RefOrder>
  </b:Source>
  <b:Source>
    <b:Tag>Эст87</b:Tag>
    <b:SourceType>Book</b:SourceType>
    <b:Guid>{98B0D029-20A2-4D3B-81D0-281AB2BB323A}</b:Guid>
    <b:Author>
      <b:Author>
        <b:NameList>
          <b:Person>
            <b:Last>Эстербю</b:Last>
            <b:First>О.</b:First>
          </b:Person>
          <b:Person>
            <b:Last>Златев</b:Last>
            <b:First>З.</b:First>
          </b:Person>
        </b:NameList>
      </b:Author>
    </b:Author>
    <b:Title>Прямые методы для разреженных матриц</b:Title>
    <b:Year>1987</b:Year>
    <b:RefOrder>24</b:RefOrder>
  </b:Source>
  <b:Source>
    <b:Tag>Авх19</b:Tag>
    <b:SourceType>Book</b:SourceType>
    <b:Guid>{FA7873F6-37B6-451D-9F5E-E211EA9124F4}</b:Guid>
    <b:Author>
      <b:Author>
        <b:NameList>
          <b:Person>
            <b:Last>Авхадиев</b:Last>
            <b:First>Ф.Г.</b:First>
          </b:Person>
        </b:NameList>
      </b:Author>
    </b:Author>
    <b:Title>Численные методы алгебры и анализа</b:Title>
    <b:Year>2019</b:Year>
    <b:City>Казань</b:City>
    <b:Publisher>Казанский университет</b:Publisher>
    <b:RefOrder>25</b:RefOrder>
  </b:Source>
  <b:Source>
    <b:Tag>Duf89</b:Tag>
    <b:SourceType>Book</b:SourceType>
    <b:Guid>{1620784E-75F0-45C6-88DF-5B6FD278E4CC}</b:Guid>
    <b:Author>
      <b:Author>
        <b:NameList>
          <b:Person>
            <b:Last>Duff</b:Last>
            <b:First>I.S.</b:First>
          </b:Person>
          <b:Person>
            <b:Last>Erisman</b:Last>
            <b:First>A.M.</b:First>
          </b:Person>
          <b:Person>
            <b:Last>Reid</b:Last>
            <b:First>J.K.</b:First>
          </b:Person>
        </b:NameList>
      </b:Author>
    </b:Author>
    <b:Title>Direct Methods for Sparse Matrices</b:Title>
    <b:Year>1989</b:Year>
    <b:RefOrder>26</b:RefOrder>
  </b:Source>
  <b:Source>
    <b:Tag>YSa03</b:Tag>
    <b:SourceType>Book</b:SourceType>
    <b:Guid>{18C960A2-DC91-4EF7-B06D-0DEA434E2CCF}</b:Guid>
    <b:Author>
      <b:Author>
        <b:NameList>
          <b:Person>
            <b:Last>Saad.</b:Last>
            <b:First>Y.</b:First>
          </b:Person>
        </b:NameList>
      </b:Author>
    </b:Author>
    <b:Title>Iterative Methods For Sparse Linear Systems</b:Title>
    <b:Year>2003</b:Year>
    <b:RefOrder>27</b:RefOrder>
  </b:Source>
  <b:Source>
    <b:Tag>Int</b:Tag>
    <b:SourceType>InternetSite</b:SourceType>
    <b:Guid>{89A814DF-D936-4D9F-976A-85D10ABEEDBC}</b:Guid>
    <b:Title>oneMKL PARDISO - Parallel Direct Sparse Solver Interface</b:Title>
    <b:Author>
      <b:Author>
        <b:NameList>
          <b:Person>
            <b:Last>Intel</b:Last>
          </b:Person>
        </b:NameList>
      </b:Author>
    </b:Author>
    <b:URL>https://www.intel.com/content/www/us/en/docs/onemkl/developer-reference-c/2023-0/onemkl-pardiso-parallel-direct-sparse-solver-iface.html</b:URL>
    <b:RefOrder>28</b:RefOrder>
  </b:Source>
  <b:Source>
    <b:Tag>Ель77</b:Tag>
    <b:SourceType>JournalArticle</b:SourceType>
    <b:Guid>{864782F8-44AC-43C5-88E8-47E61220E648}</b:Guid>
    <b:Title>Инициирование светом реакции хинонов</b:Title>
    <b:Year>1977</b:Year>
    <b:Author>
      <b:Author>
        <b:NameList>
          <b:Person>
            <b:Last>Ельцов</b:Last>
            <b:First>А.В.</b:First>
          </b:Person>
          <b:Person>
            <b:Last>Студзинский</b:Last>
            <b:First>О.П.</b:First>
          </b:Person>
          <b:Person>
            <b:Last>Гребенкина</b:Last>
            <b:First>В.М.</b:First>
          </b:Person>
        </b:NameList>
      </b:Author>
    </b:Author>
    <b:JournalName>Успехи химии</b:JournalName>
    <b:Pages>185-227</b:Pages>
    <b:Volume>46</b:Volume>
    <b:Issue>2</b:Issue>
    <b:RefOrder>2</b:RefOrder>
  </b:Source>
  <b:Source>
    <b:Tag>Чер06</b:Tag>
    <b:SourceType>JournalArticle</b:SourceType>
    <b:Guid>{4BA67AD3-E0B5-40E3-93F1-5A9B6B5E6A20}</b:Guid>
    <b:Title>Механизм фотовосстановления орто-хинонов</b:Title>
    <b:Year>2006</b:Year>
    <b:Author>
      <b:Author>
        <b:NameList>
          <b:Person>
            <b:Last>Шурыгина</b:Last>
            <b:First>М.</b:First>
            <b:Middle>П.</b:Middle>
          </b:Person>
          <b:Person>
            <b:Last>Черкасов</b:Last>
            <b:First>В.</b:First>
            <b:Middle>К.</b:Middle>
          </b:Person>
        </b:NameList>
      </b:Author>
    </b:Author>
    <b:City>Нижний Новгород</b:City>
    <b:RefOrder>7</b:RefOrder>
  </b:Source>
  <b:Source>
    <b:Tag>Cal65</b:Tag>
    <b:SourceType>Book</b:SourceType>
    <b:Guid>{C3E33045-C33C-49FF-AB15-9FF6CD17BB42}</b:Guid>
    <b:Author>
      <b:Author>
        <b:NameList>
          <b:Person>
            <b:Last>Calvert</b:Last>
            <b:First>J.</b:First>
            <b:Middle>G.</b:Middle>
          </b:Person>
          <b:Person>
            <b:Last>Pitts</b:Last>
            <b:First>J.N.</b:First>
          </b:Person>
        </b:NameList>
      </b:Author>
    </b:Author>
    <b:Title>Photochemistry.</b:Title>
    <b:JournalName>Photochemistry</b:JournalName>
    <b:Year>1965</b:Year>
    <b:City>New York-London-Sydney</b:City>
    <b:RefOrder>29</b:RefOrder>
  </b:Source>
  <b:Source>
    <b:Tag>Бек76</b:Tag>
    <b:SourceType>Book</b:SourceType>
    <b:Guid>{6C96E323-05F2-4E94-A779-C7740D9F29A4}</b:Guid>
    <b:Author>
      <b:Author>
        <b:NameList>
          <b:Person>
            <b:Last>Беккер</b:Last>
            <b:First>Г.О.</b:First>
          </b:Person>
        </b:NameList>
      </b:Author>
    </b:Author>
    <b:Title>Введение в фотохимию органических соединений.</b:Title>
    <b:Year>1976</b:Year>
    <b:City>Ленинград</b:City>
    <b:Publisher>Химия</b:Publisher>
    <b:RefOrder>30</b:RefOrder>
  </b:Source>
  <b:Source>
    <b:Tag>Dec98</b:Tag>
    <b:SourceType>JournalArticle</b:SourceType>
    <b:Guid>{E36F684F-671F-4394-8565-D2C30519BD56}</b:Guid>
    <b:Author>
      <b:Author>
        <b:NameList>
          <b:Person>
            <b:Last>Decker</b:Last>
            <b:First>C.</b:First>
          </b:Person>
        </b:NameList>
      </b:Author>
    </b:Author>
    <b:Title>The use of UV irradiation in polymerization.</b:Title>
    <b:Year>1998</b:Year>
    <b:Publisher>C. Polym. Int</b:Publisher>
    <b:PeriodicalTitle>C. Polym. Int</b:PeriodicalTitle>
    <b:Pages>133–141</b:Pages>
    <b:JournalName>C. Polym. Int.</b:JournalName>
    <b:Volume>45</b:Volume>
    <b:RefOrder>31</b:RefOrder>
  </b:Source>
  <b:Source>
    <b:Tag>Bar75</b:Tag>
    <b:SourceType>Book</b:SourceType>
    <b:Guid>{71225230-7E7E-498E-9418-A7B2FACD3DDC}</b:Guid>
    <b:Title>Excited states in organic chemistry.</b:Title>
    <b:Year>1975</b:Year>
    <b:Author>
      <b:Author>
        <b:NameList>
          <b:Person>
            <b:Last>Barltrop</b:Last>
            <b:First>A.</b:First>
            <b:Middle>J.</b:Middle>
          </b:Person>
          <b:Person>
            <b:Last>Coyle</b:Last>
            <b:First>J.</b:First>
            <b:Middle>D.</b:Middle>
          </b:Person>
        </b:NameList>
      </b:Author>
    </b:Author>
    <b:City>London-New York-Sydney-Toronto</b:City>
    <b:RefOrder>32</b:RefOrder>
  </b:Source>
  <b:Source>
    <b:Tag>Car69</b:Tag>
    <b:SourceType>JournalArticle</b:SourceType>
    <b:Guid>{1B33D531-2B82-4765-94AD-AD9791A720EA}</b:Guid>
    <b:Title>Photoreduction of 9,10-phenantrenquinone</b:Title>
    <b:Year>1969</b:Year>
    <b:Author>
      <b:Author>
        <b:NameList>
          <b:Person>
            <b:Last>Carapllucci</b:Last>
            <b:First>P.A.</b:First>
          </b:Person>
          <b:Person>
            <b:Last>Wolf</b:Last>
            <b:First>H.P.</b:First>
          </b:Person>
          <b:Person>
            <b:Last>K.</b:Last>
            <b:First>Weiss</b:First>
          </b:Person>
        </b:NameList>
      </b:Author>
    </b:Author>
    <b:JournalName>J. Amer. Chem. Soc.</b:JournalName>
    <b:Pages>4635 - 4639</b:Pages>
    <b:Volume>91</b:Volume>
    <b:RefOrder>33</b:RefOrder>
  </b:Source>
  <b:Source>
    <b:Tag>CCA90</b:Tag>
    <b:SourceType>JournalArticle</b:SourceType>
    <b:Guid>{2F4C92D2-8696-4D38-A8BE-182B491CD29E}</b:Guid>
    <b:Author>
      <b:Author>
        <b:NameList>
          <b:Person>
            <b:Last>Carre</b:Last>
            <b:First>C.</b:First>
          </b:Person>
          <b:Person>
            <b:Last>Decker</b:Last>
            <b:First>C.</b:First>
          </b:Person>
          <b:Person>
            <b:Last>Fouassier</b:Last>
            <b:First>J.</b:First>
            <b:Middle>P.</b:Middle>
          </b:Person>
          <b:Person>
            <b:Last>Lougnot</b:Last>
            <b:First>В.</b:First>
            <b:Middle>J.</b:Middle>
          </b:Person>
        </b:NameList>
      </b:Author>
    </b:Author>
    <b:Title>Lasers and Photopolymers</b:Title>
    <b:JournalName>Laser Chem.</b:JournalName>
    <b:Year>1990</b:Year>
    <b:Pages>349-366</b:Pages>
    <b:Volume>10</b:Volume>
    <b:RefOrder>34</b:RefOrder>
  </b:Source>
  <b:Source>
    <b:Tag>Dec97</b:Tag>
    <b:SourceType>JournalArticle</b:SourceType>
    <b:Guid>{CB7D247D-1DA3-41F5-BFF1-1258B66F64F2}</b:Guid>
    <b:Author>
      <b:Author>
        <b:NameList>
          <b:Person>
            <b:Last>Decker</b:Last>
            <b:First>C.</b:First>
          </b:Person>
          <b:Person>
            <b:Last>Decker</b:Last>
            <b:First>D.</b:First>
          </b:Person>
        </b:NameList>
      </b:Author>
    </b:Author>
    <b:JournalName>Pure Appl. Chem</b:JournalName>
    <b:Year>1997</b:Year>
    <b:Pages>605</b:Pages>
    <b:Title>Macromol. Sci</b:Title>
    <b:Volume>34</b:Volume>
    <b:RefOrder>35</b:RefOrder>
  </b:Source>
  <b:Source>
    <b:Tag>Dev91</b:Tag>
    <b:SourceType>JournalArticle</b:SourceType>
    <b:Guid>{DCED84C4-B6B2-491A-9DAC-5E6200D3953A}</b:Guid>
    <b:Author>
      <b:Author>
        <b:NameList>
          <b:Person>
            <b:Last>Devadoss</b:Last>
            <b:First>C.</b:First>
          </b:Person>
          <b:Person>
            <b:Last>Fessenden</b:Last>
            <b:First>R.W.</b:First>
          </b:Person>
        </b:NameList>
      </b:Author>
    </b:Author>
    <b:Title>Picosecond and nanosegond studies of the photoreduction of benzophenone by N,N-diethylaniline and triethylamine</b:Title>
    <b:JournalName>J. Phys. Chem.</b:JournalName>
    <b:Year>1991</b:Year>
    <b:Pages>7253-7260</b:Pages>
    <b:Volume>95</b:Volume>
    <b:RefOrder>36</b:RefOrder>
  </b:Source>
  <b:Source>
    <b:Tag>Klo88</b:Tag>
    <b:SourceType>JournalArticle</b:SourceType>
    <b:Guid>{D5B30852-FC11-4606-A2CE-17A0BB1DD604}</b:Guid>
    <b:Author>
      <b:Author>
        <b:NameList>
          <b:Person>
            <b:Last>Kloosterboer</b:Last>
            <b:First>J.</b:First>
            <b:Middle>G,</b:Middle>
          </b:Person>
        </b:NameList>
      </b:Author>
    </b:Author>
    <b:JournalName>Adv. Polym. Sci.</b:JournalName>
    <b:Year>1988</b:Year>
    <b:Volume>84</b:Volume>
    <b:RefOrder>37</b:RefOrder>
  </b:Source>
  <b:Source>
    <b:Tag>Mar71</b:Tag>
    <b:SourceType>JournalArticle</b:SourceType>
    <b:Guid>{41A7D933-A359-4D13-9AD2-9E94D28ABF60}</b:Guid>
    <b:Author>
      <b:Author>
        <b:NameList>
          <b:Person>
            <b:Last>Maruyama</b:Last>
            <b:First>K.</b:First>
          </b:Person>
          <b:Person>
            <b:Last>Otsuki</b:Last>
            <b:First>T.</b:First>
          </b:Person>
        </b:NameList>
      </b:Author>
    </b:Author>
    <b:Title>The reaction of photo-excited phenantrenquinone with dibenzyl ether. Formation of an adduct and its decomposition studied by the CIDNP method</b:Title>
    <b:JournalName>Bull. Chem. Soc. Japan.</b:JournalName>
    <b:Year>1971</b:Year>
    <b:Pages>2885</b:Pages>
    <b:Volume>44</b:Volume>
    <b:RefOrder>38</b:RefOrder>
  </b:Source>
  <b:Source>
    <b:Tag>Miy90</b:Tag>
    <b:SourceType>JournalArticle</b:SourceType>
    <b:Guid>{6DDA7E45-14A8-4797-9D22-3FB70E5060FD}</b:Guid>
    <b:Author>
      <b:Author>
        <b:NameList>
          <b:Person>
            <b:Last>Miyasaka</b:Last>
            <b:First>H.</b:First>
          </b:Person>
          <b:Person>
            <b:Last>K.</b:Last>
            <b:First>Morita</b:First>
          </b:Person>
          <b:Person>
            <b:Last>Kamada</b:Last>
            <b:First>K.</b:First>
          </b:Person>
          <b:Person>
            <b:Last>Mataga</b:Last>
            <b:First>N.</b:First>
          </b:Person>
        </b:NameList>
      </b:Author>
    </b:Author>
    <b:JournalName>Bull. Chem. Soc. Jpn.</b:JournalName>
    <b:Year>1990</b:Year>
    <b:Pages>3385 - 3397</b:Pages>
    <b:Volume>63</b:Volume>
    <b:RefOrder>39</b:RefOrder>
  </b:Source>
  <b:Source>
    <b:Tag>Nas22</b:Tag>
    <b:SourceType>JournalArticle</b:SourceType>
    <b:Guid>{CA64DFE7-573F-4E8C-8024-466B6FDAAC0E}</b:Guid>
    <b:Author>
      <b:Author>
        <b:NameList>
          <b:Person>
            <b:Last>Nasab</b:Last>
            <b:First>Siavash</b:First>
            <b:Middle>Hedayati</b:Middle>
          </b:Person>
          <b:Person>
            <b:Last>Vermeire</b:Last>
            <b:First>Brian</b:First>
            <b:Middle>C.</b:Middle>
          </b:Person>
        </b:NameList>
      </b:Author>
    </b:Author>
    <b:Title>Third-order Paired Explicit Runge-Kutta schemes for stiff systems of equations</b:Title>
    <b:Year>2022</b:Year>
    <b:JournalName>Journal of Computational Physics</b:JournalName>
    <b:Volume>468</b:Volume>
    <b:RefOrder>40</b:RefOrder>
  </b:Source>
  <b:Source>
    <b:Tag>Old91</b:Tag>
    <b:SourceType>JournalArticle</b:SourceType>
    <b:Guid>{7693133E-0A46-4A26-80AD-5EDFF1C6795A}</b:Guid>
    <b:Author>
      <b:Author>
        <b:NameList>
          <b:Person>
            <b:Last>Oldring</b:Last>
            <b:First>P.</b:First>
            <b:Middle>K.</b:Middle>
          </b:Person>
        </b:NameList>
      </b:Author>
    </b:Author>
    <b:JournalName>Chemistry &amp; Technology of UV &amp; EB Formulations for Coatings</b:JournalName>
    <b:Year>1991</b:Year>
    <b:RefOrder>41</b:RefOrder>
  </b:Source>
  <b:Source>
    <b:Tag>Pet00</b:Tag>
    <b:SourceType>JournalArticle</b:SourceType>
    <b:Guid>{C2B250DC-DDB6-40BC-A314-365FFE5AE63F}</b:Guid>
    <b:Author>
      <b:Author>
        <b:NameList>
          <b:Person>
            <b:Last>Peters</b:Last>
            <b:First>K.S</b:First>
          </b:Person>
          <b:Person>
            <b:First>Cashin,</b:First>
            <b:Middle>A.</b:Middle>
          </b:Person>
          <b:Person>
            <b:Last>Timbers</b:Last>
            <b:First>P.</b:First>
          </b:Person>
        </b:NameList>
      </b:Author>
    </b:Author>
    <b:Title>A picosecond kinetic study of nonadiabatic proton transfer within the contact radical ion pair of substituted benzophenones/N,N-diethylaniline</b:Title>
    <b:JournalName>J. Amer. Chem. Soc.</b:JournalName>
    <b:Year>2000</b:Year>
    <b:Pages>107 - 113</b:Pages>
    <b:Volume>122</b:Volume>
    <b:RefOrder>42</b:RefOrder>
  </b:Source>
  <b:Source>
    <b:Tag>Pet</b:Tag>
    <b:SourceType>JournalArticle</b:SourceType>
    <b:Guid>{0036780B-BC3C-4DA6-9FCD-9AD67A83AFAE}</b:Guid>
    <b:Author>
      <b:Author>
        <b:NameList>
          <b:Person>
            <b:Last>Peters</b:Last>
            <b:First>K.S.</b:First>
          </b:Person>
        </b:NameList>
      </b:Author>
    </b:Author>
    <b:Title>Proton transfer reactions in benzophenone/N,N-dimethylaniline photochemistry.</b:Title>
    <b:JournalName>In Advances in photochemistry</b:JournalName>
    <b:Pages>51</b:Pages>
    <b:Volume>27</b:Volume>
    <b:RefOrder>43</b:RefOrder>
  </b:Source>
  <b:Source>
    <b:Tag>Pet92</b:Tag>
    <b:SourceType>JournalArticle</b:SourceType>
    <b:Guid>{C2213E0C-1ED3-4418-B991-C92D6BBF8049}</b:Guid>
    <b:Author>
      <b:Author>
        <b:NameList>
          <b:Person>
            <b:Last>Peters</b:Last>
            <b:First>K.S.:</b:First>
            <b:Middle>Lee, J.</b:Middle>
          </b:Person>
        </b:NameList>
      </b:Author>
    </b:Author>
    <b:Title>Role of contact and solvent-separated radical ion pairs in the diffusional quenching of trans-stilbene excited singlet state by fumaronitrile</b:Title>
    <b:JournalName>J. Phys. Chem.</b:JournalName>
    <b:Year>1992</b:Year>
    <b:Pages>8941 - 8945</b:Pages>
    <b:Volume>96</b:Volume>
    <b:RefOrder>44</b:RefOrder>
  </b:Source>
  <b:Source>
    <b:Tag>Rat97</b:Tag>
    <b:SourceType>JournalArticle</b:SourceType>
    <b:Guid>{81B12190-95C3-4AD7-919C-8EC7CB206B0B}</b:Guid>
    <b:Author>
      <b:Author>
        <b:NameList>
          <b:Person>
            <b:Last>Rathore</b:Last>
            <b:First>R.</b:First>
          </b:Person>
          <b:Person>
            <b:Last>Hubig</b:Last>
            <b:First>S.M.</b:First>
          </b:Person>
          <b:Person>
            <b:Last>Kochi</b:Last>
            <b:First>J.K.</b:First>
          </b:Person>
        </b:NameList>
      </b:Author>
    </b:Author>
    <b:Title>Direct observation and structural characterization of the encounter complex in bimolecular electron transfers with photoactivated acceptors</b:Title>
    <b:JournalName>J. Amer. Chem. Soc.</b:JournalName>
    <b:Year>1997</b:Year>
    <b:Pages>11468 - 11479</b:Pages>
    <b:Volume>119</b:Volume>
    <b:RefOrder>45</b:RefOrder>
  </b:Source>
  <b:Source>
    <b:Tag>Sch02</b:Tag>
    <b:SourceType>JournalArticle</b:SourceType>
    <b:Guid>{2EAF9476-857D-43C0-ABF6-BDDC63AA7580}</b:Guid>
    <b:Author>
      <b:Author>
        <b:NameList>
          <b:Person>
            <b:Last>Schenk</b:Last>
            <b:First>O.</b:First>
          </b:Person>
          <b:Person>
            <b:Last>Gartner</b:Last>
            <b:First>K.</b:First>
          </b:Person>
        </b:NameList>
      </b:Author>
    </b:Author>
    <b:Title>wo-level scheduling in PARDISO: Improved Scalability on Shared Memory Multiprocessing Systems</b:Title>
    <b:Year>2002</b:Year>
    <b:JournalName>Parallel Computing</b:JournalName>
    <b:Volume>28</b:Volume>
    <b:RefOrder>46</b:RefOrder>
  </b:Source>
  <b:Source>
    <b:Tag>Вал72</b:Tag>
    <b:SourceType>JournalArticle</b:SourceType>
    <b:Guid>{4D983A06-F0AF-4A33-888E-09AA76DEFABD}</b:Guid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Year>1972</b:Year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JournalName>Ж. физ. химии.</b:JournalName>
    <b:Pages>3065 - 3069</b:Pages>
    <b:Volume>46</b:Volume>
    <b:RefOrder>47</b:RefOrder>
  </b:Source>
  <b:Source>
    <b:Tag>Гир67</b:Tag>
    <b:SourceType>JournalArticle</b:SourceType>
    <b:Guid>{BCF9B91C-E4C2-4BFF-9BA0-66BDDC4609B4}</b:Guid>
    <b:Author>
      <b:Author>
        <b:NameList>
          <b:Person>
            <b:Last>Гир</b:Last>
            <b:First>К.</b:First>
            <b:Middle>В.</b:Middle>
          </b:Person>
        </b:NameList>
      </b:Author>
    </b:Author>
    <b:Title>Численное интегрирование обыкновенных дифференциальных уравнений</b:Title>
    <b:Year>1967</b:Year>
    <b:JournalName>Mathematics of Computation</b:JournalName>
    <b:Volume>98</b:Volume>
    <b:RefOrder>48</b:RefOrder>
  </b:Source>
  <b:Source>
    <b:Tag>Pet93</b:Tag>
    <b:SourceType>JournalArticle</b:SourceType>
    <b:Guid>{2CEEF836-F0EC-4483-A789-E4BB8B636D72}</b:Guid>
    <b:Author>
      <b:Author>
        <b:NameList>
          <b:Person>
            <b:Last>Peters</b:Last>
            <b:First>K.S.</b:First>
          </b:Person>
          <b:Person>
            <b:Last>Lee</b:Last>
            <b:First>J.</b:First>
          </b:Person>
        </b:NameList>
      </b:Author>
    </b:Author>
    <b:Title>Picosecond dynamics of the photoreduction of benzophenone by DABCO</b:Title>
    <b:JournalName>J. Phys. Chem.</b:JournalName>
    <b:Year>1993</b:Year>
    <b:Pages>3761 - 3764</b:Pages>
    <b:Volume>97</b:Volume>
    <b:RefOrder>49</b:RefOrder>
  </b:Source>
  <b:Source>
    <b:Tag>Zhu17</b:Tag>
    <b:SourceType>JournalArticle</b:SourceType>
    <b:Guid>{41C10732-3F57-4783-B085-88A86AF1A1B9}</b:Guid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JournalName>Ж. физ. химии.</b:JournalName>
    <b:Year>1972</b:Year>
    <b:Pages>3065 - 3069</b:Pages>
    <b:Volume>46</b:Volume>
    <b:RefOrder>3</b:RefOrder>
  </b:Source>
  <b:Source>
    <b:Tag>Kay94</b:Tag>
    <b:SourceType>JournalArticle</b:SourceType>
    <b:Guid>{9161B28F-C563-40D6-AE2B-E2D26E354A14}</b:Guid>
    <b:Author>
      <b:Author>
        <b:NameList>
          <b:Person>
            <b:Last>Zhong</b:Last>
            <b:First>C.</b:First>
          </b:Person>
          <b:Person>
            <b:Last>Zhou</b:Last>
            <b:First>J.</b:First>
          </b:Person>
          <b:Person>
            <b:Last>Braun</b:Last>
            <b:First>C.L.</b:First>
          </b:Person>
        </b:NameList>
      </b:Author>
    </b:Author>
    <b:Title>Electron-transfer absorption of sterically bulky donor-acceptor pairs: electron donor-acceptor complexes or random pairs?</b:Title>
    <b:JournalName>Journal of Photochemistry and Photobiology A: Chemistry</b:JournalName>
    <b:Year>2003</b:Year>
    <b:Pages>1-9</b:Pages>
    <b:Volume>161</b:Volume>
    <b:RefOrder>4</b:RefOrder>
  </b:Source>
  <b:Source>
    <b:Tag>Enc94</b:Tag>
    <b:SourceType>JournalArticle</b:SourceType>
    <b:Guid>{623995C5-9027-4FB3-BB0D-5D083DDFFF32}</b:Guid>
    <b:Author>
      <b:Author>
        <b:NameList>
          <b:Person>
            <b:Last>Haga</b:Last>
            <b:First>N.</b:First>
          </b:Person>
          <b:Person>
            <b:Last>Takayanagi</b:Last>
            <b:First>H.</b:First>
          </b:Person>
          <b:Person>
            <b:Last>Tokumaru</b:Last>
            <b:First>K.</b:First>
          </b:Person>
        </b:NameList>
      </b:Author>
    </b:Author>
    <b:Title>Photoinduced electron transfer between acenaphthylene and 1,4-benzoquinones. Formation of dimmers of acenaphthylene and 1:1 adducts and effect of excitation mode on reactivity of the charge-transfer complexes</b:Title>
    <b:JournalName>J. Chem. Soc., Perkin Trans.</b:JournalName>
    <b:Year>2002</b:Year>
    <b:Pages>734 - 745</b:Pages>
    <b:Volume>2</b:Volume>
    <b:RefOrder>5</b:RefOrder>
  </b:Source>
  <b:Source>
    <b:Tag>The17</b:Tag>
    <b:SourceType>JournalArticle</b:SourceType>
    <b:Guid>{6D9C6FFD-4D49-45B1-A17D-B48FF9E983D8}</b:Guid>
    <b:Title>Исследование триплетных состояний пространственно-затрудненных хинонов методом лазерного фотолиза</b:Title>
    <b:Year>1987</b:Year>
    <b:URL>https://formlabs.com/3d-printers/form-2/</b:URL>
    <b:Author>
      <b:Author>
        <b:NameList>
          <b:Person>
            <b:Last>Левин</b:Last>
            <b:First>П.П.</b:First>
          </b:Person>
          <b:Person>
            <b:Last>Беляев</b:Last>
            <b:First>А.Б.</b:First>
          </b:Person>
          <b:Person>
            <b:Last>Кузьмин</b:Last>
            <b:First>В.А.</b:First>
          </b:Person>
        </b:NameList>
      </b:Author>
    </b:Author>
    <b:JournalName>Изв. АН СССР, сер. xим.</b:JournalName>
    <b:Pages>448 - 451</b:Pages>
    <b:Issue>2</b:Issue>
    <b:RefOrder>9</b:RefOrder>
  </b:Source>
  <b:Source>
    <b:Tag>Fuk00</b:Tag>
    <b:SourceType>JournalArticle</b:SourceType>
    <b:Guid>{75F67C83-7C04-4DC6-963E-91DACBB18B31}</b:Guid>
    <b:Author>
      <b:Author>
        <b:NameList>
          <b:Person>
            <b:Last>Maruyama</b:Last>
            <b:First>K.</b:First>
          </b:Person>
          <b:Person>
            <b:Last>Ono</b:Last>
            <b:First>K.</b:First>
          </b:Person>
          <b:Person>
            <b:Last>Osugi</b:Last>
            <b:First>J.</b:First>
          </b:Person>
        </b:NameList>
      </b:Author>
    </b:Author>
    <b:Title>Relative rate of hydrogen abstraction by the triplet state of phenanthraquinone</b:Title>
    <b:Year>1969</b:Year>
    <b:JournalName>Bull. Chem. Soc. Japan.</b:JournalName>
    <b:Pages>3357 - 3359</b:Pages>
    <b:Volume>42</b:Volume>
    <b:RefOrder>6</b:RefOrder>
  </b:Source>
  <b:Source>
    <b:Tag>JMB67</b:Tag>
    <b:SourceType>JournalArticle</b:SourceType>
    <b:Guid>{1CECC9B5-B2EF-4565-8DA5-88CF8558770E}</b:Guid>
    <b:Author>
      <b:Author>
        <b:NameList>
          <b:Person>
            <b:Last>Bruce</b:Last>
            <b:First>J.M.</b:First>
          </b:Person>
        </b:NameList>
      </b:Author>
    </b:Author>
    <b:Title>Light-induced reactions of quinones</b:Title>
    <b:Year>1967</b:Year>
    <b:JournalName>Quart. Rev. High Energ. Chem.</b:JournalName>
    <b:Pages>405-428</b:Pages>
    <b:RefOrder>1</b:RefOrder>
  </b:Source>
  <b:Source>
    <b:Tag>Pet09</b:Tag>
    <b:SourceType>JournalArticle</b:SourceType>
    <b:Guid>{484B74DD-8308-47CE-B7B3-9609C501E1E0}</b:Guid>
    <b:Author>
      <b:Author>
        <b:NameList>
          <b:Person>
            <b:Last>Peters</b:Last>
            <b:First>K.</b:First>
            <b:Middle>S.</b:Middle>
          </b:Person>
        </b:NameList>
      </b:Author>
    </b:Author>
    <b:Title>A Theory-experiment conundrum for proton transfer</b:Title>
    <b:JournalName>Acc. Chem. Res.</b:JournalName>
    <b:Year>2009</b:Year>
    <b:Pages>89 - 96</b:Pages>
    <b:Volume>42</b:Volume>
    <b:Issue>1</b:Issue>
    <b:RefOrder>50</b:RefOrder>
  </b:Source>
  <b:Source>
    <b:Tag>Чес14</b:Tag>
    <b:SourceType>Report</b:SourceType>
    <b:Guid>{B803E54A-3F7B-46A7-85C0-131F633867E4}</b:Guid>
    <b:Author>
      <b:Author>
        <b:NameList>
          <b:Person>
            <b:Last>Чесноков</b:Last>
            <b:First>С.</b:First>
            <b:Middle>А.</b:Middle>
          </b:Person>
          <b:Person>
            <b:Last>Абакумов</b:Last>
            <b:First>Г.А.</b:First>
          </b:Person>
        </b:NameList>
      </b:Author>
    </b:Author>
    <b:Title>Полимеризация мономеров (мет)акрилового ряда под действием видимого света, инициируемая о-хинонами.</b:Title>
    <b:Year>2014</b:Year>
    <b:City>Нижний Новгород</b:City>
    <b:RefOrder>51</b:RefOrder>
  </b:Source>
  <b:Source>
    <b:Tag>Крю82</b:Tag>
    <b:SourceType>Book</b:SourceType>
    <b:Guid>{AB412E4E-178E-47F9-81ED-7D163F0DF7A0}</b:Guid>
    <b:Author>
      <b:Author>
        <b:NameList>
          <b:Person>
            <b:Last>Крюков</b:Last>
            <b:First>А.И.</b:First>
          </b:Person>
        </b:NameList>
      </b:Author>
    </b:Author>
    <b:Title>Фотоперенос электрона и его прикладные аспекты</b:Title>
    <b:Year>1982</b:Year>
    <b:Publisher>Наукова думка</b:Publisher>
    <b:City>Киев</b:City>
    <b:RefOrder>10</b:RefOrder>
  </b:Source>
  <b:Source>
    <b:Tag>Shu09</b:Tag>
    <b:SourceType>JournalArticle</b:SourceType>
    <b:Guid>{B28FAF34-4F0F-4849-A3BE-D1A340329130}</b:Guid>
    <b:Author>
      <b:Author>
        <b:NameList>
          <b:Person>
            <b:Last>Shushunova</b:Last>
            <b:First>N.Y.</b:First>
          </b:Person>
        </b:NameList>
      </b:Author>
    </b:Author>
    <b:Title>Inhibition of polymerization of methyl methacrylate by an ortho-benzoquinone-amine system</b:Title>
    <b:Year>2009</b:Year>
    <b:JournalName>Polym. Sci. B.</b:JournalName>
    <b:Pages>427-437</b:Pages>
    <b:Volume>51</b:Volume>
    <b:Issue>11</b:Issue>
    <b:RefOrder>11</b:RefOrder>
  </b:Source>
  <b:Source>
    <b:Tag>Ari72</b:Tag>
    <b:SourceType>JournalArticle</b:SourceType>
    <b:Guid>{EB461454-1612-483E-9A17-BE2FEC940460}</b:Guid>
    <b:Author>
      <b:Author>
        <b:NameList>
          <b:Person>
            <b:Last>Tsubomura</b:Last>
            <b:First>H.A.</b:First>
          </b:Person>
        </b:NameList>
      </b:Author>
    </b:Author>
    <b:Title>Photochemical reaction of p-benzoquinone complexes with aromatic molecules</b:Title>
    <b:JournalName>Bull. Chem. Soc. Japan.</b:JournalName>
    <b:Year>1972</b:Year>
    <b:Pages>2433-2437</b:Pages>
    <b:Volume>45</b:Volume>
    <b:RefOrder>52</b:RefOrder>
  </b:Source>
  <b:Source>
    <b:Tag>Кур11</b:Tag>
    <b:SourceType>Report</b:SourceType>
    <b:Guid>{2ACA21D5-A40E-41EA-8352-132A0DAD92BB}</b:Guid>
    <b:Author>
      <b:Author>
        <b:NameList>
          <b:Person>
            <b:Last>Курский</b:Last>
            <b:First>Ю.</b:First>
            <b:Middle>А.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8</b:RefOrder>
  </b:Source>
  <b:Source>
    <b:Tag>Заполнитель1</b:Tag>
    <b:SourceType>Report</b:SourceType>
    <b:Guid>{9878D4CA-11C2-4B76-B323-B7DDD38E4685}</b:Guid>
    <b:Author>
      <b:Author>
        <b:NameList>
          <b:Person>
            <b:Last>Алексеевич</b:Last>
            <b:First>Курский</b:First>
            <b:Middle>Юрий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53</b:RefOrder>
  </b:Source>
</b:Sources>
</file>

<file path=customXml/itemProps1.xml><?xml version="1.0" encoding="utf-8"?>
<ds:datastoreItem xmlns:ds="http://schemas.openxmlformats.org/officeDocument/2006/customXml" ds:itemID="{AE937038-FB04-473E-8DF2-ECCAE1F7A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2033</TotalTime>
  <Pages>42</Pages>
  <Words>65877</Words>
  <Characters>375501</Characters>
  <Application>Microsoft Office Word</Application>
  <DocSecurity>0</DocSecurity>
  <Lines>3129</Lines>
  <Paragraphs>880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159</cp:revision>
  <dcterms:created xsi:type="dcterms:W3CDTF">2023-05-11T21:24:00Z</dcterms:created>
  <dcterms:modified xsi:type="dcterms:W3CDTF">2023-05-16T17:26:00Z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8">
    <vt:lpwstr>D:\Programs\Citavi\User files\Projects\Course\Course.ctv6</vt:lpwstr>
  </property>
  <property fmtid="{D5CDD505-2E9C-101B-9397-08002B2CF9AE}" pid="12" name="CitaviDocumentProperty_6">
    <vt:lpwstr>False</vt:lpwstr>
  </property>
  <property fmtid="{D5CDD505-2E9C-101B-9397-08002B2CF9AE}" pid="13" name="CitaviDocumentProperty_1">
    <vt:lpwstr>6.15.2.0</vt:lpwstr>
  </property>
</Properties>
</file>