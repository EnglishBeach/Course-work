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p w14:paraId="29ADF4CC" w14:textId="5C306BF4" w:rsidR="00441670" w:rsidRPr="00782C96" w:rsidRDefault="00373AD7" w:rsidP="00D87B12">
      <w:pPr>
        <w:pStyle w:val="11"/>
      </w:pPr>
      <w:bookmarkStart w:id="1" w:name="_Hlk134743938"/>
      <w:bookmarkEnd w:id="0"/>
      <w:r w:rsidRPr="00782C96">
        <w:rPr>
          <w:rFonts w:hint="eastAsia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2"/>
      <w:r>
        <w:t xml:space="preserve">высокой скоростью </w:t>
      </w:r>
      <w:r w:rsidR="00081494">
        <w:t>и с высокими степенями конверсии мономера</w:t>
      </w:r>
      <w:commentRangeEnd w:id="2"/>
      <w:r w:rsidR="00081494">
        <w:rPr>
          <w:rStyle w:val="afc"/>
          <w:rFonts w:eastAsia="SimSun" w:cstheme="minorBidi"/>
          <w:color w:val="auto"/>
          <w:lang w:eastAsia="en-US"/>
        </w:rPr>
        <w:commentReference w:id="2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3"/>
      <w:r w:rsidR="00B65979" w:rsidRPr="00F37A8C">
        <w:t xml:space="preserve"> дает воспроизводимые результаты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B65979" w:rsidRPr="00F37A8C">
        <w:t xml:space="preserve">. Однако у него есть и недостатки, такие как </w:t>
      </w:r>
      <w:commentRangeStart w:id="4"/>
      <w:r w:rsidR="00081494">
        <w:t>необходимость точного</w:t>
      </w:r>
      <w:r w:rsidR="00B65979" w:rsidRPr="00F37A8C">
        <w:t xml:space="preserve"> 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5"/>
      <w:r w:rsidR="009022A5">
        <w:t>рассчитанные свойства</w:t>
      </w:r>
      <w:r>
        <w:t xml:space="preserve"> </w:t>
      </w:r>
      <w:commentRangeEnd w:id="5"/>
      <w:r w:rsidR="009022A5">
        <w:rPr>
          <w:rStyle w:val="afc"/>
          <w:rFonts w:eastAsia="SimSun" w:cstheme="minorBidi"/>
          <w:color w:val="auto"/>
          <w:lang w:eastAsia="en-US"/>
        </w:rPr>
        <w:commentReference w:id="5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1C29C360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hUMTE6Mjc6NDA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</w:t>
      </w:r>
      <w:r>
        <w:lastRenderedPageBreak/>
        <w:t>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OFQxMToyNzo0M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hUMTE6Mjc6NDA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6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6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7"/>
      <w:r>
        <w:t>полимеризации</w:t>
      </w:r>
      <w:commentRangeEnd w:id="7"/>
      <w:r>
        <w:rPr>
          <w:rStyle w:val="afc"/>
          <w:rFonts w:eastAsia="SimSun" w:cstheme="minorBidi"/>
          <w:color w:val="auto"/>
          <w:lang w:eastAsia="en-US"/>
        </w:rPr>
        <w:commentReference w:id="7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2870F1F9" w:rsidR="00965194" w:rsidRDefault="00BB3F1E" w:rsidP="00965194">
      <w:pPr>
        <w:pStyle w:val="a3"/>
      </w:pPr>
      <w:commentRangeStart w:id="8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8"/>
      <w:r w:rsidR="00970DA6">
        <w:rPr>
          <w:rStyle w:val="afc"/>
          <w:rFonts w:eastAsia="SimSun" w:cstheme="minorBidi"/>
          <w:color w:val="auto"/>
          <w:lang w:eastAsia="en-US"/>
        </w:rPr>
        <w:commentReference w:id="8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hUMTE6Mjc6NDA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9"/>
      <w:r w:rsidR="006C2616">
        <w:t xml:space="preserve">без учета диффузионных </w:t>
      </w:r>
      <w:commentRangeEnd w:id="9"/>
      <w:r w:rsidR="006C2616">
        <w:rPr>
          <w:rStyle w:val="afc"/>
          <w:rFonts w:eastAsia="SimSun" w:cstheme="minorBidi"/>
          <w:color w:val="auto"/>
          <w:lang w:eastAsia="en-US"/>
        </w:rPr>
        <w:commentReference w:id="9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0" w:name="_Hlk134744030"/>
      <w:bookmarkEnd w:id="1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1" w:name="_Hlk134744164"/>
      <w:r>
        <w:t>Описание химических реакций</w:t>
      </w:r>
    </w:p>
    <w:p w14:paraId="409475A8" w14:textId="63774DB4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hUMTE6Mjc6NDA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B403C2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FE0519">
            <w:pPr>
              <w:pStyle w:val="a3"/>
              <w:jc w:val="center"/>
            </w:pPr>
            <w:bookmarkStart w:id="12" w:name="_Ref135115514"/>
            <w:bookmarkStart w:id="13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12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4" w:name="_Hlk134744241"/>
      <w:bookmarkEnd w:id="11"/>
      <w:r>
        <w:t>Фотосенсибилизация</w:t>
      </w:r>
    </w:p>
    <w:p w14:paraId="42549D62" w14:textId="4BB6A4D6" w:rsidR="009E414C" w:rsidRDefault="00157670" w:rsidP="00F9226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5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15"/>
      <w:r w:rsidR="00BE18A4">
        <w:rPr>
          <w:rStyle w:val="afc"/>
          <w:rFonts w:eastAsia="SimSun" w:cstheme="minorBidi"/>
          <w:color w:val="auto"/>
          <w:lang w:eastAsia="en-US"/>
        </w:rPr>
        <w:commentReference w:id="15"/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25BEE51B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1138843A" w:rsidR="00B403C2" w:rsidRPr="004E4165" w:rsidRDefault="00B403C2" w:rsidP="007848E7">
                              <w:pPr>
                                <w:pStyle w:val="af4"/>
                              </w:pPr>
                              <w:bookmarkStart w:id="16" w:name="_Ref134792182"/>
                              <w:bookmarkStart w:id="17" w:name="_Ref134792185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6E211B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7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1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1138843A" w:rsidR="00B403C2" w:rsidRPr="004E4165" w:rsidRDefault="00B403C2" w:rsidP="007848E7">
                        <w:pPr>
                          <w:pStyle w:val="af4"/>
                        </w:pPr>
                        <w:bookmarkStart w:id="18" w:name="_Ref134792182"/>
                        <w:bookmarkStart w:id="19" w:name="_Ref134792185"/>
                        <w:r>
                          <w:t xml:space="preserve">Схема </w:t>
                        </w:r>
                        <w:fldSimple w:instr=" SEQ Схема \* ARABIC ">
                          <w:r w:rsidR="006E211B">
                            <w:rPr>
                              <w:noProof/>
                            </w:rPr>
                            <w:t>1</w:t>
                          </w:r>
                        </w:fldSimple>
                        <w:bookmarkEnd w:id="19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18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0" w:name="_Hlk134744485"/>
      <w:bookmarkEnd w:id="10"/>
      <w:bookmarkEnd w:id="14"/>
      <w:commentRangeStart w:id="21"/>
      <w:r>
        <w:t>Фотовосстановление</w:t>
      </w:r>
      <w:commentRangeEnd w:id="21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1"/>
      </w:r>
    </w:p>
    <w:p w14:paraId="20A93A4A" w14:textId="24B22A85" w:rsidR="00EF5950" w:rsidRPr="00F52122" w:rsidRDefault="004B3E26" w:rsidP="00501C26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F52122" w:rsidRPr="00E303DB">
        <w:t>аминиль</w:t>
      </w:r>
      <w:r w:rsidR="00F52122">
        <w:t>ного</w:t>
      </w:r>
      <w:proofErr w:type="spellEnd"/>
      <w:r w:rsidR="00F52122"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3716CC16" w:rsidR="00E00D60" w:rsidRDefault="00B403C2" w:rsidP="00E00D60">
      <w:pPr>
        <w:pStyle w:val="a3"/>
      </w:pPr>
      <w:r>
        <w:rPr>
          <w:noProof/>
        </w:rPr>
        <w:object w:dxaOrig="0" w:dyaOrig="0" w14:anchorId="49E87ED3">
          <v:shape id="_x0000_s1033" type="#_x0000_t75" style="position:absolute;left:0;text-align:left;margin-left:113.9pt;margin-top:34.45pt;width:318.15pt;height:43.35pt;z-index:251657216" filled="t" stroked="t" strokecolor="none">
            <v:imagedata r:id="rId13" o:title=""/>
          </v:shape>
          <o:OLEObject Type="Embed" ProgID="ChemDraw.Document.6.0" ShapeID="_x0000_s1033" DrawAspect="Content" ObjectID="_1745964644" r:id="rId14"/>
        </w:object>
      </w:r>
      <w:r w:rsidR="00EF5950"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 w:rsidR="00EF5950">
        <w:t xml:space="preserve"> см. </w:t>
      </w:r>
      <w:r w:rsidR="00EF5950">
        <w:fldChar w:fldCharType="begin"/>
      </w:r>
      <w:r w:rsidR="00EF5950">
        <w:rPr>
          <w:iCs/>
        </w:rPr>
        <w:instrText xml:space="preserve"> REF _Ref135240340 \h </w:instrText>
      </w:r>
      <w:r w:rsidR="00EF5950"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 w:rsidR="00EF5950">
        <w:fldChar w:fldCharType="end"/>
      </w:r>
      <w:r w:rsidR="00CD36C3" w:rsidRPr="00F113BC">
        <w:t>.</w:t>
      </w:r>
      <w:r w:rsidR="00CD36C3">
        <w:t xml:space="preserve"> </w:t>
      </w:r>
    </w:p>
    <w:p w14:paraId="70B95FBF" w14:textId="7F4D65A2" w:rsidR="00E00D60" w:rsidRDefault="00E00D60" w:rsidP="00E00D60">
      <w:pPr>
        <w:pStyle w:val="a3"/>
      </w:pPr>
    </w:p>
    <w:p w14:paraId="16A63999" w14:textId="4EF71597" w:rsidR="00E00D60" w:rsidRDefault="00E00D60" w:rsidP="00E00D60">
      <w:pPr>
        <w:pStyle w:val="aff5"/>
      </w:pPr>
    </w:p>
    <w:p w14:paraId="0F09AEC8" w14:textId="0DA063F6" w:rsidR="00501C26" w:rsidRPr="00E00D60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22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2"/>
      <w:r>
        <w:t>. Механизм фотовосстановления о-</w:t>
      </w:r>
      <w:r w:rsidRPr="00E00D60">
        <w:t>хинонов</w:t>
      </w:r>
      <w:r>
        <w:t xml:space="preserve"> аминами</w:t>
      </w:r>
    </w:p>
    <w:p w14:paraId="12EFA4C2" w14:textId="25428187" w:rsidR="00A17616" w:rsidRDefault="00A17616" w:rsidP="00501C26">
      <w:pPr>
        <w:pStyle w:val="a2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hUMTE6Mjc6NDA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OFQxMToyNzo0M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hUMTE6Mjc6NDA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3"/>
      <w:r w:rsidR="005A3526">
        <w:t>принята</w:t>
      </w:r>
      <w:commentRangeEnd w:id="23"/>
      <w:r w:rsidR="007500A8">
        <w:rPr>
          <w:rStyle w:val="afc"/>
          <w:rFonts w:eastAsia="SimSun" w:cstheme="minorBidi"/>
          <w:color w:val="auto"/>
          <w:lang w:eastAsia="en-US"/>
        </w:rPr>
        <w:commentReference w:id="23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OFQxMToyNzo0M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hUMTE6Mjc6NDA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4VDExOjI3OjQw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hUMTE6Mjc6NDA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</w:t>
      </w:r>
      <w:proofErr w:type="gramStart"/>
      <w:r w:rsidR="00DF737A">
        <w:t>N,N</w:t>
      </w:r>
      <w:proofErr w:type="gramEnd"/>
      <w:r w:rsidR="00DF737A">
        <w:t>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9B7EAAC" wp14:editId="3E2E6DF4">
                <wp:extent cx="5557520" cy="1222857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22857"/>
                          <a:chOff x="0" y="310246"/>
                          <a:chExt cx="5557520" cy="1222857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2288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B403C2" w:rsidRPr="00596DA9" w:rsidRDefault="00B403C2" w:rsidP="007848E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6E211B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96.3pt;mso-position-horizontal-relative:char;mso-position-vertical-relative:line" coordorigin=",3102" coordsize="55575,1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6" o:title=""/>
                </v:shape>
                <v:shape id="Надпись 7" o:spid="_x0000_s1031" type="#_x0000_t202" style="position:absolute;top:13622;width:55575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B403C2" w:rsidRPr="00596DA9" w:rsidRDefault="00B403C2" w:rsidP="007848E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 w:rsidR="006E211B"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258D55ED" w:rsidR="00841974" w:rsidRPr="00EF5950" w:rsidRDefault="00841974" w:rsidP="00EF5950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</w:t>
      </w:r>
      <w:r w:rsidRPr="00862AA4">
        <w:lastRenderedPageBreak/>
        <w:t xml:space="preserve">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hUMTE6Mjc6NDA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26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26"/>
      <w:r w:rsidR="00EF5950">
        <w:rPr>
          <w:rStyle w:val="afc"/>
          <w:rFonts w:eastAsia="SimSun" w:cstheme="minorBidi"/>
          <w:color w:val="auto"/>
          <w:lang w:eastAsia="en-US"/>
        </w:rPr>
        <w:commentReference w:id="26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E44133" wp14:editId="163CF805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C8AAB" id="Прямая соединительная линия 19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</w:rPr>
        <mc:AlternateContent>
          <mc:Choice Requires="wpg">
            <w:drawing>
              <wp:inline distT="0" distB="0" distL="0" distR="0" wp14:anchorId="2424D698" wp14:editId="3C038B25">
                <wp:extent cx="6159500" cy="4448175"/>
                <wp:effectExtent l="0" t="0" r="0" b="952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448175"/>
                          <a:chOff x="-1098550" y="0"/>
                          <a:chExt cx="6159500" cy="44481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852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020059AC" w:rsidR="00B403C2" w:rsidRDefault="00B403C2" w:rsidP="00184F68">
                              <w:pPr>
                                <w:pStyle w:val="af4"/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6E211B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B403C2" w:rsidRDefault="00B403C2" w:rsidP="00184F68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B403C2" w:rsidRDefault="00B403C2" w:rsidP="00184F68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B403C2" w:rsidRPr="00814C1C" w:rsidRDefault="00B403C2" w:rsidP="00184F68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50.25pt;mso-position-horizontal-relative:char;mso-position-vertical-relative:line" coordorigin="-10985" coordsize="61595,4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8" o:title=""/>
                </v:shape>
                <v:shape id="Надпись 10" o:spid="_x0000_s1034" type="#_x0000_t202" style="position:absolute;left:-10985;top:35953;width:61594;height:8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020059AC" w:rsidR="00B403C2" w:rsidRDefault="00B403C2" w:rsidP="00184F68">
                        <w:pPr>
                          <w:pStyle w:val="af4"/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6E211B"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B403C2" w:rsidRDefault="00B403C2" w:rsidP="00184F68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B403C2" w:rsidRDefault="00B403C2" w:rsidP="00184F68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B403C2" w:rsidRPr="00814C1C" w:rsidRDefault="00B403C2" w:rsidP="00184F68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47CF244B" w:rsidR="00E906B7" w:rsidRDefault="00841974" w:rsidP="00992353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29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29"/>
      <w:r w:rsidR="00D45E5B">
        <w:rPr>
          <w:rStyle w:val="afc"/>
          <w:rFonts w:eastAsia="SimSun" w:cstheme="minorBidi"/>
          <w:color w:val="auto"/>
          <w:lang w:eastAsia="en-US"/>
        </w:rPr>
        <w:commentReference w:id="29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 xml:space="preserve">моделирование процесса происходит при почти неизменяющихся свойствах среды, в данной работе не затрагиваются </w:t>
      </w:r>
      <w:commentRangeStart w:id="30"/>
      <w:r w:rsidR="00D45E5B">
        <w:t>диффузионные процессы.</w:t>
      </w:r>
      <w:commentRangeEnd w:id="30"/>
      <w:r w:rsidR="00460D59">
        <w:rPr>
          <w:rStyle w:val="afc"/>
          <w:rFonts w:eastAsia="SimSun" w:cstheme="minorBidi"/>
          <w:color w:val="auto"/>
          <w:lang w:eastAsia="en-US"/>
        </w:rPr>
        <w:commentReference w:id="30"/>
      </w:r>
    </w:p>
    <w:p w14:paraId="6FCE63C5" w14:textId="7800230D" w:rsidR="00E906B7" w:rsidRDefault="00E906B7" w:rsidP="00E906B7">
      <w:pPr>
        <w:pStyle w:val="a3"/>
        <w:rPr>
          <w:lang w:eastAsia="en-US"/>
        </w:rPr>
      </w:pPr>
      <w:r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</w:t>
      </w:r>
      <w:r>
        <w:rPr>
          <w:lang w:eastAsia="en-US"/>
        </w:rPr>
        <w:lastRenderedPageBreak/>
        <w:t>облучении системы</w:t>
      </w:r>
      <w:r w:rsidR="002D37FE">
        <w:rPr>
          <w:lang w:eastAsia="en-US"/>
        </w:rPr>
        <w:t>.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4VDExOjI3OjQw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4VDExOjI3OjQw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rPr>
              <w:lang w:eastAsia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rPr>
                <w:lang w:eastAsia="en-US"/>
              </w:rP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rPr>
                <w:lang w:eastAsia="en-US"/>
              </w:rPr>
              <w:t>, 34]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</w:t>
      </w:r>
      <w:r w:rsidR="00F52122">
        <w:rPr>
          <w:lang w:eastAsia="en-US"/>
        </w:rPr>
        <w:t>ингибирование</w:t>
      </w:r>
      <w:r>
        <w:rPr>
          <w:lang w:eastAsia="en-US"/>
        </w:rPr>
        <w:t xml:space="preserve">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hUMTE6Mjc6NDA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rPr>
              <w:lang w:eastAsia="en-US"/>
            </w:rP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337CEF">
        <w:rPr>
          <w:noProof/>
          <w:lang w:eastAsia="en-US"/>
        </w:rPr>
        <w:object w:dxaOrig="1440" w:dyaOrig="1440" w14:anchorId="07B3B795">
          <v:shape id="_x0000_s1045" type="#_x0000_t75" style="position:absolute;left:0;text-align:left;margin-left:83.1pt;margin-top:192.3pt;width:372.75pt;height:45pt;z-index:251670528;mso-position-horizontal-relative:text;mso-position-vertical-relative:text" filled="t" stroked="t" strokecolor="none">
            <v:imagedata r:id="rId19" o:title=""/>
          </v:shape>
          <o:OLEObject Type="Embed" ProgID="ChemDraw.Document.6.0" ShapeID="_x0000_s1045" DrawAspect="Content" ObjectID="_1745964645" r:id="rId20"/>
        </w:objec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rPr>
          <w:lang w:eastAsia="en-US"/>
        </w:rPr>
        <w:fldChar w:fldCharType="end"/>
      </w:r>
      <w:r w:rsidR="006D4713">
        <w:rPr>
          <w:lang w:eastAsia="en-US"/>
        </w:rPr>
        <w:t>, реакция равновесна</w:t>
      </w:r>
      <w:r w:rsidR="00337CEF" w:rsidRPr="00337CEF">
        <w:rPr>
          <w:lang w:eastAsia="en-US"/>
        </w:rPr>
        <w:t xml:space="preserve"> </w:t>
      </w:r>
      <w:r w:rsidR="00337CEF">
        <w:rPr>
          <w:lang w:eastAsia="en-US"/>
        </w:rPr>
        <w:t>константа этой реакции:</w:t>
      </w:r>
      <w:r w:rsidR="006D4713">
        <w:rPr>
          <w:lang w:eastAsia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rPr>
          <w:lang w:eastAsia="en-US"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DC007B">
            <w:rPr>
              <w:lang w:val="en-US"/>
            </w:rPr>
            <w:instrText>ADDIN</w:instrText>
          </w:r>
          <w:r w:rsidR="00DC007B" w:rsidRPr="00E00D60">
            <w:instrText xml:space="preserve"> </w:instrText>
          </w:r>
          <w:r w:rsidR="00DC007B">
            <w:rPr>
              <w:lang w:val="en-US"/>
            </w:rPr>
            <w:instrText>CitaviPlaceholder</w:instrText>
          </w:r>
          <w:r w:rsidR="00DC007B" w:rsidRPr="00E00D60">
            <w:instrText>{</w:instrText>
          </w:r>
          <w:r w:rsidR="00DC007B">
            <w:rPr>
              <w:lang w:val="en-US"/>
            </w:rPr>
            <w:instrText>eyIkaWQiOiIxIiwiJHR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DaXRhdGlvbnMuV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yZFBsYWNlaG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sZGVyLCBTd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aSIsIkVudHJpZXMiOlt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YXZpLkNpdGF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ucy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Xb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xkZXJFbnRyeSwgU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IjUyMjczZGJjLWI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YmMtNGI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Mi</w:instrText>
          </w:r>
          <w:r w:rsidR="00DC007B" w:rsidRPr="00E00D60">
            <w:instrText>04</w:instrText>
          </w:r>
          <w:r w:rsidR="00DC007B">
            <w:rPr>
              <w:lang w:val="en-US"/>
            </w:rPr>
            <w:instrText>NGVmLTc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ZTY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OWMzNzA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NyIsIlJhbmdlTGVuZ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RoIjo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eyIkaWQiOiIzIiwiJHR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pYyIsIkVuZFBhZ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UiOnsiJGlkIjoiNCIsIiR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QYWdlTnVtYmVyLCBTd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FjYWRlbWljIiwiSXNGdWxseU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bWVyaWMiOmZhbHNlLCJOdW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iZXJpbmdUeXBlIjowLCJOdW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lcmFsU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lzdGVtIjowfSwiTnVtYmVyaW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RhcnRQYWdlIjp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aXNzQWNhZGVtaWMuUGFnZU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bWJlciwgU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pYyIsIklzRnVsbHlOdW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lcmljIjpmYWxzZSwiTnVtYmVyaW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MH</w:instrText>
          </w:r>
          <w:r w:rsidR="00DC007B" w:rsidRPr="00E00D60">
            <w:instrText>19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UiOnsiJGlkIjoiNiIsIiR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DaXRhdmkuUmVmZXJlbmNlLCBTd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aSIsIkFic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RyYWN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tcGxleGl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MCwiQWJzdHJhY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IjowLCJBdXRob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JzIjpbeyIkaWQiOiI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QZXJzb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sIFN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YXZpIiwiRmlyc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ROYW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Jsu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JguIiwiTGFzdE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hbWUiOiLQnNCw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LfQsNC</w:instrText>
          </w:r>
          <w:r w:rsidR="00DC007B" w:rsidRPr="00E00D60">
            <w:instrText>70</w:instrText>
          </w:r>
          <w:r w:rsidR="00DC007B">
            <w:rPr>
              <w:lang w:val="en-US"/>
            </w:rPr>
            <w:instrText>LXRhtC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LDRjyIsIlByb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ZmFsc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UsIlNleCI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LAg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Lgg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LrQsNGC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LDQu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40</w:instrText>
          </w:r>
          <w:r w:rsidR="00DC007B">
            <w:rPr>
              <w:lang w:val="en-US"/>
            </w:rPr>
            <w:instrText>LcuIiwiUGFnaW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hdGlvbiI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MCwiUHJvdGVjdGVkIjpmYWxzZSwiQ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</w:instrText>
          </w:r>
          <w:r w:rsidR="00DC007B" w:rsidRPr="00E00D60">
            <w:instrText>01</w:instrText>
          </w:r>
          <w:r w:rsidR="00DC007B">
            <w:rPr>
              <w:lang w:val="en-US"/>
            </w:rPr>
            <w:instrText>FIiwiSWQiOiJiNGZiZjdiNy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E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LTQ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NmUtYWM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jOTdjYmI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YzU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YWMiLCJNb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uIjoiMjAyMy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wNS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xNVQxMTozMjowOSIsIlByb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plY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QiOnsiJHJlZiI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IjgifX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sIlB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Ymxpc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hlcnMiOltdLCJRdW</w:instrText>
          </w:r>
          <w:r w:rsidR="00DC007B" w:rsidRPr="00E00D60">
            <w:instrText>90</w:instrText>
          </w:r>
          <w:r w:rsidR="00DC007B">
            <w:rPr>
              <w:lang w:val="en-US"/>
            </w:rPr>
            <w:instrText>YXRpb</w:instrText>
          </w:r>
          <w:r w:rsidR="00DC007B" w:rsidRPr="00E00D60">
            <w:instrText>25</w:instrText>
          </w:r>
          <w:r w:rsidR="00DC007B">
            <w:rPr>
              <w:lang w:val="en-US"/>
            </w:rPr>
            <w:instrText>zIjpbXSwiUmF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nIjowLCJSZWZlcmVuY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VUeXBlIjoiSm</w:instrText>
          </w:r>
          <w:r w:rsidR="00DC007B" w:rsidRPr="00E00D60">
            <w:instrText>91</w:instrText>
          </w:r>
          <w:r w:rsidR="00DC007B">
            <w:rPr>
              <w:lang w:val="en-US"/>
            </w:rPr>
            <w:instrText>cm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hbEFydGljbGUiLCJTaG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ydFRpdGxlVXBkYXRlVHlwZSI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RhdGljSWRzIjpbIjA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MjMwN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NjLTY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ODAtNDgwZC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FjLWIxMTRlOTAzM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JjYiJdLCJUYWJsZU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udGVudHNDb</w:instrText>
          </w:r>
          <w:r w:rsidR="00DC007B" w:rsidRPr="00E00D60">
            <w:instrText>21</w:instrText>
          </w:r>
          <w:r w:rsidR="00DC007B">
            <w:rPr>
              <w:lang w:val="en-US"/>
            </w:rPr>
            <w:instrText>wbGV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aXR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IjowLCJUYWJsZU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IjowLCJUYXNrcyI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W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sIlRyYW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zbGF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JzIjpbXSwiVm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lIjoiMzAiLCJZZWFyIjoiMTk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OSIsIlllYXJSZXNvbHZlZCI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ODkiLCJDcmVhdGVkQnkiOiJfSE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NRSIsIkNyZWF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ZWRPbiI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IjIwMjMtMDUtMTVUMTE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MzE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NDYiLCJNb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VkNyIsIk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vZGlmaWVkT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VDExOjI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OjQwIiwiUHJvamVjdCI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eyIkcmVmIjoiOCJ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fSwiVXNlTnVtYmVyaW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mUGFyZW</w:instrText>
          </w:r>
          <w:r w:rsidR="00DC007B" w:rsidRPr="00E00D60">
            <w:instrText>50</w:instrText>
          </w:r>
          <w:r w:rsidR="00DC007B">
            <w:rPr>
              <w:lang w:val="en-US"/>
            </w:rPr>
            <w:instrText>RG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jdW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lbnQiOmZhbHNlfV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sIkZvcm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hdHRlZFRleHQiOnsiJGlkIjoiMTEiLCJDb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VudCI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MSwiVGV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dFVuaXRzIjpbeyIkaWQiOiIxMiIsIkZvbnRTdHlsZSI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eyIkaWQiOiIxMyIsIk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ldXRyYWwiOnRydWV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LCJSZWFkaW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nT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JkZXIiOjEsIlRleHQiOiJbMzNdIn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dfSwiVGFnIjoiQ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xkZXIjZjdiZGZiMTEtMjMzNS</w:instrText>
          </w:r>
          <w:r w:rsidR="00DC007B" w:rsidRPr="00E00D60">
            <w:instrText>00</w:instrText>
          </w:r>
          <w:r w:rsidR="00DC007B">
            <w:rPr>
              <w:lang w:val="en-US"/>
            </w:rPr>
            <w:instrText>MTMzLWE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MmUtOGY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ZDk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OWM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ZjRmIiwiVGV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IlszM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iLCJXQUlWZXJzaW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uIjoiNi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xNS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yLjAifQ</w:instrText>
          </w:r>
          <w:r w:rsidR="00DC007B" w:rsidRPr="00E00D60">
            <w:instrText>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rPr>
          <w:lang w:eastAsia="en-US"/>
        </w:rPr>
        <w:t xml:space="preserve">: </w:t>
      </w:r>
    </w:p>
    <w:p w14:paraId="5F7360F2" w14:textId="2E6057A1" w:rsidR="00E00D60" w:rsidRPr="00D54142" w:rsidRDefault="00E00D60" w:rsidP="00E906B7">
      <w:pPr>
        <w:pStyle w:val="a3"/>
        <w:rPr>
          <w:lang w:eastAsia="en-US"/>
        </w:rPr>
      </w:pPr>
    </w:p>
    <w:p w14:paraId="5BD665B0" w14:textId="67E5B592" w:rsidR="00E906B7" w:rsidRDefault="00E906B7" w:rsidP="00E906B7">
      <w:pPr>
        <w:pStyle w:val="aff5"/>
      </w:pPr>
    </w:p>
    <w:p w14:paraId="727387A4" w14:textId="57B752BF" w:rsidR="00E00D60" w:rsidRPr="00E00D60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31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31"/>
      <w:r>
        <w:t>. Фотовосстановление хинонов в присутствии пирокатехинов.</w:t>
      </w:r>
    </w:p>
    <w:p w14:paraId="1E2F9324" w14:textId="30193551" w:rsidR="00A82AA0" w:rsidRPr="00CE69BE" w:rsidRDefault="00A82AA0" w:rsidP="00810FDE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2"/>
      <w:r w:rsidRPr="00CE69BE">
        <w:t>Величины</w:t>
      </w:r>
      <w:commentRangeEnd w:id="32"/>
      <w:r w:rsidR="00E906B7">
        <w:rPr>
          <w:rStyle w:val="afc"/>
          <w:rFonts w:eastAsia="SimSun" w:cstheme="minorBidi"/>
          <w:color w:val="auto"/>
          <w:lang w:eastAsia="en-US"/>
        </w:rPr>
        <w:commentReference w:id="32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21D09452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5E5FED7A" w:rsidR="00B403C2" w:rsidRDefault="00B403C2" w:rsidP="007848E7">
                              <w:pPr>
                                <w:pStyle w:val="af4"/>
                              </w:pPr>
                              <w:bookmarkStart w:id="33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6E211B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3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B403C2" w:rsidRDefault="00B403C2" w:rsidP="007848E7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B403C2" w:rsidRDefault="00B403C2" w:rsidP="007848E7">
                              <w:pPr>
                                <w:pStyle w:val="af4"/>
                              </w:pP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B403C2" w:rsidRPr="007848E7" w:rsidRDefault="00B403C2" w:rsidP="007848E7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5E5FED7A" w:rsidR="00B403C2" w:rsidRDefault="00B403C2" w:rsidP="007848E7">
                        <w:pPr>
                          <w:pStyle w:val="af4"/>
                        </w:pPr>
                        <w:bookmarkStart w:id="34" w:name="_Ref135206479"/>
                        <w:r>
                          <w:t xml:space="preserve">Рисунок </w:t>
                        </w:r>
                        <w:fldSimple w:instr=" SEQ Рисунок \* ARABIC ">
                          <w:r w:rsidR="006E211B">
                            <w:rPr>
                              <w:noProof/>
                            </w:rPr>
                            <w:t>2</w:t>
                          </w:r>
                        </w:fldSimple>
                        <w:bookmarkEnd w:id="34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B403C2" w:rsidRDefault="00B403C2" w:rsidP="007848E7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B403C2" w:rsidRDefault="00B403C2" w:rsidP="007848E7">
                        <w:pPr>
                          <w:pStyle w:val="af4"/>
                        </w:pP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B403C2" w:rsidRPr="007848E7" w:rsidRDefault="00B403C2" w:rsidP="007848E7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6FC64402" w:rsidR="00EF5950" w:rsidRPr="00EE6AF8" w:rsidRDefault="00EF5950" w:rsidP="00EF5950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триплетных хинонов на разных донорах электрона</w:t>
      </w:r>
      <w:r w:rsidR="00F52122">
        <w:t>.</w:t>
      </w:r>
      <w:r>
        <w:t xml:space="preserve"> </w:t>
      </w:r>
      <w:r w:rsidR="00F52122">
        <w:t>О</w:t>
      </w:r>
      <w:commentRangeStart w:id="35"/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  <w:commentRangeEnd w:id="35"/>
      <w:r>
        <w:rPr>
          <w:rStyle w:val="afc"/>
          <w:rFonts w:eastAsia="SimSun" w:cstheme="minorBidi"/>
          <w:color w:val="auto"/>
          <w:lang w:eastAsia="en-US"/>
        </w:rPr>
        <w:commentReference w:id="35"/>
      </w:r>
    </w:p>
    <w:bookmarkEnd w:id="20"/>
    <w:p w14:paraId="7A1ADB32" w14:textId="34CD1603" w:rsidR="002D37FE" w:rsidRDefault="002D37FE" w:rsidP="002D37FE">
      <w:pPr>
        <w:pStyle w:val="33"/>
      </w:pPr>
      <w:r>
        <w:t>Радикальные реакции</w:t>
      </w:r>
    </w:p>
    <w:p w14:paraId="32F782A1" w14:textId="0B6C383C" w:rsidR="002D37FE" w:rsidRDefault="00B403C2" w:rsidP="002D37FE">
      <w:pPr>
        <w:pStyle w:val="a3"/>
      </w:pPr>
      <w:r>
        <w:rPr>
          <w:noProof/>
        </w:rPr>
        <w:object w:dxaOrig="0" w:dyaOrig="0" w14:anchorId="0AAACEE9">
          <v:shape id="_x0000_s1035" type="#_x0000_t75" style="position:absolute;left:0;text-align:left;margin-left:129.55pt;margin-top:89.6pt;width:278.95pt;height:42.85pt;z-index:251660288" filled="t" stroked="t" strokecolor="none">
            <v:imagedata r:id="rId23" o:title=""/>
          </v:shape>
          <o:OLEObject Type="Embed" ProgID="ChemDraw.Document.6.0" ShapeID="_x0000_s1035" DrawAspect="Content" ObjectID="_1745964646" r:id="rId24"/>
        </w:object>
      </w:r>
      <w:r w:rsidR="002D37FE" w:rsidRPr="00E303DB">
        <w:t xml:space="preserve">Отрыв </w:t>
      </w:r>
      <w:proofErr w:type="spellStart"/>
      <w:r w:rsidR="002D37FE" w:rsidRPr="00E303DB">
        <w:t>фотовозбужденной</w:t>
      </w:r>
      <w:proofErr w:type="spellEnd"/>
      <w:r w:rsidR="002D37FE" w:rsidRPr="00E303DB">
        <w:t xml:space="preserve"> молекулой орто-хинона атома водорода от молекулы амина приводит</w:t>
      </w:r>
      <w:r w:rsidR="002D37FE">
        <w:t>,</w:t>
      </w:r>
      <w:r w:rsidR="002D37FE" w:rsidRPr="00E303DB">
        <w:t xml:space="preserve"> </w:t>
      </w:r>
      <w:r w:rsidR="002D37FE">
        <w:t xml:space="preserve">как было сказано ранее, </w:t>
      </w:r>
      <w:r w:rsidR="002D37FE" w:rsidRPr="00E303DB">
        <w:t xml:space="preserve">к образованию </w:t>
      </w:r>
      <w:proofErr w:type="spellStart"/>
      <w:r w:rsidR="002D37FE" w:rsidRPr="00E303DB">
        <w:t>оксифеноксильного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аминильного</w:t>
      </w:r>
      <w:proofErr w:type="spellEnd"/>
      <w:r w:rsidR="002D37FE" w:rsidRPr="00E303DB">
        <w:t xml:space="preserve"> ради</w:t>
      </w:r>
      <w:r w:rsidR="002D37FE" w:rsidRPr="002D37FE">
        <w:t xml:space="preserve">калов. Они могут </w:t>
      </w:r>
      <w:proofErr w:type="spellStart"/>
      <w:r w:rsidR="002D37FE" w:rsidRPr="002D37FE">
        <w:t>рекомбинировать</w:t>
      </w:r>
      <w:proofErr w:type="spellEnd"/>
      <w:r w:rsidR="002D37FE" w:rsidRPr="002D37FE">
        <w:t xml:space="preserve"> и дать </w:t>
      </w:r>
      <w:proofErr w:type="spellStart"/>
      <w:r w:rsidR="002D37FE" w:rsidRPr="002D37FE">
        <w:t>фенолэфир</w:t>
      </w:r>
      <w:proofErr w:type="spellEnd"/>
      <w:r w:rsidR="002D37FE" w:rsidRPr="002D37FE">
        <w:t>, который является главным первичным продуктом фотовосстановления орто-</w:t>
      </w:r>
      <w:commentRangeStart w:id="36"/>
      <w:r w:rsidR="002D37FE" w:rsidRPr="002D37FE">
        <w:t>хинонов</w:t>
      </w:r>
      <w:commentRangeEnd w:id="36"/>
      <w:r w:rsidR="002D37FE">
        <w:rPr>
          <w:rStyle w:val="afc"/>
          <w:rFonts w:eastAsia="SimSun" w:cstheme="minorBidi"/>
          <w:color w:val="auto"/>
          <w:lang w:eastAsia="en-US"/>
        </w:rPr>
        <w:commentReference w:id="36"/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877B6A">
        <w:t>, однако он неустойчив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33076609" w14:textId="4AE3FB57" w:rsidR="002D37FE" w:rsidRDefault="002D37FE" w:rsidP="00877B6A">
      <w:pPr>
        <w:pStyle w:val="aff5"/>
      </w:pPr>
    </w:p>
    <w:p w14:paraId="2EEAFC7E" w14:textId="07E53662" w:rsidR="00E00D60" w:rsidRDefault="00E00D60" w:rsidP="00E00D60">
      <w:pPr>
        <w:pStyle w:val="a3"/>
        <w:rPr>
          <w:lang w:eastAsia="en-US"/>
        </w:rPr>
      </w:pPr>
    </w:p>
    <w:p w14:paraId="7F640173" w14:textId="38158E05" w:rsidR="00E00D60" w:rsidRPr="007848E7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37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37"/>
      <w:r>
        <w:t xml:space="preserve">. Механизм распада </w:t>
      </w:r>
      <w:proofErr w:type="spellStart"/>
      <w:r>
        <w:t>фенолэфира</w:t>
      </w:r>
      <w:proofErr w:type="spellEnd"/>
      <w:r>
        <w:t>.</w:t>
      </w:r>
    </w:p>
    <w:p w14:paraId="446F3C20" w14:textId="534F9B35" w:rsidR="00877B6A" w:rsidRDefault="00877B6A" w:rsidP="00877B6A">
      <w:pPr>
        <w:pStyle w:val="a3"/>
      </w:pPr>
      <w:r>
        <w:t>При этом</w:t>
      </w:r>
      <w:commentRangeStart w:id="38"/>
      <w:r>
        <w:t xml:space="preserve"> в системе наблюдается равновесие между </w:t>
      </w:r>
      <w:commentRangeEnd w:id="38"/>
      <w:r>
        <w:rPr>
          <w:rStyle w:val="afc"/>
          <w:rFonts w:eastAsia="SimSun" w:cstheme="minorBidi"/>
          <w:color w:val="auto"/>
          <w:lang w:eastAsia="en-US"/>
        </w:rPr>
        <w:commentReference w:id="38"/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</w:t>
      </w:r>
      <w:r>
        <w:lastRenderedPageBreak/>
        <w:t xml:space="preserve">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39"/>
      <w:r>
        <w:t xml:space="preserve">константа </w:t>
      </w:r>
      <w:r w:rsidR="00171B3D">
        <w:rPr>
          <w:noProof/>
        </w:rPr>
        <w:object w:dxaOrig="0" w:dyaOrig="0" w14:anchorId="11D62906">
          <v:shape id="_x0000_s1036" type="#_x0000_t75" style="position:absolute;left:0;text-align:left;margin-left:114.55pt;margin-top:41.2pt;width:322.6pt;height:41.8pt;z-index:251661312;mso-position-horizontal-relative:text;mso-position-vertical-relative:text" filled="t" stroked="t" strokecolor="none">
            <v:imagedata r:id="rId25" o:title=""/>
          </v:shape>
          <o:OLEObject Type="Embed" ProgID="ChemDraw.Document.6.0" ShapeID="_x0000_s1036" DrawAspect="Content" ObjectID="_1745964647" r:id="rId26"/>
        </w:object>
      </w:r>
      <w:r>
        <w:t xml:space="preserve">равновесия 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4718C046" w14:textId="211D9011" w:rsidR="000758F9" w:rsidRDefault="000758F9" w:rsidP="00877B6A">
      <w:pPr>
        <w:pStyle w:val="a3"/>
      </w:pPr>
    </w:p>
    <w:p w14:paraId="40547321" w14:textId="46932CCF" w:rsidR="000758F9" w:rsidRDefault="000758F9" w:rsidP="00877B6A">
      <w:pPr>
        <w:pStyle w:val="a3"/>
      </w:pPr>
    </w:p>
    <w:p w14:paraId="5FFFB8E0" w14:textId="586A1C18" w:rsidR="000758F9" w:rsidRPr="0062379C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0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4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CEFBC2E" w14:textId="508C9D2D" w:rsidR="00877B6A" w:rsidRPr="003A452C" w:rsidRDefault="00F52122" w:rsidP="00877B6A">
      <w:pPr>
        <w:pStyle w:val="a2"/>
        <w:rPr>
          <w:lang w:eastAsia="en-US"/>
        </w:rPr>
      </w:pPr>
      <w:commentRangeStart w:id="41"/>
      <w:r>
        <w:rPr>
          <w:lang w:eastAsia="en-US"/>
        </w:rPr>
        <w:t>Эта реакция является ингибирующей для полимеризации</w:t>
      </w:r>
      <w:commentRangeEnd w:id="41"/>
      <w:r w:rsidR="00810FDE">
        <w:rPr>
          <w:rStyle w:val="afc"/>
          <w:rFonts w:eastAsia="SimSun" w:cstheme="minorBidi"/>
          <w:color w:val="auto"/>
          <w:lang w:eastAsia="en-US"/>
        </w:rPr>
        <w:commentReference w:id="41"/>
      </w:r>
      <w:r w:rsidR="00810FDE">
        <w:rPr>
          <w:lang w:eastAsia="en-US"/>
        </w:rPr>
        <w:t xml:space="preserve">. </w:t>
      </w:r>
      <w:r w:rsidR="00877B6A">
        <w:rPr>
          <w:lang w:eastAsia="en-US"/>
        </w:rPr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rPr>
          <w:lang w:eastAsia="en-US"/>
        </w:rPr>
        <w:t>электроно</w:t>
      </w:r>
      <w:proofErr w:type="spellEnd"/>
      <w:r w:rsidR="00877B6A">
        <w:rPr>
          <w:lang w:eastAsia="en-US"/>
        </w:rPr>
        <w:t>-акцепторными</w:t>
      </w:r>
      <w:proofErr w:type="gramEnd"/>
      <w:r w:rsidR="00877B6A">
        <w:rPr>
          <w:lang w:eastAsia="en-US"/>
        </w:rPr>
        <w:t xml:space="preserve"> свойствами и стерической затрудненностью карбонильных групп в молекуле хинона - наличие</w:t>
      </w:r>
      <w:r w:rsidR="00877B6A">
        <w:t xml:space="preserve">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rPr>
              <w:lang w:eastAsia="en-US"/>
            </w:rP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rPr>
                <w:lang w:eastAsia="en-US"/>
              </w:rPr>
              <w:t>[35]</w:t>
            </w:r>
          </w:hyperlink>
          <w:r w:rsidR="00877B6A">
            <w:rPr>
              <w:lang w:eastAsia="en-US"/>
            </w:rPr>
            <w:fldChar w:fldCharType="end"/>
          </w:r>
        </w:sdtContent>
      </w:sdt>
      <w:r w:rsidR="00877B6A">
        <w:rPr>
          <w:lang w:eastAsia="en-US"/>
        </w:rPr>
        <w:t xml:space="preserve">. </w:t>
      </w:r>
      <w:commentRangeStart w:id="42"/>
      <w:r w:rsidR="00BE00AC">
        <w:rPr>
          <w:lang w:eastAsia="en-US"/>
        </w:rPr>
        <w:t>Однако в данной работе моделируется лишь инициирование системы, поэтому эта реакция не используется при расчетах</w:t>
      </w:r>
      <w:commentRangeEnd w:id="42"/>
      <w:r w:rsidR="00BE00AC">
        <w:rPr>
          <w:rStyle w:val="afc"/>
          <w:rFonts w:eastAsia="SimSun" w:cstheme="minorBidi"/>
          <w:color w:val="auto"/>
          <w:lang w:eastAsia="en-US"/>
        </w:rPr>
        <w:commentReference w:id="42"/>
      </w:r>
      <w:r w:rsidR="00BE00AC">
        <w:rPr>
          <w:lang w:eastAsia="en-US"/>
        </w:rPr>
        <w:t>.</w:t>
      </w:r>
    </w:p>
    <w:p w14:paraId="04130575" w14:textId="43E38AD0" w:rsidR="00877B6A" w:rsidRDefault="00B403C2" w:rsidP="000758F9">
      <w:pPr>
        <w:pStyle w:val="a2"/>
        <w:tabs>
          <w:tab w:val="left" w:pos="4620"/>
        </w:tabs>
      </w:pPr>
      <w:r>
        <w:rPr>
          <w:noProof/>
        </w:rPr>
        <w:object w:dxaOrig="0" w:dyaOrig="0" w14:anchorId="2DF88647">
          <v:shape id="_x0000_s1037" type="#_x0000_t75" style="position:absolute;margin-left:39.8pt;margin-top:2.15pt;width:478.85pt;height:88.7pt;z-index:251662336" filled="t" stroked="t" strokecolor="none">
            <v:imagedata r:id="rId27" o:title=""/>
          </v:shape>
          <o:OLEObject Type="Embed" ProgID="ChemDraw.Document.6.0" ShapeID="_x0000_s1037" DrawAspect="Content" ObjectID="_1745964648" r:id="rId28"/>
        </w:object>
      </w:r>
      <w:r w:rsidR="000758F9">
        <w:tab/>
      </w:r>
    </w:p>
    <w:p w14:paraId="77D02CC7" w14:textId="0852C2A9" w:rsidR="000758F9" w:rsidRDefault="000758F9" w:rsidP="000758F9">
      <w:pPr>
        <w:pStyle w:val="a2"/>
        <w:tabs>
          <w:tab w:val="left" w:pos="4620"/>
        </w:tabs>
      </w:pPr>
    </w:p>
    <w:p w14:paraId="6A028451" w14:textId="7D9AF6BB" w:rsidR="000758F9" w:rsidRDefault="000758F9" w:rsidP="000758F9">
      <w:pPr>
        <w:pStyle w:val="a2"/>
        <w:tabs>
          <w:tab w:val="left" w:pos="4620"/>
        </w:tabs>
      </w:pPr>
    </w:p>
    <w:p w14:paraId="3CF865EF" w14:textId="206B615C" w:rsidR="000758F9" w:rsidRDefault="000758F9" w:rsidP="000758F9">
      <w:pPr>
        <w:pStyle w:val="a2"/>
        <w:tabs>
          <w:tab w:val="left" w:pos="4620"/>
        </w:tabs>
      </w:pPr>
    </w:p>
    <w:p w14:paraId="68C51DB0" w14:textId="63B2BF28" w:rsidR="00877B6A" w:rsidRPr="000758F9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3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4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35815E8" w14:textId="74412EE8" w:rsidR="002D37FE" w:rsidRDefault="00F706E1" w:rsidP="002D37FE">
      <w:pPr>
        <w:pStyle w:val="a3"/>
      </w:pPr>
      <w:r>
        <w:rPr>
          <w:noProof/>
        </w:rPr>
        <w:object w:dxaOrig="1440" w:dyaOrig="1440" w14:anchorId="21CB8235">
          <v:shape id="_x0000_s1046" type="#_x0000_t75" style="position:absolute;left:0;text-align:left;margin-left:78.3pt;margin-top:141.75pt;width:393.85pt;height:45.75pt;z-index:251671552" filled="t" stroked="t" strokecolor="none">
            <v:imagedata r:id="rId29" o:title=""/>
          </v:shape>
          <o:OLEObject Type="Embed" ProgID="ChemDraw.Document.6.0" ShapeID="_x0000_s1046" DrawAspect="Content" ObjectID="_1745964649" r:id="rId30"/>
        </w:object>
      </w:r>
      <w:r w:rsidR="00877B6A" w:rsidRPr="00E303DB">
        <w:t xml:space="preserve">Также возможна реакция </w:t>
      </w:r>
      <w:proofErr w:type="spellStart"/>
      <w:r w:rsidR="00877B6A" w:rsidRPr="00E303DB">
        <w:t>диспропорционирования</w:t>
      </w:r>
      <w:proofErr w:type="spellEnd"/>
      <w:r w:rsidR="00877B6A" w:rsidRPr="00E303DB">
        <w:t xml:space="preserve"> </w:t>
      </w:r>
      <w:proofErr w:type="spellStart"/>
      <w:r w:rsidR="00877B6A" w:rsidRPr="00E303DB">
        <w:t>оксифеноксильных</w:t>
      </w:r>
      <w:proofErr w:type="spellEnd"/>
      <w:r w:rsidR="00877B6A" w:rsidRPr="00E303DB">
        <w:t xml:space="preserve"> радикалов с образованием пирокатехина и о-хинона.</w:t>
      </w:r>
      <w:r w:rsidR="00877B6A" w:rsidRPr="00877B6A">
        <w:t xml:space="preserve"> </w:t>
      </w:r>
      <w:r w:rsidR="00877B6A"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4"/>
      <w:commentRangeStart w:id="45"/>
      <w:r w:rsidR="00877B6A" w:rsidRPr="00E303DB">
        <w:t>приводит</w:t>
      </w:r>
      <w:commentRangeEnd w:id="44"/>
      <w:r w:rsidR="00877B6A" w:rsidRPr="00E303DB">
        <w:rPr>
          <w:rStyle w:val="afc"/>
          <w:rFonts w:eastAsia="SimSun" w:cstheme="minorBidi"/>
          <w:color w:val="auto"/>
          <w:lang w:eastAsia="en-US"/>
        </w:rPr>
        <w:commentReference w:id="44"/>
      </w:r>
      <w:commentRangeEnd w:id="45"/>
      <w:r w:rsidR="00877B6A" w:rsidRPr="00E303DB">
        <w:rPr>
          <w:rStyle w:val="afc"/>
          <w:rFonts w:eastAsia="SimSun" w:cstheme="minorBidi"/>
          <w:color w:val="auto"/>
          <w:lang w:eastAsia="en-US"/>
        </w:rPr>
        <w:commentReference w:id="45"/>
      </w:r>
      <w:r w:rsidR="00877B6A" w:rsidRPr="00E303DB">
        <w:t xml:space="preserve"> к образованию </w:t>
      </w:r>
      <w:proofErr w:type="spellStart"/>
      <w:r w:rsidR="00877B6A" w:rsidRPr="00E303DB">
        <w:t>семихинонов</w:t>
      </w:r>
      <w:proofErr w:type="spellEnd"/>
      <w:r w:rsidR="00877B6A" w:rsidRPr="00E303DB">
        <w:t xml:space="preserve">, которые после </w:t>
      </w:r>
      <w:proofErr w:type="spellStart"/>
      <w:r w:rsidR="00877B6A" w:rsidRPr="00E303DB">
        <w:t>диспропорционируют</w:t>
      </w:r>
      <w:proofErr w:type="spellEnd"/>
      <w:r w:rsidR="00877B6A" w:rsidRPr="00E303DB">
        <w:t xml:space="preserve"> до исходных хинонов и пирокатехинов</w:t>
      </w:r>
      <w:r w:rsidR="00877B6A"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 w:rsidR="00877B6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 w:rsidR="00877B6A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877B6A"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DC007B">
            <w:rPr>
              <w:lang w:val="en-US"/>
            </w:rPr>
            <w:instrText>ADDIN</w:instrText>
          </w:r>
          <w:r w:rsidR="00DC007B" w:rsidRPr="00E00D60">
            <w:instrText xml:space="preserve"> </w:instrText>
          </w:r>
          <w:r w:rsidR="00DC007B">
            <w:rPr>
              <w:lang w:val="en-US"/>
            </w:rPr>
            <w:instrText>CitaviPlaceholder</w:instrText>
          </w:r>
          <w:r w:rsidR="00DC007B" w:rsidRPr="00E00D60">
            <w:instrText>{</w:instrText>
          </w:r>
          <w:r w:rsidR="00DC007B">
            <w:rPr>
              <w:lang w:val="en-US"/>
            </w:rPr>
            <w:instrText>eyIkaWQiOiIxIiwiJHR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DaXRhdGlvbnMuV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yZFBsYWNlaG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sZGVyLCBTd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aSIsIkVudHJpZXMiOlt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YXZpLkNpdGF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ucy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Xb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xkZXJFbnRyeSwgU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IjUyMjczZGJjLWI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YmMtNGI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Mi</w:instrText>
          </w:r>
          <w:r w:rsidR="00DC007B" w:rsidRPr="00E00D60">
            <w:instrText>04</w:instrText>
          </w:r>
          <w:r w:rsidR="00DC007B">
            <w:rPr>
              <w:lang w:val="en-US"/>
            </w:rPr>
            <w:instrText>NGVmLTc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ZTY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OWMzNzA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NyIsIlJhbmdlTGVuZ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RoIjo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eyIkaWQiOiIzIiwiJHR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pYyIsIkVuZFBhZ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UiOnsiJGlkIjoiNCIsIiR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QYWdlTnVtYmVyLCBTd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FjYWRlbWljIiwiSXNGdWxseU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bWVyaWMiOmZhbHNlLCJOdW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iZXJpbmdUeXBlIjowLCJOdW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lcmFsU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lzdGVtIjowfSwiTnVtYmVyaW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RhcnRQYWdlIjp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aXNzQWNhZGVtaWMuUGFnZU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bWJlciwgU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pYyIsIklzRnVsbHlOdW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lcmljIjpmYWxzZSwiTnVtYmVyaW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MH</w:instrText>
          </w:r>
          <w:r w:rsidR="00DC007B" w:rsidRPr="00E00D60">
            <w:instrText>19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UiOnsiJGlkIjoiNiIsIiR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DaXRhdmkuUmVmZXJlbmNlLCBTd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aSIsIkFic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RyYWN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tcGxleGl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MCwiQWJzdHJhY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IjowLCJBdXRob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JzIjpbeyIkaWQiOiI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QZXJzb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sIFN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YXZpIiwiRmlyc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ROYW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Jsu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JguIiwiTGFzdE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hbWUiOiLQnNCw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LfQsNC</w:instrText>
          </w:r>
          <w:r w:rsidR="00DC007B" w:rsidRPr="00E00D60">
            <w:instrText>70</w:instrText>
          </w:r>
          <w:r w:rsidR="00DC007B">
            <w:rPr>
              <w:lang w:val="en-US"/>
            </w:rPr>
            <w:instrText>LXRhtC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LDRjyIsIlByb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ZmFsc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UsIlNleCI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LAg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Lgg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LrQsNGC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LDQu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40</w:instrText>
          </w:r>
          <w:r w:rsidR="00DC007B">
            <w:rPr>
              <w:lang w:val="en-US"/>
            </w:rPr>
            <w:instrText>LcuIiwiUGFnaW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hdGlvbiI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MCwiUHJvdGVjdGVkIjpmYWxzZSwiQ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</w:instrText>
          </w:r>
          <w:r w:rsidR="00DC007B" w:rsidRPr="00E00D60">
            <w:instrText>01</w:instrText>
          </w:r>
          <w:r w:rsidR="00DC007B">
            <w:rPr>
              <w:lang w:val="en-US"/>
            </w:rPr>
            <w:instrText>FIiwiSWQiOiJiNGZiZjdiNy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E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LTQ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NmUtYWM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jOTdjYmI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YzU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YWMiLCJNb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uIjoiMjAyMy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wNS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xNVQxMTozMjowOSIsIlByb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plY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QiOnsiJHJlZiI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IjgifX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sIlB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Ymxpc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hlcnMiOltdLCJRdW</w:instrText>
          </w:r>
          <w:r w:rsidR="00DC007B" w:rsidRPr="00E00D60">
            <w:instrText>90</w:instrText>
          </w:r>
          <w:r w:rsidR="00DC007B">
            <w:rPr>
              <w:lang w:val="en-US"/>
            </w:rPr>
            <w:instrText>YXRpb</w:instrText>
          </w:r>
          <w:r w:rsidR="00DC007B" w:rsidRPr="00E00D60">
            <w:instrText>25</w:instrText>
          </w:r>
          <w:r w:rsidR="00DC007B">
            <w:rPr>
              <w:lang w:val="en-US"/>
            </w:rPr>
            <w:instrText>zIjpbXSwiUmF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nIjowLCJSZWZlcmVuY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VUeXBlIjoiSm</w:instrText>
          </w:r>
          <w:r w:rsidR="00DC007B" w:rsidRPr="00E00D60">
            <w:instrText>91</w:instrText>
          </w:r>
          <w:r w:rsidR="00DC007B">
            <w:rPr>
              <w:lang w:val="en-US"/>
            </w:rPr>
            <w:instrText>cm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hbEFydGljbGUiLCJTaG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ydFRpdGxlVXBkYXRlVHlwZSI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RhdGljSWRzIjpbIjA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MjMwN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NjLTY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ODAtNDgwZC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FjLWIxMTRlOTAzM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JjYiJdLCJUYWJsZU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udGVudHNDb</w:instrText>
          </w:r>
          <w:r w:rsidR="00DC007B" w:rsidRPr="00E00D60">
            <w:instrText>21</w:instrText>
          </w:r>
          <w:r w:rsidR="00DC007B">
            <w:rPr>
              <w:lang w:val="en-US"/>
            </w:rPr>
            <w:instrText>wbGV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aXR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IjowLCJUYWJsZU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IjowLCJUYXNrcyI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W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sIlRyYW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zbGF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JzIjpbXSwiVm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lIjoiMzAiLCJZZWFyIjoiMTk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OSIsIlllYXJSZXNvbHZlZCI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ODkiLCJDcmVhdGVkQnkiOiJfSE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NRSIsIkNyZWF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ZWRPbiI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IjIwMjMtMDUtMTVUMTE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MzE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NDYiLCJNb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VkNyIsIk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vZGlmaWVkT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VDExOjI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OjQwIiwiUHJvamVjdCI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eyIkcmVmIjoiOCJ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fSwiVXNlTnVtYmVyaW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mUGFyZW</w:instrText>
          </w:r>
          <w:r w:rsidR="00DC007B" w:rsidRPr="00E00D60">
            <w:instrText>50</w:instrText>
          </w:r>
          <w:r w:rsidR="00DC007B">
            <w:rPr>
              <w:lang w:val="en-US"/>
            </w:rPr>
            <w:instrText>RG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jdW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lbnQiOmZhbHNlfV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sIkZvcm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hdHRlZFRleHQiOnsiJGlkIjoiMTEiLCJDb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VudCI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MSwiVGV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dFVuaXRzIjpbeyIkaWQiOiIxMiIsIkZvbnRTdHlsZSI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eyIkaWQiOiIxMyIsIk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ldXRyYWwiOnRydWV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LCJSZWFkaW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nT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JkZXIiOjEsIlRleHQiOiJbMzNdIn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dfSwiVGFnIjoiQ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xkZXIjOTkwYjg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OGYtMDRjYi</w:instrText>
          </w:r>
          <w:r w:rsidR="00DC007B" w:rsidRPr="00E00D60">
            <w:instrText>00</w:instrText>
          </w:r>
          <w:r w:rsidR="00DC007B">
            <w:rPr>
              <w:lang w:val="en-US"/>
            </w:rPr>
            <w:instrText>Yzg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LWI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MjMtMDUzZDFhODdiNDczIiwiVGV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IlszM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iLCJXQUlWZXJzaW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uIjoiNi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xNS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yLjAifQ</w:instrText>
          </w:r>
          <w:r w:rsidR="00DC007B" w:rsidRPr="00E00D60">
            <w:instrText>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 w:rsidR="00877B6A">
        <w:t xml:space="preserve"> </w:t>
      </w:r>
      <w:r w:rsidR="002D37FE" w:rsidRPr="00786CA9">
        <w:t xml:space="preserve">Кинетика 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 w:rsidR="00877B6A"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D80E0ED" w14:textId="2A4AF7BB" w:rsidR="000758F9" w:rsidRDefault="000758F9" w:rsidP="002D37FE">
      <w:pPr>
        <w:pStyle w:val="a3"/>
      </w:pPr>
    </w:p>
    <w:p w14:paraId="22F2B52F" w14:textId="541D9534" w:rsidR="000758F9" w:rsidRDefault="000758F9" w:rsidP="002D37FE">
      <w:pPr>
        <w:pStyle w:val="a3"/>
      </w:pPr>
    </w:p>
    <w:p w14:paraId="209E1E81" w14:textId="7F609AF1" w:rsidR="000758F9" w:rsidRPr="00C503EE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6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46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0B0C4FF0" w14:textId="07B78C31" w:rsidR="002D37FE" w:rsidRPr="00E548AF" w:rsidRDefault="002D37FE" w:rsidP="002D37FE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47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найдено</w:t>
      </w:r>
      <w:commentRangeEnd w:id="47"/>
      <w:r w:rsidR="00E548AF">
        <w:rPr>
          <w:rStyle w:val="afc"/>
          <w:rFonts w:eastAsia="SimSun" w:cstheme="minorBidi"/>
          <w:color w:val="auto"/>
          <w:lang w:eastAsia="en-US"/>
        </w:rPr>
        <w:commentReference w:id="47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0F6F3C" wp14:editId="0AB26C92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36C8E23" w:rsidR="00B403C2" w:rsidRPr="003D089E" w:rsidRDefault="00B403C2" w:rsidP="007848E7">
                              <w:pPr>
                                <w:pStyle w:val="af4"/>
                              </w:pPr>
                              <w:bookmarkStart w:id="48" w:name="_Ref135124116"/>
                              <w:bookmarkStart w:id="49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 w:rsidR="006E211B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8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2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36C8E23" w:rsidR="00B403C2" w:rsidRPr="003D089E" w:rsidRDefault="00B403C2" w:rsidP="007848E7">
                        <w:pPr>
                          <w:pStyle w:val="af4"/>
                        </w:pPr>
                        <w:bookmarkStart w:id="50" w:name="_Ref135124116"/>
                        <w:bookmarkStart w:id="51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 w:rsidR="006E211B">
                            <w:rPr>
                              <w:noProof/>
                            </w:rPr>
                            <w:t>1</w:t>
                          </w:r>
                        </w:fldSimple>
                        <w:bookmarkEnd w:id="50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450EDD">
      <w:pPr>
        <w:pStyle w:val="33"/>
      </w:pPr>
      <w:r>
        <w:t>Стабильность продуктов реакции фотовосстановления</w:t>
      </w:r>
    </w:p>
    <w:p w14:paraId="4518D33A" w14:textId="487DD776" w:rsidR="00383542" w:rsidRDefault="00F87803" w:rsidP="00301230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241B5FC0" w14:textId="0AF4F1D4" w:rsidR="000758F9" w:rsidRDefault="00B403C2" w:rsidP="00301230">
      <w:pPr>
        <w:pStyle w:val="a3"/>
      </w:pPr>
      <w:r>
        <w:rPr>
          <w:noProof/>
        </w:rPr>
        <w:object w:dxaOrig="0" w:dyaOrig="0" w14:anchorId="1D527DA4">
          <v:shape id="_x0000_s1039" type="#_x0000_t75" style="position:absolute;left:0;text-align:left;margin-left:47.35pt;margin-top:-5.05pt;width:462.65pt;height:56.3pt;z-index:251664384" filled="t" stroked="t" strokecolor="none">
            <v:imagedata r:id="rId33" o:title=""/>
          </v:shape>
          <o:OLEObject Type="Embed" ProgID="ChemDraw.Document.6.0" ShapeID="_x0000_s1039" DrawAspect="Content" ObjectID="_1745964650" r:id="rId34"/>
        </w:object>
      </w:r>
    </w:p>
    <w:p w14:paraId="66532210" w14:textId="77777777" w:rsidR="000758F9" w:rsidRDefault="000758F9" w:rsidP="000758F9">
      <w:pPr>
        <w:pStyle w:val="a3"/>
        <w:ind w:firstLine="0"/>
      </w:pPr>
    </w:p>
    <w:p w14:paraId="030A69E4" w14:textId="28B64121" w:rsidR="00B56920" w:rsidRPr="000758F9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52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52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69C0E92" w14:textId="35932050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53"/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commentRangeEnd w:id="53"/>
      <w:r w:rsidR="00953FE3">
        <w:rPr>
          <w:rStyle w:val="afc"/>
          <w:rFonts w:eastAsia="SimSun" w:cstheme="minorBidi"/>
          <w:color w:val="auto"/>
          <w:lang w:eastAsia="en-US"/>
        </w:rPr>
        <w:commentReference w:id="53"/>
      </w:r>
      <w:r w:rsidR="00035089">
        <w:t>:</w:t>
      </w:r>
    </w:p>
    <w:p w14:paraId="13B65A96" w14:textId="045C0C44" w:rsidR="00E60B0F" w:rsidRPr="00AB722C" w:rsidRDefault="00AB722C" w:rsidP="00AB722C">
      <w:pPr>
        <w:pStyle w:val="af4"/>
        <w:rPr>
          <w:noProof/>
          <w:color w:val="000000" w:themeColor="text1"/>
          <w:sz w:val="28"/>
        </w:rPr>
      </w:pPr>
      <w:bookmarkStart w:id="54" w:name="_Ref134826791"/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bookmarkEnd w:id="54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</w:rPr>
        <w:lastRenderedPageBreak/>
        <w:drawing>
          <wp:inline distT="0" distB="0" distL="0" distR="0" wp14:anchorId="2B142F97" wp14:editId="716407A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79C5B29D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55"/>
      <w:r w:rsidR="000930F5">
        <w:t>со скоростью примерно такой же что и фотовосстановление</w:t>
      </w:r>
      <w:commentRangeEnd w:id="55"/>
      <w:r w:rsidR="000930F5">
        <w:rPr>
          <w:rStyle w:val="afc"/>
          <w:rFonts w:eastAsia="SimSun" w:cstheme="minorBidi"/>
          <w:color w:val="auto"/>
          <w:lang w:eastAsia="en-US"/>
        </w:rPr>
        <w:commentReference w:id="55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06F9B1AC" w:rsidR="000758F9" w:rsidRDefault="000758F9" w:rsidP="00231678">
      <w:pPr>
        <w:pStyle w:val="a3"/>
      </w:pPr>
    </w:p>
    <w:p w14:paraId="3421C6F6" w14:textId="0EDA9D0B" w:rsidR="00184F68" w:rsidRDefault="00184F68" w:rsidP="00231678">
      <w:pPr>
        <w:pStyle w:val="a3"/>
      </w:pPr>
    </w:p>
    <w:p w14:paraId="73C76205" w14:textId="30621EE2" w:rsidR="00184F68" w:rsidRDefault="00171B3D" w:rsidP="00231678">
      <w:pPr>
        <w:pStyle w:val="a3"/>
      </w:pPr>
      <w:r>
        <w:rPr>
          <w:noProof/>
        </w:rPr>
        <w:lastRenderedPageBreak/>
        <w:object w:dxaOrig="0" w:dyaOrig="0" w14:anchorId="55E79087">
          <v:shape id="_x0000_s1040" type="#_x0000_t75" style="position:absolute;left:0;text-align:left;margin-left:98.25pt;margin-top:-37.25pt;width:354.65pt;height:215.2pt;z-index:251665408" filled="t" stroked="t" strokecolor="none">
            <v:imagedata r:id="rId36" o:title=""/>
          </v:shape>
          <o:OLEObject Type="Embed" ProgID="ChemDraw.Document.6.0" ShapeID="_x0000_s1040" DrawAspect="Content" ObjectID="_1745964651" r:id="rId37"/>
        </w:object>
      </w:r>
    </w:p>
    <w:p w14:paraId="30B4B789" w14:textId="1FF1CEC0" w:rsidR="00184F68" w:rsidRDefault="00184F68" w:rsidP="00231678">
      <w:pPr>
        <w:pStyle w:val="a3"/>
      </w:pPr>
    </w:p>
    <w:p w14:paraId="1A955646" w14:textId="77777777" w:rsidR="00184F68" w:rsidRDefault="00184F68" w:rsidP="00231678">
      <w:pPr>
        <w:pStyle w:val="a3"/>
      </w:pPr>
    </w:p>
    <w:p w14:paraId="0999CD18" w14:textId="6C5DB7B4" w:rsidR="000758F9" w:rsidRDefault="000758F9" w:rsidP="00231678">
      <w:pPr>
        <w:pStyle w:val="a3"/>
      </w:pPr>
    </w:p>
    <w:p w14:paraId="625D781D" w14:textId="3BD08ADE" w:rsidR="000758F9" w:rsidRDefault="000758F9" w:rsidP="00231678">
      <w:pPr>
        <w:pStyle w:val="a3"/>
      </w:pPr>
    </w:p>
    <w:p w14:paraId="44A480D2" w14:textId="4A1D6448" w:rsidR="000758F9" w:rsidRDefault="000758F9" w:rsidP="00231678">
      <w:pPr>
        <w:pStyle w:val="a3"/>
      </w:pPr>
    </w:p>
    <w:p w14:paraId="65A9D18A" w14:textId="3ED87D11" w:rsidR="000758F9" w:rsidRDefault="000758F9" w:rsidP="00231678">
      <w:pPr>
        <w:pStyle w:val="a3"/>
      </w:pPr>
    </w:p>
    <w:p w14:paraId="19B43E0A" w14:textId="6D2A647A" w:rsidR="000758F9" w:rsidRPr="00EF334A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56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56"/>
      <w:r>
        <w:t>. Схема фотолиза хинона.</w:t>
      </w:r>
    </w:p>
    <w:p w14:paraId="6B8B41A8" w14:textId="6AF98381" w:rsidR="003608D7" w:rsidRPr="00BE00AC" w:rsidRDefault="003608D7" w:rsidP="00E454A5">
      <w:pPr>
        <w:pStyle w:val="33"/>
      </w:pPr>
      <w:commentRangeStart w:id="57"/>
      <w:commentRangeStart w:id="58"/>
      <w:r>
        <w:t>Ингибирование</w:t>
      </w:r>
      <w:commentRangeEnd w:id="57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57"/>
      </w:r>
      <w:commentRangeEnd w:id="58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58"/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</w:p>
    <w:p w14:paraId="1F2D390C" w14:textId="45F36FB8" w:rsidR="006F35F2" w:rsidRDefault="001764D1" w:rsidP="00993D49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59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59"/>
      <w:r>
        <w:rPr>
          <w:rStyle w:val="afc"/>
          <w:rFonts w:eastAsia="SimSun" w:cstheme="minorBidi"/>
          <w:color w:val="auto"/>
          <w:lang w:eastAsia="en-US"/>
        </w:rPr>
        <w:commentReference w:id="59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hUMTE6Mjc6NDA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hUMTE6Mjc6NDA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6D4713">
              <w:t>[38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6D4713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60"/>
      <w:r w:rsidR="006F35F2" w:rsidRPr="006F35F2">
        <w:t>36Q</w:t>
      </w:r>
      <w:commentRangeEnd w:id="60"/>
      <w:r w:rsidR="00CA6E82">
        <w:rPr>
          <w:rStyle w:val="afc"/>
          <w:rFonts w:eastAsia="SimSun" w:cstheme="minorBidi"/>
          <w:color w:val="auto"/>
          <w:lang w:eastAsia="en-US"/>
        </w:rPr>
        <w:commentReference w:id="60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 w:rsidR="006F35F2">
        <w:t>фотоинициации</w:t>
      </w:r>
      <w:proofErr w:type="spellEnd"/>
      <w:r w:rsidR="006F35F2">
        <w:t xml:space="preserve">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25865841">
                <wp:extent cx="4064000" cy="3257549"/>
                <wp:effectExtent l="0" t="0" r="0" b="635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3257549"/>
                          <a:chOff x="-405732" y="0"/>
                          <a:chExt cx="2990771" cy="2397507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42291" y="0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405732" y="2234492"/>
                            <a:ext cx="2990771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B403C2" w:rsidRPr="002A68A7" w:rsidRDefault="00B403C2" w:rsidP="007848E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1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6E211B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61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320pt;height:256.5pt;mso-position-horizontal-relative:char;mso-position-vertical-relative:line" coordorigin="-4057" coordsize="29907,23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">
                <v:shape id="Рисунок 56" o:spid="_x0000_s1042" type="#_x0000_t75" style="position:absolute;left:1422;width:17424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39" o:title=""/>
                </v:shape>
                <v:shape id="Надпись 57" o:spid="_x0000_s1043" type="#_x0000_t202" style="position:absolute;left:-4057;top:22344;width:29907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B403C2" w:rsidRPr="002A68A7" w:rsidRDefault="00B403C2" w:rsidP="007848E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2" w:name="_Ref135045914"/>
                        <w:r>
                          <w:t xml:space="preserve">Схема </w:t>
                        </w:r>
                        <w:fldSimple w:instr=" SEQ Схема \* ARABIC ">
                          <w:r w:rsidR="006E211B">
                            <w:rPr>
                              <w:noProof/>
                            </w:rPr>
                            <w:t>11</w:t>
                          </w:r>
                        </w:fldSimple>
                        <w:bookmarkEnd w:id="62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4F5EB455" w:rsidR="00433407" w:rsidRPr="00433407" w:rsidRDefault="00433407" w:rsidP="00433407">
      <w:pPr>
        <w:pStyle w:val="af4"/>
        <w:rPr>
          <w:noProof/>
          <w:color w:val="000000" w:themeColor="text1"/>
          <w:sz w:val="28"/>
        </w:rPr>
      </w:pPr>
      <w:bookmarkStart w:id="63" w:name="_Ref135046901"/>
      <w:r>
        <w:lastRenderedPageBreak/>
        <w:t xml:space="preserve">Таблица </w:t>
      </w:r>
      <w:fldSimple w:instr=" SEQ Таблица \* ARABIC ">
        <w:r>
          <w:rPr>
            <w:noProof/>
          </w:rPr>
          <w:t>3</w:t>
        </w:r>
      </w:fldSimple>
      <w:bookmarkEnd w:id="6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6E9753BD" wp14:editId="2DF46D49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2A18E23C" w:rsidR="00B55CA9" w:rsidRDefault="00725F81" w:rsidP="00B55CA9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7EAD09DC" w14:textId="737488AC" w:rsidR="00433407" w:rsidRPr="00433407" w:rsidRDefault="00433407" w:rsidP="00433407">
      <w:pPr>
        <w:pStyle w:val="af4"/>
        <w:rPr>
          <w:noProof/>
          <w:color w:val="000000" w:themeColor="text1"/>
          <w:sz w:val="28"/>
        </w:rPr>
      </w:pPr>
      <w:bookmarkStart w:id="64" w:name="_Ref135047443"/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bookmarkEnd w:id="64"/>
      <w:r>
        <w:t xml:space="preserve">. </w:t>
      </w:r>
      <w:r w:rsidRPr="00907A00">
        <w:t xml:space="preserve">Изменение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</w:rPr>
        <w:drawing>
          <wp:inline distT="0" distB="0" distL="0" distR="0" wp14:anchorId="73DD63DF" wp14:editId="151161CA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016A2C00" w:rsidR="00255FBF" w:rsidRDefault="00B403C2" w:rsidP="000626B8">
      <w:pPr>
        <w:pStyle w:val="a2"/>
      </w:pPr>
      <w:r>
        <w:rPr>
          <w:noProof/>
        </w:rPr>
        <w:object w:dxaOrig="0" w:dyaOrig="0" w14:anchorId="6F4FC868">
          <v:shape id="_x0000_s1041" type="#_x0000_t75" style="position:absolute;margin-left:35.7pt;margin-top:190.4pt;width:484.05pt;height:73.1pt;z-index:251666432" filled="t" stroked="t" strokecolor="none">
            <v:imagedata r:id="rId42" o:title=""/>
          </v:shape>
          <o:OLEObject Type="Embed" ProgID="ChemDraw.Document.6.0" ShapeID="_x0000_s1041" DrawAspect="Content" ObjectID="_1745964652" r:id="rId43"/>
        </w:object>
      </w:r>
      <w:r w:rsidR="00255FBF"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="00255FBF" w:rsidRPr="00255FBF">
        <w:t xml:space="preserve">, связан с влиянием объемных </w:t>
      </w:r>
      <w:r w:rsidR="00255FBF">
        <w:t>трет</w:t>
      </w:r>
      <w:r w:rsidR="00255FBF" w:rsidRPr="00255FBF">
        <w:t>-</w:t>
      </w:r>
      <w:proofErr w:type="spellStart"/>
      <w:r w:rsidR="00255FBF" w:rsidRPr="00255FBF">
        <w:t>бутильных</w:t>
      </w:r>
      <w:proofErr w:type="spellEnd"/>
      <w:r w:rsidR="00255FBF" w:rsidRPr="00255FBF">
        <w:t xml:space="preserve"> групп, </w:t>
      </w:r>
      <w:r w:rsidR="009C105D">
        <w:t>которые препятствуют</w:t>
      </w:r>
      <w:r w:rsidR="00255FBF"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="00255FBF" w:rsidRPr="00255FBF">
        <w:t xml:space="preserve"> </w:t>
      </w:r>
      <w:r w:rsidR="009C105D" w:rsidRPr="00255FBF">
        <w:t>атом углерода хинона</w:t>
      </w:r>
      <w:r w:rsidR="00255FBF" w:rsidRPr="00255FBF">
        <w:t>.</w:t>
      </w:r>
      <w:r w:rsidR="00255FBF">
        <w:t xml:space="preserve"> </w:t>
      </w:r>
      <w:r w:rsidR="00255FBF" w:rsidRPr="00255FBF">
        <w:t xml:space="preserve">Квантово-химические расчеты подтверждают, что </w:t>
      </w:r>
      <w:commentRangeStart w:id="65"/>
      <w:r w:rsidR="009C105D">
        <w:t>электронная</w:t>
      </w:r>
      <w:r w:rsidR="00255FBF" w:rsidRPr="00255FBF">
        <w:t xml:space="preserve"> </w:t>
      </w:r>
      <w:commentRangeEnd w:id="65"/>
      <w:r w:rsidR="009C105D">
        <w:rPr>
          <w:rStyle w:val="afc"/>
          <w:rFonts w:eastAsia="SimSun" w:cstheme="minorBidi"/>
          <w:color w:val="auto"/>
          <w:lang w:eastAsia="en-US"/>
        </w:rPr>
        <w:commentReference w:id="65"/>
      </w:r>
      <w:r w:rsidR="00255FBF"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34CFED64" w:rsidR="0043307F" w:rsidRDefault="00B403C2" w:rsidP="000626B8">
      <w:pPr>
        <w:pStyle w:val="a2"/>
      </w:pPr>
      <w:r>
        <w:rPr>
          <w:noProof/>
        </w:rPr>
        <w:object w:dxaOrig="0" w:dyaOrig="0" w14:anchorId="43CB7F27">
          <v:shape id="_x0000_s1042" type="#_x0000_t75" style="position:absolute;margin-left:31.6pt;margin-top:2.1pt;width:484.2pt;height:73pt;z-index:251667456" filled="t" stroked="t" strokecolor="none">
            <v:imagedata r:id="rId44" o:title=""/>
          </v:shape>
          <o:OLEObject Type="Embed" ProgID="ChemDraw.Document.6.0" ShapeID="_x0000_s1042" DrawAspect="Content" ObjectID="_1745964653" r:id="rId45"/>
        </w:object>
      </w:r>
    </w:p>
    <w:p w14:paraId="2BC7E527" w14:textId="2EAEE22F" w:rsidR="0043307F" w:rsidRDefault="0043307F" w:rsidP="000626B8">
      <w:pPr>
        <w:pStyle w:val="a2"/>
      </w:pPr>
    </w:p>
    <w:p w14:paraId="5E1C2211" w14:textId="6299676C" w:rsidR="0043307F" w:rsidRDefault="0043307F" w:rsidP="000626B8">
      <w:pPr>
        <w:pStyle w:val="a2"/>
      </w:pPr>
    </w:p>
    <w:p w14:paraId="2163E80D" w14:textId="176778E7" w:rsidR="00D54142" w:rsidRPr="0043307F" w:rsidRDefault="0043307F" w:rsidP="007848E7">
      <w:pPr>
        <w:pStyle w:val="af4"/>
        <w:rPr>
          <w:noProof/>
          <w:color w:val="000000" w:themeColor="text1"/>
          <w:sz w:val="28"/>
        </w:rPr>
      </w:pPr>
      <w:bookmarkStart w:id="66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66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3596D11" w14:textId="6FA376C9" w:rsidR="00383542" w:rsidRDefault="004D45E5" w:rsidP="00CC12F7">
      <w:pPr>
        <w:pStyle w:val="33"/>
      </w:pPr>
      <w:r w:rsidRPr="00EE2A7A">
        <w:t>Итоговый механизм</w:t>
      </w:r>
      <w:r w:rsidR="00877B6A">
        <w:t xml:space="preserve"> </w:t>
      </w:r>
    </w:p>
    <w:p w14:paraId="6D10EB89" w14:textId="0E0CC419" w:rsidR="0075602C" w:rsidRDefault="0075602C" w:rsidP="00B403C2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B403C2">
      <w:pPr>
        <w:pStyle w:val="a3"/>
        <w:keepNext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68163E37">
                <wp:extent cx="6832600" cy="2253617"/>
                <wp:effectExtent l="0" t="0" r="6350" b="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995"/>
                          <a:ext cx="6832600" cy="2251622"/>
                          <a:chOff x="0" y="1993"/>
                          <a:chExt cx="6832600" cy="2251622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9492" y="1993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2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B403C2" w:rsidRPr="00F208A3" w:rsidRDefault="00B403C2" w:rsidP="00B403C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6E211B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538pt;height:177.45pt;mso-position-horizontal-relative:char;mso-position-vertical-relative:line" coordorigin=",19" coordsize="68326,22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">
                <v:shape id="Рисунок 12" o:spid="_x0000_s1045" type="#_x0000_t75" style="position:absolute;left:4894;top:19;width:60113;height:2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7" o:title=""/>
                </v:shape>
                <v:shape id="Надпись 13" o:spid="_x0000_s1046" type="#_x0000_t202" style="position:absolute;top:2082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B403C2" w:rsidRPr="00F208A3" w:rsidRDefault="00B403C2" w:rsidP="00B403C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 w:rsidR="006E211B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60D59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60D59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~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60D59">
      <w:pPr>
        <w:pStyle w:val="a3"/>
        <w:rPr>
          <w:b/>
          <w:bCs/>
        </w:rPr>
      </w:pP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/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60D59">
      <w:pPr>
        <w:pStyle w:val="a3"/>
        <w:rPr>
          <w:b/>
          <w:bCs/>
        </w:rPr>
      </w:pPr>
      <w:r w:rsidRPr="00171B3D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  <w:commentRangeStart w:id="67"/>
            <w:commentRangeEnd w:id="67"/>
            <m:r>
              <m:rPr>
                <m:sty m:val="p"/>
              </m:rPr>
              <w:rPr>
                <w:rStyle w:val="afc"/>
                <w:rFonts w:eastAsia="SimSun" w:cstheme="minorBidi"/>
                <w:color w:val="auto"/>
                <w:lang w:eastAsia="en-US"/>
              </w:rPr>
              <w:commentReference w:id="67"/>
            </m:r>
          </m:sup>
        </m:sSup>
      </m:oMath>
    </w:p>
    <w:p w14:paraId="1FBD1172" w14:textId="01129E01" w:rsidR="009B1AC9" w:rsidRDefault="009B1AC9" w:rsidP="00460D59">
      <w:pPr>
        <w:pStyle w:val="a3"/>
        <w:rPr>
          <w:b/>
          <w:bCs/>
        </w:rPr>
      </w:pP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3F11C9A9" w14:textId="50FB59A3" w:rsidR="009B1AC9" w:rsidRPr="000756C2" w:rsidRDefault="009B1AC9" w:rsidP="00460D59">
      <w:pPr>
        <w:pStyle w:val="a3"/>
        <w:rPr>
          <w:b/>
        </w:rPr>
      </w:pP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</w:p>
    <w:p w14:paraId="3D129F3B" w14:textId="43FACBCB" w:rsidR="00460D59" w:rsidRDefault="00225891" w:rsidP="00460D59">
      <w:pPr>
        <w:pStyle w:val="a3"/>
        <w:rPr>
          <w:b/>
          <w:bCs/>
        </w:rPr>
      </w:pP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6FED69B2" w14:textId="0F6D9D06" w:rsidR="00225891" w:rsidRPr="00225891" w:rsidRDefault="007E7B83" w:rsidP="00225891">
      <w:pPr>
        <w:pStyle w:val="a3"/>
        <w:rPr>
          <w:b/>
          <w:bCs/>
          <w:i/>
        </w:rPr>
      </w:pP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25891">
        <w:rPr>
          <w:b/>
          <w:bCs/>
        </w:rPr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60D59">
      <w:pPr>
        <w:pStyle w:val="a3"/>
        <w:rPr>
          <w:b/>
          <w:bCs/>
          <w:i/>
        </w:rPr>
      </w:pPr>
      <w:r>
        <w:rPr>
          <w:b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?</m:t>
        </m:r>
      </m:oMath>
    </w:p>
    <w:p w14:paraId="3643EA2A" w14:textId="5DED9837" w:rsidR="002B315C" w:rsidRPr="00171B3D" w:rsidRDefault="002B315C" w:rsidP="00460D59">
      <w:pPr>
        <w:pStyle w:val="a3"/>
        <w:rPr>
          <w:b/>
          <w:bCs/>
          <w:i/>
        </w:rPr>
      </w:pPr>
      <w:r>
        <w:rPr>
          <w:b/>
          <w:bCs/>
          <w:i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w:commentRangeStart w:id="68"/>
        <w:commentRangeEnd w:id="68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68"/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3774AF3F" w14:textId="28930875" w:rsidR="002B315C" w:rsidRPr="00171B3D" w:rsidRDefault="002B315C" w:rsidP="00460D59">
      <w:pPr>
        <w:pStyle w:val="a3"/>
        <w:rPr>
          <w:b/>
          <w:i/>
          <w:lang w:val="en-US"/>
        </w:rPr>
      </w:pPr>
      <w:r>
        <w:rPr>
          <w:b/>
          <w:i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0.0</m:t>
        </m:r>
        <w:commentRangeStart w:id="69"/>
        <w:commentRangeEnd w:id="69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69"/>
        </m:r>
        <m:r>
          <m:rPr>
            <m:sty m:val="bi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60D59">
      <w:pPr>
        <w:pStyle w:val="a3"/>
        <w:rPr>
          <w:b/>
          <w:bCs/>
          <w:i/>
        </w:rPr>
      </w:pPr>
      <w:r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 xml:space="preserve">0.05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776A9E5D" w14:textId="71FF2E6E" w:rsidR="00171B3D" w:rsidRPr="00171B3D" w:rsidRDefault="00171B3D" w:rsidP="00460D59">
      <w:pPr>
        <w:pStyle w:val="a3"/>
        <w:rPr>
          <w:b/>
          <w:bCs/>
          <w:i/>
        </w:rPr>
      </w:pPr>
      <w:r>
        <w:rPr>
          <w:b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~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 xml:space="preserve">1 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3F0879DF" w14:textId="0D8DC67E" w:rsidR="007E7B83" w:rsidRPr="00751698" w:rsidRDefault="007E7B83" w:rsidP="00460D59">
      <w:pPr>
        <w:pStyle w:val="a3"/>
        <w:rPr>
          <w:i/>
        </w:rPr>
      </w:pPr>
      <w:r>
        <w:rPr>
          <w:i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w:commentRangeStart w:id="70"/>
        <w:commentRangeEnd w:id="70"/>
        <m:r>
          <m:rPr>
            <m:sty m:val="p"/>
          </m:rPr>
          <w:rPr>
            <w:rStyle w:val="afc"/>
            <w:rFonts w:eastAsia="SimSun" w:cstheme="minorBidi"/>
            <w:color w:val="auto"/>
            <w:lang w:eastAsia="en-US"/>
          </w:rPr>
          <w:commentReference w:id="70"/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7BDF2248" w14:textId="1FD25FC6" w:rsidR="0027712E" w:rsidRDefault="0027712E" w:rsidP="00644CFE">
      <w:pPr>
        <w:pStyle w:val="23"/>
      </w:pPr>
      <w:bookmarkStart w:id="71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B403C2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61DEEF54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72"/>
      <w:r w:rsidR="00E452D9">
        <w:t>высоки</w:t>
      </w:r>
      <w:commentRangeEnd w:id="72"/>
      <w:r w:rsidR="00E452D9">
        <w:rPr>
          <w:rStyle w:val="afc"/>
          <w:rFonts w:eastAsia="SimSun" w:cstheme="minorBidi"/>
          <w:color w:val="auto"/>
          <w:lang w:eastAsia="en-US"/>
        </w:rPr>
        <w:commentReference w:id="72"/>
      </w:r>
      <w:r w:rsidR="00E452D9">
        <w:t xml:space="preserve">), а ошибки при малых значениях времени повлекут за собой большие ошибки на всей области решения. </w:t>
      </w:r>
      <w:r w:rsidR="00E452D9">
        <w:lastRenderedPageBreak/>
        <w:t>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hUMTE6Mjc6NDA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6D4713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73"/>
      <w:r w:rsidR="00E452D9">
        <w:t>10</w:t>
      </w:r>
      <w:commentRangeEnd w:id="73"/>
      <w:r w:rsidR="00E452D9">
        <w:rPr>
          <w:rStyle w:val="afc"/>
          <w:rFonts w:eastAsia="SimSun" w:cstheme="minorBidi"/>
          <w:color w:val="auto"/>
          <w:lang w:eastAsia="en-US"/>
        </w:rPr>
        <w:commentReference w:id="73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74"/>
      <w:r w:rsidR="00891194">
        <w:t>механизм</w:t>
      </w:r>
      <w:commentRangeEnd w:id="74"/>
      <w:r w:rsidR="00321798">
        <w:rPr>
          <w:rStyle w:val="afc"/>
          <w:rFonts w:eastAsia="SimSun" w:cstheme="minorBidi"/>
          <w:color w:val="auto"/>
          <w:lang w:eastAsia="en-US"/>
        </w:rPr>
        <w:commentReference w:id="74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B403C2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B403C2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B403C2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B403C2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B403C2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75" w:name="_Hlk134744679"/>
      <w:bookmarkEnd w:id="71"/>
      <w:r>
        <w:t>Дискретизация по времени</w:t>
      </w:r>
    </w:p>
    <w:p w14:paraId="31E62F58" w14:textId="0DF6E063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</w:t>
      </w:r>
      <w:r w:rsidR="00B22EDA">
        <w:lastRenderedPageBreak/>
        <w:t xml:space="preserve">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6D4713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74522232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B403C2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185B6A">
            <w:pPr>
              <w:pStyle w:val="a3"/>
              <w:jc w:val="center"/>
            </w:pPr>
            <w:bookmarkStart w:id="76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76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B403C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B403C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185B6A">
            <w:pPr>
              <w:pStyle w:val="a3"/>
              <w:jc w:val="center"/>
            </w:pPr>
            <w:bookmarkStart w:id="77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77"/>
          </w:p>
        </w:tc>
      </w:tr>
    </w:tbl>
    <w:p w14:paraId="0606CF9D" w14:textId="39102C58" w:rsidR="00A410D0" w:rsidRDefault="00B403C2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78"/>
      <w:proofErr w:type="spellStart"/>
      <w:r w:rsidR="007A699D" w:rsidRPr="007A699D">
        <w:t>нижнетреугольной</w:t>
      </w:r>
      <w:commentRangeEnd w:id="78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78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</w:t>
      </w:r>
      <w:r w:rsidR="002F0945">
        <w:lastRenderedPageBreak/>
        <w:t>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6D4713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B403C2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5644BA85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79" w:name="_Hlk134744698"/>
      <w:bookmarkEnd w:id="75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80"/>
      <w:r w:rsidR="00234C78">
        <w:t>см. Практическую часть</w:t>
      </w:r>
      <w:commentRangeEnd w:id="80"/>
      <w:r w:rsidR="00321798">
        <w:rPr>
          <w:rStyle w:val="afc"/>
          <w:rFonts w:eastAsia="SimSun" w:cstheme="minorBidi"/>
          <w:color w:val="auto"/>
          <w:lang w:eastAsia="en-US"/>
        </w:rPr>
        <w:commentReference w:id="80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6D4713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8529"/>
        <w:gridCol w:w="1009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B403C2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26D8DEDC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4VDExOjI3OjQw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rPr>
              <w:color w:val="111111"/>
            </w:rP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6D4713" w:rsidRPr="006D4713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2CD5F305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6D4713" w:rsidRPr="006D4713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B403C2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B403C2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6FC4A25E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6D4713" w:rsidRPr="006D4713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3C359C94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rPr>
              <w:color w:val="111111"/>
            </w:rP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 w:rsidRPr="006D4713">
              <w:rPr>
                <w:color w:val="111111"/>
              </w:rPr>
              <w:t>[48]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81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81"/>
      <w:r>
        <w:rPr>
          <w:rStyle w:val="afc"/>
          <w:rFonts w:eastAsia="SimSun" w:cstheme="minorBidi"/>
          <w:color w:val="auto"/>
          <w:lang w:eastAsia="en-US"/>
        </w:rPr>
        <w:commentReference w:id="81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82" w:name="_Hlk134744726"/>
      <w:bookmarkEnd w:id="79"/>
      <w:r>
        <w:t>Линеаризация системы и итерационное решение</w:t>
      </w:r>
    </w:p>
    <w:p w14:paraId="1BEAAB6F" w14:textId="3C69A6ED" w:rsidR="00B30060" w:rsidRDefault="007148E3" w:rsidP="00C83C57">
      <w:pPr>
        <w:pStyle w:val="a3"/>
      </w:pPr>
      <w:commentRangeStart w:id="83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83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83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hUMTE6Mjc6NDA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6D4713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B403C2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B403C2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4B1FBF66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4VDExOjI3OjQw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6D4713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hUMTE6Mjc6NDA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6D4713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238ECA98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4VDExOjI3OjQw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6D4713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76DD518F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6D4713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281CE080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 xml:space="preserve">поддерживает </w:t>
      </w:r>
      <w:r w:rsidR="00936AF3" w:rsidRPr="00936AF3">
        <w:lastRenderedPageBreak/>
        <w:t>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6D4713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6D4713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84" w:name="_Hlk134744735"/>
      <w:bookmarkEnd w:id="82"/>
      <w:commentRangeStart w:id="85"/>
      <w:r>
        <w:t>Используемые методы</w:t>
      </w:r>
      <w:commentRangeEnd w:id="85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85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84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13FF1531" w:rsidR="00107C7E" w:rsidRPr="00EF5950" w:rsidRDefault="00107C7E" w:rsidP="00D87B12">
      <w:pPr>
        <w:pStyle w:val="11"/>
      </w:pPr>
      <w:r>
        <w:lastRenderedPageBreak/>
        <w:t>Выводы</w:t>
      </w:r>
      <w:r w:rsidR="00782C96" w:rsidRPr="00EF5950">
        <w:t xml:space="preserve"> </w:t>
      </w:r>
    </w:p>
    <w:p w14:paraId="744D8640" w14:textId="4D6899D6" w:rsidR="00B36656" w:rsidRPr="00EF5950" w:rsidRDefault="00B36656" w:rsidP="00EB0C92"/>
    <w:p w14:paraId="5A093B5D" w14:textId="29D3C7B0" w:rsidR="00B36656" w:rsidRPr="00782C96" w:rsidRDefault="00782C96" w:rsidP="00D87B12">
      <w:pPr>
        <w:pStyle w:val="a3"/>
        <w:rPr>
          <w:lang w:val="en-US"/>
        </w:rPr>
      </w:pPr>
      <w:proofErr w:type="spellStart"/>
      <w:r>
        <w:rPr>
          <w:lang w:val="en-US"/>
        </w:rPr>
        <w:t>asdf</w:t>
      </w:r>
      <w:proofErr w:type="spellEnd"/>
    </w:p>
    <w:sdt>
      <w:sdtPr>
        <w:rPr>
          <w:rFonts w:asciiTheme="minorHAnsi" w:eastAsia="Times New Roman" w:hAnsiTheme="minorHAnsi" w:cstheme="minorHAnsi"/>
          <w:color w:val="000000" w:themeColor="text1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Content>
        <w:p w14:paraId="512F3682" w14:textId="77777777" w:rsidR="006D4713" w:rsidRPr="006D4713" w:rsidRDefault="000053AF" w:rsidP="006D4713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6D4713">
            <w:t>Список</w:t>
          </w:r>
          <w:r w:rsidR="006D4713" w:rsidRPr="006D4713">
            <w:rPr>
              <w:lang w:val="en-US"/>
            </w:rPr>
            <w:t xml:space="preserve"> </w:t>
          </w:r>
          <w:r w:rsidR="006D4713">
            <w:t>литературы</w:t>
          </w:r>
        </w:p>
        <w:p w14:paraId="1580576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1.</w:t>
          </w:r>
          <w:r w:rsidRPr="006D4713">
            <w:rPr>
              <w:lang w:val="en-US"/>
            </w:rPr>
            <w:tab/>
          </w:r>
          <w:bookmarkStart w:id="86" w:name="_CTVL00102ba0894b4054580acd6a36cb9b208a8"/>
          <w:r w:rsidRPr="006D4713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6D4713">
            <w:rPr>
              <w:lang w:val="en-US"/>
            </w:rPr>
            <w:t>.45, №2. – C.133–141.</w:t>
          </w:r>
        </w:p>
        <w:bookmarkEnd w:id="86"/>
        <w:p w14:paraId="694A1E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2.</w:t>
          </w:r>
          <w:r w:rsidRPr="006D4713">
            <w:rPr>
              <w:lang w:val="en-US"/>
            </w:rPr>
            <w:tab/>
          </w:r>
          <w:bookmarkStart w:id="87" w:name="_CTVL001ae62df1c2426409396dee33b3c34f31c"/>
          <w:r w:rsidRPr="006D4713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.], 1991.</w:t>
          </w:r>
        </w:p>
        <w:bookmarkEnd w:id="87"/>
        <w:p w14:paraId="4BF0179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3.</w:t>
          </w:r>
          <w:r w:rsidRPr="006D4713">
            <w:rPr>
              <w:lang w:val="en-US"/>
            </w:rPr>
            <w:tab/>
          </w:r>
          <w:bookmarkStart w:id="88" w:name="_CTVL0010b5c196a7662405c85dc864fb3134b46"/>
          <w:r w:rsidRPr="006D4713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6D4713">
            <w:rPr>
              <w:lang w:val="en-US"/>
            </w:rPr>
            <w:t>.10, №5-6. – C.349–366.</w:t>
          </w:r>
        </w:p>
        <w:bookmarkEnd w:id="88"/>
        <w:p w14:paraId="6D1E9F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4.</w:t>
          </w:r>
          <w:r w:rsidRPr="006D4713">
            <w:rPr>
              <w:lang w:val="en-US"/>
            </w:rPr>
            <w:tab/>
          </w:r>
          <w:bookmarkStart w:id="89" w:name="_CTVL00151b2b1ee088e4183b1fc32db850d3839"/>
          <w:r w:rsidRPr="006D4713">
            <w:rPr>
              <w:lang w:val="en-US"/>
            </w:rPr>
            <w:t>Pappas, S.P. Radiation curing / S.P. Pappas, 1992.</w:t>
          </w:r>
        </w:p>
        <w:bookmarkEnd w:id="89"/>
        <w:p w14:paraId="59ECC9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5.</w:t>
          </w:r>
          <w:r w:rsidRPr="006D4713">
            <w:rPr>
              <w:lang w:val="en-US"/>
            </w:rPr>
            <w:tab/>
          </w:r>
          <w:bookmarkStart w:id="90" w:name="_CTVL001ab75b46309be4ee5b38c04fd1e949d34"/>
          <w:r w:rsidRPr="006D4713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6D4713">
            <w:rPr>
              <w:lang w:val="en-US"/>
            </w:rPr>
            <w:t>.84.</w:t>
          </w:r>
        </w:p>
        <w:bookmarkEnd w:id="90"/>
        <w:p w14:paraId="44B60E4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6.</w:t>
          </w:r>
          <w:r w:rsidRPr="006D4713">
            <w:rPr>
              <w:lang w:val="en-US"/>
            </w:rPr>
            <w:tab/>
          </w:r>
          <w:bookmarkStart w:id="91" w:name="_CTVL001b8a662bd057c4565858afb9872ef0c97"/>
          <w:r w:rsidRPr="006D4713">
            <w:rPr>
              <w:lang w:val="en-US"/>
            </w:rPr>
            <w:t>Decker, C. / C. Decker // Progr. Polym. Sci. – 1996. – </w:t>
          </w:r>
          <w:r>
            <w:t>Т</w:t>
          </w:r>
          <w:r w:rsidRPr="006D4713">
            <w:rPr>
              <w:lang w:val="en-US"/>
            </w:rPr>
            <w:t>.21. – C.593.</w:t>
          </w:r>
        </w:p>
        <w:bookmarkEnd w:id="91"/>
        <w:p w14:paraId="30BC70D8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7.</w:t>
          </w:r>
          <w:r w:rsidRPr="006D4713">
            <w:rPr>
              <w:lang w:val="en-US"/>
            </w:rPr>
            <w:tab/>
          </w:r>
          <w:bookmarkStart w:id="92" w:name="_CTVL0011b6dea1e39f14210ba312914715a2ca3"/>
          <w:r w:rsidRPr="006D4713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92"/>
        <w:p w14:paraId="76971089" w14:textId="77777777" w:rsidR="006D4713" w:rsidRDefault="006D4713" w:rsidP="006D4713">
          <w:pPr>
            <w:pStyle w:val="CitaviBibliographyEntry"/>
          </w:pPr>
          <w:r>
            <w:t>8.</w:t>
          </w:r>
          <w:r>
            <w:tab/>
          </w:r>
          <w:bookmarkStart w:id="93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93"/>
        <w:p w14:paraId="2B54A816" w14:textId="77777777" w:rsidR="006D4713" w:rsidRDefault="006D4713" w:rsidP="006D4713">
          <w:pPr>
            <w:pStyle w:val="CitaviBibliographyEntry"/>
          </w:pPr>
          <w:r>
            <w:t>9.</w:t>
          </w:r>
          <w:r>
            <w:tab/>
          </w:r>
          <w:bookmarkStart w:id="94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94"/>
        <w:p w14:paraId="3128A717" w14:textId="77777777" w:rsidR="006D4713" w:rsidRDefault="006D4713" w:rsidP="006D4713">
          <w:pPr>
            <w:pStyle w:val="CitaviBibliographyEntry"/>
          </w:pPr>
          <w:r>
            <w:t>10.</w:t>
          </w:r>
          <w:r>
            <w:tab/>
          </w:r>
          <w:bookmarkStart w:id="95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95"/>
        <w:p w14:paraId="6C1BBE4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11.</w:t>
          </w:r>
          <w:r w:rsidRPr="006D4713">
            <w:rPr>
              <w:lang w:val="en-US"/>
            </w:rPr>
            <w:tab/>
          </w:r>
          <w:bookmarkStart w:id="96" w:name="_CTVL0015042abb9e2344c32b864ac209cc9040b"/>
          <w:r w:rsidRPr="006D4713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6D4713">
            <w:rPr>
              <w:lang w:val="en-US"/>
            </w:rPr>
            <w:t>.46, №2. – C.93–114.</w:t>
          </w:r>
        </w:p>
        <w:bookmarkEnd w:id="96"/>
        <w:p w14:paraId="4AB394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12.</w:t>
          </w:r>
          <w:r w:rsidRPr="006D4713">
            <w:rPr>
              <w:lang w:val="en-US"/>
            </w:rPr>
            <w:tab/>
          </w:r>
          <w:bookmarkStart w:id="97" w:name="_CTVL001e847070fb205461b8ab5be1baa2cb533"/>
          <w:r w:rsidRPr="006D4713">
            <w:rPr>
              <w:lang w:val="en-US"/>
            </w:rPr>
            <w:t>Calvert, J.G. Photochemistry / J.G. Calvert, J.N. Pitts. – New York, N.Y.: Wiley, 1966. – 899 c.</w:t>
          </w:r>
        </w:p>
        <w:bookmarkEnd w:id="97"/>
        <w:p w14:paraId="24036C6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13.</w:t>
          </w:r>
          <w:r w:rsidRPr="006D4713">
            <w:rPr>
              <w:lang w:val="en-US"/>
            </w:rPr>
            <w:tab/>
          </w:r>
          <w:bookmarkStart w:id="98" w:name="_CTVL0018a1ae8a3bf9a45698c73307aa964a900"/>
          <w:r w:rsidRPr="006D4713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6D4713">
            <w:rPr>
              <w:lang w:val="en-US"/>
            </w:rPr>
            <w:t>.91. – C.4635–4639.</w:t>
          </w:r>
        </w:p>
        <w:bookmarkEnd w:id="98"/>
        <w:p w14:paraId="3C2573B2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14.</w:t>
          </w:r>
          <w:r w:rsidRPr="006D4713">
            <w:rPr>
              <w:lang w:val="en-US"/>
            </w:rPr>
            <w:tab/>
          </w:r>
          <w:bookmarkStart w:id="99" w:name="_CTVL0018a285f2686c44f1f830cda3675130b90"/>
          <w:r w:rsidRPr="006D4713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99"/>
        <w:p w14:paraId="69901E28" w14:textId="77777777" w:rsidR="006D4713" w:rsidRDefault="006D4713" w:rsidP="006D4713">
          <w:pPr>
            <w:pStyle w:val="CitaviBibliographyEntry"/>
          </w:pPr>
          <w:r>
            <w:t>15.</w:t>
          </w:r>
          <w:r>
            <w:tab/>
          </w:r>
          <w:bookmarkStart w:id="100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00"/>
        <w:p w14:paraId="69103E37" w14:textId="77777777" w:rsidR="006D4713" w:rsidRDefault="006D4713" w:rsidP="006D4713">
          <w:pPr>
            <w:pStyle w:val="CitaviBibliographyEntry"/>
          </w:pPr>
          <w:r>
            <w:t>16.</w:t>
          </w:r>
          <w:r>
            <w:tab/>
          </w:r>
          <w:bookmarkStart w:id="101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01"/>
        <w:p w14:paraId="0CEE8AA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17.</w:t>
          </w:r>
          <w:r w:rsidRPr="006D4713">
            <w:rPr>
              <w:lang w:val="en-US"/>
            </w:rPr>
            <w:tab/>
          </w:r>
          <w:bookmarkStart w:id="102" w:name="_CTVL001367e67b3d3c14dbab8d1d6323d13ec85"/>
          <w:r w:rsidRPr="006D4713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6D4713">
            <w:rPr>
              <w:lang w:val="en-US"/>
            </w:rPr>
            <w:t>.44, №10. – C.801–815.</w:t>
          </w:r>
        </w:p>
        <w:bookmarkEnd w:id="102"/>
        <w:p w14:paraId="31FBC8B0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lastRenderedPageBreak/>
            <w:t>18.</w:t>
          </w:r>
          <w:r w:rsidRPr="006D4713">
            <w:rPr>
              <w:lang w:val="en-US"/>
            </w:rPr>
            <w:tab/>
          </w:r>
          <w:bookmarkStart w:id="103" w:name="_CTVL0016f889ecb1b854275990058cd4f0e21a1"/>
          <w:r w:rsidRPr="006D4713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Polymer. – 2003. – </w:t>
          </w:r>
          <w:r>
            <w:t>Т</w:t>
          </w:r>
          <w:r w:rsidRPr="006D4713">
            <w:rPr>
              <w:lang w:val="en-US"/>
            </w:rPr>
            <w:t>.44, №18. – C.5219–5226.</w:t>
          </w:r>
        </w:p>
        <w:bookmarkEnd w:id="103"/>
        <w:p w14:paraId="63AA250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19.</w:t>
          </w:r>
          <w:r w:rsidRPr="006D4713">
            <w:rPr>
              <w:lang w:val="en-US"/>
            </w:rPr>
            <w:tab/>
          </w:r>
          <w:bookmarkStart w:id="104" w:name="_CTVL0011182372a473a429fb8f0d76476df6b09"/>
          <w:r w:rsidRPr="006D4713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Journal of the American Chemical Society. – 2000. – </w:t>
          </w:r>
          <w:r>
            <w:t>Т</w:t>
          </w:r>
          <w:r w:rsidRPr="006D4713">
            <w:rPr>
              <w:lang w:val="en-US"/>
            </w:rPr>
            <w:t>.122, №35. – C.8435–8443.</w:t>
          </w:r>
        </w:p>
        <w:bookmarkEnd w:id="104"/>
        <w:p w14:paraId="4428CED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05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6D4713">
            <w:rPr>
              <w:lang w:val="en-US"/>
            </w:rPr>
            <w:t xml:space="preserve"> </w:t>
          </w:r>
          <w:r>
            <w:t>СССР</w:t>
          </w:r>
          <w:r w:rsidRPr="006D4713">
            <w:rPr>
              <w:lang w:val="en-US"/>
            </w:rPr>
            <w:t xml:space="preserve">, </w:t>
          </w:r>
          <w:r>
            <w:t>сер</w:t>
          </w:r>
          <w:r w:rsidRPr="006D4713">
            <w:rPr>
              <w:lang w:val="en-US"/>
            </w:rPr>
            <w:t>. x</w:t>
          </w:r>
          <w:r>
            <w:t>им</w:t>
          </w:r>
          <w:r w:rsidRPr="006D4713">
            <w:rPr>
              <w:lang w:val="en-US"/>
            </w:rPr>
            <w:t>. – 1987. – №2. – C.448–451.</w:t>
          </w:r>
        </w:p>
        <w:bookmarkEnd w:id="105"/>
        <w:p w14:paraId="1A2E169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21.</w:t>
          </w:r>
          <w:r w:rsidRPr="006D4713">
            <w:rPr>
              <w:lang w:val="en-US"/>
            </w:rPr>
            <w:tab/>
          </w:r>
          <w:bookmarkStart w:id="106" w:name="_CTVL001e8b5474b67e14347bf61d83bfcb294be"/>
          <w:r w:rsidRPr="006D4713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06"/>
        <w:p w14:paraId="17B19BB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22.</w:t>
          </w:r>
          <w:r w:rsidRPr="006D4713">
            <w:rPr>
              <w:lang w:val="en-US"/>
            </w:rPr>
            <w:tab/>
          </w:r>
          <w:bookmarkStart w:id="107" w:name="_CTVL0017780c177f7a84040b233caa3a173ca5c"/>
          <w:r w:rsidRPr="006D4713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6D4713">
            <w:rPr>
              <w:lang w:val="en-US"/>
            </w:rPr>
            <w:t>.45, №8. – C.2433–2437.</w:t>
          </w:r>
        </w:p>
        <w:bookmarkEnd w:id="107"/>
        <w:p w14:paraId="6D01C07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23.</w:t>
          </w:r>
          <w:r w:rsidRPr="006D4713">
            <w:rPr>
              <w:lang w:val="en-US"/>
            </w:rPr>
            <w:tab/>
          </w:r>
          <w:bookmarkStart w:id="108" w:name="_CTVL001e38ff760cb1346c5ad4d92b07adbd62e"/>
          <w:r w:rsidRPr="006D4713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6D4713">
            <w:rPr>
              <w:lang w:val="en-US"/>
            </w:rPr>
            <w:t>.95, №19. – C.7253–7260.</w:t>
          </w:r>
        </w:p>
        <w:bookmarkEnd w:id="108"/>
        <w:p w14:paraId="517E2DC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24.</w:t>
          </w:r>
          <w:r w:rsidRPr="006D4713">
            <w:rPr>
              <w:lang w:val="en-US"/>
            </w:rPr>
            <w:tab/>
          </w:r>
          <w:bookmarkStart w:id="109" w:name="_CTVL0013ba6da625dcb48eb92d602275be4e3b0"/>
          <w:r w:rsidRPr="006D4713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6D4713">
            <w:rPr>
              <w:lang w:val="en-US"/>
            </w:rPr>
            <w:t>.63, №12. – C.3385–3397.</w:t>
          </w:r>
        </w:p>
        <w:bookmarkEnd w:id="109"/>
        <w:p w14:paraId="19527AC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25.</w:t>
          </w:r>
          <w:r w:rsidRPr="006D4713">
            <w:rPr>
              <w:lang w:val="en-US"/>
            </w:rPr>
            <w:tab/>
          </w:r>
          <w:bookmarkStart w:id="110" w:name="_CTVL001e2e3ff0a3f444252876f32760ae81dcc"/>
          <w:r w:rsidRPr="006D4713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6D4713">
            <w:rPr>
              <w:lang w:val="en-US"/>
            </w:rPr>
            <w:t>.27. – C.51–82.</w:t>
          </w:r>
        </w:p>
        <w:bookmarkEnd w:id="110"/>
        <w:p w14:paraId="6C799A7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26.</w:t>
          </w:r>
          <w:r w:rsidRPr="006D4713">
            <w:rPr>
              <w:lang w:val="en-US"/>
            </w:rPr>
            <w:tab/>
          </w:r>
          <w:bookmarkStart w:id="111" w:name="_CTVL0019a1980ac37d9419d926bf5fcb1cdd5c7"/>
          <w:r w:rsidRPr="006D4713">
            <w:rPr>
              <w:lang w:val="en-US"/>
            </w:rPr>
            <w:t>Barltrop, J.A. Excited states in organic chemistry / J.A. Barltrop, J.D. Coyle. – London: Wiley, 1975.</w:t>
          </w:r>
        </w:p>
        <w:bookmarkEnd w:id="111"/>
        <w:p w14:paraId="60B11F9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27.</w:t>
          </w:r>
          <w:r w:rsidRPr="006D4713">
            <w:rPr>
              <w:lang w:val="en-US"/>
            </w:rPr>
            <w:tab/>
          </w:r>
          <w:bookmarkStart w:id="112" w:name="_CTVL0012b7f60b93d564e73807e2915eb54653b"/>
          <w:r w:rsidRPr="006D4713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6D4713">
            <w:rPr>
              <w:lang w:val="en-US"/>
            </w:rPr>
            <w:t>.96. – C.223–233.</w:t>
          </w:r>
        </w:p>
        <w:bookmarkEnd w:id="112"/>
        <w:p w14:paraId="44CC52A3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28.</w:t>
          </w:r>
          <w:r w:rsidRPr="006D4713">
            <w:rPr>
              <w:lang w:val="en-US"/>
            </w:rPr>
            <w:tab/>
          </w:r>
          <w:bookmarkStart w:id="113" w:name="_CTVL001292c6354d73e44b08a255cb21fa4e588"/>
          <w:r w:rsidRPr="006D4713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13"/>
        <w:p w14:paraId="431EAAEE" w14:textId="77777777" w:rsidR="006D4713" w:rsidRDefault="006D4713" w:rsidP="006D4713">
          <w:pPr>
            <w:pStyle w:val="CitaviBibliographyEntry"/>
          </w:pPr>
          <w:r>
            <w:t>29.</w:t>
          </w:r>
          <w:r>
            <w:tab/>
          </w:r>
          <w:bookmarkStart w:id="114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14"/>
        <w:p w14:paraId="61D71BF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30.</w:t>
          </w:r>
          <w:r w:rsidRPr="006D4713">
            <w:rPr>
              <w:lang w:val="en-US"/>
            </w:rPr>
            <w:tab/>
          </w:r>
          <w:bookmarkStart w:id="115" w:name="_CTVL001ec43236ddad642fbaf34a7b8fe91327d"/>
          <w:r w:rsidRPr="006D4713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6D4713">
            <w:rPr>
              <w:lang w:val="en-US"/>
            </w:rPr>
            <w:t>.97. – C.3761–3764.</w:t>
          </w:r>
        </w:p>
        <w:bookmarkEnd w:id="115"/>
        <w:p w14:paraId="67ABBA3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31.</w:t>
          </w:r>
          <w:r w:rsidRPr="006D4713">
            <w:rPr>
              <w:lang w:val="en-US"/>
            </w:rPr>
            <w:tab/>
          </w:r>
          <w:bookmarkStart w:id="116" w:name="_CTVL0013b14bcf754ef4de4aa6e87347afa2d59"/>
          <w:r w:rsidRPr="006D4713">
            <w:rPr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t>Chem. Soc. – 2000. – Т.122. – C.107–113.</w:t>
          </w:r>
        </w:p>
        <w:bookmarkEnd w:id="116"/>
        <w:p w14:paraId="2619BF21" w14:textId="77777777" w:rsidR="006D4713" w:rsidRDefault="006D4713" w:rsidP="006D4713">
          <w:pPr>
            <w:pStyle w:val="CitaviBibliographyEntry"/>
          </w:pPr>
          <w:r>
            <w:t>32.</w:t>
          </w:r>
          <w:r>
            <w:tab/>
          </w:r>
          <w:bookmarkStart w:id="117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17"/>
        <w:p w14:paraId="4B2983F8" w14:textId="77777777" w:rsidR="006D4713" w:rsidRDefault="006D4713" w:rsidP="006D4713">
          <w:pPr>
            <w:pStyle w:val="CitaviBibliographyEntry"/>
          </w:pPr>
          <w:r>
            <w:lastRenderedPageBreak/>
            <w:t>33.</w:t>
          </w:r>
          <w:r>
            <w:tab/>
          </w:r>
          <w:bookmarkStart w:id="118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18"/>
        <w:p w14:paraId="5E298A8F" w14:textId="77777777" w:rsidR="006D4713" w:rsidRDefault="006D4713" w:rsidP="006D4713">
          <w:pPr>
            <w:pStyle w:val="CitaviBibliographyEntry"/>
          </w:pPr>
          <w:r>
            <w:t>34.</w:t>
          </w:r>
          <w:r>
            <w:tab/>
          </w:r>
          <w:bookmarkStart w:id="119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19"/>
        <w:p w14:paraId="1258DCB9" w14:textId="77777777" w:rsidR="006D4713" w:rsidRDefault="006D4713" w:rsidP="006D4713">
          <w:pPr>
            <w:pStyle w:val="CitaviBibliographyEntry"/>
          </w:pPr>
          <w:r>
            <w:t>35.</w:t>
          </w:r>
          <w:r>
            <w:tab/>
          </w:r>
          <w:bookmarkStart w:id="120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20"/>
        <w:p w14:paraId="79385066" w14:textId="77777777" w:rsidR="006D4713" w:rsidRDefault="006D4713" w:rsidP="006D4713">
          <w:pPr>
            <w:pStyle w:val="CitaviBibliographyEntry"/>
          </w:pPr>
          <w:r>
            <w:t>36.</w:t>
          </w:r>
          <w:r>
            <w:tab/>
          </w:r>
          <w:bookmarkStart w:id="12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21"/>
        <w:p w14:paraId="70F48010" w14:textId="77777777" w:rsidR="006D4713" w:rsidRDefault="006D4713" w:rsidP="006D4713">
          <w:pPr>
            <w:pStyle w:val="CitaviBibliographyEntry"/>
          </w:pPr>
          <w:r>
            <w:t>37.</w:t>
          </w:r>
          <w:r>
            <w:tab/>
          </w:r>
          <w:bookmarkStart w:id="122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22"/>
        <w:p w14:paraId="2BB91012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38.</w:t>
          </w:r>
          <w:r w:rsidRPr="006D4713">
            <w:rPr>
              <w:lang w:val="en-US"/>
            </w:rPr>
            <w:tab/>
          </w:r>
          <w:bookmarkStart w:id="123" w:name="_CTVL00180be62af4b4d4f9cb1655a1d0676010e"/>
          <w:r w:rsidRPr="006D4713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6D4713">
            <w:rPr>
              <w:lang w:val="en-US"/>
            </w:rPr>
            <w:t>.136, №3. – C.864.</w:t>
          </w:r>
        </w:p>
        <w:bookmarkEnd w:id="123"/>
        <w:p w14:paraId="48A27D4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39.</w:t>
          </w:r>
          <w:r w:rsidRPr="006D4713">
            <w:rPr>
              <w:lang w:val="en-US"/>
            </w:rPr>
            <w:tab/>
          </w:r>
          <w:bookmarkStart w:id="124" w:name="_CTVL0019be5edbfe1b245c98aa2b9cb5f1da22e"/>
          <w:r w:rsidRPr="006D4713">
            <w:rPr>
              <w:lang w:val="en-US"/>
            </w:rPr>
            <w:t xml:space="preserve">Kohn W., Sham L. J. / Kohn W., Sham L. J. // Phys. </w:t>
          </w:r>
          <w:r>
            <w:t>Rev. A. – 1965. – Т.140, №4. – C.1133.</w:t>
          </w:r>
        </w:p>
        <w:bookmarkEnd w:id="124"/>
        <w:p w14:paraId="72009728" w14:textId="77777777" w:rsidR="006D4713" w:rsidRDefault="006D4713" w:rsidP="006D4713">
          <w:pPr>
            <w:pStyle w:val="CitaviBibliographyEntry"/>
          </w:pPr>
          <w:r>
            <w:t>40.</w:t>
          </w:r>
          <w:r>
            <w:tab/>
          </w:r>
          <w:bookmarkStart w:id="125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25"/>
        <w:p w14:paraId="1829DF11" w14:textId="77777777" w:rsidR="006D4713" w:rsidRDefault="006D4713" w:rsidP="006D4713">
          <w:pPr>
            <w:pStyle w:val="CitaviBibliographyEntry"/>
          </w:pPr>
          <w:r>
            <w:t>41.</w:t>
          </w:r>
          <w:r>
            <w:tab/>
          </w:r>
          <w:bookmarkStart w:id="126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26"/>
        <w:p w14:paraId="28422142" w14:textId="77777777" w:rsidR="006D4713" w:rsidRDefault="006D4713" w:rsidP="006D4713">
          <w:pPr>
            <w:pStyle w:val="CitaviBibliographyEntry"/>
          </w:pPr>
          <w:r>
            <w:t>42.</w:t>
          </w:r>
          <w:r>
            <w:tab/>
          </w:r>
          <w:bookmarkStart w:id="127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27"/>
        <w:p w14:paraId="4B547BBE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43.</w:t>
          </w:r>
          <w:r w:rsidRPr="006D4713">
            <w:rPr>
              <w:lang w:val="en-US"/>
            </w:rPr>
            <w:tab/>
          </w:r>
          <w:bookmarkStart w:id="128" w:name="_CTVL0017c21c809c7b34edbbeb1dbcde00a753a"/>
          <w:r w:rsidRPr="006D4713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28"/>
        <w:p w14:paraId="14BFCD8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44.</w:t>
          </w:r>
          <w:r w:rsidRPr="006D4713">
            <w:rPr>
              <w:lang w:val="en-US"/>
            </w:rPr>
            <w:tab/>
          </w:r>
          <w:bookmarkStart w:id="129" w:name="_CTVL001ab6d0e4e9680468b8aaf80297df161cd"/>
          <w:r w:rsidRPr="006D4713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6D4713">
            <w:rPr>
              <w:lang w:val="en-US"/>
            </w:rPr>
            <w:t>.468. – C.111470.</w:t>
          </w:r>
        </w:p>
        <w:bookmarkEnd w:id="129"/>
        <w:p w14:paraId="46796969" w14:textId="77777777" w:rsidR="006D4713" w:rsidRDefault="006D4713" w:rsidP="006D4713">
          <w:pPr>
            <w:pStyle w:val="CitaviBibliographyEntry"/>
          </w:pPr>
          <w:r>
            <w:t>45.</w:t>
          </w:r>
          <w:r>
            <w:tab/>
          </w:r>
          <w:bookmarkStart w:id="130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30"/>
        <w:p w14:paraId="2F301079" w14:textId="77777777" w:rsidR="006D4713" w:rsidRDefault="006D4713" w:rsidP="006D4713">
          <w:pPr>
            <w:pStyle w:val="CitaviBibliographyEntry"/>
          </w:pPr>
          <w:r>
            <w:t>46.</w:t>
          </w:r>
          <w:r>
            <w:tab/>
          </w:r>
          <w:bookmarkStart w:id="131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31"/>
        <w:p w14:paraId="4D63EE5D" w14:textId="77777777" w:rsidR="006D4713" w:rsidRDefault="006D4713" w:rsidP="006D4713">
          <w:pPr>
            <w:pStyle w:val="CitaviBibliographyEntry"/>
          </w:pPr>
          <w:r>
            <w:t>47.</w:t>
          </w:r>
          <w:r>
            <w:tab/>
          </w:r>
          <w:bookmarkStart w:id="132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32"/>
        <w:p w14:paraId="47F0AFA9" w14:textId="77777777" w:rsidR="006D4713" w:rsidRDefault="006D4713" w:rsidP="006D4713">
          <w:pPr>
            <w:pStyle w:val="CitaviBibliographyEntry"/>
          </w:pPr>
          <w:r>
            <w:t>48.</w:t>
          </w:r>
          <w:r>
            <w:tab/>
          </w:r>
          <w:bookmarkStart w:id="133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33"/>
        <w:p w14:paraId="68716BDF" w14:textId="77777777" w:rsidR="006D4713" w:rsidRDefault="006D4713" w:rsidP="006D4713">
          <w:pPr>
            <w:pStyle w:val="CitaviBibliographyEntry"/>
          </w:pPr>
          <w:r>
            <w:t>49.</w:t>
          </w:r>
          <w:r>
            <w:tab/>
          </w:r>
          <w:bookmarkStart w:id="134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34"/>
        <w:p w14:paraId="7F2F5619" w14:textId="77777777" w:rsidR="006D4713" w:rsidRDefault="006D4713" w:rsidP="006D4713">
          <w:pPr>
            <w:pStyle w:val="CitaviBibliographyEntry"/>
          </w:pPr>
          <w:r>
            <w:t>50.</w:t>
          </w:r>
          <w:r>
            <w:tab/>
          </w:r>
          <w:bookmarkStart w:id="135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35"/>
        <w:p w14:paraId="32E0336E" w14:textId="77777777" w:rsidR="006D4713" w:rsidRDefault="006D4713" w:rsidP="006D4713">
          <w:pPr>
            <w:pStyle w:val="CitaviBibliographyEntry"/>
          </w:pPr>
          <w:r>
            <w:t>51.</w:t>
          </w:r>
          <w:r>
            <w:tab/>
          </w:r>
          <w:bookmarkStart w:id="136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36"/>
        <w:p w14:paraId="278B01E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52.</w:t>
          </w:r>
          <w:r w:rsidRPr="006D4713">
            <w:rPr>
              <w:lang w:val="en-US"/>
            </w:rPr>
            <w:tab/>
          </w:r>
          <w:bookmarkStart w:id="137" w:name="_CTVL0010b56564199754e62bb0829457e16fdf2"/>
          <w:r w:rsidRPr="006D4713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37"/>
        <w:p w14:paraId="02AE428B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53.</w:t>
          </w:r>
          <w:r w:rsidRPr="006D4713">
            <w:rPr>
              <w:lang w:val="en-US"/>
            </w:rPr>
            <w:tab/>
          </w:r>
          <w:bookmarkStart w:id="138" w:name="_CTVL00152f8f42f720f4e04b70625d8f3ebe7c8"/>
          <w:r w:rsidRPr="006D4713">
            <w:rPr>
              <w:lang w:val="en-US"/>
            </w:rPr>
            <w:t>Saad, Y. Iterative methods for sparse linear systems / Y. Saad. – Philadelphia: SIAM, 2003.</w:t>
          </w:r>
        </w:p>
        <w:bookmarkEnd w:id="138"/>
        <w:p w14:paraId="664005F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54.</w:t>
          </w:r>
          <w:r w:rsidRPr="006D4713">
            <w:rPr>
              <w:lang w:val="en-US"/>
            </w:rPr>
            <w:tab/>
          </w:r>
          <w:bookmarkStart w:id="139" w:name="_CTVL00123786719e4e74060a52dd6d5a04bbf83"/>
          <w:r w:rsidRPr="006D4713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6D4713">
            <w:rPr>
              <w:lang w:val="en-US"/>
            </w:rPr>
            <w:t>.28, №2. – C.187–197.</w:t>
          </w:r>
        </w:p>
        <w:bookmarkEnd w:id="139"/>
        <w:p w14:paraId="7E865D85" w14:textId="655C6FA4" w:rsidR="000053AF" w:rsidRPr="00E06C9B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lastRenderedPageBreak/>
            <w:t>55.</w:t>
          </w:r>
          <w:r w:rsidRPr="006D4713">
            <w:rPr>
              <w:lang w:val="en-US"/>
            </w:rPr>
            <w:tab/>
          </w:r>
          <w:bookmarkStart w:id="140" w:name="_CTVL0011ed0dec2a5e6408bb3deafe782c9dea5"/>
          <w:r w:rsidRPr="006D4713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40"/>
          <w:r w:rsidRPr="006D4713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14T11:55:00Z" w:initials="H">
    <w:p w14:paraId="78291C7C" w14:textId="1D1A5B7F" w:rsidR="00B403C2" w:rsidRDefault="00B403C2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3" w:author="HOME" w:date="2023-05-14T11:50:00Z" w:initials="H">
    <w:p w14:paraId="1AAA2AE6" w14:textId="337645BA" w:rsidR="00B403C2" w:rsidRDefault="00B403C2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4" w:author="HOME" w:date="2023-05-14T11:52:00Z" w:initials="H">
    <w:p w14:paraId="4BC14270" w14:textId="06169C26" w:rsidR="00B403C2" w:rsidRDefault="00B403C2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5" w:author="HOME" w:date="2023-05-14T12:01:00Z" w:initials="H">
    <w:p w14:paraId="161924FE" w14:textId="70263656" w:rsidR="00B403C2" w:rsidRDefault="00B403C2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6" w:author="HOME" w:date="2023-05-14T12:07:00Z" w:initials="H">
    <w:p w14:paraId="68633A22" w14:textId="10F58F69" w:rsidR="00B403C2" w:rsidRDefault="00B403C2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7" w:author="HOME" w:date="2023-05-14T12:10:00Z" w:initials="H">
    <w:p w14:paraId="04777181" w14:textId="5B5DB2F5" w:rsidR="00B403C2" w:rsidRDefault="00B403C2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8" w:author="HOME" w:date="2023-05-14T12:12:00Z" w:initials="H">
    <w:p w14:paraId="25190B0A" w14:textId="72E00AF5" w:rsidR="00B403C2" w:rsidRDefault="00B403C2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9" w:author="HOME" w:date="2023-05-14T12:15:00Z" w:initials="H">
    <w:p w14:paraId="1CE79B8B" w14:textId="1C933637" w:rsidR="00B403C2" w:rsidRDefault="00B403C2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5" w:author="HOME" w:date="2023-05-17T14:50:00Z" w:initials="H">
    <w:p w14:paraId="1DE526A2" w14:textId="2F6F4E51" w:rsidR="00B403C2" w:rsidRDefault="00B403C2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1" w:author="HOME" w:date="2023-05-17T20:28:00Z" w:initials="H">
    <w:p w14:paraId="5DAE6923" w14:textId="63A3E97F" w:rsidR="00B403C2" w:rsidRPr="00814C1C" w:rsidRDefault="00B403C2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proofErr w:type="gramStart"/>
      <w:r>
        <w:t>в ?</w:t>
      </w:r>
      <w:proofErr w:type="gramEnd"/>
      <w:r>
        <w:t xml:space="preserve"> привести </w:t>
      </w:r>
      <w:proofErr w:type="spellStart"/>
      <w:r>
        <w:t>эффективыне</w:t>
      </w:r>
      <w:proofErr w:type="spellEnd"/>
      <w:r>
        <w:t xml:space="preserve"> константы </w:t>
      </w:r>
      <w:proofErr w:type="spellStart"/>
      <w:r>
        <w:t>константы</w:t>
      </w:r>
      <w:proofErr w:type="spellEnd"/>
      <w:r>
        <w:t>, написать что система моделируется без воздуха, указать какие конкретно о-хиноны затрагиваются в данной работе</w:t>
      </w:r>
    </w:p>
  </w:comment>
  <w:comment w:id="23" w:author="HOME" w:date="2023-05-17T15:10:00Z" w:initials="H">
    <w:p w14:paraId="4FF0BF84" w14:textId="5C48B55F" w:rsidR="00B403C2" w:rsidRPr="007F1D0A" w:rsidRDefault="00B403C2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proofErr w:type="spellStart"/>
      <w:r>
        <w:rPr>
          <w:lang w:val="en-US"/>
        </w:rPr>
        <w:t>tex</w:t>
      </w:r>
      <w:proofErr w:type="spellEnd"/>
      <w:r w:rsidRPr="007F1D0A">
        <w:t xml:space="preserve"> </w:t>
      </w:r>
      <w:r>
        <w:t>формулах</w:t>
      </w:r>
    </w:p>
  </w:comment>
  <w:comment w:id="26" w:author="HOME" w:date="2023-05-17T15:33:00Z" w:initials="H">
    <w:p w14:paraId="168DDA7E" w14:textId="77777777" w:rsidR="00B403C2" w:rsidRDefault="00B403C2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29" w:author="HOME" w:date="2023-05-17T15:41:00Z" w:initials="H">
    <w:p w14:paraId="0F00FA70" w14:textId="1C784DAE" w:rsidR="00B403C2" w:rsidRDefault="00B403C2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0" w:author="HOME" w:date="2023-05-19T00:20:00Z" w:initials="H">
    <w:p w14:paraId="5E56C750" w14:textId="308038A7" w:rsidR="00460D59" w:rsidRDefault="00460D59">
      <w:pPr>
        <w:pStyle w:val="afd"/>
      </w:pPr>
      <w:r>
        <w:rPr>
          <w:rStyle w:val="afc"/>
        </w:rPr>
        <w:annotationRef/>
      </w:r>
      <w:r>
        <w:t>Кроме одного</w:t>
      </w:r>
    </w:p>
  </w:comment>
  <w:comment w:id="32" w:author="HOME" w:date="2023-05-16T20:08:00Z" w:initials="H">
    <w:p w14:paraId="5511F632" w14:textId="066FB7C1" w:rsidR="00B403C2" w:rsidRPr="00E906B7" w:rsidRDefault="00B403C2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5" w:author="HOME" w:date="2023-05-17T15:26:00Z" w:initials="H">
    <w:p w14:paraId="1996AD74" w14:textId="77777777" w:rsidR="00B403C2" w:rsidRDefault="00B403C2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36" w:author="HOME" w:date="2023-05-17T17:46:00Z" w:initials="H">
    <w:p w14:paraId="6A16C595" w14:textId="03FEF725" w:rsidR="00B403C2" w:rsidRDefault="00B403C2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</w:t>
      </w:r>
    </w:p>
  </w:comment>
  <w:comment w:id="38" w:author="HOME" w:date="2023-05-16T20:23:00Z" w:initials="H">
    <w:p w14:paraId="2FFF9583" w14:textId="77777777" w:rsidR="00B403C2" w:rsidRDefault="00B403C2" w:rsidP="00877B6A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39" w:author="HOME" w:date="2023-05-15T14:01:00Z" w:initials="H">
    <w:p w14:paraId="7B179F33" w14:textId="77777777" w:rsidR="00B403C2" w:rsidRDefault="00B403C2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1" w:author="HOME" w:date="2023-05-17T18:42:00Z" w:initials="H">
    <w:p w14:paraId="547FC9A6" w14:textId="226B6892" w:rsidR="00B403C2" w:rsidRDefault="00B403C2">
      <w:pPr>
        <w:pStyle w:val="afd"/>
      </w:pPr>
      <w:r>
        <w:rPr>
          <w:rStyle w:val="afc"/>
        </w:rPr>
        <w:annotationRef/>
      </w:r>
      <w:r>
        <w:t xml:space="preserve">Не очень удачно, но не </w:t>
      </w:r>
      <w:proofErr w:type="gramStart"/>
      <w:r>
        <w:t>знаю</w:t>
      </w:r>
      <w:proofErr w:type="gramEnd"/>
      <w:r>
        <w:t xml:space="preserve"> как улучшить</w:t>
      </w:r>
    </w:p>
  </w:comment>
  <w:comment w:id="42" w:author="HOME" w:date="2023-05-18T10:15:00Z" w:initials="H">
    <w:p w14:paraId="0F6ED116" w14:textId="3992993A" w:rsidR="00B403C2" w:rsidRDefault="00B403C2">
      <w:pPr>
        <w:pStyle w:val="afd"/>
      </w:pPr>
      <w:r>
        <w:rPr>
          <w:rStyle w:val="afc"/>
        </w:rPr>
        <w:annotationRef/>
      </w:r>
      <w:r>
        <w:t>оправдал</w:t>
      </w:r>
    </w:p>
  </w:comment>
  <w:comment w:id="44" w:author="HOME" w:date="2023-05-12T11:20:00Z" w:initials="H">
    <w:p w14:paraId="10449CAA" w14:textId="77777777" w:rsidR="00B403C2" w:rsidRDefault="00B403C2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45" w:author="HOME" w:date="2023-05-14T12:28:00Z" w:initials="H">
    <w:p w14:paraId="333AE5BF" w14:textId="77777777" w:rsidR="00B403C2" w:rsidRPr="00B04A91" w:rsidRDefault="00B403C2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47" w:author="HOME" w:date="2023-05-17T21:48:00Z" w:initials="H">
    <w:p w14:paraId="372B7BC3" w14:textId="25996A51" w:rsidR="00B403C2" w:rsidRDefault="00B403C2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53" w:author="HOME" w:date="2023-05-17T19:53:00Z" w:initials="H">
    <w:p w14:paraId="33D266C2" w14:textId="1F60309C" w:rsidR="00B403C2" w:rsidRDefault="00B403C2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55" w:author="HOME" w:date="2023-05-17T19:29:00Z" w:initials="H">
    <w:p w14:paraId="4BEE8FF1" w14:textId="4A407958" w:rsidR="00B403C2" w:rsidRPr="00E6659E" w:rsidRDefault="00B403C2">
      <w:pPr>
        <w:pStyle w:val="afd"/>
      </w:pPr>
      <w:r>
        <w:rPr>
          <w:rStyle w:val="afc"/>
        </w:rPr>
        <w:annotationRef/>
      </w:r>
      <w:r w:rsidR="00E6659E">
        <w:t>но дали другую, которая на 7 порядков меньше: 1Е-7</w:t>
      </w:r>
    </w:p>
  </w:comment>
  <w:comment w:id="57" w:author="HOME" w:date="2023-05-12T16:23:00Z" w:initials="H">
    <w:p w14:paraId="520E48B8" w14:textId="6EE020A3" w:rsidR="00B403C2" w:rsidRDefault="00B403C2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58" w:author="HOME" w:date="2023-05-14T12:29:00Z" w:initials="H">
    <w:p w14:paraId="7B28C7A4" w14:textId="77777777" w:rsidR="00B403C2" w:rsidRDefault="00B403C2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B403C2" w:rsidRDefault="00B403C2">
      <w:pPr>
        <w:pStyle w:val="afd"/>
      </w:pPr>
    </w:p>
  </w:comment>
  <w:comment w:id="59" w:author="HOME" w:date="2023-05-16T19:13:00Z" w:initials="H">
    <w:p w14:paraId="01971D87" w14:textId="54979BE0" w:rsidR="00B403C2" w:rsidRDefault="00B403C2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60" w:author="HOME" w:date="2023-05-15T13:50:00Z" w:initials="H">
    <w:p w14:paraId="2FC38999" w14:textId="3501D3DD" w:rsidR="00B403C2" w:rsidRDefault="00B403C2">
      <w:pPr>
        <w:pStyle w:val="afd"/>
      </w:pPr>
      <w:r>
        <w:rPr>
          <w:rStyle w:val="afc"/>
        </w:rPr>
        <w:annotationRef/>
      </w:r>
      <w:r>
        <w:t>Добавить обычный о-хинон, переписать текст</w:t>
      </w:r>
    </w:p>
  </w:comment>
  <w:comment w:id="65" w:author="HOME" w:date="2023-05-16T19:36:00Z" w:initials="H">
    <w:p w14:paraId="205A4103" w14:textId="2BF9970F" w:rsidR="00B403C2" w:rsidRDefault="00B403C2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67" w:author="HOME" w:date="2023-05-19T00:45:00Z" w:initials="H">
    <w:p w14:paraId="29E6C813" w14:textId="4DCC18AB" w:rsidR="007E7B83" w:rsidRPr="00E6659E" w:rsidRDefault="007E7B83">
      <w:pPr>
        <w:pStyle w:val="afd"/>
      </w:pPr>
      <w:r>
        <w:rPr>
          <w:rStyle w:val="afc"/>
        </w:rPr>
        <w:annotationRef/>
      </w:r>
      <w:r w:rsidR="002B315C">
        <w:t>Примем равной диффузионной?</w:t>
      </w:r>
    </w:p>
  </w:comment>
  <w:comment w:id="68" w:author="HOME" w:date="2023-05-19T01:00:00Z" w:initials="H">
    <w:p w14:paraId="3CE14CB1" w14:textId="1910DA75" w:rsidR="002B315C" w:rsidRPr="002B315C" w:rsidRDefault="002B315C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69" w:author="HOME" w:date="2023-05-19T01:04:00Z" w:initials="H">
    <w:p w14:paraId="28F451E4" w14:textId="4408F5BD" w:rsidR="00E6659E" w:rsidRPr="00E6659E" w:rsidRDefault="00E6659E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70" w:author="HOME" w:date="2023-05-19T01:10:00Z" w:initials="H">
    <w:p w14:paraId="267C1211" w14:textId="193B2BD2" w:rsidR="00E6659E" w:rsidRDefault="00E6659E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72" w:author="HOME" w:date="2023-05-10T13:28:00Z" w:initials="H">
    <w:p w14:paraId="65CA7866" w14:textId="7D941900" w:rsidR="00B403C2" w:rsidRDefault="00B403C2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73" w:author="HOME" w:date="2023-05-10T13:21:00Z" w:initials="H">
    <w:p w14:paraId="27234FD7" w14:textId="77777777" w:rsidR="00B403C2" w:rsidRDefault="00B403C2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74" w:author="HOME" w:date="2023-05-14T21:30:00Z" w:initials="H">
    <w:p w14:paraId="4DB10CD7" w14:textId="1D2AC75F" w:rsidR="00B403C2" w:rsidRDefault="00B403C2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78" w:author="HOME" w:date="2023-05-11T10:42:00Z" w:initials="H">
    <w:p w14:paraId="4D62CFCD" w14:textId="470B8DA7" w:rsidR="00B403C2" w:rsidRDefault="00B403C2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80" w:author="HOME" w:date="2023-05-14T21:35:00Z" w:initials="H">
    <w:p w14:paraId="2964ED90" w14:textId="6E4481CA" w:rsidR="00B403C2" w:rsidRPr="00321798" w:rsidRDefault="00B403C2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81" w:author="HOME" w:date="2023-05-10T20:08:00Z" w:initials="H">
    <w:p w14:paraId="2AC5B54B" w14:textId="449E9AC7" w:rsidR="00B403C2" w:rsidRDefault="00B403C2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83" w:author="HOME" w:date="2023-05-14T21:40:00Z" w:initials="H">
    <w:p w14:paraId="041906DE" w14:textId="50441DEF" w:rsidR="00B403C2" w:rsidRPr="00C83C57" w:rsidRDefault="00B403C2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85" w:author="HOME" w:date="2023-05-11T11:32:00Z" w:initials="H">
    <w:p w14:paraId="7162795D" w14:textId="74A0BC28" w:rsidR="00B403C2" w:rsidRDefault="00B403C2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5DAE6923" w15:done="0"/>
  <w15:commentEx w15:paraId="4FF0BF84" w15:done="0"/>
  <w15:commentEx w15:paraId="168DDA7E" w15:done="0"/>
  <w15:commentEx w15:paraId="0F00FA70" w15:done="0"/>
  <w15:commentEx w15:paraId="5E56C750" w15:done="0"/>
  <w15:commentEx w15:paraId="5511F632" w15:done="0"/>
  <w15:commentEx w15:paraId="1996AD74" w15:done="0"/>
  <w15:commentEx w15:paraId="6A16C595" w15:done="0"/>
  <w15:commentEx w15:paraId="2FFF9583" w15:done="0"/>
  <w15:commentEx w15:paraId="7B179F33" w15:done="0"/>
  <w15:commentEx w15:paraId="547FC9A6" w15:done="0"/>
  <w15:commentEx w15:paraId="0F6ED116" w15:done="0"/>
  <w15:commentEx w15:paraId="10449CAA" w15:done="0"/>
  <w15:commentEx w15:paraId="333AE5BF" w15:paraIdParent="10449CAA" w15:done="0"/>
  <w15:commentEx w15:paraId="372B7BC3" w15:done="0"/>
  <w15:commentEx w15:paraId="33D266C2" w15:done="0"/>
  <w15:commentEx w15:paraId="4BEE8FF1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B76A" w16cex:dateUtc="2023-05-17T17:28:00Z"/>
  <w16cex:commentExtensible w16cex:durableId="280F6CD6" w16cex:dateUtc="2023-05-17T12:10:00Z"/>
  <w16cex:commentExtensible w16cex:durableId="280F725F" w16cex:dateUtc="2023-05-17T12:33:00Z"/>
  <w16cex:commentExtensible w16cex:durableId="280F743D" w16cex:dateUtc="2023-05-17T12:41:00Z"/>
  <w16cex:commentExtensible w16cex:durableId="28113F3C" w16cex:dateUtc="2023-05-18T21:20:00Z"/>
  <w16cex:commentExtensible w16cex:durableId="280E6152" w16cex:dateUtc="2023-05-16T17:08:00Z"/>
  <w16cex:commentExtensible w16cex:durableId="280F709B" w16cex:dateUtc="2023-05-17T12:2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F9E85" w16cex:dateUtc="2023-05-17T15:42:00Z"/>
  <w16cex:commentExtensible w16cex:durableId="28107952" w16cex:dateUtc="2023-05-18T07:15:00Z"/>
  <w16cex:commentExtensible w16cex:durableId="28089F8C" w16cex:dateUtc="2023-05-12T08:20:00Z"/>
  <w16cex:commentExtensible w16cex:durableId="280B526F" w16cex:dateUtc="2023-05-14T09:28:00Z"/>
  <w16cex:commentExtensible w16cex:durableId="280FCA17" w16cex:dateUtc="2023-05-17T18:48:00Z"/>
  <w16cex:commentExtensible w16cex:durableId="280FAF36" w16cex:dateUtc="2023-05-17T16:53:00Z"/>
  <w16cex:commentExtensible w16cex:durableId="280FA98F" w16cex:dateUtc="2023-05-17T16:29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5DAE6923" w16cid:durableId="280FB76A"/>
  <w16cid:commentId w16cid:paraId="4FF0BF84" w16cid:durableId="280F6CD6"/>
  <w16cid:commentId w16cid:paraId="168DDA7E" w16cid:durableId="280F725F"/>
  <w16cid:commentId w16cid:paraId="0F00FA70" w16cid:durableId="280F743D"/>
  <w16cid:commentId w16cid:paraId="5E56C750" w16cid:durableId="28113F3C"/>
  <w16cid:commentId w16cid:paraId="5511F632" w16cid:durableId="280E6152"/>
  <w16cid:commentId w16cid:paraId="1996AD74" w16cid:durableId="280F709B"/>
  <w16cid:commentId w16cid:paraId="6A16C595" w16cid:durableId="280F915D"/>
  <w16cid:commentId w16cid:paraId="2FFF9583" w16cid:durableId="280E64B9"/>
  <w16cid:commentId w16cid:paraId="7B179F33" w16cid:durableId="280CB9C5"/>
  <w16cid:commentId w16cid:paraId="547FC9A6" w16cid:durableId="280F9E85"/>
  <w16cid:commentId w16cid:paraId="0F6ED116" w16cid:durableId="28107952"/>
  <w16cid:commentId w16cid:paraId="10449CAA" w16cid:durableId="28089F8C"/>
  <w16cid:commentId w16cid:paraId="333AE5BF" w16cid:durableId="280B526F"/>
  <w16cid:commentId w16cid:paraId="372B7BC3" w16cid:durableId="280FCA17"/>
  <w16cid:commentId w16cid:paraId="33D266C2" w16cid:durableId="280FAF36"/>
  <w16cid:commentId w16cid:paraId="4BEE8FF1" w16cid:durableId="280FA98F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3471"/>
    <w:rsid w:val="000C5EC1"/>
    <w:rsid w:val="000E740E"/>
    <w:rsid w:val="000F0FC7"/>
    <w:rsid w:val="000F219C"/>
    <w:rsid w:val="000F22A6"/>
    <w:rsid w:val="000F5D36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1B3D"/>
    <w:rsid w:val="001764D1"/>
    <w:rsid w:val="00184F68"/>
    <w:rsid w:val="00185B6A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5891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F0945"/>
    <w:rsid w:val="002F3C9D"/>
    <w:rsid w:val="002F4CF7"/>
    <w:rsid w:val="002F7900"/>
    <w:rsid w:val="00301230"/>
    <w:rsid w:val="00303B84"/>
    <w:rsid w:val="003074AF"/>
    <w:rsid w:val="00321798"/>
    <w:rsid w:val="00322207"/>
    <w:rsid w:val="0032573F"/>
    <w:rsid w:val="0033182A"/>
    <w:rsid w:val="003336B8"/>
    <w:rsid w:val="00337CEF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06C9"/>
    <w:rsid w:val="003E4494"/>
    <w:rsid w:val="003F44E2"/>
    <w:rsid w:val="003F5ADC"/>
    <w:rsid w:val="003F76A4"/>
    <w:rsid w:val="0040201F"/>
    <w:rsid w:val="004106B0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10E70"/>
    <w:rsid w:val="00512E26"/>
    <w:rsid w:val="00517BBB"/>
    <w:rsid w:val="005206D7"/>
    <w:rsid w:val="0052271D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D4713"/>
    <w:rsid w:val="006E211B"/>
    <w:rsid w:val="006E2A7D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194"/>
    <w:rsid w:val="008B451D"/>
    <w:rsid w:val="008C3FB4"/>
    <w:rsid w:val="008D7EE4"/>
    <w:rsid w:val="008E00D4"/>
    <w:rsid w:val="009022A5"/>
    <w:rsid w:val="009223BD"/>
    <w:rsid w:val="00936AF3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93D49"/>
    <w:rsid w:val="009A0C45"/>
    <w:rsid w:val="009A443D"/>
    <w:rsid w:val="009B1AC9"/>
    <w:rsid w:val="009B2E27"/>
    <w:rsid w:val="009B41FA"/>
    <w:rsid w:val="009C105D"/>
    <w:rsid w:val="009C1A4B"/>
    <w:rsid w:val="009D078A"/>
    <w:rsid w:val="009D406A"/>
    <w:rsid w:val="009D46C4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403C2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1372"/>
    <w:rsid w:val="00C63688"/>
    <w:rsid w:val="00C74938"/>
    <w:rsid w:val="00C77D1B"/>
    <w:rsid w:val="00C77E20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87B12"/>
    <w:rsid w:val="00D903EB"/>
    <w:rsid w:val="00DB000E"/>
    <w:rsid w:val="00DB150E"/>
    <w:rsid w:val="00DC007B"/>
    <w:rsid w:val="00DD0A12"/>
    <w:rsid w:val="00DD1997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548AF"/>
    <w:rsid w:val="00E60B0F"/>
    <w:rsid w:val="00E618E4"/>
    <w:rsid w:val="00E6659E"/>
    <w:rsid w:val="00E6661F"/>
    <w:rsid w:val="00E6698E"/>
    <w:rsid w:val="00E77C5A"/>
    <w:rsid w:val="00E865FC"/>
    <w:rsid w:val="00E906B7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EF5950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2122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773F"/>
    <w:rsid w:val="00FA2D51"/>
    <w:rsid w:val="00FA7AA8"/>
    <w:rsid w:val="00FB0C64"/>
    <w:rsid w:val="00FB7997"/>
    <w:rsid w:val="00FC078C"/>
    <w:rsid w:val="00FE0519"/>
    <w:rsid w:val="00FE2FD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7848E7"/>
    <w:pPr>
      <w:framePr w:hSpace="0" w:wrap="auto" w:vAnchor="margin" w:hAnchor="text" w:yAlign="inline"/>
      <w:spacing w:after="0"/>
      <w:jc w:val="center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emf"/><Relationship Id="rId47" Type="http://schemas.openxmlformats.org/officeDocument/2006/relationships/image" Target="media/image28.png"/><Relationship Id="rId50" Type="http://schemas.openxmlformats.org/officeDocument/2006/relationships/glossaryDocument" Target="glossary/document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emf"/><Relationship Id="rId45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oleObject" Target="embeddings/oleObject9.bin"/><Relationship Id="rId48" Type="http://schemas.openxmlformats.org/officeDocument/2006/relationships/fontTable" Target="fontTable.xml"/><Relationship Id="rId8" Type="http://schemas.microsoft.com/office/2011/relationships/commentsExtended" Target="commentsExtended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oleObject" Target="embeddings/oleObject2.bin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46F15"/>
    <w:rsid w:val="001957AC"/>
    <w:rsid w:val="001D0331"/>
    <w:rsid w:val="0031307B"/>
    <w:rsid w:val="003647AA"/>
    <w:rsid w:val="00420BB5"/>
    <w:rsid w:val="00535FCC"/>
    <w:rsid w:val="005817F6"/>
    <w:rsid w:val="00693B0B"/>
    <w:rsid w:val="006C6138"/>
    <w:rsid w:val="00830C43"/>
    <w:rsid w:val="00B13AD6"/>
    <w:rsid w:val="00C81D6C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7A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3226</TotalTime>
  <Pages>28</Pages>
  <Words>75285</Words>
  <Characters>429126</Characters>
  <Application>Microsoft Office Word</Application>
  <DocSecurity>0</DocSecurity>
  <Lines>3576</Lines>
  <Paragraphs>1006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201</cp:revision>
  <cp:lastPrinted>2023-05-18T07:39:00Z</cp:lastPrinted>
  <dcterms:created xsi:type="dcterms:W3CDTF">2023-05-11T21:24:00Z</dcterms:created>
  <dcterms:modified xsi:type="dcterms:W3CDTF">2023-05-18T22:22:00Z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6">
    <vt:lpwstr>False</vt:lpwstr>
  </property>
  <property fmtid="{D5CDD505-2E9C-101B-9397-08002B2CF9AE}" pid="12" name="CitaviDocumentProperty_1">
    <vt:lpwstr>6.15.2.0</vt:lpwstr>
  </property>
  <property fmtid="{D5CDD505-2E9C-101B-9397-08002B2CF9AE}" pid="13" name="CitaviDocumentProperty_8">
    <vt:lpwstr>D:\Programs\Citavi\User files\Projects\Course\Course.ctv6</vt:lpwstr>
  </property>
</Properties>
</file>