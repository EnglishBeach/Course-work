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r w:rsidRPr="00B150AB">
        <w:rPr>
          <w:b/>
          <w:sz w:val="32"/>
          <w:szCs w:val="24"/>
        </w:rPr>
        <w:t>полимеризационной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552A3354" w14:textId="77777777" w:rsidR="00B36656" w:rsidRDefault="00B36656" w:rsidP="00D87B12">
      <w:pPr>
        <w:pStyle w:val="a2"/>
      </w:pPr>
    </w:p>
    <w:p w14:paraId="7BA711EB" w14:textId="30089ADF" w:rsidR="002F4CF7" w:rsidRPr="00B36656" w:rsidRDefault="002F4CF7" w:rsidP="00D87B12">
      <w:pPr>
        <w:pStyle w:val="a2"/>
      </w:pPr>
      <w:bookmarkStart w:id="1" w:name="_Hlk134743897"/>
      <w:r w:rsidRPr="00B36656">
        <w:t>Структура работы</w:t>
      </w:r>
    </w:p>
    <w:p w14:paraId="48AA4C08" w14:textId="4A21542D" w:rsidR="002F4CF7" w:rsidRPr="00B36656" w:rsidRDefault="002F4CF7" w:rsidP="00D87B12">
      <w:pPr>
        <w:pStyle w:val="a2"/>
        <w:numPr>
          <w:ilvl w:val="0"/>
          <w:numId w:val="15"/>
        </w:numPr>
        <w:rPr>
          <w:highlight w:val="yellow"/>
        </w:rPr>
      </w:pPr>
      <w:r w:rsidRPr="00B36656">
        <w:rPr>
          <w:highlight w:val="yellow"/>
        </w:rPr>
        <w:t>Введение</w:t>
      </w:r>
    </w:p>
    <w:p w14:paraId="3201641E" w14:textId="7388B285" w:rsidR="002F4CF7" w:rsidRPr="00B36656" w:rsidRDefault="0026597B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Актуальность</w:t>
      </w:r>
    </w:p>
    <w:p w14:paraId="70BA39AE" w14:textId="441F553C" w:rsidR="0026597B" w:rsidRPr="00B36656" w:rsidRDefault="0026597B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Что такое фотополимеризация</w:t>
      </w:r>
    </w:p>
    <w:p w14:paraId="795F79D8" w14:textId="03084E8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Достоинства и недостатки фотополимеризации</w:t>
      </w:r>
    </w:p>
    <w:p w14:paraId="471220E6" w14:textId="4A4B4AE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 xml:space="preserve"> фотополимеризации</w:t>
      </w:r>
    </w:p>
    <w:p w14:paraId="5CD8C7A1" w14:textId="4B1BC2A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>изучения самой системы</w:t>
      </w:r>
    </w:p>
    <w:p w14:paraId="3FFE7192" w14:textId="3BBA6EAF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Актуальность численного моделирования такой системы </w:t>
      </w:r>
    </w:p>
    <w:p w14:paraId="7A34FED8" w14:textId="7DE5E788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Глобальные цели</w:t>
      </w:r>
    </w:p>
    <w:p w14:paraId="77F0403E" w14:textId="457D975A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Цели работы</w:t>
      </w:r>
    </w:p>
    <w:p w14:paraId="7341E2B6" w14:textId="3AF6BB8E" w:rsidR="002F4CF7" w:rsidRPr="00B36656" w:rsidRDefault="00AA62BF" w:rsidP="00D87B12">
      <w:pPr>
        <w:pStyle w:val="a2"/>
        <w:numPr>
          <w:ilvl w:val="0"/>
          <w:numId w:val="15"/>
        </w:numPr>
      </w:pPr>
      <w:r w:rsidRPr="00B36656">
        <w:t>Литературный обзор</w:t>
      </w:r>
    </w:p>
    <w:p w14:paraId="400093C2" w14:textId="0E1687ED" w:rsidR="002F4CF7" w:rsidRPr="00B36656" w:rsidRDefault="002F4CF7" w:rsidP="00D87B12">
      <w:pPr>
        <w:pStyle w:val="a2"/>
        <w:numPr>
          <w:ilvl w:val="1"/>
          <w:numId w:val="15"/>
        </w:numPr>
      </w:pPr>
      <w:r w:rsidRPr="00B36656">
        <w:t>Химизм</w:t>
      </w:r>
    </w:p>
    <w:p w14:paraId="0F84C38F" w14:textId="0F10629E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Механизм</w:t>
      </w:r>
    </w:p>
    <w:p w14:paraId="3051C1FE" w14:textId="514B0B23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 xml:space="preserve"> Особенности</w:t>
      </w:r>
    </w:p>
    <w:p w14:paraId="48B4E47C" w14:textId="675ADADD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Константы скоростей</w:t>
      </w:r>
    </w:p>
    <w:p w14:paraId="22B6EB02" w14:textId="3910685F" w:rsidR="002F4CF7" w:rsidRPr="00E02AF2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E02AF2">
        <w:rPr>
          <w:highlight w:val="yellow"/>
        </w:rPr>
        <w:t>Метод моделирования</w:t>
      </w:r>
    </w:p>
    <w:p w14:paraId="4580DA01" w14:textId="30E8B79E" w:rsidR="002F4CF7" w:rsidRPr="00E02AF2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методов</w:t>
      </w:r>
      <w:r w:rsidR="00AA62BF" w:rsidRPr="00E02AF2">
        <w:rPr>
          <w:highlight w:val="yellow"/>
        </w:rPr>
        <w:t xml:space="preserve"> и актуальность конкретного</w:t>
      </w:r>
    </w:p>
    <w:p w14:paraId="3F3607BD" w14:textId="69C71889" w:rsidR="00AA62BF" w:rsidRPr="00E02AF2" w:rsidRDefault="00AA62BF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особенностей метода</w:t>
      </w:r>
    </w:p>
    <w:p w14:paraId="16053D6D" w14:textId="2685FE85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Экспериментальная часть</w:t>
      </w:r>
    </w:p>
    <w:p w14:paraId="7D81F62D" w14:textId="2EC2DA0E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Полный механизм системы</w:t>
      </w:r>
    </w:p>
    <w:p w14:paraId="0434095B" w14:textId="38D2A7AB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Стадия предрасчета</w:t>
      </w:r>
    </w:p>
    <w:p w14:paraId="090A2C32" w14:textId="1069365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Описание расчета</w:t>
      </w:r>
    </w:p>
    <w:p w14:paraId="2F57556B" w14:textId="69493A2A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Графики расчетов</w:t>
      </w:r>
    </w:p>
    <w:p w14:paraId="339B015C" w14:textId="39495AF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Параметрическое исследование</w:t>
      </w:r>
    </w:p>
    <w:p w14:paraId="4E346DCE" w14:textId="476E14B9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 параметров</w:t>
      </w:r>
    </w:p>
    <w:p w14:paraId="651DC8F5" w14:textId="649390B7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Результаты</w:t>
      </w:r>
    </w:p>
    <w:p w14:paraId="0C23A0BD" w14:textId="51183039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Расчет системы и объяснение причин поведения концентраций</w:t>
      </w:r>
    </w:p>
    <w:p w14:paraId="59E871E9" w14:textId="193151BF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Экстремум параметрического исследования и его причины</w:t>
      </w:r>
    </w:p>
    <w:p w14:paraId="2E1E77E8" w14:textId="58CBEB71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Выводы – общие выжимки из результатов</w:t>
      </w:r>
    </w:p>
    <w:p w14:paraId="22142BA3" w14:textId="45E3908C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Заключение – задел на будущее, итог</w:t>
      </w:r>
    </w:p>
    <w:p w14:paraId="6562A1D8" w14:textId="7FD824B2" w:rsidR="00EB0C92" w:rsidRPr="00EB0C92" w:rsidRDefault="00AA62BF" w:rsidP="00EB0C92">
      <w:pPr>
        <w:pStyle w:val="a2"/>
        <w:numPr>
          <w:ilvl w:val="0"/>
          <w:numId w:val="15"/>
        </w:numPr>
      </w:pPr>
      <w:r w:rsidRPr="00B36656">
        <w:t>Список литературы</w:t>
      </w:r>
    </w:p>
    <w:p w14:paraId="29ADF4CC" w14:textId="5C306BF4" w:rsidR="00441670" w:rsidRDefault="00373AD7" w:rsidP="00D87B12">
      <w:pPr>
        <w:pStyle w:val="11"/>
        <w:rPr>
          <w:lang w:val="en-US"/>
        </w:rPr>
      </w:pPr>
      <w:bookmarkStart w:id="2" w:name="_Hlk134743938"/>
      <w:bookmarkEnd w:id="1"/>
      <w:r>
        <w:rPr>
          <w:rFonts w:hint="eastAsia"/>
          <w:lang w:val="en-US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 w:rsidR="00EC50FD">
        <w:t xml:space="preserve">Фотополимеризация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3"/>
      <w:r>
        <w:t xml:space="preserve">высокой скоростью </w:t>
      </w:r>
      <w:r w:rsidR="00081494">
        <w:t>и с высокими степенями конверсии мономера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</w:t>
      </w:r>
      <w:commentRangeStart w:id="4"/>
      <w:r w:rsidR="00B65979" w:rsidRPr="00F37A8C">
        <w:t xml:space="preserve"> дает воспроизводимые результаты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. Однако у него есть и недостатки, такие как </w:t>
      </w:r>
      <w:commentRangeStart w:id="5"/>
      <w:r w:rsidR="00081494">
        <w:t>необходимость точного</w:t>
      </w:r>
      <w:r w:rsidR="00B65979" w:rsidRPr="00F37A8C">
        <w:t xml:space="preserve"> 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6"/>
      <w:r w:rsidR="009022A5">
        <w:t>рассчитанные свойства</w:t>
      </w:r>
      <w:r>
        <w:t xml:space="preserve"> </w:t>
      </w:r>
      <w:commentRangeEnd w:id="6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>эффективных фотоинициаторов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6CF6B17F" w:rsidR="00BB3F1E" w:rsidRDefault="00E77C5A" w:rsidP="00965194">
      <w:pPr>
        <w:pStyle w:val="a3"/>
      </w:pPr>
      <w:r>
        <w:t>Согласно Декер</w:t>
      </w:r>
      <w:r w:rsidR="00340C2F">
        <w:t>у</w:t>
      </w:r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My0wNS0xNVQxMjoxMTo0NS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E5AA1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r>
        <w:t xml:space="preserve">фотополимеризация является одним из наиболее эффективных методов достижения квазиминутной полимеризации. Ее огромный потенциал в простом и быстром производстве материалов с особыми свойствами </w:t>
      </w:r>
      <w:r>
        <w:lastRenderedPageBreak/>
        <w:t>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VQxMjoxMTo0NS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E5AA1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1VDEyOjExOjQ1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E5AA1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zLTA1LTE1VDEyOjExOjQ1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E5AA1">
              <w:t>[4]</w:t>
            </w:r>
          </w:hyperlink>
          <w:r w:rsidR="000053AF">
            <w:fldChar w:fldCharType="end"/>
          </w:r>
        </w:sdtContent>
      </w:sdt>
      <w:r>
        <w:t>, изготовление микрожидкостных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E5AA1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zLTA1LTE1VDEyOjExOjQ1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E5AA1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My0wNS0xNVQxMjoxMTo0NS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E5AA1">
              <w:t>[7]</w:t>
            </w:r>
          </w:hyperlink>
          <w:r w:rsidR="00965194">
            <w:fldChar w:fldCharType="end"/>
          </w:r>
        </w:sdtContent>
      </w:sdt>
      <w:r w:rsidR="009022A5">
        <w:t>. Фотополимеризация</w:t>
      </w:r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7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B27AD4" w:rsidRPr="00E77C5A">
        <w:t>оптоэлектроиике</w:t>
      </w:r>
      <w:commentRangeEnd w:id="7"/>
      <w:r w:rsidR="009022A5">
        <w:rPr>
          <w:rStyle w:val="afc"/>
          <w:rFonts w:eastAsia="SimSun" w:cstheme="minorBidi"/>
          <w:color w:val="auto"/>
          <w:lang w:eastAsia="en-US"/>
        </w:rPr>
        <w:commentReference w:id="7"/>
      </w:r>
      <w:r>
        <w:t xml:space="preserve">. </w:t>
      </w:r>
      <w:r w:rsidR="00B65979" w:rsidRPr="00B65979">
        <w:t>Метод фотоинициируемой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6E5AA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My0wNS0xNVQxMjoxMTo0NS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E5AA1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r w:rsidR="00BB3F1E">
        <w:t>ф</w:t>
      </w:r>
      <w:r w:rsidR="00BB3F1E" w:rsidRPr="00BB3F1E">
        <w:t>отоинициаторы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8"/>
      <w:r>
        <w:t>полимеризации</w:t>
      </w:r>
      <w:commentRangeEnd w:id="8"/>
      <w:r>
        <w:rPr>
          <w:rStyle w:val="afc"/>
          <w:rFonts w:eastAsia="SimSun" w:cstheme="minorBidi"/>
          <w:color w:val="auto"/>
          <w:lang w:eastAsia="en-US"/>
        </w:rPr>
        <w:commentReference w:id="8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>безвредность и беззапаховость</w:t>
      </w:r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FB00267" w:rsidR="00965194" w:rsidRDefault="00BB3F1E" w:rsidP="00965194">
      <w:pPr>
        <w:pStyle w:val="a3"/>
      </w:pPr>
      <w:commentRangeStart w:id="9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чтобы 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 например, метакрилатные,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о-бензохинонов</w:t>
      </w:r>
      <w:r w:rsidR="00F50791">
        <w:t xml:space="preserve">, которые давно изучаются в ИМХ РАН </w:t>
      </w:r>
      <w:commentRangeEnd w:id="9"/>
      <w:r w:rsidR="00970DA6">
        <w:rPr>
          <w:rStyle w:val="afc"/>
          <w:rFonts w:eastAsia="SimSun" w:cstheme="minorBidi"/>
          <w:color w:val="auto"/>
          <w:lang w:eastAsia="en-US"/>
        </w:rPr>
        <w:commentReference w:id="9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15767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lQwNzo1MToyNS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ZUMDc6NTA6MTk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r:id="rId11" w:tooltip="Шурыгина, М.П. Механизм фотовосстановления орто-хинонов / М.П. Шурыгина, В.К. Черкасов. – 2006. – ." w:history="1">
            <w:r w:rsidR="00157670">
              <w:t>[9</w:t>
            </w:r>
          </w:hyperlink>
          <w:hyperlink r:id="rId12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157670">
              <w:t>, 1</w:t>
            </w:r>
            <w:r w:rsidR="00157670">
              <w:t>0</w:t>
            </w:r>
            <w:r w:rsidR="00157670">
              <w:t>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полимеризационноспособные)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</w:t>
      </w:r>
      <w:r w:rsidR="0027712E">
        <w:t xml:space="preserve">, найти наилучшее строение фотоинициатора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фотополимеризации олигоэфир(мет)акрилатов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>систематических исследований проводимых в лаборатории фотополимеризации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0"/>
      <w:r w:rsidR="006C2616">
        <w:t xml:space="preserve">без учета диффузионных </w:t>
      </w:r>
      <w:commentRangeEnd w:id="10"/>
      <w:r w:rsidR="006C2616">
        <w:rPr>
          <w:rStyle w:val="afc"/>
          <w:rFonts w:eastAsia="SimSun" w:cstheme="minorBidi"/>
          <w:color w:val="auto"/>
          <w:lang w:eastAsia="en-US"/>
        </w:rPr>
        <w:commentReference w:id="10"/>
      </w:r>
      <w:r w:rsidR="006C2616">
        <w:t>процессов</w:t>
      </w:r>
      <w:r w:rsidR="00F16911">
        <w:t xml:space="preserve"> и расчет оптимальных параметров для проведения фотополимеризации.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1" w:name="_Hlk134744030"/>
      <w:bookmarkEnd w:id="2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2" w:name="_Hlk134744164"/>
      <w:r>
        <w:t>Описание химических реакций</w:t>
      </w:r>
    </w:p>
    <w:p w14:paraId="409475A8" w14:textId="3B6FA06F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157670">
        <w:t>(</w:t>
      </w:r>
      <w:r w:rsidR="00157670">
        <w:rPr>
          <w:noProof/>
        </w:rPr>
        <w:t>1</w:t>
      </w:r>
      <w:r w:rsidR="00157670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F035BF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My0wNS0xNlQwODowMDoyMy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 w:rsidR="00157670">
            <w:fldChar w:fldCharType="separate"/>
          </w:r>
          <w:hyperlink r:id="rId13" w:tooltip="El'tsov, A.V. Photoinitiation of the Reactions of Quinones / A.V. El'tsov, O.P. Studzinskii, V.M. Grebenkina // Russian Chemical Reviews. – 1977. – Т.…" w:history="1">
            <w:r w:rsidR="00157670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F55594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2D6CA02" w:rsidR="00841974" w:rsidRDefault="00841974" w:rsidP="00FE0519">
            <w:pPr>
              <w:pStyle w:val="a3"/>
              <w:jc w:val="center"/>
            </w:pPr>
            <w:bookmarkStart w:id="13" w:name="_Ref114479140"/>
            <w:bookmarkStart w:id="14" w:name="_Ref135115514"/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 \r 1 </w:instrText>
            </w:r>
            <w:r w:rsidR="00F55594">
              <w:fldChar w:fldCharType="separate"/>
            </w:r>
            <w:r w:rsidR="00B55CA9">
              <w:rPr>
                <w:noProof/>
              </w:rPr>
              <w:t>1</w:t>
            </w:r>
            <w:r w:rsidR="00F55594">
              <w:rPr>
                <w:noProof/>
              </w:rPr>
              <w:fldChar w:fldCharType="end"/>
            </w:r>
            <w:bookmarkEnd w:id="14"/>
            <w:r>
              <w:t>)</w:t>
            </w:r>
            <w:bookmarkEnd w:id="13"/>
          </w:p>
        </w:tc>
      </w:tr>
    </w:tbl>
    <w:p w14:paraId="3697E5A0" w14:textId="7BA4054B" w:rsidR="00841974" w:rsidRDefault="0035319E" w:rsidP="00841974">
      <w:pPr>
        <w:pStyle w:val="33"/>
      </w:pPr>
      <w:bookmarkStart w:id="15" w:name="_Hlk134744241"/>
      <w:bookmarkEnd w:id="12"/>
      <w:r>
        <w:t>Фотосенсибилизация</w:t>
      </w:r>
    </w:p>
    <w:p w14:paraId="15C6D22A" w14:textId="62698A7B" w:rsidR="009E414C" w:rsidRDefault="00157670" w:rsidP="009E414C">
      <w:pPr>
        <w:pStyle w:val="a3"/>
      </w:pPr>
      <w:commentRangeStart w:id="16"/>
      <w:r>
        <w:t>Фотовосстановление</w:t>
      </w:r>
      <w:commentRangeEnd w:id="16"/>
      <w:r w:rsidR="00C77E20">
        <w:rPr>
          <w:rStyle w:val="afc"/>
          <w:rFonts w:eastAsia="SimSun" w:cstheme="minorBidi"/>
          <w:color w:val="auto"/>
          <w:lang w:eastAsia="en-US"/>
        </w:rPr>
        <w:commentReference w:id="16"/>
      </w:r>
      <w:r>
        <w:t xml:space="preserve">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B55CA9">
        <w:t xml:space="preserve">Схема </w:t>
      </w:r>
      <w:r w:rsidR="00B55CA9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commentRangeStart w:id="17"/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r w:rsidR="00975EA5" w:rsidRPr="004601CE">
        <w:t>интеркомбинационн</w:t>
      </w:r>
      <w:r w:rsidR="00975EA5">
        <w:t>ая</w:t>
      </w:r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commentRangeEnd w:id="17"/>
      <w:r w:rsidR="00975EA5">
        <w:rPr>
          <w:rStyle w:val="afc"/>
          <w:rFonts w:eastAsia="SimSun" w:cstheme="minorBidi"/>
          <w:color w:val="auto"/>
          <w:lang w:eastAsia="en-US"/>
        </w:rPr>
        <w:commentReference w:id="17"/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2VDA3OjUwOjE5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r:id="rId14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</w:t>
      </w:r>
      <w:commentRangeStart w:id="18"/>
      <w:r w:rsidR="00975EA5" w:rsidRPr="004601CE">
        <w:t xml:space="preserve">а время жизни </w:t>
      </w:r>
      <w:commentRangeEnd w:id="18"/>
      <w:r w:rsidR="009E414C">
        <w:rPr>
          <w:rStyle w:val="afc"/>
          <w:rFonts w:eastAsia="SimSun" w:cstheme="minorBidi"/>
          <w:color w:val="auto"/>
          <w:lang w:eastAsia="en-US"/>
        </w:rPr>
        <w:commentReference w:id="18"/>
      </w:r>
      <w:r w:rsidR="00975EA5" w:rsidRPr="004601CE">
        <w:t>низших возбужденных триплетных состояний для некоторых бензофенонов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584E6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lQwNzo1NDoxM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r:id="rId15" w:tooltip="Calvert, J.G. Photochemistry / J.G. Calvert, J.N. Pitts. – New York, N.Y.: Wiley, 1966. – 899 c." w:history="1">
            <w:r w:rsidR="00584E60">
              <w:t>[12]</w:t>
            </w:r>
          </w:hyperlink>
          <w:r w:rsidR="00584E60">
            <w:fldChar w:fldCharType="end"/>
          </w:r>
        </w:sdtContent>
      </w:sdt>
      <w:r w:rsidR="00975EA5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~5*10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584E6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My0wNS0xNlQwNzo1Njo1Mi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584E60">
            <w:fldChar w:fldCharType="separate"/>
          </w:r>
          <w:hyperlink r:id="rId16" w:tooltip="Carapllucci, P.A. Photoreduction of 9,10-phenantrenquinone / P.A. Carapllucci, H.P. Wolf, W. K. // J. Amer. Chem. Soc. – 1969. – Т.91. – C.4635–4639." w:history="1">
            <w:r w:rsidR="00584E60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commentRangeStart w:id="19"/>
      <w:commentRangeEnd w:id="19"/>
      <w:r w:rsidR="00975EA5">
        <w:rPr>
          <w:rStyle w:val="afc"/>
          <w:rFonts w:eastAsia="SimSun" w:cstheme="minorBidi"/>
          <w:color w:val="auto"/>
          <w:lang w:eastAsia="en-US"/>
        </w:rPr>
        <w:commentReference w:id="19"/>
      </w:r>
      <w:r w:rsidR="00975EA5">
        <w:t xml:space="preserve">(для </w:t>
      </w:r>
      <w:r w:rsidR="00975EA5" w:rsidRPr="00B31157">
        <w:t>тетрахлор-бензохинона-1,4 (пара-хлоранила)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584E6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lQwNzo1ODowOS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r:id="rId17" w:tooltip="Rathore, R. Direct observation and structural characterization of the encounter complex in bimolecular electron transfers with photoactivated acceptor…" w:history="1">
            <w:r w:rsidR="00584E60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 w:rsidRPr="00975EA5">
        <w:t xml:space="preserve"> </w:t>
      </w:r>
      <w:r w:rsidR="00975EA5">
        <w:t>(для б</w:t>
      </w:r>
      <w:r w:rsidR="00975EA5" w:rsidRPr="00B31157">
        <w:t>ензофенона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584E6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zLTA1LTE2VDA3OjU4OjM1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="00584E60">
            <w:fldChar w:fldCharType="separate"/>
          </w:r>
          <w:hyperlink r:id="rId18" w:tooltip="Беккер, Г. Введение в фотохимию органических соединений / Г. Беккер. – Ленинград: Химия, 1976." w:history="1">
            <w:r w:rsidR="00584E60">
              <w:t>[15]</w:t>
            </w:r>
          </w:hyperlink>
          <w:r w:rsidR="00584E60">
            <w:fldChar w:fldCharType="end"/>
          </w:r>
        </w:sdtContent>
      </w:sdt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r w:rsidR="00975EA5" w:rsidRPr="004601CE">
        <w:t>фотовозбужденного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r w:rsidR="00975EA5" w:rsidRPr="004601CE">
        <w:t>бирадикальн</w:t>
      </w:r>
      <w:r w:rsidR="00975EA5">
        <w:t>ое</w:t>
      </w:r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A1761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Ew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MtMDUtMTZUMDg6Mzk6MjAiLCJQcm9qZWN0Ijp7IiRyZWYiOiI4In19LCJVc2VOdW1iZXJpbmdUeXBlT2ZQYXJlbnREb2N1bWVudCI6ZmFsc2V9XSwiRm9ybWF0dGVkVGV4dCI6eyIkaWQiOiIxMSIsIkNvdW50IjoxLCJUZXh0VW5pdHMiOlt7IiRpZCI6IjEyIiwiRm9udFN0eWxlIjp7IiRpZCI6IjEzIiwiTmV1dHJhbCI6dHJ1ZX0sIlJlYWRpbmdPcmRlciI6MSwiVGV4dCI6IlsxNl0ifV19LCJUYWciOiJDaXRhdmlQbGFjZWhvbGRlciMxMGNjOWFmZC0xMTkxLTQ0ZmQtOTkyZi1kNzE1YTIwZjMwNTgiLCJUZXh0IjoiWzE2XSIsIldBSVZlcnNpb24iOiI2LjE1LjIuMCJ9}</w:instrText>
          </w:r>
          <w:r w:rsidR="009E414C">
            <w:fldChar w:fldCharType="separate"/>
          </w:r>
          <w:hyperlink r:id="rId19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9E414C">
              <w:t>[16]</w:t>
            </w:r>
          </w:hyperlink>
          <w:r w:rsidR="009E414C">
            <w:fldChar w:fldCharType="end"/>
          </w:r>
        </w:sdtContent>
      </w:sdt>
      <w:r w:rsidR="00975EA5"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F035BF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lQwNzo1MToyNS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r:id="rId20" w:tooltip="Шурыгина, М.П. Механизм фотовосстановления орто-хинонов / М.П. Шурыгина, В.К. Черкасов. – 2006. – ." w:history="1">
            <w:r w:rsidR="009E414C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</w:t>
      </w:r>
    </w:p>
    <w:p w14:paraId="42549D62" w14:textId="0453F003" w:rsidR="009E414C" w:rsidRDefault="009E414C" w:rsidP="009E414C">
      <w:pPr>
        <w:pStyle w:val="a3"/>
      </w:pPr>
      <w:r>
        <w:t xml:space="preserve">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3.0*10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толуоле). </w:t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65FFDED0">
                <wp:extent cx="4249615" cy="3269241"/>
                <wp:effectExtent l="0" t="0" r="0" b="762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269241"/>
                          <a:chOff x="0" y="0"/>
                          <a:chExt cx="4745355" cy="36506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9620"/>
                            <a:ext cx="4745355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23820C13" w:rsidR="00786CA9" w:rsidRPr="004E4165" w:rsidRDefault="00786CA9" w:rsidP="00255FBF">
                              <w:pPr>
                                <w:pStyle w:val="af4"/>
                              </w:pPr>
                              <w:bookmarkStart w:id="20" w:name="_Ref134792185"/>
                              <w:bookmarkStart w:id="21" w:name="_Ref134792182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0"/>
                              <w:r>
                                <w:t>. Энергетическая диаграмма фотовозбуждения диарилкетонов и хинонов с конденсированной ароматической системой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57.4pt;mso-position-horizontal-relative:char;mso-position-vertical-relative:line" coordsize="47453,36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96;width:4745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23820C13" w:rsidR="00786CA9" w:rsidRPr="004E4165" w:rsidRDefault="00786CA9" w:rsidP="00255FBF">
                        <w:pPr>
                          <w:pStyle w:val="af4"/>
                        </w:pPr>
                        <w:bookmarkStart w:id="22" w:name="_Ref134792185"/>
                        <w:bookmarkStart w:id="23" w:name="_Ref134792182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2"/>
                        <w:r>
                          <w:t>. Энергетическая диаграмма фотовозбуждения диарилкетонов и хинонов с конденсированной ароматической системой</w:t>
                        </w:r>
                        <w:bookmarkEnd w:id="23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4423961B" w:rsidR="00841974" w:rsidRDefault="0035319E" w:rsidP="00841974">
      <w:pPr>
        <w:pStyle w:val="33"/>
      </w:pPr>
      <w:bookmarkStart w:id="24" w:name="_Hlk134744485"/>
      <w:bookmarkEnd w:id="11"/>
      <w:bookmarkEnd w:id="15"/>
      <w:r>
        <w:t>Фотовосстановление</w:t>
      </w:r>
    </w:p>
    <w:p w14:paraId="7C7906A7" w14:textId="2C5ECAB6" w:rsidR="00CD36C3" w:rsidRPr="00CD36C3" w:rsidRDefault="004B3E26" w:rsidP="00CD36C3">
      <w:pPr>
        <w:pStyle w:val="a3"/>
      </w:pPr>
      <w:commentRangeStart w:id="25"/>
      <w:r>
        <w:t>В</w:t>
      </w:r>
      <w:commentRangeEnd w:id="25"/>
      <w:r w:rsidR="00A96F80">
        <w:rPr>
          <w:rStyle w:val="afc"/>
          <w:rFonts w:eastAsia="SimSun" w:cstheme="minorBidi"/>
          <w:color w:val="auto"/>
          <w:lang w:eastAsia="en-US"/>
        </w:rPr>
        <w:commentReference w:id="25"/>
      </w:r>
      <w:r w:rsidR="00CD36C3">
        <w:t xml:space="preserve"> присутствии Н-доноров (пирокатехинов и диэтиланилина)</w:t>
      </w:r>
      <w:r>
        <w:t xml:space="preserve"> наблюдается тушение таких триплетных состояний орто-бензохинонов</w:t>
      </w:r>
      <w:r w:rsidR="0097363D">
        <w:t xml:space="preserve">. Оно </w:t>
      </w:r>
      <w:r w:rsidR="00CD36C3">
        <w:t xml:space="preserve">происходит за счет реакции отрыва водорода от молекул DH с образованием </w:t>
      </w:r>
      <w:r>
        <w:t xml:space="preserve">семихиноновых </w:t>
      </w:r>
      <w:r w:rsidR="00CD36C3">
        <w:t xml:space="preserve">радикалов </w:t>
      </w:r>
      <m:oMath>
        <m:r>
          <m:rPr>
            <m:sty m:val="p"/>
          </m:rPr>
          <w:rPr>
            <w:rFonts w:ascii="Cambria Math" w:hAnsi="Cambria Math"/>
          </w:rPr>
          <m:t>o-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35319E" w:rsidRPr="0035319E">
        <w:rPr>
          <w:iCs/>
        </w:rPr>
        <w:t xml:space="preserve"> (</w:t>
      </w:r>
      <w:r>
        <w:rPr>
          <w:iCs/>
        </w:rPr>
        <w:t xml:space="preserve">где </w:t>
      </w:r>
      <w:r w:rsidR="0035319E">
        <w:rPr>
          <w:iCs/>
          <w:lang w:val="en-US"/>
        </w:rPr>
        <w:t>Q</w:t>
      </w:r>
      <w:r w:rsidR="0035319E" w:rsidRPr="0035319E">
        <w:rPr>
          <w:iCs/>
        </w:rPr>
        <w:t xml:space="preserve"> – </w:t>
      </w:r>
      <w:r w:rsidR="0035319E">
        <w:rPr>
          <w:iCs/>
        </w:rPr>
        <w:t>хинон)</w:t>
      </w:r>
      <w:r w:rsidR="00CD36C3" w:rsidRPr="00F113BC">
        <w:t>.</w:t>
      </w:r>
      <w:r w:rsidR="00CD36C3">
        <w:t xml:space="preserve"> </w:t>
      </w:r>
      <w:commentRangeStart w:id="26"/>
      <w:r w:rsidR="00CD36C3">
        <w:t xml:space="preserve">Так как достоверных данных о последовательности реакций в источниках не найдено, предположительно константы скорости этих же процессов примерно равны </w:t>
      </w:r>
      <w:commentRangeEnd w:id="26"/>
      <w:r w:rsidR="00962A62">
        <w:rPr>
          <w:rStyle w:val="afc"/>
          <w:rFonts w:eastAsia="SimSun" w:cstheme="minorBidi"/>
          <w:color w:val="auto"/>
          <w:lang w:eastAsia="en-US"/>
        </w:rPr>
        <w:commentReference w:id="26"/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CD36C3" w:rsidRPr="009D63E9">
        <w:rPr>
          <w:iCs/>
        </w:rPr>
        <w:t>.</w:t>
      </w:r>
    </w:p>
    <w:p w14:paraId="12EFA4C2" w14:textId="648E68CA" w:rsidR="00A17616" w:rsidRDefault="00A17616" w:rsidP="00705F91">
      <w:pPr>
        <w:pStyle w:val="a3"/>
      </w:pPr>
      <w:r>
        <w:t xml:space="preserve">Механизм фотовосстановления </w:t>
      </w:r>
      <w:r w:rsidR="0097363D">
        <w:t xml:space="preserve">о-хононов достаточно подробно изучен </w:t>
      </w:r>
      <w:r>
        <w:t xml:space="preserve">заключается в </w:t>
      </w:r>
      <w:commentRangeStart w:id="27"/>
      <w:r>
        <w:t>следующем</w:t>
      </w:r>
      <w:commentRangeEnd w:id="27"/>
      <w:r>
        <w:rPr>
          <w:rStyle w:val="afc"/>
          <w:rFonts w:eastAsia="SimSun" w:cstheme="minorBidi"/>
          <w:color w:val="auto"/>
          <w:lang w:eastAsia="en-US"/>
        </w:rPr>
        <w:commentReference w:id="27"/>
      </w:r>
      <w:r>
        <w:t>.</w:t>
      </w:r>
    </w:p>
    <w:p w14:paraId="17A44B95" w14:textId="4BE85D53" w:rsidR="00841974" w:rsidRDefault="00841974" w:rsidP="00705F91">
      <w:pPr>
        <w:pStyle w:val="a3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 </w:t>
      </w:r>
      <w:r>
        <w:t xml:space="preserve">- </w:t>
      </w:r>
      <w:r w:rsidRPr="00862AA4">
        <w:t>КС,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761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lQwNzo1ODowOS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r:id="rId23" w:tooltip="Rathore, R. Direct observation and structural characterization of the encounter complex in bimolecular electron transfers with photoactivated acceptor…" w:history="1">
            <w:r w:rsidR="00A17616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этой работы</w:t>
      </w:r>
      <w:r w:rsidRPr="00862AA4">
        <w:t>, имеет тот же смысл, что и термин «триплетный эксиплекс»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761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2VDA4OjM3OjU0IiwiUHJvamVjdCI6eyIkcmVmIjoiOCJ9fSwiVXNlTnVtYmVyaW5nVHlwZU9mUGFyZW50RG9jdW1lbnQiOmZhbHNlfV0sIkZvcm1hdHRlZFRleHQiOnsiJGlkIjoiMTMiLCJDb3VudCI6MSwiVGV4dFVuaXRzIjpbeyIkaWQiOiIxNCIsIkZvbnRTdHlsZSI6eyIkaWQiOiIxNSIsIk5ldXRyYWwiOnRydWV9LCJSZWFkaW5nT3JkZXIiOjEsIlRleHQiOiJbMTddIn1dfSwiVGFnIjoiQ2l0YXZpUGxhY2Vob2xkZXIjYjNkMzAwZjItMDVlNi00MjRhLWIyNzEtNTA1NjFhZjA0OTlmIiwiVGV4dCI6IlsxN10iLCJXQUlWZXJzaW9uIjoiNi4xNS4yLjAifQ==}</w:instrText>
          </w:r>
          <w:r w:rsidR="00A17616">
            <w:fldChar w:fldCharType="separate"/>
          </w:r>
          <w:hyperlink r:id="rId24" w:tooltip="Barltrop, J.A. Excited states in organic chemistry / J.A. Barltrop, J.D. Coyle. – London: Wiley, 1975." w:history="1">
            <w:r w:rsidR="00A17616">
              <w:t>[17]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Такой механизм предполагался авторами ряда работ</w:t>
      </w:r>
      <w:r w:rsidR="00A120C6">
        <w:t>:</w:t>
      </w:r>
      <w:r w:rsidR="00A17616">
        <w:t xml:space="preserve">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761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MtMDUtMTZUMDg6Mzk6Mjc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DaXRhdGlvbktleSI6IkFyaTcyIiwiQ2l0YXRpb25LZXlVcGRhdGVUeXBlIjoxLCJDb2xsYWJvcmF0b3JzIjpbXSwiRGF0ZSI6IjE5NzIiLCJEb2kiOiIxMC4xMjQ2L2Jjc2ouNDUuMjQzMy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yNDYvYmNzai40NS4yNDMzIiwiVXJpU3RyaW5nIjoiaHR0cHM6Ly9kb2kub3JnLzEwLjEyNDYvYmNzai40NS4yNDM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cmVmIjoiOCJ9fSx7IiRpZCI6IjMxIiwiJHR5cGUiOiJTd2lzc0FjYWRlbWljLkNpdGF2aS5QZXJzb24sIFN3aXNzQWNhZGVtaWMuQ2l0YXZpIiwiRmlyc3ROYW1lIjoi0JQu0J0uIiwiTGFzdE5hbWUiOiLQqNC40LPQvtGA0LjQvSIsIlByb3RlY3RlZCI6ZmFsc2UsIlNleCI6MCwiQ3JlYXRlZEJ5IjoiX0hPTUUiLCJDcmVhdGVkT24iOiIyMDIzLTA1LTE0VDE3OjEzOjQxIiwiTW9kaWZpZWRCeSI6Il9IT01FIiwiSWQiOiI3YTA1YWUxMS1hM2E3LTQ4YzctOTM5ZS00ZDI3ZDE5ZGVhN2UiLCJNb2RpZmllZE9uIjoiMjAyMy0wNS0xNFQxNzoxMzo0MSIsIlByb2plY3QiOnsiJHJlZiI6IjgifX1dLCJCaWJUZVhLZXkiOiIuMTk3MiI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2VDA4OjM5OjIwIiwiUHJvamVjdCI6eyIkcmVmIjoiOCJ9fSwiVXNlTnVtYmVyaW5nVHlwZU9mUGFyZW50RG9jdW1lbnQiOmZhbHNlfV0sIkZvcm1hdHRlZFRleHQiOnsiJGlkIjoiMzMiLCJDb3VudCI6MSwiVGV4dFVuaXRzIjpbeyIkaWQiOiIzNCIsIkZvbnRTdHlsZSI6eyIkaWQiOiIzNSIsIk5ldXRyYWwiOnRydWV9LCJSZWFkaW5nT3JkZXIiOjEsIlRleHQiOiJbMTYsIDE4LCAxOV0ifV19LCJUYWciOiJDaXRhdmlQbGFjZWhvbGRlciNlYTUyN2E3ZC1lNmI0LTQzZGUtYjE4MC1lOWVlOWVkYjA3MjQiLCJUZXh0IjoiWzE2LCAxOCwgMTldIiwiV0FJVmVyc2lvbiI6IjYuMTUuMi4wIn0=}</w:instrText>
          </w:r>
          <w:r w:rsidR="00A17616">
            <w:fldChar w:fldCharType="separate"/>
          </w:r>
          <w:hyperlink r:id="rId2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A17616">
              <w:t>[16</w:t>
            </w:r>
          </w:hyperlink>
          <w:hyperlink r:id="rId26" w:tooltip="Bruce, J.M. Light-induced and related reactions of quinones. Part I. The mechanism of formation of acetylquinol from 1,4-benzoquinone and acetaldehyde…" w:history="1">
            <w:r w:rsidR="00A17616">
              <w:t>, 18</w:t>
            </w:r>
          </w:hyperlink>
          <w:hyperlink r:id="rId27" w:tooltip="Arimitsu, S. Photochemical Reactions of p -Benzoquinone Complexes with Aromatic Molecules / S. Arimitsu, H. Tsubomura // Bulletin of the Chemical Soci…" w:history="1">
            <w:r w:rsidR="00A17616">
              <w:t>, 19]</w:t>
            </w:r>
          </w:hyperlink>
          <w:r w:rsidR="00A17616">
            <w:fldChar w:fldCharType="end"/>
          </w:r>
        </w:sdtContent>
      </w:sdt>
      <w:r w:rsidRPr="00CD36C3">
        <w:t>,</w:t>
      </w:r>
      <w:r>
        <w:t xml:space="preserve"> однако доказан он был сравнительно не так давно при исследовании методом пикосекундного фотолиза системы бензофенон - N,N-диметиланилин</w:t>
      </w:r>
      <w:r w:rsidR="00A17616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761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lQwODo0NTo0M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ZUMDg6NDU6NDMiLCJQcm9qZWN0Ijp7IiRyZWYiOiI4In19LCJVc2VOdW1iZXJpbmdUeXBlT2ZQYXJlbnREb2N1bWVudCI6ZmFsc2V9XSwiRm9ybWF0dGVkVGV4dCI6eyIkaWQiOiIyNiIsIkNvdW50IjoxLCJUZXh0VW5pdHMiOlt7IiRpZCI6IjI3IiwiRm9udFN0eWxlIjp7IiRpZCI6IjI4IiwiTmV1dHJhbCI6dHJ1ZX0sIlJlYWRpbmdPcmRlciI6MSwiVGV4dCI6IlsyMCwgMjFdIn1dfSwiVGFnIjoiQ2l0YXZpUGxhY2Vob2xkZXIjZjMyYjNhMjEtOTI3ZC00YmNhLTlmZTctOGQ1NTE0MmQyODQ0IiwiVGV4dCI6IlsyMCwgMjFdIiwiV0FJVmVyc2lvbiI6IjYuMTUuMi4wIn0=}</w:instrText>
          </w:r>
          <w:r w:rsidR="00A17616">
            <w:fldChar w:fldCharType="separate"/>
          </w:r>
          <w:hyperlink r:id="rId28" w:tooltip="Peters, K.S. Proton-Transfer Reactions in Benzophenone/N,N-Dimethylaniline Photochemistry / K.S. Peters // In Advances in photochemistry. – Т.27. – C.…" w:history="1">
            <w:r w:rsidR="00A17616">
              <w:t>[20</w:t>
            </w:r>
          </w:hyperlink>
          <w:r w:rsidR="00A17616">
            <w:fldChar w:fldCharType="begin"/>
          </w:r>
          <w:r w:rsidR="00A17616">
            <w:instrText>HYPERLINK "#_CTVL0013ba6da625dcb48eb92d602275be4e3b0" \o "Femtosecond-Picosecond Laser Photolysis Studies on Photoreduction Process of Excited Benzophenone with N , N -Dimethylaniline in Acetonitrile Solution…"</w:instrText>
          </w:r>
          <w:r w:rsidR="00A17616">
            <w:fldChar w:fldCharType="separate"/>
          </w:r>
          <w:r w:rsidR="00A17616">
            <w:t>, 21]</w:t>
          </w:r>
          <w:r w:rsidR="00A17616">
            <w:fldChar w:fldCharType="end"/>
          </w:r>
          <w:r w:rsidR="00A17616">
            <w:fldChar w:fldCharType="end"/>
          </w:r>
        </w:sdtContent>
      </w:sdt>
      <w:r>
        <w:t xml:space="preserve"> </w:t>
      </w:r>
      <w:r w:rsidR="005206D7" w:rsidRPr="005206D7">
        <w:t xml:space="preserve">  </w:t>
      </w:r>
      <w:r>
        <w:t>и пары бензофенон – N,N-диэтиланилин</w:t>
      </w:r>
      <w:sdt>
        <w:sdtPr>
          <w:id w:val="-1004209595"/>
          <w:citation/>
        </w:sdtPr>
        <w:sdtContent>
          <w:r w:rsidR="005206D7">
            <w:fldChar w:fldCharType="begin"/>
          </w:r>
          <w:r w:rsidR="00A946F6">
            <w:instrText xml:space="preserve">CITATION Dev91 \l 1033 </w:instrText>
          </w:r>
          <w:r w:rsidR="005206D7">
            <w:fldChar w:fldCharType="separate"/>
          </w:r>
          <w:r w:rsidR="00B55CA9">
            <w:rPr>
              <w:noProof/>
            </w:rPr>
            <w:t xml:space="preserve"> [14]</w:t>
          </w:r>
          <w:r w:rsidR="005206D7">
            <w:fldChar w:fldCharType="end"/>
          </w:r>
        </w:sdtContent>
      </w:sdt>
      <w:r w:rsidRPr="005206D7">
        <w:t>.</w:t>
      </w:r>
      <w:r>
        <w:t xml:space="preserve"> Такой процесс описывается </w:t>
      </w:r>
      <w:commentRangeStart w:id="28"/>
      <w:r>
        <w:t>схемой</w:t>
      </w:r>
      <w:commentRangeEnd w:id="28"/>
      <w:r>
        <w:rPr>
          <w:rStyle w:val="afc"/>
          <w:rFonts w:eastAsia="SimSun" w:cstheme="minorBidi"/>
          <w:color w:val="auto"/>
          <w:lang w:eastAsia="en-US"/>
        </w:rPr>
        <w:commentReference w:id="28"/>
      </w:r>
      <w:r w:rsidR="00BB5448">
        <w:t xml:space="preserve">, </w:t>
      </w:r>
      <w:r w:rsidR="007578C9">
        <w:t xml:space="preserve">где, по </w:t>
      </w:r>
      <w:commentRangeStart w:id="29"/>
      <w:r w:rsidR="007578C9">
        <w:t>существу</w:t>
      </w:r>
      <w:commentRangeEnd w:id="29"/>
      <w:r w:rsidR="007578C9">
        <w:rPr>
          <w:rStyle w:val="afc"/>
          <w:rFonts w:eastAsia="SimSun" w:cstheme="minorBidi"/>
          <w:color w:val="auto"/>
          <w:lang w:eastAsia="en-US"/>
        </w:rPr>
        <w:commentReference w:id="29"/>
      </w:r>
      <w:r w:rsidR="007578C9">
        <w:t>,</w:t>
      </w:r>
      <w:r w:rsidR="00BB5448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BB5448">
        <w:t xml:space="preserve"> – комплекс столкновения</w:t>
      </w:r>
      <w:r w:rsidR="0097363D">
        <w:t xml:space="preserve"> </w:t>
      </w:r>
      <w:r w:rsidR="0097363D">
        <w:fldChar w:fldCharType="begin"/>
      </w:r>
      <w:r w:rsidR="0097363D">
        <w:instrText xml:space="preserve"> REF _Ref134726767 \h </w:instrText>
      </w:r>
      <w:r w:rsidR="0097363D">
        <w:fldChar w:fldCharType="separate"/>
      </w:r>
      <w:r w:rsidR="0097363D">
        <w:t xml:space="preserve">Схема </w:t>
      </w:r>
      <w:r w:rsidR="0097363D">
        <w:rPr>
          <w:noProof/>
        </w:rPr>
        <w:t>2</w:t>
      </w:r>
      <w:r w:rsidR="0097363D">
        <w:fldChar w:fldCharType="end"/>
      </w:r>
      <w:r>
        <w:t>:</w:t>
      </w:r>
    </w:p>
    <w:p w14:paraId="14F464A7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E0959E" wp14:editId="28CCCD83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869B1B" w14:textId="7F24739C" w:rsidR="00786CA9" w:rsidRPr="00596DA9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0" w:name="_Ref134726767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0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0959E" id="Группа 8" o:spid="_x0000_s1029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">
                <v:shape id="Рисунок 6" o:spid="_x0000_s1030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30" o:title=""/>
                </v:shape>
                <v:shape id="Надпись 7" o:spid="_x0000_s1031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F869B1B" w14:textId="7F24739C" w:rsidR="00786CA9" w:rsidRPr="00596DA9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1" w:name="_Ref134726767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1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2017F8" w14:textId="433AADD8" w:rsidR="00D21DF3" w:rsidRDefault="0097363D" w:rsidP="0097363D">
      <w:pPr>
        <w:pStyle w:val="a3"/>
      </w:pPr>
      <w:r>
        <w:t>Т</w:t>
      </w:r>
      <w:r w:rsidR="00F5116E" w:rsidRPr="009D32C9">
        <w:t xml:space="preserve">ушение возбужденного состояния </w:t>
      </w:r>
      <w:commentRangeStart w:id="32"/>
      <w:r w:rsidR="00F5116E" w:rsidRPr="009D32C9">
        <w:t>бензофенона</w:t>
      </w:r>
      <w:commentRangeEnd w:id="32"/>
      <w:r w:rsidR="000A3471">
        <w:rPr>
          <w:rStyle w:val="afc"/>
          <w:rFonts w:eastAsia="SimSun" w:cstheme="minorBidi"/>
          <w:color w:val="auto"/>
          <w:lang w:eastAsia="en-US"/>
        </w:rPr>
        <w:commentReference w:id="32"/>
      </w:r>
      <w:r w:rsidR="00F5116E" w:rsidRPr="009D32C9">
        <w:t xml:space="preserve"> путем переноса электрона</w:t>
      </w:r>
      <w:r w:rsidR="00F5116E">
        <w:t xml:space="preserve"> согласно</w:t>
      </w:r>
      <w:r w:rsidR="00A120C6">
        <w:t xml:space="preserve"> работе</w:t>
      </w:r>
      <w:r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ZUMDg6NTM6NDYiLCJQcm9qZWN0Ijp7IiRyZWYiOiI4In19LCJVc2VOdW1iZXJpbmdUeXBlT2ZQYXJlbnREb2N1bWVudCI6ZmFsc2V9XSwiRm9ybWF0dGVkVGV4dCI6eyIkaWQiOiIxMyIsIkNvdW50IjoxLCJUZXh0VW5pdHMiOlt7IiRpZCI6IjE0IiwiRm9udFN0eWxlIjp7IiRpZCI6IjE1IiwiTmV1dHJhbCI6dHJ1ZX0sIlJlYWRpbmdPcmRlciI6MSwiVGV4dCI6IlsyMl0ifV19LCJUYWciOiJDaXRhdmlQbGFjZWhvbGRlciM1MGUyM2I0Ny1mOGI4LTQ0ZjAtYmFmNi1kZTgwODMyNTk4NDIiLCJUZXh0IjoiWzIyXSIsIldBSVZlcnNpb24iOiI2LjE1LjIuMCJ9}</w:instrText>
          </w:r>
          <w:r>
            <w:fldChar w:fldCharType="separate"/>
          </w:r>
          <w:hyperlink r:id="rId31" w:tooltip="Peters, K.S. Diffusional Quenching of trans-Stilbene by Fumaronitrile: Role of Contact Radical Ion Pairs and Solvent Separated Radical Ion Pairs / K.S…" w:history="1">
            <w:r>
              <w:t>[22]</w:t>
            </w:r>
          </w:hyperlink>
          <w:r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r w:rsidR="00106DFE" w:rsidRPr="00106DFE">
        <w:t>бензофенон – ДМА</w:t>
      </w:r>
      <w:r w:rsidR="00106DFE">
        <w:t xml:space="preserve"> в </w:t>
      </w:r>
      <w:r w:rsidR="00106DFE" w:rsidRPr="00106DFE">
        <w:t>ацетонитрил</w:t>
      </w:r>
      <w:r w:rsidR="00C312D0">
        <w:t>)</w:t>
      </w:r>
      <w:r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2VDA4OjU0OjI4IiwiUHJvamVjdCI6eyIkcmVmIjoiOCJ9fSwiVXNlTnVtYmVyaW5nVHlwZU9mUGFyZW50RG9jdW1lbnQiOmZhbHNlfV0sIkZvcm1hdHRlZFRleHQiOnsiJGlkIjoiMTYiLCJDb3VudCI6MSwiVGV4dFVuaXRzIjpbeyIkaWQiOiIxNyIsIkZvbnRTdHlsZSI6eyIkaWQiOiIxOCIsIk5ldXRyYWwiOnRydWV9LCJSZWFkaW5nT3JkZXIiOjEsIlRleHQiOiJbMjNdIn1dfSwiVGFnIjoiQ2l0YXZpUGxhY2Vob2xkZXIjYzBjZDRlNzYtNzUzMS00YjcyLTk2ZjEtNDMzYmQzOGVlZjA5IiwiVGV4dCI6IlsyM10iLCJXQUlWZXJzaW9uIjoiNi4xNS4yLjAifQ==}</w:instrText>
          </w:r>
          <w:r>
            <w:fldChar w:fldCharType="separate"/>
          </w:r>
          <w:hyperlink r:id="rId32" w:tooltip="Peters, K.S. A theory-experiment conundrum for proton transfer / K.S. Peters // Acc. Chem. Res. – 2009. – Vol. 42, №1. – P.89–96." w:history="1">
            <w:r>
              <w:t>[23]</w:t>
            </w:r>
          </w:hyperlink>
          <w:r>
            <w:fldChar w:fldCharType="end"/>
          </w:r>
        </w:sdtContent>
      </w:sdt>
      <w:r w:rsidR="00F5116E">
        <w:t>.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commentRangeStart w:id="33"/>
      <w:r w:rsidR="00D21DF3">
        <w:t>комплекс</w:t>
      </w:r>
      <w:r>
        <w:t>а</w:t>
      </w:r>
      <w:r w:rsidR="00D21DF3">
        <w:t xml:space="preserve"> столкновения </w:t>
      </w:r>
      <w:commentRangeEnd w:id="33"/>
      <w:r>
        <w:rPr>
          <w:rStyle w:val="afc"/>
          <w:rFonts w:eastAsia="SimSun" w:cstheme="minorBidi"/>
          <w:color w:val="auto"/>
          <w:lang w:eastAsia="en-US"/>
        </w:rPr>
        <w:commentReference w:id="33"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>определяется red/ox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0A34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0XSJ9XX0sIlRhZyI6IkNpdGF2aVBsYWNlaG9sZGVyI2E2N2ZlOTM3LTI0ZDQtNDdlNi04ZTZiLWM2ZDJmMDkzMDVhMyIsIlRleHQiOiJbMjRdIiwiV0FJVmVyc2lvbiI6IjYuMTUuMi4wIn0=}</w:instrText>
          </w:r>
          <w:r w:rsidR="000A3471">
            <w:fldChar w:fldCharType="separate"/>
          </w:r>
          <w:hyperlink r:id="rId33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0A3471">
              <w:t>[24]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</w:p>
    <w:p w14:paraId="3C3B43D9" w14:textId="45B12B1B" w:rsidR="00F906D8" w:rsidRDefault="00BB5448" w:rsidP="00D21DF3">
      <w:pPr>
        <w:pStyle w:val="a3"/>
      </w:pP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e-1</m:t>
            </m:r>
          </m:sub>
        </m:sSub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r w:rsidRPr="00106DFE">
        <w:t>бензофенон – ДМА</w:t>
      </w:r>
      <w:r>
        <w:t xml:space="preserve"> в </w:t>
      </w:r>
      <w:r w:rsidRPr="00106DFE">
        <w:t>ацетонитрил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0142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NlQwOTozNTozNSIsIlByb2plY3QiOnsiJHJlZiI6IjgifX0sIlVzZU51bWJlcmluZ1R5cGVPZlBhcmVudERvY3VtZW50IjpmYWxzZX1dLCJGb3JtYXR0ZWRUZXh0Ijp7IiRpZCI6IjExIiwiQ291bnQiOjEsIlRleHRVbml0cyI6W3siJGlkIjoiMTIiLCJGb250U3R5bGUiOnsiJGlkIjoiMTMiLCJOZXV0cmFsIjp0cnVlfSwiUmVhZGluZ09yZGVyIjoxLCJUZXh0IjoiWzI1XSJ9XX0sIlRhZyI6IkNpdGF2aVBsYWNlaG9sZGVyIzY0MTJlYWYxLTgxMTgtNDQwNi1hN2I0LTZkZWFkYzA0MzY0MSIsIlRleHQiOiJbMjVdIiwiV0FJVmVyc2lvbiI6IjYuMTUuMi4wIn0=}</w:instrText>
          </w:r>
          <w:r w:rsidR="0001424B">
            <w:fldChar w:fldCharType="separate"/>
          </w:r>
          <w:hyperlink r:id="rId34" w:tooltip="Peters, K.S. Picosecond dynamics of the photoreduction of benzophenone by DABCO / K.S. Peters, J. Lee // J. Phys. Chem. – 1993. – Т.97. – C.3761–3764." w:history="1">
            <w:r w:rsidR="0001424B">
              <w:t>[25]</w:t>
            </w:r>
          </w:hyperlink>
          <w:r w:rsidR="0001424B">
            <w:fldChar w:fldCharType="end"/>
          </w:r>
        </w:sdtContent>
      </w:sdt>
      <w:r w:rsidRPr="00A90BCC">
        <w:t>.</w:t>
      </w:r>
      <w:r w:rsidR="0001424B">
        <w:t xml:space="preserve"> </w:t>
      </w:r>
      <w:r w:rsidR="00841974"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841974"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="00841974" w:rsidRPr="009D32C9">
        <w:t xml:space="preserve"> 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841974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 w:rsidR="00841974">
        <w:t xml:space="preserve"> </w:t>
      </w:r>
      <w:r w:rsidR="00841974">
        <w:fldChar w:fldCharType="begin"/>
      </w:r>
      <w:r w:rsidR="00841974">
        <w:instrText xml:space="preserve"> REF _Ref134726767 \h </w:instrText>
      </w:r>
      <w:r w:rsidR="00841974"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 w:rsidR="00841974">
        <w:fldChar w:fldCharType="end"/>
      </w:r>
      <w:r w:rsidR="00841974"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79066E">
        <w:t xml:space="preserve"> </w:t>
      </w:r>
      <w:r w:rsidR="00F906D8">
        <w:t xml:space="preserve">По данным статьи </w:t>
      </w:r>
      <w:sdt>
        <w:sdtPr>
          <w:id w:val="-766691990"/>
          <w:citation/>
        </w:sdtPr>
        <w:sdtContent>
          <w:r w:rsidR="00F906D8">
            <w:fldChar w:fldCharType="begin"/>
          </w:r>
          <w:r w:rsidR="00F906D8">
            <w:instrText xml:space="preserve">CITATION Чер06 \l 1049 </w:instrText>
          </w:r>
          <w:r w:rsidR="00F906D8">
            <w:fldChar w:fldCharType="separate"/>
          </w:r>
          <w:r w:rsidR="00B55CA9">
            <w:rPr>
              <w:noProof/>
            </w:rPr>
            <w:t>[1]</w:t>
          </w:r>
          <w:r w:rsidR="00F906D8">
            <w:fldChar w:fldCharType="end"/>
          </w:r>
        </w:sdtContent>
      </w:sdt>
      <w:r w:rsidR="00F906D8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</w:p>
    <w:p w14:paraId="6B7E73C8" w14:textId="4A63955E" w:rsidR="00841974" w:rsidRDefault="00841974" w:rsidP="00581138">
      <w:pPr>
        <w:pStyle w:val="a3"/>
      </w:pP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r w:rsidR="00B7473F" w:rsidRPr="00B7473F">
        <w:t xml:space="preserve">бензофенон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0142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NlQwOTozNjoxNSIsIlByb2plY3QiOnsiJHJlZiI6IjgifX0sIlVzZU51bWJlcmluZ1R5cGVPZlBhcmVudERvY3VtZW50IjpmYWxzZX1dLCJGb3JtYXR0ZWRUZXh0Ijp7IiRpZCI6IjEyIiwiQ291bnQiOjEsIlRleHRVbml0cyI6W3siJGlkIjoiMTMiLCJGb250U3R5bGUiOnsiJGlkIjoiMTQiLCJOZXV0cmFsIjp0cnVlfSwiUmVhZGluZ09yZGVyIjoxLCJUZXh0IjoiWzI2XSJ9XX0sIlRhZyI6IkNpdGF2aVBsYWNlaG9sZGVyIzBkZjIzNGQ2LWVhYWQtNDM0MC04Njk5LWFlNWRhYTZhMzA3ZCIsIlRleHQiOiJbMjZdIiwiV0FJVmVyc2lvbiI6IjYuMTUuMi4wIn0=}</w:instrText>
          </w:r>
          <w:r w:rsidR="0001424B">
            <w:fldChar w:fldCharType="separate"/>
          </w:r>
          <w:hyperlink r:id="rId35" w:tooltip="Peters, K. A picosecond kinetic study of nonadiabatic proton transfer within the contact radical ion pair of substituted benzophenones/N,N-diethylanil…" w:history="1">
            <w:r w:rsidR="0001424B">
              <w:t>[26]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r w:rsidR="003908B4" w:rsidRPr="003908B4">
        <w:t xml:space="preserve">пирролохинолинхинон –бензиловый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sdt>
        <w:sdtPr>
          <w:id w:val="-1078511836"/>
          <w:citation/>
        </w:sdtPr>
        <w:sdtContent>
          <w:r w:rsidR="005206D7" w:rsidRPr="00B7473F">
            <w:fldChar w:fldCharType="begin"/>
          </w:r>
          <w:r w:rsidR="00A946F6" w:rsidRPr="00B7473F">
            <w:instrText xml:space="preserve">CITATION Miy90 \l 1033 </w:instrText>
          </w:r>
          <w:r w:rsidR="005206D7" w:rsidRPr="00B7473F">
            <w:fldChar w:fldCharType="separate"/>
          </w:r>
          <w:r w:rsidR="00B55CA9">
            <w:rPr>
              <w:noProof/>
            </w:rPr>
            <w:t xml:space="preserve"> [13]</w:t>
          </w:r>
          <w:r w:rsidR="005206D7" w:rsidRPr="00B7473F">
            <w:fldChar w:fldCharType="end"/>
          </w:r>
        </w:sdtContent>
      </w:sdt>
      <w:r w:rsidRPr="000B638D">
        <w:t>.</w:t>
      </w:r>
      <w:r w:rsidR="000C5EC1">
        <w:t xml:space="preserve"> </w:t>
      </w:r>
      <w:commentRangeStart w:id="34"/>
      <w:commentRangeEnd w:id="34"/>
      <w:r w:rsidR="00962A62">
        <w:rPr>
          <w:rStyle w:val="afc"/>
          <w:rFonts w:eastAsia="SimSun" w:cstheme="minorBidi"/>
          <w:color w:val="auto"/>
          <w:lang w:eastAsia="en-US"/>
        </w:rPr>
        <w:commentReference w:id="34"/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</w:t>
      </w:r>
      <w:r w:rsidR="00581138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5811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2VDA4OjAwOjI3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581138">
            <w:fldChar w:fldCharType="separate"/>
          </w:r>
          <w:hyperlink r:id="rId36" w:tooltip="Шурыгина, М.П. Механизм фотовосстановления орто-хинонов / М.П. Шурыгина, В.К. Черкасов. – 2006. – ." w:history="1">
            <w:r w:rsidR="003D089E">
              <w:t>[9]</w:t>
            </w:r>
          </w:hyperlink>
          <w:r w:rsidR="00581138">
            <w:fldChar w:fldCharType="end"/>
          </w:r>
        </w:sdtContent>
      </w:sdt>
      <w:r>
        <w:t>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AA2972">
        <w:t xml:space="preserve">Рисунок </w:t>
      </w:r>
      <w:r w:rsidR="00AA2972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 потенциала восстановления хинона.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1F4B2BA4" w:rsidR="00786CA9" w:rsidRPr="00CD162B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5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5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lpYBX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3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38" o:title=""/>
                </v:shape>
                <v:shape id="Надпись 10" o:spid="_x0000_s1034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1F4B2BA4" w:rsidR="00786CA9" w:rsidRPr="00CD162B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6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6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004CBD" w14:textId="0067C489" w:rsidR="00841974" w:rsidRDefault="00841974" w:rsidP="00B255AC">
      <w:pPr>
        <w:pStyle w:val="a3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>пары</w:t>
      </w:r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5811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2VDA4OjQ1OjQzIiwiUHJvamVjdCI6eyIkcmVmIjoiOCJ9fSwiVXNlTnVtYmVyaW5nVHlwZU9mUGFyZW50RG9jdW1lbnQiOmZhbHNlfV0sIkZvcm1hdHRlZFRleHQiOnsiJGlkIjoiMTMiLCJDb3VudCI6MSwiVGV4dFVuaXRzIjpbeyIkaWQiOiIxNCIsIkZvbnRTdHlsZSI6eyIkaWQiOiIxNSIsIk5ldXRyYWwiOnRydWV9LCJSZWFkaW5nT3JkZXIiOjEsIlRleHQiOiJbMjFdIn1dfSwiVGFnIjoiQ2l0YXZpUGxhY2Vob2xkZXIjYWM4YjIwOGMtZTkxYS00Y2U1LTlhNDYtMTQ2NWNjOTA3MDM0IiwiVGV4dCI6IlsyMV0iLCJXQUlWZXJzaW9uIjoiNi4xNS4yLjAifQ==}</w:instrText>
          </w:r>
          <w:r w:rsidR="00581138">
            <w:fldChar w:fldCharType="separate"/>
          </w:r>
          <w:hyperlink r:id="rId39" w:tooltip="Peters, K.S. Proton-Transfer Reactions in Benzophenone/N,N-Dimethylaniline Photochemistry / K.S. Peters // In Advances in photochemistry. – Т.27. – C.…" w:history="1">
            <w:r w:rsidR="003D089E">
              <w:t>[21]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5811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2VDA4OjQ1OjQzIiwiUHJvamVjdCI6eyIkcmVmIjoiOCJ9fSwiVXNlTnVtYmVyaW5nVHlwZU9mUGFyZW50RG9jdW1lbnQiOmZhbHNlfV0sIkZvcm1hdHRlZFRleHQiOnsiJGlkIjoiMTMiLCJDb3VudCI6MSwiVGV4dFVuaXRzIjpbeyIkaWQiOiIxNCIsIkZvbnRTdHlsZSI6eyIkaWQiOiIxNSIsIk5ldXRyYWwiOnRydWV9LCJSZWFkaW5nT3JkZXIiOjEsIlRleHQiOiJbMjFdIn1dfSwiVGFnIjoiQ2l0YXZpUGxhY2Vob2xkZXIjOGJjNzViYWEtYWNmNy00Y2E1LWEwMDktMzZjNDMzNjZiZTg4IiwiVGV4dCI6IlsyMV0iLCJXQUlWZXJzaW9uIjoiNi4xNS4yLjAifQ==}</w:instrText>
          </w:r>
          <w:r w:rsidR="00581138">
            <w:fldChar w:fldCharType="separate"/>
          </w:r>
          <w:hyperlink r:id="rId40" w:tooltip="Peters, K.S. Proton-Transfer Reactions in Benzophenone/N,N-Dimethylaniline Photochemistry / K.S. Peters // In Advances in photochemistry. – Т.27. – C.…" w:history="1">
            <w:r w:rsidR="003D089E">
              <w:t>[21]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commentRangeStart w:id="37"/>
      <w:r w:rsidR="00C312D0">
        <w:t>для</w:t>
      </w:r>
      <w:commentRangeEnd w:id="37"/>
      <w:r w:rsidR="00AF5E47">
        <w:rPr>
          <w:rStyle w:val="afc"/>
          <w:rFonts w:eastAsia="SimSun" w:cstheme="minorBidi"/>
          <w:color w:val="auto"/>
          <w:lang w:eastAsia="en-US"/>
        </w:rPr>
        <w:commentReference w:id="37"/>
      </w:r>
      <w:r w:rsidR="00C312D0">
        <w:t xml:space="preserve">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5811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lQwODo0NTo0MyIsIlByb2plY3QiOnsiJHJlZiI6IjgifX0sIlVzZU51bWJlcmluZ1R5cGVPZlBhcmVudERvY3VtZW50IjpmYWxzZX1dLCJGb3JtYXR0ZWRUZXh0Ijp7IiRpZCI6IjE2IiwiQ291bnQiOjEsIlRleHRVbml0cyI6W3siJGlkIjoiMTciLCJGb250U3R5bGUiOnsiJGlkIjoiMTgiLCJOZXV0cmFsIjp0cnVlfSwiUmVhZGluZ09yZGVyIjoxLCJUZXh0IjoiWzIwXSJ9XX0sIlRhZyI6IkNpdGF2aVBsYWNlaG9sZGVyIzQyNzg4NmFkLTk4NDQtNGY2ZC05MTJjLWQ2ZDI2YTc2M2I3OSIsIlRleHQiOiJbMjBdIiwiV0FJVmVyc2lvbiI6IjYuMTUuMi4wIn0=}</w:instrText>
          </w:r>
          <w:r w:rsidR="00581138">
            <w:fldChar w:fldCharType="separate"/>
          </w:r>
          <w:hyperlink r:id="rId41" w:tooltip="Femtosecond-Picosecond Laser Photolysis Studies on Photoreduction Process of Excited Benzophenone with N , N -Dimethylaniline in Acetonitrile Solution…" w:history="1">
            <w:r w:rsidR="003D089E">
              <w:t>[20]</w:t>
            </w:r>
          </w:hyperlink>
          <w:r w:rsidR="00581138">
            <w:fldChar w:fldCharType="end"/>
          </w:r>
        </w:sdtContent>
      </w:sdt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</w:p>
    <w:p w14:paraId="1CA07260" w14:textId="21F2B529" w:rsidR="00841974" w:rsidRPr="00EF1CA2" w:rsidRDefault="00581138" w:rsidP="009E32A6">
      <w:pPr>
        <w:pStyle w:val="a3"/>
      </w:pPr>
      <w:r>
        <w:t>Поэтому в</w:t>
      </w:r>
      <w:r w:rsidR="00841974">
        <w:t xml:space="preserve"> зависимости от того, к</w:t>
      </w:r>
      <w:r w:rsidR="00841974" w:rsidRPr="00EF1CA2">
        <w:t>акие реагенты и растворитель используются,</w:t>
      </w:r>
      <w:r>
        <w:t xml:space="preserve"> изменяется</w:t>
      </w:r>
      <w:r w:rsidR="00841974" w:rsidRPr="00EF1CA2">
        <w:t xml:space="preserve"> величин</w:t>
      </w:r>
      <w:r>
        <w:t>а</w:t>
      </w:r>
      <w:r w:rsidR="00841974"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41974"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841974"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841974"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, </w:t>
      </w:r>
      <w:commentRangeStart w:id="38"/>
      <w:r>
        <w:t>последняя не учитывается в данной работе</w:t>
      </w:r>
      <w:commentRangeEnd w:id="38"/>
      <w:r>
        <w:rPr>
          <w:rStyle w:val="afc"/>
          <w:rFonts w:eastAsia="SimSun" w:cstheme="minorBidi"/>
          <w:color w:val="auto"/>
          <w:lang w:eastAsia="en-US"/>
        </w:rPr>
        <w:commentReference w:id="38"/>
      </w:r>
      <w:r w:rsidR="000C5EC1" w:rsidRPr="000C5EC1">
        <w:t>.</w:t>
      </w:r>
    </w:p>
    <w:p w14:paraId="52508BE4" w14:textId="604B8634" w:rsidR="00841974" w:rsidRDefault="0048545F" w:rsidP="00841974">
      <w:pPr>
        <w:pStyle w:val="33"/>
      </w:pPr>
      <w:bookmarkStart w:id="39" w:name="_Hlk134744608"/>
      <w:bookmarkEnd w:id="24"/>
      <w:r>
        <w:t xml:space="preserve">Реакции феноксильных радикалов </w:t>
      </w:r>
      <w:r w:rsidR="00841974">
        <w:t xml:space="preserve">Образование продуктов </w:t>
      </w:r>
      <w:r w:rsidR="00841974" w:rsidRPr="00FA0E5D">
        <w:t>фотореакции о-хинонов</w:t>
      </w:r>
    </w:p>
    <w:p w14:paraId="4C685A4C" w14:textId="665BBD68" w:rsidR="00786CA9" w:rsidRDefault="00786CA9" w:rsidP="00786CA9">
      <w:pPr>
        <w:pStyle w:val="a3"/>
      </w:pPr>
      <w:commentRangeStart w:id="40"/>
      <w:r w:rsidRPr="00786CA9">
        <w:t>Кинетика исчезновения семихиноновых радикалов описывается уравнением реакции второго порядка. Реакция гибели нейтральных семихиноновых радикалов представляет собой реакцию диспропорционирования</w:t>
      </w:r>
      <w:commentRangeEnd w:id="40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786CA9" w14:paraId="6767BE1A" w14:textId="77777777" w:rsidTr="00786CA9">
        <w:tc>
          <w:tcPr>
            <w:tcW w:w="500" w:type="pct"/>
          </w:tcPr>
          <w:p w14:paraId="6B14D7E7" w14:textId="77777777" w:rsidR="00786CA9" w:rsidRDefault="00786CA9" w:rsidP="00786CA9">
            <w:pPr>
              <w:pStyle w:val="a3"/>
            </w:pPr>
          </w:p>
        </w:tc>
        <w:tc>
          <w:tcPr>
            <w:tcW w:w="4000" w:type="pct"/>
          </w:tcPr>
          <w:p w14:paraId="19ABA27F" w14:textId="5B277FA6" w:rsidR="00786CA9" w:rsidRPr="00786CA9" w:rsidRDefault="00786CA9" w:rsidP="00786CA9">
            <w:pPr>
              <w:pStyle w:val="a3"/>
              <w:rPr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8859310" w14:textId="2B07E09C" w:rsidR="00786CA9" w:rsidRDefault="00786CA9" w:rsidP="00786CA9">
            <w:pPr>
              <w:pStyle w:val="a3"/>
              <w:jc w:val="center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14:paraId="72F9AEC0" w14:textId="40D5E9EC" w:rsidR="0041419D" w:rsidRDefault="00852EB5" w:rsidP="0041419D">
      <w:pPr>
        <w:pStyle w:val="a2"/>
      </w:pPr>
      <w:r>
        <w:t xml:space="preserve">Константы скорости реакций гибели нейтральных семихиноновых радикалов при комнатной температуре в невязких растворителях обычно имеют </w:t>
      </w:r>
      <w:commentRangeStart w:id="41"/>
      <w:r>
        <w:t>значение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</m:t>
            </m:r>
            <m:r>
              <w:rPr>
                <w:rFonts w:ascii="Cambria Math" w:hAnsi="Cambria Math"/>
              </w:rPr>
              <m:t>sp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D089E">
        <w:t xml:space="preserve"> см.</w:t>
      </w:r>
      <w:r w:rsidR="003D089E" w:rsidRPr="003D089E">
        <w:t xml:space="preserve"> </w:t>
      </w:r>
      <w:r w:rsidR="003D089E">
        <w:fldChar w:fldCharType="begin"/>
      </w:r>
      <w:r w:rsidR="003D089E">
        <w:instrText xml:space="preserve"> REF _Ref135124116 \h </w:instrText>
      </w:r>
      <w:r w:rsidR="003D089E">
        <w:fldChar w:fldCharType="separate"/>
      </w:r>
      <w:r w:rsidR="003D089E" w:rsidRPr="003D089E">
        <w:t>Таблица 1</w:t>
      </w:r>
      <w:r w:rsidR="003D089E">
        <w:fldChar w:fldCharType="end"/>
      </w:r>
      <w:r>
        <w:t>. Диффузионная константа</w:t>
      </w:r>
      <w:r w:rsidR="0041419D" w:rsidRPr="0041419D">
        <w:t xml:space="preserve"> </w:t>
      </w:r>
      <w:r w:rsidR="0041419D">
        <w:t>имеет тот же порядок</w:t>
      </w:r>
      <w:r>
        <w:t xml:space="preserve"> является в большинстве случаев численно большей</w:t>
      </w:r>
      <w:r w:rsidR="003D089E">
        <w:t xml:space="preserve"> </w:t>
      </w:r>
      <w:sdt>
        <w:sdtPr>
          <w:alias w:val="To edit, see citavi.com/edit"/>
          <w:tag w:val="CitaviPlaceholder#7e65f048-205c-4787-b43c-398060ec69fe"/>
          <w:id w:val="-750424477"/>
          <w:placeholder>
            <w:docPart w:val="DefaultPlaceholder_-1854013440"/>
          </w:placeholder>
        </w:sdtPr>
        <w:sdtContent>
          <w:r w:rsidR="003D089E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MDg4MGY5LTgzOTUtNGRkOC1hYmVkLWI3NjAzZjQ3ZWYyNy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zLTA1LTE2VDEwOjExOjI2IiwiUHJvamVjdCI6eyIkcmVmIjoiOCJ9fSwiVXNlTnVtYmVyaW5nVHlwZU9mUGFyZW50RG9jdW1lbnQiOmZhbHNlfV0sIkZvcm1hdHRlZFRleHQiOnsiJGlkIjoiMTQiLCJDb3VudCI6MSwiVGV4dFVuaXRzIjpbeyIkaWQiOiIxNSIsIkZvbnRTdHlsZSI6eyIkaWQiOiIxNiIsIk5ldXRyYWwiOnRydWV9LCJSZWFkaW5nT3JkZXIiOjEsIlRleHQiOiJbMjddIn1dfSwiVGFnIjoiQ2l0YXZpUGxhY2Vob2xkZXIjN2U2NWYwNDgtMjA1Yy00Nzg3LWI0M2MtMzk4MDYwZWM2OWZlIiwiVGV4dCI6IlsyN10iLCJXQUlWZXJzaW9uIjoiNi4xNS4yLjAifQ==}</w:instrText>
          </w:r>
          <w:r w:rsidR="003D089E">
            <w:fldChar w:fldCharType="separate"/>
          </w:r>
          <w:hyperlink r:id="rId42" w:tooltip="Khudyakov, I.V. Short-lived Phenoxy- and Semiquinone Radicals / I.V. Khudyakov, V.A. Kuz'min // Russian Chemical Reviews. – 1975. – Т.44, №10. – C.801…" w:history="1">
            <w:r w:rsidR="003D089E">
              <w:t>[27]</w:t>
            </w:r>
          </w:hyperlink>
          <w:r w:rsidR="003D089E">
            <w:fldChar w:fldCharType="end"/>
          </w:r>
        </w:sdtContent>
      </w:sdt>
      <w:r>
        <w:t>.</w:t>
      </w:r>
      <w:r w:rsidR="0041419D">
        <w:t xml:space="preserve"> </w:t>
      </w:r>
    </w:p>
    <w:p w14:paraId="105EDC35" w14:textId="7B368438" w:rsidR="00852EB5" w:rsidRDefault="0041419D" w:rsidP="0041419D">
      <w:pPr>
        <w:pStyle w:val="a3"/>
      </w:pPr>
      <w:r>
        <w:t>А</w:t>
      </w:r>
      <w:r w:rsidRPr="0041419D">
        <w:t xml:space="preserve"> реакция гибели радикал-анионов является, по-видимому, реакцией переноса электрона</w:t>
      </w:r>
      <w:r>
        <w:t xml:space="preserve"> </w:t>
      </w:r>
      <w:sdt>
        <w:sdtPr>
          <w:alias w:val="To edit, see citavi.com/edit"/>
          <w:tag w:val="CitaviPlaceholder#475d4372-004f-44c8-b570-58c512b3027d"/>
          <w:id w:val="-769550273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lNzVkZDg3LWYxOTQtNDk1ZC1hMDUwLTZkNDEwYTZmYjIxN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zLTA1LTE2VDEwOjExOjI2IiwiUHJvamVjdCI6eyIkcmVmIjoiOCJ9fSwiVXNlTnVtYmVyaW5nVHlwZU9mUGFyZW50RG9jdW1lbnQiOmZhbHNlfV0sIkZvcm1hdHRlZFRleHQiOnsiJGlkIjoiMTQiLCJDb3VudCI6MSwiVGV4dFVuaXRzIjpbeyIkaWQiOiIxNSIsIkZvbnRTdHlsZSI6eyIkaWQiOiIxNiIsIk5ldXRyYWwiOnRydWV9LCJSZWFkaW5nT3JkZXIiOjEsIlRleHQiOiJbMjddIn1dfSwiVGFnIjoiQ2l0YXZpUGxhY2Vob2xkZXIjNDc1ZDQzNzItMDA0Zi00NGM4LWI1NzAtNThjNTEyYjMwMjdkIiwiVGV4dCI6IlsyN10iLCJXQUlWZXJzaW9uIjoiNi4xNS4yLjAifQ==}</w:instrText>
          </w:r>
          <w:r>
            <w:fldChar w:fldCharType="separate"/>
          </w:r>
          <w:r>
            <w:t>[27]</w:t>
          </w:r>
          <w:r>
            <w:fldChar w:fldCharType="end"/>
          </w:r>
        </w:sdtContent>
      </w:sdt>
      <w:r w:rsidRPr="004141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41419D" w14:paraId="2EF9E834" w14:textId="77777777" w:rsidTr="00C528E4">
        <w:tc>
          <w:tcPr>
            <w:tcW w:w="500" w:type="pct"/>
          </w:tcPr>
          <w:p w14:paraId="067B9668" w14:textId="77777777" w:rsidR="0041419D" w:rsidRDefault="0041419D" w:rsidP="00706B98">
            <w:pPr>
              <w:pStyle w:val="a3"/>
            </w:pPr>
          </w:p>
        </w:tc>
        <w:tc>
          <w:tcPr>
            <w:tcW w:w="4000" w:type="pct"/>
          </w:tcPr>
          <w:p w14:paraId="4E45D33F" w14:textId="53C6868B" w:rsidR="0041419D" w:rsidRDefault="0041419D" w:rsidP="00706B9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7C5EBF4" w14:textId="0CCB368F" w:rsidR="0041419D" w:rsidRDefault="0041419D" w:rsidP="00C528E4">
            <w:pPr>
              <w:pStyle w:val="a3"/>
              <w:jc w:val="center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14:paraId="712C164E" w14:textId="5E5ADC9B" w:rsidR="00786CA9" w:rsidRDefault="00852EB5" w:rsidP="0041419D">
      <w:pPr>
        <w:pStyle w:val="a2"/>
      </w:pPr>
      <w:r>
        <w:t xml:space="preserve">Константы скорости реакций гибели радикал-анионов имеют значения на порядок меньше, чем константы скоростей реакций гибели соответствующих нейтральных радикалов </w:t>
      </w:r>
      <w:r w:rsidR="0041419D">
        <w:t xml:space="preserve">см. </w:t>
      </w:r>
      <w:r w:rsidR="0041419D">
        <w:fldChar w:fldCharType="begin"/>
      </w:r>
      <w:r w:rsidR="0041419D">
        <w:instrText xml:space="preserve"> REF _Ref135124116 \h </w:instrText>
      </w:r>
      <w:r w:rsidR="0041419D">
        <w:fldChar w:fldCharType="separate"/>
      </w:r>
      <w:r w:rsidR="0041419D" w:rsidRPr="003D089E">
        <w:t>Таблица 1</w:t>
      </w:r>
      <w:r w:rsidR="0041419D">
        <w:fldChar w:fldCharType="end"/>
      </w:r>
      <w:r w:rsidR="0041419D">
        <w:t xml:space="preserve">. </w:t>
      </w:r>
      <w:r>
        <w:t>Наиболее простое объяснение, которое можно дать этому факту, заключается в том, что если взаимодействие радикал-анионов во многом определяется диффузией, то для заряженных частиц учитыва</w:t>
      </w:r>
      <w:r w:rsidR="0041419D">
        <w:t>ется еще и</w:t>
      </w:r>
      <w:r>
        <w:t xml:space="preserve"> кулоновское отталкивание (</w:t>
      </w:r>
      <w:commentRangeStart w:id="42"/>
      <w:r>
        <w:t>притяжение</w:t>
      </w:r>
      <w:commentRangeEnd w:id="42"/>
      <w:r w:rsidR="0041419D">
        <w:rPr>
          <w:rStyle w:val="afc"/>
          <w:rFonts w:eastAsia="SimSun" w:cstheme="minorBidi"/>
          <w:color w:val="auto"/>
          <w:lang w:eastAsia="en-US"/>
        </w:rPr>
        <w:commentReference w:id="42"/>
      </w:r>
      <w:r>
        <w:t>)</w:t>
      </w:r>
      <w:r w:rsidR="0041419D">
        <w:t>.</w:t>
      </w:r>
    </w:p>
    <w:p w14:paraId="73D3A1F0" w14:textId="3D9B9100" w:rsidR="003D089E" w:rsidRDefault="003D089E" w:rsidP="00852EB5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3EFB83D" wp14:editId="18E4F3A8">
                <wp:extent cx="5183505" cy="5647690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3505" cy="5647690"/>
                          <a:chOff x="0" y="212311"/>
                          <a:chExt cx="5184049" cy="5649193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27214" y="582495"/>
                            <a:ext cx="5156835" cy="5279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44A5BD" w14:textId="10B26F2F" w:rsidR="003D089E" w:rsidRPr="003D089E" w:rsidRDefault="003D089E" w:rsidP="003D089E">
                              <w:pPr>
                                <w:pStyle w:val="af4"/>
                              </w:pPr>
                              <w:bookmarkStart w:id="43" w:name="_Ref135124107"/>
                              <w:bookmarkStart w:id="44" w:name="_Ref135124116"/>
                              <w:r w:rsidRPr="003D089E">
                                <w:t xml:space="preserve">Таблица </w:t>
                              </w:r>
                              <w:r w:rsidRPr="003D089E">
                                <w:fldChar w:fldCharType="begin"/>
                              </w:r>
                              <w:r w:rsidRPr="003D089E">
                                <w:instrText xml:space="preserve"> SEQ Таблица \* ARABIC </w:instrText>
                              </w:r>
                              <w:r w:rsidRPr="003D089E">
                                <w:fldChar w:fldCharType="separate"/>
                              </w:r>
                              <w:r w:rsidRPr="003D089E">
                                <w:t>1</w:t>
                              </w:r>
                              <w:r w:rsidRPr="003D089E">
                                <w:fldChar w:fldCharType="end"/>
                              </w:r>
                              <w:bookmarkEnd w:id="44"/>
                              <w:r w:rsidRPr="003D089E">
                                <w:t xml:space="preserve">. Константы гибели </w:t>
                              </w:r>
                              <w:r w:rsidRPr="003D089E">
                                <w:t>семихиноновых</w:t>
                              </w:r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FB83D" id="Группа 77" o:spid="_x0000_s1035" style="width:408.15pt;height:444.7pt;mso-position-horizontal-relative:char;mso-position-vertical-relative:line" coordorigin=",2123" coordsize="51840,56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">
                <v:shape id="Рисунок 75" o:spid="_x0000_s1036" type="#_x0000_t75" style="position:absolute;left:272;top:5824;width:51568;height:5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44" o:title="" croptop="4354f"/>
                </v:shape>
                <v:shape id="Надпись 76" o:spid="_x0000_s1037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3B44A5BD" w14:textId="10B26F2F" w:rsidR="003D089E" w:rsidRPr="003D089E" w:rsidRDefault="003D089E" w:rsidP="003D089E">
                        <w:pPr>
                          <w:pStyle w:val="af4"/>
                        </w:pPr>
                        <w:bookmarkStart w:id="45" w:name="_Ref135124107"/>
                        <w:bookmarkStart w:id="46" w:name="_Ref135124116"/>
                        <w:r w:rsidRPr="003D089E">
                          <w:t xml:space="preserve">Таблица </w:t>
                        </w:r>
                        <w:r w:rsidRPr="003D089E">
                          <w:fldChar w:fldCharType="begin"/>
                        </w:r>
                        <w:r w:rsidRPr="003D089E">
                          <w:instrText xml:space="preserve"> SEQ Таблица \* ARABIC </w:instrText>
                        </w:r>
                        <w:r w:rsidRPr="003D089E">
                          <w:fldChar w:fldCharType="separate"/>
                        </w:r>
                        <w:r w:rsidRPr="003D089E">
                          <w:t>1</w:t>
                        </w:r>
                        <w:r w:rsidRPr="003D089E">
                          <w:fldChar w:fldCharType="end"/>
                        </w:r>
                        <w:bookmarkEnd w:id="46"/>
                        <w:r w:rsidRPr="003D089E">
                          <w:t xml:space="preserve">. Константы гибели </w:t>
                        </w:r>
                        <w:r w:rsidRPr="003D089E">
                          <w:t>семихиноновых</w:t>
                        </w:r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767F03" w14:textId="15F34632" w:rsidR="003D089E" w:rsidRDefault="003D089E" w:rsidP="00852EB5">
      <w:pPr>
        <w:pStyle w:val="a3"/>
      </w:pPr>
    </w:p>
    <w:p w14:paraId="30D8B72B" w14:textId="04F7BFA5" w:rsidR="003D089E" w:rsidRDefault="003D089E" w:rsidP="00852EB5">
      <w:pPr>
        <w:pStyle w:val="a3"/>
      </w:pPr>
    </w:p>
    <w:p w14:paraId="2F7FDA4F" w14:textId="77777777" w:rsidR="003D089E" w:rsidRPr="00786CA9" w:rsidRDefault="003D089E" w:rsidP="00852EB5">
      <w:pPr>
        <w:pStyle w:val="a3"/>
      </w:pPr>
    </w:p>
    <w:p w14:paraId="77137A73" w14:textId="7411048D" w:rsidR="00841974" w:rsidRDefault="00841974" w:rsidP="00786CA9">
      <w:pPr>
        <w:pStyle w:val="a3"/>
      </w:pPr>
      <w:r w:rsidRPr="00FA0E5D">
        <w:t xml:space="preserve">Продукты фотовосстановления 9,10-фенантренхинона </w:t>
      </w:r>
      <w:r>
        <w:t xml:space="preserve">в реакции </w:t>
      </w:r>
      <w:r w:rsidRPr="00FA0E5D">
        <w:t>с разными донорами водорода были изучены наиболее подробно</w:t>
      </w:r>
      <w:r>
        <w:t>.</w:t>
      </w:r>
      <w:r w:rsidRPr="00FA0E5D">
        <w:t xml:space="preserve"> </w:t>
      </w:r>
      <w:r w:rsidR="00CC12F7" w:rsidRPr="00CC12F7">
        <w:t>П</w:t>
      </w:r>
      <w:r w:rsidRPr="00CC12F7">
        <w:t>родукты</w:t>
      </w:r>
      <w:r w:rsidRPr="00FA0E5D">
        <w:t xml:space="preserve"> фотовосстановления </w:t>
      </w:r>
      <w:r>
        <w:t>о-хинона</w:t>
      </w:r>
      <w:r w:rsidRPr="00FA0E5D">
        <w:t xml:space="preserve"> зависят от строения донора </w:t>
      </w:r>
      <w:r w:rsidR="00714633" w:rsidRPr="00FA0E5D">
        <w:t>водорода</w:t>
      </w:r>
      <w:r w:rsidR="00714633">
        <w:t xml:space="preserve"> несмотря на то, что</w:t>
      </w:r>
      <w:r w:rsidR="009E32A6">
        <w:t>,</w:t>
      </w:r>
      <w:r>
        <w:t xml:space="preserve"> первичный акт у </w:t>
      </w:r>
      <w:r>
        <w:lastRenderedPageBreak/>
        <w:t xml:space="preserve">всех идентичен. Соотношение концентраций кетолов и фенолэфиров, которые </w:t>
      </w:r>
      <w:r w:rsidR="00CC12F7">
        <w:t>образуются</w:t>
      </w:r>
      <w:r>
        <w:t xml:space="preserve"> при фотовосстановлении о-хинонов в присутствии алкиларенов зависит от характера заместителя в </w:t>
      </w:r>
      <w:r w:rsidR="00BB6C23">
        <w:t>пара</w:t>
      </w:r>
      <w:r w:rsidR="00BB6C23" w:rsidRPr="00BB6C23">
        <w:t>-</w:t>
      </w:r>
      <w:r w:rsidR="00BB6C23">
        <w:t>положении</w:t>
      </w:r>
      <w:r>
        <w:t xml:space="preserve"> к метильной группе, от которой </w:t>
      </w:r>
      <w:commentRangeStart w:id="47"/>
      <w:r>
        <w:t>отрывается</w:t>
      </w:r>
      <w:commentRangeEnd w:id="47"/>
      <w:r w:rsidR="00851DCF">
        <w:rPr>
          <w:rStyle w:val="afc"/>
          <w:rFonts w:eastAsia="SimSun" w:cstheme="minorBidi"/>
          <w:color w:val="auto"/>
          <w:lang w:eastAsia="en-US"/>
        </w:rPr>
        <w:commentReference w:id="47"/>
      </w:r>
      <w:r>
        <w:t xml:space="preserve"> водород </w:t>
      </w:r>
      <w:sdt>
        <w:sdtPr>
          <w:id w:val="-156387501"/>
          <w:citation/>
        </w:sdtPr>
        <w:sdtContent>
          <w:r w:rsidR="00BB6C23">
            <w:fldChar w:fldCharType="begin"/>
          </w:r>
          <w:r w:rsidR="00EB0C92">
            <w:instrText xml:space="preserve">CITATION JMB67 \l 1033 </w:instrText>
          </w:r>
          <w:r w:rsidR="00BB6C23">
            <w:fldChar w:fldCharType="separate"/>
          </w:r>
          <w:r w:rsidR="00B55CA9">
            <w:rPr>
              <w:noProof/>
            </w:rPr>
            <w:t>[10]</w:t>
          </w:r>
          <w:r w:rsidR="00BB6C23">
            <w:fldChar w:fldCharType="end"/>
          </w:r>
        </w:sdtContent>
      </w:sdt>
      <w:r>
        <w:t>. Доля кетола возрастает с увеличением электронодонорной способности заместителя из-за дефицита электронов при углеродном и избытка при кислородном атомах семихинона</w:t>
      </w:r>
      <w:r w:rsidR="00786CA9">
        <w:t xml:space="preserve"> см. </w:t>
      </w:r>
      <w:r w:rsidR="00786CA9">
        <w:fldChar w:fldCharType="begin"/>
      </w:r>
      <w:r w:rsidR="00786CA9">
        <w:instrText xml:space="preserve"> REF _Ref134739571 \h </w:instrText>
      </w:r>
      <w:r w:rsidR="00786CA9">
        <w:fldChar w:fldCharType="separate"/>
      </w:r>
      <w:r w:rsidR="00786CA9">
        <w:t xml:space="preserve">Схема </w:t>
      </w:r>
      <w:r w:rsidR="00786CA9">
        <w:rPr>
          <w:noProof/>
        </w:rPr>
        <w:t>3</w:t>
      </w:r>
      <w:r w:rsidR="00786CA9">
        <w:fldChar w:fldCharType="end"/>
      </w:r>
      <w:r w:rsidR="009E32A6">
        <w:t>:</w:t>
      </w:r>
    </w:p>
    <w:p w14:paraId="414D78B3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B04D452" wp14:editId="700D0287">
                <wp:extent cx="4805680" cy="4048760"/>
                <wp:effectExtent l="0" t="0" r="0" b="8890"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680" cy="4048760"/>
                          <a:chOff x="0" y="0"/>
                          <a:chExt cx="5506085" cy="491109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468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740275"/>
                            <a:ext cx="550608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1EE034" w14:textId="60BB93CC" w:rsidR="00786CA9" w:rsidRPr="0000039C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8" w:name="_Ref13473957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8"/>
                              <w:r>
                                <w:t xml:space="preserve">. </w:t>
                              </w:r>
                              <w:r w:rsidRPr="0068633A">
                                <w:t>Механизм образования продуктов фотовосстановления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4D452" id="Группа 14" o:spid="_x0000_s1038" style="width:378.4pt;height:318.8pt;mso-position-horizontal-relative:char;mso-position-vertical-relative:line" coordsize="55060,4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">
                <v:shape id="Рисунок 12" o:spid="_x0000_s1039" type="#_x0000_t75" style="position:absolute;width:55060;height:4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">
                  <v:imagedata r:id="rId46" o:title=""/>
                </v:shape>
                <v:shape id="Надпись 13" o:spid="_x0000_s1040" type="#_x0000_t202" style="position:absolute;top:47402;width:5506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B1EE034" w14:textId="60BB93CC" w:rsidR="00786CA9" w:rsidRPr="0000039C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9" w:name="_Ref13473957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9"/>
                        <w:r>
                          <w:t xml:space="preserve">. </w:t>
                        </w:r>
                        <w:r w:rsidRPr="0068633A">
                          <w:t>Механизм образования продуктов фотовосстановления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1C4CA8" w14:textId="072D3022" w:rsidR="00841974" w:rsidRDefault="00841974" w:rsidP="00CC12F7">
      <w:pPr>
        <w:pStyle w:val="a3"/>
      </w:pPr>
      <w:r>
        <w:t xml:space="preserve">В следствие резонанса аллильного радикала </w:t>
      </w:r>
      <m:oMath>
        <m:r>
          <m:rPr>
            <m:sty m:val="p"/>
          </m:rPr>
          <w:rPr>
            <w:rFonts w:ascii="Cambria Math" w:hAnsi="Cambria Math"/>
          </w:rPr>
          <m:t>Me-CH=CH-C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↔ Me-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H-CH=C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iCs/>
        </w:rPr>
        <w:t>т</w:t>
      </w:r>
      <w:r>
        <w:t>акже могут наблюдаться различные варианты, см</w:t>
      </w:r>
      <w:r w:rsidR="00AA2972">
        <w:t xml:space="preserve">. </w:t>
      </w:r>
      <w:r w:rsidR="00AA2972">
        <w:fldChar w:fldCharType="begin"/>
      </w:r>
      <w:r w:rsidR="00AA2972">
        <w:instrText xml:space="preserve"> REF _Ref134740211 \h </w:instrText>
      </w:r>
      <w:r w:rsidR="00AA2972">
        <w:fldChar w:fldCharType="separate"/>
      </w:r>
      <w:r w:rsidR="00B55CA9">
        <w:t xml:space="preserve">Схема </w:t>
      </w:r>
      <w:r w:rsidR="00B55CA9">
        <w:rPr>
          <w:noProof/>
        </w:rPr>
        <w:t>4</w:t>
      </w:r>
      <w:r w:rsidR="00AA2972">
        <w:fldChar w:fldCharType="end"/>
      </w:r>
      <w:r>
        <w:t>. Как</w:t>
      </w:r>
      <w:r w:rsidRPr="00A90BCC">
        <w:t xml:space="preserve"> </w:t>
      </w:r>
      <w:r>
        <w:t>показано</w:t>
      </w:r>
      <w:r w:rsidRPr="00A90BCC">
        <w:t xml:space="preserve"> </w:t>
      </w:r>
      <w:r>
        <w:t>авторами</w:t>
      </w:r>
      <w:r w:rsidRPr="00A90BCC">
        <w:t xml:space="preserve"> </w:t>
      </w:r>
      <w:sdt>
        <w:sdtPr>
          <w:id w:val="1478721956"/>
          <w:citation/>
        </w:sdtPr>
        <w:sdtContent>
          <w:r w:rsidR="00BB6C23" w:rsidRPr="00BB6C23">
            <w:fldChar w:fldCharType="begin"/>
          </w:r>
          <w:r w:rsidR="00A946F6">
            <w:rPr>
              <w:lang w:val="en-US"/>
            </w:rPr>
            <w:instrText>CITATION</w:instrText>
          </w:r>
          <w:r w:rsidR="00A946F6" w:rsidRPr="00A90BCC">
            <w:instrText xml:space="preserve"> </w:instrText>
          </w:r>
          <w:r w:rsidR="00A946F6">
            <w:rPr>
              <w:lang w:val="en-US"/>
            </w:rPr>
            <w:instrText>Mar</w:instrText>
          </w:r>
          <w:r w:rsidR="00A946F6" w:rsidRPr="00A90BCC">
            <w:instrText>71 \</w:instrText>
          </w:r>
          <w:r w:rsidR="00A946F6">
            <w:rPr>
              <w:lang w:val="en-US"/>
            </w:rPr>
            <w:instrText>l</w:instrText>
          </w:r>
          <w:r w:rsidR="00A946F6" w:rsidRPr="00A90BCC">
            <w:instrText xml:space="preserve"> 1033 </w:instrText>
          </w:r>
          <w:r w:rsidR="00BB6C23" w:rsidRPr="00BB6C23">
            <w:fldChar w:fldCharType="separate"/>
          </w:r>
          <w:r w:rsidR="00B55CA9" w:rsidRPr="00F820D4">
            <w:rPr>
              <w:noProof/>
            </w:rPr>
            <w:t>[20]</w:t>
          </w:r>
          <w:r w:rsidR="00BB6C23" w:rsidRPr="00BB6C23">
            <w:fldChar w:fldCharType="end"/>
          </w:r>
        </w:sdtContent>
      </w:sdt>
      <w:r w:rsidRPr="00A90BCC">
        <w:t xml:space="preserve">. </w:t>
      </w:r>
      <w:r>
        <w:t xml:space="preserve">Процесс проходит через стадию образования триплетной радикальной пары. </w:t>
      </w:r>
    </w:p>
    <w:p w14:paraId="5CB5BCDE" w14:textId="3E9D1BFC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602CC68" wp14:editId="4CD0B292">
                <wp:extent cx="3815080" cy="1846744"/>
                <wp:effectExtent l="0" t="0" r="0" b="127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5080" cy="1846744"/>
                          <a:chOff x="0" y="0"/>
                          <a:chExt cx="4343400" cy="210248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87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Надпись 16"/>
                        <wps:cNvSpPr txBox="1"/>
                        <wps:spPr>
                          <a:xfrm>
                            <a:off x="0" y="1931670"/>
                            <a:ext cx="43434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5E350E" w14:textId="169C042D" w:rsidR="00786CA9" w:rsidRPr="00C52238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  <w:szCs w:val="32"/>
                                </w:rPr>
                              </w:pPr>
                              <w:bookmarkStart w:id="50" w:name="_Ref13474021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0"/>
                              <w:r>
                                <w:t>. Различные варианты в случае аллильных радикалов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2CC68" id="Группа 17" o:spid="_x0000_s1041" style="width:300.4pt;height:145.4pt;mso-position-horizontal-relative:char;mso-position-vertical-relative:line" coordsize="43434,2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">
                <v:shape id="Рисунок 15" o:spid="_x0000_s1042" type="#_x0000_t75" style="position:absolute;width:43434;height:18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">
                  <v:imagedata r:id="rId48" o:title=""/>
                </v:shape>
                <v:shape id="Надпись 16" o:spid="_x0000_s1043" type="#_x0000_t202" style="position:absolute;top:19316;width:4343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1D5E350E" w14:textId="169C042D" w:rsidR="00786CA9" w:rsidRPr="00C52238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  <w:szCs w:val="32"/>
                          </w:rPr>
                        </w:pPr>
                        <w:bookmarkStart w:id="51" w:name="_Ref13474021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1"/>
                        <w:r>
                          <w:t>. Различные варианты в случае аллильных радикалов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1B89CF" w14:textId="66013119" w:rsidR="00841974" w:rsidRPr="005173C3" w:rsidRDefault="00841974" w:rsidP="00CC12F7">
      <w:pPr>
        <w:pStyle w:val="a3"/>
      </w:pPr>
      <w:r>
        <w:t xml:space="preserve">Главное отличие фотовосстановления орто-хинонов в присутствии гетероатомных доноров водорода - эфирами, альдегидами, спиртами и аминами, заключается в на начальной стадии реакции: происходит отрыв атома водорода от α – атома углерода по отношению к связи с гетероатомом. Однако такие реакции приводят к аналогичным продуктам см. </w:t>
      </w:r>
      <w:r>
        <w:fldChar w:fldCharType="begin"/>
      </w:r>
      <w:r>
        <w:instrText xml:space="preserve"> REF _Ref134741272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5</w:t>
      </w:r>
      <w:r>
        <w:fldChar w:fldCharType="end"/>
      </w:r>
      <w:r>
        <w:t>. К тому же получающиеся фенолэфиры гидролитически расщепляются на гидрохинон и кислоту RC(O)OH, что иногда представляет практический интерес.</w:t>
      </w:r>
    </w:p>
    <w:p w14:paraId="12829907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D2FD2F" wp14:editId="0747B694">
                <wp:extent cx="5732780" cy="1510665"/>
                <wp:effectExtent l="0" t="0" r="1270" b="0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1510665"/>
                          <a:chOff x="0" y="0"/>
                          <a:chExt cx="5732780" cy="15106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1283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1339850"/>
                            <a:ext cx="57327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61C4CE" w14:textId="3B28DCDA" w:rsidR="00786CA9" w:rsidRPr="00AC5B99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2" w:name="_Ref134741272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2"/>
                              <w:r>
                                <w:t>. Продукты реакции с гетероатомами.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2FD2F" id="Группа 20" o:spid="_x0000_s1044" style="width:451.4pt;height:118.95pt;mso-position-horizontal-relative:char;mso-position-vertical-relative:line" coordsize="57327,15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">
                <v:shape id="Рисунок 18" o:spid="_x0000_s1045" type="#_x0000_t75" style="position:absolute;width:57327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">
                  <v:imagedata r:id="rId50" o:title=""/>
                </v:shape>
                <v:shape id="Надпись 19" o:spid="_x0000_s1046" type="#_x0000_t202" style="position:absolute;top:13398;width:5732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861C4CE" w14:textId="3B28DCDA" w:rsidR="00786CA9" w:rsidRPr="00AC5B99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3" w:name="_Ref134741272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3"/>
                        <w:r>
                          <w:t>. Продукты реакции с гетероатомами.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355851" w14:textId="3F7D48E4" w:rsidR="00841974" w:rsidRDefault="00841974" w:rsidP="00AF12FC">
      <w:pPr>
        <w:pStyle w:val="a3"/>
      </w:pPr>
      <w:r>
        <w:t xml:space="preserve">Продукты реакций присоединения с альдегидами образуют также тетра-хлор- и тетра-бромбензохиноны-1,2, производные нафтохинона-1,2, аценафтенхинон, ретенхинон, хризенхинон </w:t>
      </w:r>
      <w:sdt>
        <w:sdtPr>
          <w:id w:val="1744214983"/>
          <w:citation/>
        </w:sdtPr>
        <w:sdtContent>
          <w:r w:rsidR="005206D7">
            <w:fldChar w:fldCharType="begin"/>
          </w:r>
          <w:r w:rsidR="005206D7" w:rsidRPr="005206D7">
            <w:instrText xml:space="preserve"> </w:instrText>
          </w:r>
          <w:r w:rsidR="005206D7">
            <w:rPr>
              <w:lang w:val="en-US"/>
            </w:rPr>
            <w:instrText>CITATION</w:instrText>
          </w:r>
          <w:r w:rsidR="005206D7" w:rsidRPr="005206D7">
            <w:instrText xml:space="preserve"> Ель77 \</w:instrText>
          </w:r>
          <w:r w:rsidR="005206D7">
            <w:rPr>
              <w:lang w:val="en-US"/>
            </w:rPr>
            <w:instrText>l</w:instrText>
          </w:r>
          <w:r w:rsidR="005206D7" w:rsidRPr="005206D7">
            <w:instrText xml:space="preserve"> 1033 </w:instrText>
          </w:r>
          <w:r w:rsidR="005206D7">
            <w:fldChar w:fldCharType="separate"/>
          </w:r>
          <w:r w:rsidR="00B55CA9" w:rsidRPr="00B55CA9">
            <w:rPr>
              <w:noProof/>
            </w:rPr>
            <w:t>[3]</w:t>
          </w:r>
          <w:r w:rsidR="005206D7">
            <w:fldChar w:fldCharType="end"/>
          </w:r>
        </w:sdtContent>
      </w:sdt>
      <w:r>
        <w:t xml:space="preserve"> Фотовосстановление под действием видимого света камфорохинона в присутствии альдегидов также дает смесь соответствующих продуктов:</w:t>
      </w:r>
    </w:p>
    <w:p w14:paraId="66F71984" w14:textId="66619326" w:rsidR="00AF12FC" w:rsidRDefault="00AF12FC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48570A52" wp14:editId="4E33CCBF">
                <wp:extent cx="6299200" cy="1725295"/>
                <wp:effectExtent l="0" t="0" r="6350" b="8255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1725295"/>
                          <a:chOff x="0" y="0"/>
                          <a:chExt cx="6299200" cy="1725295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0" cy="1499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1554480"/>
                            <a:ext cx="62992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1E885A" w14:textId="4AA6F253" w:rsidR="00786CA9" w:rsidRPr="005B71AB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Продукты реакции с альдегидами.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70A52" id="Группа 23" o:spid="_x0000_s1047" style="width:496pt;height:135.85pt;mso-position-horizontal-relative:char;mso-position-vertical-relative:line" coordsize="62992,17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">
                <v:shape id="Рисунок 21" o:spid="_x0000_s1048" type="#_x0000_t75" style="position:absolute;width:62992;height:1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">
                  <v:imagedata r:id="rId52" o:title=""/>
                </v:shape>
                <v:shape id="Надпись 22" o:spid="_x0000_s1049" type="#_x0000_t202" style="position:absolute;top:15544;width:6299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181E885A" w14:textId="4AA6F253" w:rsidR="00786CA9" w:rsidRPr="005B71AB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Продукты реакции с альдегидами.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39"/>
    <w:p w14:paraId="0DD13183" w14:textId="48AEEF17" w:rsidR="00D1407E" w:rsidRDefault="00D1407E" w:rsidP="00D1407E">
      <w:pPr>
        <w:pStyle w:val="a3"/>
      </w:pPr>
      <w:r>
        <w:t>Фотовосстановление хинонов в присутствии спиртов – одна из самых хорошо изученных фотореакций хинонов.</w:t>
      </w:r>
      <w:r w:rsidRPr="00D1407E">
        <w:t xml:space="preserve"> Эта</w:t>
      </w:r>
      <w:r w:rsidRPr="000F5D36">
        <w:t xml:space="preserve"> </w:t>
      </w:r>
      <w:r w:rsidRPr="00D1407E">
        <w:t>тема</w:t>
      </w:r>
      <w:r w:rsidRPr="000F5D36">
        <w:t xml:space="preserve"> </w:t>
      </w:r>
      <w:r w:rsidRPr="00D1407E">
        <w:t>подробно</w:t>
      </w:r>
      <w:r w:rsidRPr="000F5D36">
        <w:t xml:space="preserve"> </w:t>
      </w:r>
      <w:r w:rsidRPr="00D1407E">
        <w:t>рассмотрена</w:t>
      </w:r>
      <w:r w:rsidRPr="000F5D36">
        <w:t xml:space="preserve"> </w:t>
      </w:r>
      <w:r w:rsidRPr="00D1407E">
        <w:t>у</w:t>
      </w:r>
      <w:r w:rsidRPr="000F5D36">
        <w:t xml:space="preserve"> </w:t>
      </w:r>
      <w:r>
        <w:t>авторов</w:t>
      </w:r>
      <w:r w:rsidRPr="000F5D36">
        <w:t xml:space="preserve"> </w:t>
      </w:r>
      <w:sdt>
        <w:sdtPr>
          <w:id w:val="-1285729005"/>
          <w:citation/>
        </w:sdtPr>
        <w:sdtContent>
          <w:r w:rsidR="00B758CF"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Zhu</w:instrText>
          </w:r>
          <w:r w:rsidR="00D72AD9" w:rsidRPr="000F5D36">
            <w:instrText>17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1049 </w:instrText>
          </w:r>
          <w:r w:rsidR="00B758CF">
            <w:fldChar w:fldCharType="separate"/>
          </w:r>
          <w:r w:rsidR="00B55CA9" w:rsidRPr="00F820D4">
            <w:rPr>
              <w:noProof/>
            </w:rPr>
            <w:t>[21]</w:t>
          </w:r>
          <w:r w:rsidR="00B758CF">
            <w:fldChar w:fldCharType="end"/>
          </w:r>
        </w:sdtContent>
      </w:sdt>
      <w:r w:rsidR="00B758CF" w:rsidRPr="000F5D36">
        <w:t xml:space="preserve">, </w:t>
      </w:r>
      <w:sdt>
        <w:sdtPr>
          <w:rPr>
            <w:lang w:val="en-US"/>
          </w:rPr>
          <w:id w:val="-606502172"/>
          <w:citation/>
        </w:sdtPr>
        <w:sdtContent>
          <w:r w:rsid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Kay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>
            <w:rPr>
              <w:lang w:val="en-US"/>
            </w:rPr>
            <w:fldChar w:fldCharType="separate"/>
          </w:r>
          <w:r w:rsidR="00B55CA9" w:rsidRPr="00F820D4">
            <w:rPr>
              <w:noProof/>
            </w:rPr>
            <w:t>[22]</w:t>
          </w:r>
          <w:r w:rsidR="00B758CF">
            <w:rPr>
              <w:lang w:val="en-US"/>
            </w:rPr>
            <w:fldChar w:fldCharType="end"/>
          </w:r>
        </w:sdtContent>
      </w:sdt>
      <w:r w:rsidRPr="000F5D36">
        <w:t>,</w:t>
      </w:r>
      <w:r w:rsidR="00B758CF" w:rsidRPr="000F5D36">
        <w:t xml:space="preserve"> </w:t>
      </w:r>
      <w:sdt>
        <w:sdtPr>
          <w:rPr>
            <w:lang w:val="en-US"/>
          </w:rPr>
          <w:id w:val="-1892482997"/>
          <w:citation/>
        </w:sdtPr>
        <w:sdtContent>
          <w:r w:rsidR="00B758CF" w:rsidRP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Enc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 w:rsidRPr="00B758CF">
            <w:rPr>
              <w:lang w:val="en-US"/>
            </w:rPr>
            <w:fldChar w:fldCharType="separate"/>
          </w:r>
          <w:r w:rsidR="00B55CA9" w:rsidRPr="00F820D4">
            <w:rPr>
              <w:noProof/>
            </w:rPr>
            <w:t>[23]</w:t>
          </w:r>
          <w:r w:rsidR="00B758CF" w:rsidRPr="00B758CF">
            <w:rPr>
              <w:lang w:val="en-US"/>
            </w:rPr>
            <w:fldChar w:fldCharType="end"/>
          </w:r>
        </w:sdtContent>
      </w:sdt>
      <w:r w:rsidR="000F5D36" w:rsidRPr="000F5D36">
        <w:t xml:space="preserve">. </w:t>
      </w:r>
      <w:r w:rsidRPr="00B758CF">
        <w:t>Как и для эфиров и альдегидов, реакция фотовосстановления хинонов с</w:t>
      </w:r>
      <w:r w:rsidRPr="00D1407E">
        <w:t xml:space="preserve"> спиртами начинается с </w:t>
      </w:r>
      <w:r>
        <w:t>отрыва</w:t>
      </w:r>
      <w:r w:rsidRPr="00D1407E">
        <w:t xml:space="preserve"> α-водорода [22]</w:t>
      </w:r>
      <w:r>
        <w:t xml:space="preserve">. Реакция идет по </w:t>
      </w:r>
      <w:commentRangeStart w:id="54"/>
      <w:r>
        <w:t>схеме</w:t>
      </w:r>
      <w:commentRangeEnd w:id="54"/>
      <w:r w:rsidR="0008703F">
        <w:rPr>
          <w:rStyle w:val="afc"/>
          <w:rFonts w:eastAsia="SimSun" w:cstheme="minorBidi"/>
          <w:color w:val="auto"/>
          <w:lang w:eastAsia="en-US"/>
        </w:rPr>
        <w:commentReference w:id="54"/>
      </w:r>
      <w:r>
        <w:t>:</w:t>
      </w:r>
    </w:p>
    <w:p w14:paraId="69597D23" w14:textId="1D9573FE" w:rsidR="00383542" w:rsidRDefault="00D1407E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C7E8C93" wp14:editId="3B6A1B75">
                <wp:extent cx="5137150" cy="3327400"/>
                <wp:effectExtent l="0" t="0" r="6350" b="6350"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3327400"/>
                          <a:chOff x="0" y="0"/>
                          <a:chExt cx="5137150" cy="332740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310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0" y="3156585"/>
                            <a:ext cx="513715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53D0A0" w14:textId="118AD121" w:rsidR="00786CA9" w:rsidRPr="00792709" w:rsidRDefault="00786CA9" w:rsidP="00255FBF">
                              <w:pPr>
                                <w:pStyle w:val="af4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Продукты </w:t>
                              </w:r>
                              <w:r w:rsidRPr="00CC12F7">
                                <w:t>фотовосстановления</w:t>
                              </w:r>
                              <w:r>
                                <w:t xml:space="preserve"> хинонов в присутствие спиртов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E8C93" id="Группа 26" o:spid="_x0000_s1050" style="width:404.5pt;height:262pt;mso-position-horizontal-relative:char;mso-position-vertical-relative:line" coordsize="51371,33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">
                <v:shape id="Рисунок 24" o:spid="_x0000_s1051" type="#_x0000_t75" style="position:absolute;width:51371;height:3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">
                  <v:imagedata r:id="rId54" o:title=""/>
                </v:shape>
                <v:shape id="Надпись 25" o:spid="_x0000_s1052" type="#_x0000_t202" style="position:absolute;top:31565;width:5137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F53D0A0" w14:textId="118AD121" w:rsidR="00786CA9" w:rsidRPr="00792709" w:rsidRDefault="00786CA9" w:rsidP="00255FBF">
                        <w:pPr>
                          <w:pStyle w:val="af4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Продукты </w:t>
                        </w:r>
                        <w:r w:rsidRPr="00CC12F7">
                          <w:t>фотовосстановления</w:t>
                        </w:r>
                        <w:r>
                          <w:t xml:space="preserve"> хинонов в присутствие спиртов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D69505" w14:textId="035CFBAB" w:rsidR="00D1407E" w:rsidRDefault="00450EDD" w:rsidP="00450EDD">
      <w:pPr>
        <w:pStyle w:val="33"/>
      </w:pPr>
      <w:r>
        <w:t xml:space="preserve">Стабильность продуктов реакции </w:t>
      </w:r>
      <w:commentRangeStart w:id="55"/>
      <w:r>
        <w:t>фотовосстановления</w:t>
      </w:r>
      <w:commentRangeEnd w:id="55"/>
      <w:r w:rsidR="00A90BCC">
        <w:rPr>
          <w:rStyle w:val="afc"/>
          <w:rFonts w:eastAsia="SimSun" w:cstheme="minorBidi"/>
          <w:b w:val="0"/>
          <w:color w:val="auto"/>
          <w:lang w:eastAsia="en-US"/>
        </w:rPr>
        <w:commentReference w:id="55"/>
      </w:r>
    </w:p>
    <w:p w14:paraId="2F436E8E" w14:textId="530CDCAD" w:rsidR="00383542" w:rsidRDefault="00450EDD" w:rsidP="00290724">
      <w:pPr>
        <w:pStyle w:val="a3"/>
      </w:pPr>
      <w:r>
        <w:t xml:space="preserve">Согласно статье </w:t>
      </w:r>
      <w:sdt>
        <w:sdtPr>
          <w:id w:val="317934023"/>
          <w:citation/>
        </w:sdtPr>
        <w:sdtContent>
          <w:r w:rsidR="00587F4B">
            <w:fldChar w:fldCharType="begin"/>
          </w:r>
          <w:r w:rsidR="000F5D36">
            <w:instrText xml:space="preserve">CITATION Fuk00 \l 1033 </w:instrText>
          </w:r>
          <w:r w:rsidR="00587F4B">
            <w:fldChar w:fldCharType="separate"/>
          </w:r>
          <w:r w:rsidR="00B55CA9">
            <w:rPr>
              <w:noProof/>
            </w:rPr>
            <w:t>[24]</w:t>
          </w:r>
          <w:r w:rsidR="00587F4B">
            <w:fldChar w:fldCharType="end"/>
          </w:r>
        </w:sdtContent>
      </w:sdt>
      <w:r>
        <w:t xml:space="preserve"> продукты фотовосстановления 9,10- фенантренхинона являются неустойчивыми соединениями. Например, кетолы, образующиеся по реакции </w:t>
      </w:r>
      <w:r w:rsidR="00A90BCC" w:rsidRPr="00A90BCC">
        <w:rPr>
          <w:color w:val="auto"/>
        </w:rPr>
        <w:t>9,10-фенантренхинона</w:t>
      </w:r>
      <w:r w:rsidRPr="00A90BCC">
        <w:rPr>
          <w:color w:val="auto"/>
        </w:rPr>
        <w:t xml:space="preserve"> </w:t>
      </w:r>
      <w:r>
        <w:t xml:space="preserve">с дифенилметаном, флуореном и ксантеном при нагревании до температуры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175 °С</m:t>
        </m:r>
        <m:r>
          <m:rPr>
            <m:sty m:val="p"/>
          </m:rPr>
          <w:rPr>
            <w:rFonts w:ascii="Cambria Math" w:eastAsia="TimesNewRomanPSMT" w:hAnsi="Cambria Math" w:cs="TimesNewRomanPSMT"/>
            <w:sz w:val="26"/>
            <w:szCs w:val="26"/>
          </w:rPr>
          <m:t>,</m:t>
        </m:r>
      </m:oMath>
      <w:r>
        <w:rPr>
          <w:iCs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110 °С</m:t>
        </m:r>
      </m:oMath>
      <w:r>
        <w:t xml:space="preserve"> соответственно, претерпевают распад с образованием хингидрона.</w:t>
      </w:r>
      <w:r w:rsidR="00290724">
        <w:t xml:space="preserve"> </w:t>
      </w:r>
      <w:r w:rsidR="0040201F">
        <w:t>Т</w:t>
      </w:r>
      <w:r w:rsidR="00290724">
        <w:t xml:space="preserve">ермическое разложение кетола проходит через </w:t>
      </w:r>
      <w:r w:rsidR="00290724">
        <w:lastRenderedPageBreak/>
        <w:t xml:space="preserve">образование синглетной радикальной пары </w:t>
      </w:r>
      <w:r w:rsidR="00290724" w:rsidRPr="00290724">
        <w:rPr>
          <w:b/>
          <w:bCs/>
        </w:rPr>
        <w:t>того же состава</w:t>
      </w:r>
      <w:sdt>
        <w:sdtPr>
          <w:rPr>
            <w:b/>
            <w:bCs/>
          </w:rPr>
          <w:id w:val="892544470"/>
          <w:citation/>
        </w:sdtPr>
        <w:sdtContent>
          <w:r w:rsidR="0040201F">
            <w:rPr>
              <w:b/>
              <w:bCs/>
            </w:rPr>
            <w:fldChar w:fldCharType="begin"/>
          </w:r>
          <w:r w:rsidR="0040201F">
            <w:rPr>
              <w:b/>
              <w:bCs/>
            </w:rPr>
            <w:instrText xml:space="preserve"> CITATION Чер06 \l 1049 </w:instrText>
          </w:r>
          <w:r w:rsidR="0040201F">
            <w:rPr>
              <w:b/>
              <w:bCs/>
            </w:rPr>
            <w:fldChar w:fldCharType="separate"/>
          </w:r>
          <w:r w:rsidR="00B55CA9">
            <w:rPr>
              <w:b/>
              <w:bCs/>
              <w:noProof/>
            </w:rPr>
            <w:t xml:space="preserve"> </w:t>
          </w:r>
          <w:r w:rsidR="00B55CA9">
            <w:rPr>
              <w:noProof/>
            </w:rPr>
            <w:t>[1]</w:t>
          </w:r>
          <w:r w:rsidR="0040201F">
            <w:rPr>
              <w:b/>
              <w:bCs/>
            </w:rPr>
            <w:fldChar w:fldCharType="end"/>
          </w:r>
        </w:sdtContent>
      </w:sdt>
      <w:r w:rsidR="00290724">
        <w:t xml:space="preserve">, что и триплетная реакционная пара, возникающая при фотовосстановлении </w:t>
      </w:r>
      <w:r w:rsidR="00A90BCC" w:rsidRPr="00A90BCC">
        <w:rPr>
          <w:color w:val="auto"/>
        </w:rPr>
        <w:t>9,10-фенантренхинона</w:t>
      </w:r>
      <w:r w:rsidR="002D4680" w:rsidRPr="00A90BCC">
        <w:rPr>
          <w:color w:val="auto"/>
        </w:rPr>
        <w:t xml:space="preserve">, </w:t>
      </w:r>
      <w:r w:rsidR="002D4680" w:rsidRPr="001E18CF">
        <w:rPr>
          <w:color w:val="auto"/>
        </w:rPr>
        <w:t>меняется лишь спиновое состояние радикальных пар</w:t>
      </w:r>
      <w:r w:rsidR="00290724">
        <w:t>. При распаде радикальной пары радикалы, которые вышли из клетки растворителя, вступают в реакции независимо друг от друга</w:t>
      </w:r>
      <w:r w:rsidR="00957116">
        <w:t>:</w:t>
      </w:r>
    </w:p>
    <w:p w14:paraId="7D9EE19F" w14:textId="30200120" w:rsidR="00383542" w:rsidRDefault="00957116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A7CE9A8" wp14:editId="6ABC292C">
                <wp:extent cx="5949315" cy="1499235"/>
                <wp:effectExtent l="0" t="0" r="0" b="571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1499235"/>
                          <a:chOff x="0" y="0"/>
                          <a:chExt cx="5949315" cy="149923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27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Надпись 31"/>
                        <wps:cNvSpPr txBox="1"/>
                        <wps:spPr>
                          <a:xfrm>
                            <a:off x="0" y="1328420"/>
                            <a:ext cx="59493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7A528" w14:textId="5AEE9673" w:rsidR="00786CA9" w:rsidRPr="006A2715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Распад кетола.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CE9A8" id="Группа 32" o:spid="_x0000_s1053" style="width:468.45pt;height:118.05pt;mso-position-horizontal-relative:char;mso-position-vertical-relative:line" coordsize="59493,14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">
                <v:shape id="Рисунок 30" o:spid="_x0000_s1054" type="#_x0000_t75" style="position:absolute;width:59493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">
                  <v:imagedata r:id="rId56" o:title=""/>
                </v:shape>
                <v:shape id="Надпись 31" o:spid="_x0000_s1055" type="#_x0000_t202" style="position:absolute;top:13284;width:5949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7B37A528" w14:textId="5AEE9673" w:rsidR="00786CA9" w:rsidRPr="006A2715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Распад кетола.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58D47" w14:textId="0A951E1F" w:rsidR="00A743F4" w:rsidRDefault="00A743F4" w:rsidP="0040201F">
      <w:pPr>
        <w:pStyle w:val="a3"/>
      </w:pPr>
      <w:r>
        <w:t>Согласно все той же статье</w:t>
      </w:r>
      <w:sdt>
        <w:sdtPr>
          <w:id w:val="125401378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B55CA9">
            <w:rPr>
              <w:noProof/>
            </w:rPr>
            <w:t xml:space="preserve"> [1]</w:t>
          </w:r>
          <w:r>
            <w:fldChar w:fldCharType="end"/>
          </w:r>
        </w:sdtContent>
      </w:sdt>
      <w:r>
        <w:t xml:space="preserve">, фенолэфир, образующийся при фотовосстановлении 9,10- фенантренхинона в дибензиловом эфире при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>, разлагается под действием УФ-излучения, давая фенантренхингидрон, бензальдегид, си</w:t>
      </w:r>
      <w:r w:rsidR="00B04A91">
        <w:t>н</w:t>
      </w:r>
      <w:r>
        <w:t>-дифенилэтан, толуол и неидентифицированные продукты. Нестабильными являются фенолэфиры образующиеся в результате и некоторых других о-хинонов</w:t>
      </w:r>
      <w:r w:rsidR="00B56920">
        <w:t xml:space="preserve"> </w:t>
      </w:r>
      <w:sdt>
        <w:sdtPr>
          <w:id w:val="381601479"/>
          <w:citation/>
        </w:sdtPr>
        <w:sdtContent>
          <w:r w:rsidR="00B56920">
            <w:fldChar w:fldCharType="begin"/>
          </w:r>
          <w:r w:rsidR="00B56920">
            <w:rPr>
              <w:lang w:val="en-US"/>
            </w:rPr>
            <w:instrText>CITATION</w:instrText>
          </w:r>
          <w:r w:rsidR="00B56920" w:rsidRPr="00EB0C92">
            <w:instrText xml:space="preserve"> </w:instrText>
          </w:r>
          <w:r w:rsidR="00B56920">
            <w:rPr>
              <w:lang w:val="en-US"/>
            </w:rPr>
            <w:instrText>JMB</w:instrText>
          </w:r>
          <w:r w:rsidR="00B56920" w:rsidRPr="00EB0C92">
            <w:instrText>67 \</w:instrText>
          </w:r>
          <w:r w:rsidR="00B56920">
            <w:rPr>
              <w:lang w:val="en-US"/>
            </w:rPr>
            <w:instrText>l</w:instrText>
          </w:r>
          <w:r w:rsidR="00B56920" w:rsidRPr="00EB0C92">
            <w:instrText xml:space="preserve"> 1033 </w:instrText>
          </w:r>
          <w:r w:rsidR="00B56920">
            <w:fldChar w:fldCharType="separate"/>
          </w:r>
          <w:r w:rsidR="00B55CA9" w:rsidRPr="00B55CA9">
            <w:rPr>
              <w:noProof/>
            </w:rPr>
            <w:t>[10]</w:t>
          </w:r>
          <w:r w:rsidR="00B56920">
            <w:fldChar w:fldCharType="end"/>
          </w:r>
        </w:sdtContent>
      </w:sdt>
      <w:r>
        <w:t>.</w:t>
      </w:r>
      <w:r w:rsidRPr="00A743F4">
        <w:t xml:space="preserve"> </w:t>
      </w:r>
      <w:r>
        <w:t xml:space="preserve">Процесс, </w:t>
      </w:r>
      <w:commentRangeStart w:id="56"/>
      <w:r>
        <w:t>по-видимому</w:t>
      </w:r>
      <w:commentRangeEnd w:id="56"/>
      <w:r>
        <w:rPr>
          <w:rStyle w:val="afc"/>
          <w:rFonts w:eastAsia="SimSun" w:cstheme="minorBidi"/>
          <w:color w:val="auto"/>
          <w:lang w:eastAsia="en-US"/>
        </w:rPr>
        <w:commentReference w:id="56"/>
      </w:r>
      <w:r>
        <w:t>, идет по радикальному механизму:</w:t>
      </w:r>
    </w:p>
    <w:p w14:paraId="712D8E77" w14:textId="39AFC1C4" w:rsidR="00A743F4" w:rsidRDefault="00A743F4" w:rsidP="0040201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26A94DE0" wp14:editId="4E964775">
                <wp:extent cx="6832600" cy="1628775"/>
                <wp:effectExtent l="0" t="0" r="6350" b="9525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628775"/>
                          <a:chOff x="0" y="0"/>
                          <a:chExt cx="6832600" cy="16287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0" y="145796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C8ED2" w14:textId="563A418E" w:rsidR="00786CA9" w:rsidRPr="00390489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Распад фенолэфира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94DE0" id="Группа 34" o:spid="_x0000_s1056" style="width:538pt;height:128.25pt;mso-position-horizontal-relative:char;mso-position-vertical-relative:line" coordsize="68326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">
                <v:shape id="Рисунок 4" o:spid="_x0000_s1057" type="#_x0000_t75" style="position:absolute;width:68326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">
                  <v:imagedata r:id="rId58" o:title=""/>
                </v:shape>
                <v:shape id="Надпись 33" o:spid="_x0000_s1058" type="#_x0000_t202" style="position:absolute;top:14579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226C8ED2" w14:textId="563A418E" w:rsidR="00786CA9" w:rsidRPr="00390489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Распад фенолэфира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18D33A" w14:textId="7A0FB488" w:rsidR="00383542" w:rsidRDefault="00B56920" w:rsidP="00B56920">
      <w:pPr>
        <w:pStyle w:val="a3"/>
      </w:pPr>
      <w:r>
        <w:t xml:space="preserve">В работе </w:t>
      </w:r>
      <w:sdt>
        <w:sdtPr>
          <w:id w:val="-620839763"/>
          <w:citation/>
        </w:sdtPr>
        <w:sdtContent>
          <w:r>
            <w:fldChar w:fldCharType="begin"/>
          </w:r>
          <w:r w:rsidR="0001174A">
            <w:instrText xml:space="preserve">CITATION Кур11 \l 1049 </w:instrText>
          </w:r>
          <w:r>
            <w:fldChar w:fldCharType="separate"/>
          </w:r>
          <w:r w:rsidR="00B55CA9">
            <w:rPr>
              <w:noProof/>
            </w:rPr>
            <w:t>[25]</w:t>
          </w:r>
          <w:r>
            <w:fldChar w:fldCharType="end"/>
          </w:r>
        </w:sdtContent>
      </w:sdt>
      <w:r>
        <w:t xml:space="preserve"> м</w:t>
      </w:r>
      <w:r w:rsidR="0040201F">
        <w:t>етодом ЯМР сразу после облучения было установлено, что все образующиеся аминозамещённые фенолэфиры являются нестабильными и распадаются в темновой реакции на пирокатехин и азот-содержащие соединения.</w:t>
      </w:r>
      <w:r w:rsidR="00957116">
        <w:t xml:space="preserve"> </w:t>
      </w:r>
      <w:r w:rsidR="00854DB4" w:rsidRPr="00FA2D51">
        <w:t xml:space="preserve">Степень устойчивости фенолэфиров зависит от стерических препятствий в новообразованной эфирной группе. </w:t>
      </w:r>
      <w:r w:rsidR="00854DB4">
        <w:t>Однако не</w:t>
      </w:r>
      <w:r w:rsidR="00854DB4" w:rsidRPr="00FA2D51">
        <w:t xml:space="preserve"> только структура фенолэфиров, но и донорно-акцепторны</w:t>
      </w:r>
      <w:r w:rsidR="00854DB4">
        <w:t xml:space="preserve">е свойства </w:t>
      </w:r>
      <w:r w:rsidR="00854DB4" w:rsidRPr="00FA2D51">
        <w:t>заместителей влия</w:t>
      </w:r>
      <w:r w:rsidR="00854DB4">
        <w:t>ю</w:t>
      </w:r>
      <w:r w:rsidR="00854DB4" w:rsidRPr="00FA2D51">
        <w:t>т на устойчивость</w:t>
      </w:r>
      <w:r w:rsidR="00854DB4">
        <w:t xml:space="preserve"> этих эфиров</w:t>
      </w:r>
      <w:r w:rsidR="00854DB4" w:rsidRPr="00FA2D51">
        <w:t>.</w:t>
      </w:r>
      <w:r w:rsidR="00854DB4" w:rsidRPr="00D2740F">
        <w:t xml:space="preserve"> </w:t>
      </w:r>
      <w:r w:rsidR="00854DB4">
        <w:t>Согласно</w:t>
      </w:r>
      <w:r>
        <w:t xml:space="preserve"> </w:t>
      </w:r>
      <w:sdt>
        <w:sdtPr>
          <w:id w:val="-116262369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B55CA9">
            <w:rPr>
              <w:noProof/>
            </w:rPr>
            <w:t>[1]</w:t>
          </w:r>
          <w:r>
            <w:fldChar w:fldCharType="end"/>
          </w:r>
        </w:sdtContent>
      </w:sdt>
      <w:r>
        <w:t xml:space="preserve"> </w:t>
      </w:r>
      <w:r w:rsidR="00854DB4">
        <w:t>реакция распада идет</w:t>
      </w:r>
      <w:r>
        <w:t xml:space="preserve"> </w:t>
      </w:r>
      <w:r w:rsidRPr="00B56920">
        <w:t>по гетеролитическому механизму в соответствии с</w:t>
      </w:r>
      <w:r>
        <w:t xml:space="preserve">о </w:t>
      </w:r>
      <w:r>
        <w:fldChar w:fldCharType="begin"/>
      </w:r>
      <w:r>
        <w:instrText xml:space="preserve"> REF _Ref134898811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10</w:t>
      </w:r>
      <w:r>
        <w:fldChar w:fldCharType="end"/>
      </w:r>
      <w:r>
        <w:t>. Подтверждает такой механизма распада фенолэфира чувствительность скорости распада фенолэфира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59B03DD4" w:rsidR="00786CA9" w:rsidRPr="00017EE8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4898811"/>
                              <w:bookmarkStart w:id="58" w:name="_Ref134898808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7"/>
                              <w:r>
                                <w:t>. Механизм распада аминозамещенного фенолэфира</w:t>
                              </w:r>
                              <w:bookmarkEnd w:id="5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59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">
                <v:shape id="Рисунок 47" o:spid="_x0000_s1060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60" o:title=""/>
                </v:shape>
                <v:shape id="Надпись 48" o:spid="_x0000_s1061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59B03DD4" w:rsidR="00786CA9" w:rsidRPr="00017EE8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9" w:name="_Ref134898811"/>
                        <w:bookmarkStart w:id="60" w:name="_Ref134898808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9"/>
                        <w:r>
                          <w:t>. Механизм распада аминозамещенного фенолэфира</w:t>
                        </w:r>
                        <w:bookmarkEnd w:id="6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1ECE8E7E" w:rsidR="00CC5A5F" w:rsidRDefault="00CC5A5F" w:rsidP="00CC5A5F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,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. </w:t>
      </w:r>
      <w:r w:rsidRPr="00236B4A">
        <w:t xml:space="preserve">Из-за быстрого разложения фенолэфиров и невыделения их в чистом виде нельзя точно соотнести структуры </w:t>
      </w:r>
      <w:r w:rsidRPr="00236B4A">
        <w:lastRenderedPageBreak/>
        <w:t xml:space="preserve">изомеров с измеренными </w:t>
      </w:r>
      <w:r>
        <w:t xml:space="preserve">в ходе работы </w:t>
      </w:r>
      <w:sdt>
        <w:sdtPr>
          <w:id w:val="-1954782731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156B5D">
            <w:rPr>
              <w:noProof/>
            </w:rPr>
            <w:t>[1]</w:t>
          </w:r>
          <w:r>
            <w:fldChar w:fldCharType="end"/>
          </w:r>
        </w:sdtContent>
      </w:sdt>
      <w:r>
        <w:t xml:space="preserve"> </w:t>
      </w:r>
      <w:r w:rsidRPr="00236B4A">
        <w:t>химическими сдвигами</w:t>
      </w:r>
      <w:r>
        <w:t xml:space="preserve">, поэтому нельзя </w:t>
      </w:r>
      <w:commentRangeStart w:id="61"/>
      <w:r>
        <w:t>однозначно определить константы распада</w:t>
      </w:r>
      <w:commentRangeEnd w:id="61"/>
      <w:r>
        <w:rPr>
          <w:rStyle w:val="afc"/>
          <w:rFonts w:eastAsia="SimSun" w:cstheme="minorBidi"/>
          <w:color w:val="auto"/>
          <w:lang w:eastAsia="en-US"/>
        </w:rPr>
        <w:commentReference w:id="61"/>
      </w:r>
      <w:r>
        <w:t>.</w:t>
      </w:r>
      <w:r w:rsidRPr="00FA2D51">
        <w:t xml:space="preserve"> </w:t>
      </w:r>
    </w:p>
    <w:p w14:paraId="13B65A96" w14:textId="346CB922" w:rsidR="00E60B0F" w:rsidRDefault="00E60B0F" w:rsidP="003D68D9">
      <w:pPr>
        <w:pStyle w:val="aff5"/>
      </w:pPr>
    </w:p>
    <w:p w14:paraId="3B03B19B" w14:textId="70C71FD4" w:rsidR="00D35582" w:rsidRDefault="00D35582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4B5AC3FF" w:rsidR="00786CA9" w:rsidRPr="001A6EFC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2" w:name="_Ref134826791"/>
                              <w:r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 w:rsidR="003D089E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2"/>
                              <w:r>
                                <w:t>. Константы распада различных фенолэфиров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62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59Y1SA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">
                <v:group id="Группа 44" o:spid="_x0000_s1063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4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63" o:title="" croptop="564f" cropright="27600f"/>
                  </v:shape>
                  <v:shape id="Рисунок 43" o:spid="_x0000_s1065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64" o:title="" croptop="1431f" cropbottom="1231f" cropright="25230f"/>
                  </v:shape>
                </v:group>
                <v:shape id="Надпись 45" o:spid="_x0000_s1066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4B5AC3FF" w:rsidR="00786CA9" w:rsidRPr="001A6EFC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3" w:name="_Ref134826791"/>
                        <w:r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 w:rsidR="003D089E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3"/>
                        <w:r>
                          <w:t>. Константы распада различных фенолэфиров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933DCE" w14:textId="7720726B" w:rsidR="00D2740F" w:rsidRDefault="00D2740F" w:rsidP="003D68D9">
      <w:pPr>
        <w:pStyle w:val="aff5"/>
      </w:pPr>
    </w:p>
    <w:p w14:paraId="1BA61898" w14:textId="0514931F" w:rsidR="00D46C54" w:rsidRDefault="00844787" w:rsidP="00460A9A">
      <w:pPr>
        <w:pStyle w:val="33"/>
        <w:rPr>
          <w:noProof/>
        </w:rPr>
      </w:pPr>
      <w:commentRangeStart w:id="64"/>
      <w:r>
        <w:rPr>
          <w:noProof/>
        </w:rPr>
        <w:t>Радикальные</w:t>
      </w:r>
      <w:commentRangeEnd w:id="64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64"/>
      </w:r>
      <w:r>
        <w:rPr>
          <w:noProof/>
        </w:rPr>
        <w:t xml:space="preserve"> реакции</w:t>
      </w:r>
    </w:p>
    <w:p w14:paraId="17B361F9" w14:textId="6B798AC9" w:rsidR="00460A9A" w:rsidRDefault="002C1E0A" w:rsidP="00026A25">
      <w:pPr>
        <w:pStyle w:val="a3"/>
      </w:pPr>
      <w:r>
        <w:t xml:space="preserve">Отрыв фотовозбужденной молекулой орто-хинона атома водорода от молекулы амина приводит к образованию </w:t>
      </w:r>
      <w:r w:rsidRPr="002C1E0A">
        <w:t>оксифеноксильного и аминильного радикалов</w:t>
      </w:r>
      <w:r w:rsidR="00EA584A">
        <w:t xml:space="preserve"> см. </w:t>
      </w:r>
      <w:r w:rsidR="00026A25">
        <w:fldChar w:fldCharType="begin"/>
      </w:r>
      <w:r w:rsidR="00026A25">
        <w:instrText xml:space="preserve"> REF _Ref134865353 \h </w:instrText>
      </w:r>
      <w:r w:rsidR="00026A25">
        <w:fldChar w:fldCharType="separate"/>
      </w:r>
      <w:r w:rsidR="00B55CA9">
        <w:t xml:space="preserve">Схема </w:t>
      </w:r>
      <w:r w:rsidR="00B55CA9">
        <w:rPr>
          <w:noProof/>
        </w:rPr>
        <w:t>11</w:t>
      </w:r>
      <w:r w:rsidR="00B55CA9">
        <w:t>. Механизм образования радикалов.</w:t>
      </w:r>
      <w:r w:rsidR="00026A25">
        <w:fldChar w:fldCharType="end"/>
      </w:r>
      <w:r w:rsidRPr="002C1E0A">
        <w:t>.</w:t>
      </w:r>
      <w:r>
        <w:t xml:space="preserve"> </w:t>
      </w:r>
      <w:r w:rsidRPr="002C1E0A">
        <w:t>Они могут рекомбинировать и дать фенолэфир, который является главным первичным продуктом фотовосстановления орто-бензохинонов. Также возможна реакция диспропорционирования оксифеноксильных радикалов с образованием пирокатехина и о-хинона.</w:t>
      </w:r>
      <w:r>
        <w:t xml:space="preserve"> </w:t>
      </w:r>
      <w:r w:rsidRPr="002C1E0A">
        <w:t>Фенолэфир (</w:t>
      </w:r>
      <w:r w:rsidR="00CC5A5F">
        <w:t xml:space="preserve">под </w:t>
      </w:r>
      <w:r w:rsidRPr="002C1E0A">
        <w:t>вакуум</w:t>
      </w:r>
      <w:r w:rsidR="00CC5A5F">
        <w:t xml:space="preserve">ом при </w:t>
      </w:r>
      <w:r w:rsidRPr="002C1E0A">
        <w:t>комнатн</w:t>
      </w:r>
      <w:r w:rsidR="00CC5A5F">
        <w:t>ой</w:t>
      </w:r>
      <w:r w:rsidRPr="002C1E0A">
        <w:t xml:space="preserve"> температур</w:t>
      </w:r>
      <w:r w:rsidR="00CC5A5F">
        <w:t>е</w:t>
      </w:r>
      <w:r w:rsidRPr="002C1E0A">
        <w:t>) в</w:t>
      </w:r>
      <w:r w:rsidR="00CC5A5F">
        <w:t xml:space="preserve"> результате</w:t>
      </w:r>
      <w:r w:rsidRPr="002C1E0A">
        <w:t xml:space="preserve"> темно</w:t>
      </w:r>
      <w:r w:rsidR="00CC5A5F">
        <w:t>вой реакции</w:t>
      </w:r>
      <w:r w:rsidRPr="002C1E0A">
        <w:t xml:space="preserve"> превращается в пирокатехин. </w:t>
      </w:r>
      <w:r>
        <w:t>Стабильность ф</w:t>
      </w:r>
      <w:r w:rsidRPr="002C1E0A">
        <w:t>енолэфир</w:t>
      </w:r>
      <w:r>
        <w:t>ов увеличивается при уменьшении объема заместителя</w:t>
      </w:r>
      <w:r w:rsidRPr="002C1E0A">
        <w:t xml:space="preserve"> рядом с новой эфирной связью. </w:t>
      </w:r>
      <w:r>
        <w:t>Также устойчивость</w:t>
      </w:r>
      <w:r w:rsidRPr="002C1E0A">
        <w:t xml:space="preserve"> фенолэфиров также зависит от red/ox свойств реагентов. Чем слабее </w:t>
      </w:r>
      <w:r w:rsidR="00CC5A5F" w:rsidRPr="00CC5A5F">
        <w:t>электронно-акцепторны</w:t>
      </w:r>
      <w:r w:rsidR="00CC5A5F">
        <w:t>е</w:t>
      </w:r>
      <w:r w:rsidR="00CC5A5F" w:rsidRPr="00CC5A5F">
        <w:t xml:space="preserve"> свойств</w:t>
      </w:r>
      <w:r w:rsidR="00CC5A5F">
        <w:t xml:space="preserve">а </w:t>
      </w:r>
      <w:r w:rsidRPr="002C1E0A">
        <w:t>хинон</w:t>
      </w:r>
      <w:r w:rsidR="00CC5A5F">
        <w:t>ов</w:t>
      </w:r>
      <w:r w:rsidRPr="002C1E0A">
        <w:t xml:space="preserve"> и чем слабее </w:t>
      </w:r>
      <w:r w:rsidR="00CC5A5F" w:rsidRPr="00CC5A5F">
        <w:t>электронно-донорны</w:t>
      </w:r>
      <w:r w:rsidR="00CC5A5F">
        <w:t>е</w:t>
      </w:r>
      <w:r w:rsidR="00CC5A5F" w:rsidRPr="00CC5A5F">
        <w:t xml:space="preserve"> свойств</w:t>
      </w:r>
      <w:r w:rsidR="00CC5A5F">
        <w:t xml:space="preserve">а </w:t>
      </w:r>
      <w:r w:rsidRPr="002C1E0A">
        <w:t>амин</w:t>
      </w:r>
      <w:r w:rsidR="00CC5A5F">
        <w:t>ов</w:t>
      </w:r>
      <w:r w:rsidRPr="002C1E0A">
        <w:t xml:space="preserve">, тем стабильнее </w:t>
      </w:r>
      <w:commentRangeStart w:id="65"/>
      <w:r w:rsidRPr="002C1E0A">
        <w:t>фенолэфиры</w:t>
      </w:r>
      <w:commentRangeEnd w:id="65"/>
      <w:r w:rsidR="00026A25">
        <w:rPr>
          <w:rStyle w:val="afc"/>
          <w:rFonts w:eastAsia="SimSun" w:cstheme="minorBidi"/>
          <w:color w:val="auto"/>
          <w:lang w:eastAsia="en-US"/>
        </w:rPr>
        <w:commentReference w:id="65"/>
      </w:r>
      <w:r w:rsidRPr="002C1E0A">
        <w:t>.</w:t>
      </w:r>
      <w:r w:rsidR="00EA584A" w:rsidRPr="00EA584A">
        <w:rPr>
          <w:noProof/>
        </w:rPr>
        <w:t xml:space="preserve"> </w:t>
      </w:r>
    </w:p>
    <w:p w14:paraId="31FBAFBD" w14:textId="1756F598" w:rsidR="00EA584A" w:rsidRPr="003D68D9" w:rsidRDefault="00EA584A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9E5428" wp14:editId="1BB9D0F5">
                <wp:extent cx="5645785" cy="3226435"/>
                <wp:effectExtent l="0" t="0" r="0" b="0"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5" cy="3226435"/>
                          <a:chOff x="0" y="0"/>
                          <a:chExt cx="6832600" cy="390461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373380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5F6788" w14:textId="57FEA447" w:rsidR="00786CA9" w:rsidRPr="00E43886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6" w:name="_Ref134865353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Механизм образования радикалов.</w:t>
                              </w:r>
                              <w:bookmarkEnd w:id="6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E5428" id="Группа 52" o:spid="_x0000_s1067" style="width:444.55pt;height:254.05pt;mso-position-horizontal-relative:char;mso-position-vertical-relative:line" coordsize="68326,3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">
                <v:shape id="Рисунок 50" o:spid="_x0000_s1068" type="#_x0000_t75" style="position:absolute;width:68326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">
                  <v:imagedata r:id="rId66" o:title=""/>
                </v:shape>
                <v:shape id="Надпись 51" o:spid="_x0000_s1069" type="#_x0000_t202" style="position:absolute;top:37338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14:paraId="2F5F6788" w14:textId="57FEA447" w:rsidR="00786CA9" w:rsidRPr="00E43886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7" w:name="_Ref134865353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Механизм образования радикалов.</w:t>
                        </w:r>
                        <w:bookmarkEnd w:id="6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5269A4" w14:textId="1D1D3A7D" w:rsidR="00D46C54" w:rsidRPr="00DB000E" w:rsidRDefault="00CC5A5F" w:rsidP="00DB000E">
      <w:pPr>
        <w:pStyle w:val="a3"/>
      </w:pPr>
      <w:r>
        <w:t>Нельзя так же исключать р</w:t>
      </w:r>
      <w:r w:rsidRPr="00CC5A5F">
        <w:t>еакци</w:t>
      </w:r>
      <w:r>
        <w:t>ю</w:t>
      </w:r>
      <w:r w:rsidRPr="00CC5A5F">
        <w:t xml:space="preserve"> фотовосстановления</w:t>
      </w:r>
      <w:r>
        <w:t xml:space="preserve"> </w:t>
      </w:r>
      <w:r w:rsidRPr="00CC5A5F">
        <w:t>диспропорционирования оксифеноксильных радикалов на пирокатехин и о-хинон</w:t>
      </w:r>
      <w:r>
        <w:t>. Например,</w:t>
      </w:r>
      <w:r w:rsidRPr="00CC5A5F">
        <w:t xml:space="preserve"> 3,5- и 3,6-ди-трет-бутилбензохинонов-1,2 в присутствии соответствующих им пирокатехинов </w:t>
      </w:r>
      <w:commentRangeStart w:id="68"/>
      <w:commentRangeStart w:id="69"/>
      <w:r w:rsidRPr="00CC5A5F">
        <w:t>приводит</w:t>
      </w:r>
      <w:commentRangeEnd w:id="68"/>
      <w:r w:rsidRPr="00CC5A5F">
        <w:rPr>
          <w:rStyle w:val="afc"/>
          <w:rFonts w:eastAsia="SimSun" w:cstheme="minorBidi"/>
          <w:color w:val="auto"/>
          <w:lang w:eastAsia="en-US"/>
        </w:rPr>
        <w:commentReference w:id="68"/>
      </w:r>
      <w:commentRangeEnd w:id="69"/>
      <w:r w:rsidR="00B04A91">
        <w:rPr>
          <w:rStyle w:val="afc"/>
          <w:rFonts w:eastAsia="SimSun" w:cstheme="minorBidi"/>
          <w:color w:val="auto"/>
          <w:lang w:eastAsia="en-US"/>
        </w:rPr>
        <w:commentReference w:id="69"/>
      </w:r>
      <w:r w:rsidRPr="00CC5A5F">
        <w:t xml:space="preserve"> к образованию семихинонов, которые после диспропорционируют до исходных хинонов и пирокатехинов </w:t>
      </w:r>
      <w:sdt>
        <w:sdtPr>
          <w:id w:val="1230585099"/>
          <w:citation/>
        </w:sdtPr>
        <w:sdtContent>
          <w:r w:rsidRPr="00CC5A5F">
            <w:fldChar w:fldCharType="begin"/>
          </w:r>
          <w:r w:rsidRPr="00CC5A5F">
            <w:instrText xml:space="preserve">CITATION The17 \l 1033 </w:instrText>
          </w:r>
          <w:r w:rsidRPr="00CC5A5F">
            <w:fldChar w:fldCharType="separate"/>
          </w:r>
          <w:r w:rsidR="00B55CA9">
            <w:rPr>
              <w:noProof/>
            </w:rPr>
            <w:t>[26]</w:t>
          </w:r>
          <w:r w:rsidRPr="00CC5A5F">
            <w:fldChar w:fldCharType="end"/>
          </w:r>
        </w:sdtContent>
      </w:sdt>
      <w:r w:rsidR="00DB000E">
        <w:t xml:space="preserve"> </w:t>
      </w:r>
      <w:r w:rsidR="00DB000E">
        <w:fldChar w:fldCharType="begin"/>
      </w:r>
      <w:r w:rsidR="00DB000E">
        <w:instrText xml:space="preserve"> REF _Ref135051196 \h </w:instrText>
      </w:r>
      <w:r w:rsidR="00DB000E">
        <w:fldChar w:fldCharType="separate"/>
      </w:r>
      <w:r w:rsidR="00DB000E">
        <w:t xml:space="preserve">Схема </w:t>
      </w:r>
      <w:r w:rsidR="00DB000E">
        <w:rPr>
          <w:noProof/>
        </w:rPr>
        <w:t>12</w:t>
      </w:r>
      <w:r w:rsidR="00DB000E">
        <w:fldChar w:fldCharType="end"/>
      </w:r>
      <w:r w:rsidRPr="00CC5A5F">
        <w:t>:</w:t>
      </w:r>
    </w:p>
    <w:p w14:paraId="33013C0A" w14:textId="186D306F" w:rsidR="00683E4E" w:rsidRPr="005877E7" w:rsidRDefault="00683E4E" w:rsidP="00683E4E">
      <w:pPr>
        <w:pStyle w:val="a3"/>
      </w:pPr>
      <w:r>
        <w:t>Реакции гибели подробно описаны в</w:t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351B5764" w:rsidR="00C17DFB" w:rsidRDefault="00844787" w:rsidP="00231678">
      <w:pPr>
        <w:pStyle w:val="a3"/>
      </w:pPr>
      <w:commentRangeStart w:id="70"/>
      <w:r>
        <w:t>В исследовании</w:t>
      </w:r>
      <w:commentRangeEnd w:id="70"/>
      <w:r w:rsidR="00C17DFB">
        <w:rPr>
          <w:rStyle w:val="afc"/>
          <w:rFonts w:eastAsia="SimSun" w:cstheme="minorBidi"/>
          <w:color w:val="auto"/>
          <w:lang w:eastAsia="en-US"/>
        </w:rPr>
        <w:commentReference w:id="70"/>
      </w:r>
      <w:r w:rsidR="00E454A5">
        <w:t xml:space="preserve"> </w:t>
      </w:r>
      <w:sdt>
        <w:sdtPr>
          <w:alias w:val="To edit, see citavi.com/edit"/>
          <w:tag w:val="CitaviPlaceholder#e522aba3-677b-4d7e-8bc4-27d21511be0e"/>
          <w:id w:val="767506896"/>
          <w:placeholder>
            <w:docPart w:val="DefaultPlaceholder_-1854013440"/>
          </w:placeholder>
        </w:sdtPr>
        <w:sdtContent>
          <w:r w:rsidR="00E454A5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ZUMDg6NDU6NDMiLCJQcm9qZWN0Ijp7IiRyZWYiOiI4In19LCJVc2VOdW1iZXJpbmdUeXBlT2ZQYXJlbnREb2N1bWVudCI6ZmFsc2V9XSwiRm9ybWF0dGVkVGV4dCI6eyIkaWQiOiI5IiwiQ291bnQiOjEsIlRleHRVbml0cyI6W3siJGlkIjoiMTAiLCJGb250U3R5bGUiOnsiJGlkIjoiMTEiLCJOZXV0cmFsIjp0cnVlfSwiUmVhZGluZ09yZGVyIjoxLCJUZXh0IjoiWzI4XSJ9XX0sIlRhZyI6IkNpdGF2aVBsYWNlaG9sZGVyI2U1MjJhYmEzLTY3N2ItNGQ3ZS04YmM0LTI3ZDIxNTExYmUwZSIsIlRleHQiOiJbMjhdIiwiV0FJVmVyc2lvbiI6IjYuMTUuMi4wIn0=}</w:instrText>
          </w:r>
          <w:r w:rsidR="00E454A5">
            <w:fldChar w:fldCharType="separate"/>
          </w:r>
          <w:hyperlink r:id="rId67" w:tooltip="Курский, Ю.А. Строение и реакционная способность замещённых о-хинонов и их производных / Ю.А. Курский. – Нижний Новгород." w:history="1">
            <w:r w:rsidR="003D089E">
              <w:t>[28]</w:t>
            </w:r>
          </w:hyperlink>
          <w:r w:rsidR="00E454A5">
            <w:fldChar w:fldCharType="end"/>
          </w:r>
        </w:sdtContent>
      </w:sdt>
      <w:r>
        <w:t xml:space="preserve"> был исследован фотолиз под действием видимого излучения </w:t>
      </w:r>
      <m:oMath>
        <m:r>
          <w:rPr>
            <w:rFonts w:ascii="Cambria Math" w:hAnsi="Cambria Math"/>
          </w:rPr>
          <m:t>λ&gt;520 нм</m:t>
        </m:r>
      </m:oMath>
      <w:r>
        <w:t xml:space="preserve"> бензольных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. </w:t>
      </w:r>
      <w:r w:rsidRPr="0001174A">
        <w:t>По данным ЯМР спектроскопии, фотореакции о-бензохинонов протекают с декарбонилированием хинонов и образованием одного конечного продукта - 3,4-ди-замещенного-2,5-ди-трет-бутил-циклопентадиенона</w:t>
      </w:r>
      <w:r w:rsidR="00E454A5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B55CA9">
        <w:t xml:space="preserve">Схема </w:t>
      </w:r>
      <w:r w:rsidR="00B55CA9">
        <w:rPr>
          <w:noProof/>
        </w:rPr>
        <w:t>13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E454A5">
        <w:t>При этом,</w:t>
      </w:r>
      <w:r w:rsidR="00E454A5" w:rsidRPr="0001174A">
        <w:t xml:space="preserve"> выявлено, что в процессе реакции формируется промежуточный продукт с низкой стабильностью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одн</w:t>
      </w:r>
      <w:r w:rsidR="00C17DFB">
        <w:t>и</w:t>
      </w:r>
      <w:r w:rsidR="00B172E7">
        <w:t xml:space="preserve"> продукт фотореакции – 2,3а,6,8-тетра-трет-бутил-1,9,9а,9б-тетра-метокси-9а,9б-дигидроциклоиентахромен-3,4,7-(ЗаН)-триона.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фотодимеризация двух молекул замещённого бицикло[3.1.0]гекс-3-еп-2,6-диона см. </w:t>
      </w:r>
      <w:r w:rsidR="00B172E7">
        <w:fldChar w:fldCharType="begin"/>
      </w:r>
      <w:r w:rsidR="00B172E7">
        <w:instrText xml:space="preserve"> REF _Ref134996846 \h </w:instrText>
      </w:r>
      <w:r w:rsidR="00B172E7">
        <w:fldChar w:fldCharType="separate"/>
      </w:r>
      <w:r w:rsidR="00B55CA9">
        <w:t xml:space="preserve">Схема </w:t>
      </w:r>
      <w:r w:rsidR="00B55CA9">
        <w:rPr>
          <w:noProof/>
        </w:rPr>
        <w:t>14</w:t>
      </w:r>
      <w:r w:rsidR="00B172E7">
        <w:fldChar w:fldCharType="end"/>
      </w:r>
      <w:r w:rsidR="00B172E7">
        <w:t>.</w:t>
      </w:r>
      <w:r w:rsidR="00C17DFB">
        <w:t xml:space="preserve"> Таким образом, реакция фотолического декарбонилирования производных о-хинона представляет собой двустадийный процесс. На первой стадии происходит перегруппировка циклогексадиендионового кольца фотовозбужденной молекулы о-хинона в соответствующий бицикло[3.1.0]гекс-3-ен-2,6-дион. На второй стадии наблюдается выброс СО из циклопропанового фрагмента и образование конечного продукта - замещённого циклопентадиенона с выходом близким к количественному. Дальнейшие реакции, происходящие производным циклопентадиенона описаны в этой </w:t>
      </w:r>
      <w:commentRangeStart w:id="71"/>
      <w:r w:rsidR="00C17DFB">
        <w:t>же</w:t>
      </w:r>
      <w:commentRangeEnd w:id="71"/>
      <w:r w:rsidR="00C17DFB">
        <w:rPr>
          <w:rStyle w:val="afc"/>
          <w:rFonts w:eastAsia="SimSun" w:cstheme="minorBidi"/>
          <w:color w:val="auto"/>
          <w:lang w:eastAsia="en-US"/>
        </w:rPr>
        <w:commentReference w:id="71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ZUMDg6NDU6NDMiLCJQcm9qZWN0Ijp7IiRyZWYiOiI4In19LCJVc2VOdW1iZXJpbmdUeXBlT2ZQYXJlbnREb2N1bWVudCI6ZmFsc2V9XSwiRm9ybWF0dGVkVGV4dCI6eyIkaWQiOiI5IiwiQ291bnQiOjEsIlRleHRVbml0cyI6W3siJGlkIjoiMTAiLCJGb250U3R5bGUiOnsiJGlkIjoiMTEiLCJOZXV0cmFsIjp0cnVlfSwiUmVhZGluZ09yZGVyIjoxLCJUZXh0IjoiWzI4XSJ9XX0sIlRhZyI6IkNpdGF2aVBsYWNlaG9sZGVyI2FmMDM3MjcxLTk4ZGEtNDIwOS05ZmNlLTRkNTNhM2EyODhiMCIsIlRleHQiOiJbMjhdIiwiV0FJVmVyc2lvbiI6IjYuMTUuMi4wIn0=}</w:instrText>
          </w:r>
          <w:r w:rsidR="00C17DFB">
            <w:fldChar w:fldCharType="separate"/>
          </w:r>
          <w:hyperlink r:id="rId68" w:tooltip="Курский, Ю.А. Строение и реакционная способность замещённых о-хинонов и их производных / Ю.А. Курский. – Нижний Новгород." w:history="1">
            <w:r w:rsidR="003D089E">
              <w:t>[28]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4E97AD89" w:rsidR="00786CA9" w:rsidRPr="00EF334A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2" w:name="_Ref134996503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72"/>
                              <w:r>
                                <w:t>. Схема декарбонилирования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70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">
                <v:shape id="Рисунок 53" o:spid="_x0000_s1071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70" o:title=""/>
                </v:shape>
                <v:shape id="Надпись 54" o:spid="_x0000_s1072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4E97AD89" w:rsidR="00786CA9" w:rsidRPr="00EF334A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3" w:name="_Ref134996503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73"/>
                        <w:r>
                          <w:t>. Схема декарбонилирования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31C4C3DB" w:rsidR="00786CA9" w:rsidRPr="005E6924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4" w:name="_Ref134996846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74"/>
                              <w:r>
                                <w:t>. Димеризация замещённого бицикло[3.1.0]гекс-3-еп-2,6-диона.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73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">
                <v:shape id="Рисунок 35" o:spid="_x0000_s1074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72" o:title=""/>
                </v:shape>
                <v:shape id="Надпись 36" o:spid="_x0000_s1075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31C4C3DB" w:rsidR="00786CA9" w:rsidRPr="005E6924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5" w:name="_Ref134996846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75"/>
                        <w:r>
                          <w:t>. Димеризация замещённого бицикло[3.1.0]гекс-3-еп-2,6-диона.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2005123E" w:rsidR="003608D7" w:rsidRDefault="003608D7" w:rsidP="00E454A5">
      <w:pPr>
        <w:pStyle w:val="33"/>
      </w:pPr>
      <w:commentRangeStart w:id="76"/>
      <w:commentRangeStart w:id="77"/>
      <w:r>
        <w:t>Ингибирование</w:t>
      </w:r>
      <w:commentRangeEnd w:id="76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76"/>
      </w:r>
      <w:commentRangeEnd w:id="77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77"/>
      </w:r>
    </w:p>
    <w:p w14:paraId="5353074D" w14:textId="011D429D" w:rsidR="00AE7EDD" w:rsidRDefault="00AE7EDD" w:rsidP="00E45A6B">
      <w:pPr>
        <w:pStyle w:val="a3"/>
      </w:pPr>
      <w:commentRangeStart w:id="78"/>
      <w:r>
        <w:t>Реакция</w:t>
      </w:r>
      <w:commentRangeEnd w:id="78"/>
      <w:r w:rsidR="004106B0">
        <w:rPr>
          <w:rStyle w:val="afc"/>
          <w:rFonts w:eastAsia="SimSun" w:cstheme="minorBidi"/>
          <w:color w:val="auto"/>
          <w:lang w:eastAsia="en-US"/>
        </w:rPr>
        <w:commentReference w:id="78"/>
      </w:r>
      <w:r>
        <w:t xml:space="preserve"> ингибирования полимеризации хинонами крайне интересна своим </w:t>
      </w:r>
      <w:r w:rsidR="003074AF">
        <w:t>влиянием</w:t>
      </w:r>
      <w:r>
        <w:t xml:space="preserve"> на</w:t>
      </w:r>
      <w:r w:rsidR="003074AF">
        <w:t xml:space="preserve"> </w:t>
      </w:r>
      <w:r>
        <w:t>систему</w:t>
      </w:r>
      <w:r w:rsidR="003074AF">
        <w:t xml:space="preserve"> в целом т.к. Облучение растворов хинонов и Н-донорных соединений в мономере приводит к образованию алкильных радикалов, способных инициировать полимеризацию и оксифеноксильных радикалов – ингибиторов радикальной полимеризации. Такой дуализм в поведении реакционной пары хинон – Н-донор делает необходимым детальное изучение реакций как фотоинициирования, так и ингибирования радикальной полимеризации в присутствии хинонов</w:t>
      </w:r>
      <w:r w:rsidR="00E45A6B">
        <w:t xml:space="preserve">. </w:t>
      </w: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NlQwODo0NTo0MyIsIlByb2plY3QiOnsiJHJlZiI6IjgifX0sIlVzZU51bWJlcmluZ1R5cGVPZlBhcmVudERvY3VtZW50IjpmYWxzZX1dLCJGb3JtYXR0ZWRUZXh0Ijp7IiRpZCI6IjExIiwiQ291bnQiOjEsIlRleHRVbml0cyI6W3siJGlkIjoiMTIiLCJGb250U3R5bGUiOnsiJGlkIjoiMTMiLCJOZXV0cmFsIjp0cnVlfSwiUmVhZGluZ09yZGVyIjoxLCJUZXh0IjoiWzI5XSJ9XX0sIlRhZyI6IkNpdGF2aVBsYWNlaG9sZGVyIzUxMWJjNWM0LTUyYzgtNGQ4Ni04NDdkLWU0Zjg3ODdhMjc0ZSIsIlRleHQiOiJbMjldIiwiV0FJVmVyc2lvbiI6IjYuMTUuMi4wIn0=}</w:instrText>
          </w:r>
          <w:r>
            <w:fldChar w:fldCharType="separate"/>
          </w:r>
          <w:hyperlink r:id="rId73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3D089E">
              <w:t>[29]</w:t>
            </w:r>
          </w:hyperlink>
          <w:r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="002F7900" w:rsidRPr="002F7900">
        <w:t xml:space="preserve">При проведении квантово-химических расчетов использовали программу </w:t>
      </w:r>
      <w:r w:rsidR="002F7900" w:rsidRPr="00863D0D">
        <w:t xml:space="preserve">Gaussian </w:t>
      </w:r>
      <w:r w:rsidR="00863D0D" w:rsidRPr="00863D0D">
        <w:t>98.</w:t>
      </w:r>
      <w:r w:rsidR="002F7900" w:rsidRPr="00863D0D">
        <w:t xml:space="preserve"> Расчеты</w:t>
      </w:r>
      <w:r w:rsidR="002F7900" w:rsidRPr="002F7900">
        <w:t xml:space="preserve"> выполняли в рамках теории 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ZUMDg6NDU6NDM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ZUMDg6NDU6NDMiLCJQcm9qZWN0Ijp7IiRyZWYiOiI4In19LCJVc2VOdW1iZXJpbmdUeXBlT2ZQYXJlbnREb2N1bWVudCI6ZmFsc2V9XSwiRm9ybWF0dGVkVGV4dCI6eyIkaWQiOiIxNyIsIkNvdW50IjoxLCJUZXh0VW5pdHMiOlt7IiRpZCI6IjE4IiwiRm9udFN0eWxlIjp7IiRpZCI6IjE5IiwiTmV1dHJhbCI6dHJ1ZX0sIlJlYWRpbmdPcmRlciI6MSwiVGV4dCI6IlszMCwgMzFdIn1dfSwiVGFnIjoiQ2l0YXZpUGxhY2Vob2xkZXIjZTFlNGM0YzYtYTIwNy00MGViLWFhNzItZmI2Y2JlNzE1ZTI0IiwiVGV4dCI6IlszMCwgMzFdIiwiV0FJVmVyc2lvbiI6IjYuMTUuMi4wIn0=}</w:instrText>
          </w:r>
          <w:r w:rsidR="00863D0D">
            <w:fldChar w:fldCharType="separate"/>
          </w:r>
          <w:hyperlink r:id="rId74" w:tooltip="Hohenberg P., K.W. / K.W. Hohenberg P. // Phys. Rev. B. – 1964. – Т.136, №3. – C.864." w:history="1">
            <w:r w:rsidR="003D089E">
              <w:t>[30</w:t>
            </w:r>
          </w:hyperlink>
          <w:hyperlink r:id="rId75" w:tooltip="Kohn W., Sham L. J. / Kohn W., Sham L. J. // Phys. Rev. A. – 1965. – Т.140, №4. – C.1133." w:history="1">
            <w:r w:rsidR="003D089E">
              <w:t>, 31]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</w:t>
      </w:r>
      <w:r w:rsidR="006F35F2">
        <w:lastRenderedPageBreak/>
        <w:t>было проведено</w:t>
      </w:r>
      <w:r w:rsidR="006F35F2" w:rsidRPr="006F35F2">
        <w:t xml:space="preserve"> для бензохинона-1,2 и его 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 xml:space="preserve">-бутильных производных (35Q и </w:t>
      </w:r>
      <w:commentRangeStart w:id="79"/>
      <w:r w:rsidR="006F35F2" w:rsidRPr="006F35F2">
        <w:t>36Q</w:t>
      </w:r>
      <w:commentRangeEnd w:id="79"/>
      <w:r w:rsidR="00CA6E82">
        <w:rPr>
          <w:rStyle w:val="afc"/>
          <w:rFonts w:eastAsia="SimSun" w:cstheme="minorBidi"/>
          <w:color w:val="auto"/>
          <w:lang w:eastAsia="en-US"/>
        </w:rPr>
        <w:commentReference w:id="79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B55CA9">
        <w:t xml:space="preserve">Рисунок </w:t>
      </w:r>
      <w:r w:rsidR="00B55CA9">
        <w:rPr>
          <w:noProof/>
        </w:rPr>
        <w:t>2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64DFDDEC" w:rsidR="00786CA9" w:rsidRPr="00085B74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0" w:name="_Ref13504593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80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76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">
                <v:shape id="Рисунок 38" o:spid="_x0000_s1077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77" o:title=""/>
                </v:shape>
                <v:shape id="Надпись 39" o:spid="_x0000_s1078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64DFDDEC" w:rsidR="00786CA9" w:rsidRPr="00085B74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1" w:name="_Ref13504593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81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61771850" w:rsidR="006F35F2" w:rsidRDefault="006F35F2" w:rsidP="006F35F2">
      <w:pPr>
        <w:pStyle w:val="a3"/>
        <w:rPr>
          <w:lang w:eastAsia="en-US"/>
        </w:rPr>
      </w:pPr>
      <w:r>
        <w:rPr>
          <w:lang w:eastAsia="en-US"/>
        </w:rP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_Ref135045914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B55CA9">
        <w:t xml:space="preserve">Схема </w:t>
      </w:r>
      <w:r w:rsidR="00B55CA9">
        <w:rPr>
          <w:noProof/>
        </w:rPr>
        <w:t>15</w:t>
      </w:r>
      <w:r>
        <w:rPr>
          <w:lang w:eastAsia="en-US"/>
        </w:rPr>
        <w:fldChar w:fldCharType="end"/>
      </w:r>
      <w:r>
        <w:rPr>
          <w:lang w:eastAsia="en-US"/>
        </w:rP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14763520" w:rsidR="00786CA9" w:rsidRPr="002A68A7" w:rsidRDefault="00786CA9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2" w:name="_Ref135045914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82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79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">
                <v:shape id="Рисунок 56" o:spid="_x0000_s1080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79" o:title=""/>
                </v:shape>
                <v:shape id="Надпись 57" o:spid="_x0000_s1081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14763520" w:rsidR="00786CA9" w:rsidRPr="002A68A7" w:rsidRDefault="00786CA9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3" w:name="_Ref135045914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83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FAD28C6" w:rsidR="00B55CA9" w:rsidRDefault="00255FBF" w:rsidP="001C11C0">
      <w:pPr>
        <w:pStyle w:val="a3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B55CA9">
        <w:t xml:space="preserve">Таблица </w:t>
      </w:r>
      <w:r w:rsidR="00B55CA9">
        <w:rPr>
          <w:noProof/>
        </w:rPr>
        <w:t>2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234272CB" w:rsidR="00786CA9" w:rsidRPr="0035319E" w:rsidRDefault="00786CA9" w:rsidP="00B55CA9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4" w:name="_Ref135046901"/>
                              <w:r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 w:rsidR="003D089E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84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82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MB7vm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83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81" o:title="" cropright="2300f"/>
                </v:shape>
                <v:shape id="Надпись 60" o:spid="_x0000_s1084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234272CB" w:rsidR="00786CA9" w:rsidRPr="0035319E" w:rsidRDefault="00786CA9" w:rsidP="00B55CA9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5" w:name="_Ref135046901"/>
                        <w:r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 w:rsidR="003D089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85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77777777" w:rsidR="00B55CA9" w:rsidRDefault="001C11C0" w:rsidP="00B55CA9">
      <w:pPr>
        <w:pStyle w:val="a3"/>
      </w:pPr>
      <w:r>
        <w:lastRenderedPageBreak/>
        <w:t>При взаимодействии радикала с хиноном по атому кислорода определяющую роль играют электронные факторы, связанные со стабильностью образующегося в реакции радикала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B55CA9">
        <w:t xml:space="preserve">Таблица </w:t>
      </w:r>
      <w:r w:rsidR="00B55CA9">
        <w:rPr>
          <w:noProof/>
        </w:rPr>
        <w:t>3</w:t>
      </w:r>
      <w:r w:rsidR="00B55CA9">
        <w:fldChar w:fldCharType="end"/>
      </w:r>
      <w:r>
        <w:t>)</w:t>
      </w:r>
      <w:r w:rsidR="00B55CA9">
        <w:t>. При атаке радикалом роста атома углерода значительные препятствия для присоединения создают стерически затрудненные тpeт-бутильные группы, что непосредственно отражается на энергетике реакции.</w:t>
      </w:r>
    </w:p>
    <w:p w14:paraId="393E3ED1" w14:textId="20448752" w:rsidR="007B63FE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34E8D14F" w:rsidR="00786CA9" w:rsidRPr="00C652B6" w:rsidRDefault="00786CA9" w:rsidP="007B63F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6" w:name="_Ref135047443"/>
                              <w:r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 w:rsidR="003D089E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86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85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">
                <v:shape id="Рисунок 65" o:spid="_x0000_s1086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83" o:title=""/>
                </v:shape>
                <v:shape id="Надпись 66" o:spid="_x0000_s1087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34E8D14F" w:rsidR="00786CA9" w:rsidRPr="00C652B6" w:rsidRDefault="00786CA9" w:rsidP="007B63F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7" w:name="_Ref135047443"/>
                        <w:r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 w:rsidR="003D089E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87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B820ED" w14:textId="0AF85BCF" w:rsidR="00255FBF" w:rsidRDefault="00255FBF" w:rsidP="00255FBF">
      <w:pPr>
        <w:pStyle w:val="aff5"/>
        <w:rPr>
          <w:noProof/>
        </w:rPr>
      </w:pPr>
    </w:p>
    <w:p w14:paraId="600ACBC4" w14:textId="281BDD99" w:rsidR="00255FBF" w:rsidRDefault="00255FBF" w:rsidP="00255FBF">
      <w:pPr>
        <w:pStyle w:val="a3"/>
        <w:rPr>
          <w:lang w:eastAsia="en-US"/>
        </w:rPr>
      </w:pPr>
      <w:r w:rsidRPr="00255FBF">
        <w:rPr>
          <w:lang w:eastAsia="en-US"/>
        </w:rPr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несомненно, связан с влиянием объемных </w:t>
      </w:r>
      <w:r>
        <w:rPr>
          <w:lang w:eastAsia="en-US"/>
        </w:rPr>
        <w:t>трет</w:t>
      </w:r>
      <w:r w:rsidRPr="00255FBF">
        <w:rPr>
          <w:lang w:eastAsia="en-US"/>
        </w:rPr>
        <w:t>-бутильных групп, затрудняющих атаку атома углерода хинона растущим макрорадикалом.</w:t>
      </w:r>
      <w:r>
        <w:rPr>
          <w:lang w:eastAsia="en-US"/>
        </w:rPr>
        <w:t xml:space="preserve"> </w:t>
      </w:r>
      <w:r w:rsidRPr="00255FBF">
        <w:rPr>
          <w:lang w:eastAsia="en-US"/>
        </w:rPr>
        <w:t xml:space="preserve">Квантово-химические расчеты подтверждают, что спиновая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rPr>
          <w:lang w:eastAsia="en-US"/>
        </w:rPr>
        <w:fldChar w:fldCharType="begin"/>
      </w:r>
      <w:r w:rsidR="00D54142">
        <w:rPr>
          <w:lang w:eastAsia="en-US"/>
        </w:rPr>
        <w:instrText xml:space="preserve"> REF _Ref135046881 \h </w:instrText>
      </w:r>
      <w:r w:rsidR="00D54142">
        <w:rPr>
          <w:lang w:eastAsia="en-US"/>
        </w:rPr>
      </w:r>
      <w:r w:rsidR="00D54142">
        <w:rPr>
          <w:lang w:eastAsia="en-US"/>
        </w:rPr>
        <w:fldChar w:fldCharType="separate"/>
      </w:r>
      <w:r w:rsidR="00B55CA9">
        <w:t xml:space="preserve">Схема </w:t>
      </w:r>
      <w:r w:rsidR="00B55CA9">
        <w:rPr>
          <w:noProof/>
        </w:rPr>
        <w:t>16</w:t>
      </w:r>
      <w:r w:rsidR="00D54142">
        <w:rPr>
          <w:lang w:eastAsia="en-US"/>
        </w:rPr>
        <w:fldChar w:fldCharType="end"/>
      </w:r>
      <w:r w:rsidR="00D54142">
        <w:rPr>
          <w:lang w:eastAsia="en-US"/>
        </w:rPr>
        <w:t>: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56CB28" wp14:editId="6820C83C">
                <wp:extent cx="3441700" cy="4717415"/>
                <wp:effectExtent l="0" t="0" r="6350" b="698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717415"/>
                          <a:chOff x="0" y="0"/>
                          <a:chExt cx="3441700" cy="471741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000A2555" w:rsidR="00786CA9" w:rsidRPr="005F0583" w:rsidRDefault="00786CA9" w:rsidP="00D54142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8" w:name="_Ref1350468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88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088" style="width:271pt;height:371.45pt;mso-position-horizontal-relative:char;mso-position-vertical-relative:line" coordsize="34417,47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">
                <v:shape id="Рисунок 62" o:spid="_x0000_s1089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85" o:title=""/>
                </v:shape>
                <v:shape id="Надпись 63" o:spid="_x0000_s1090" type="#_x0000_t202" style="position:absolute;top:45466;width:3441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000A2555" w:rsidR="00786CA9" w:rsidRPr="005F0583" w:rsidRDefault="00786CA9" w:rsidP="00D54142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9" w:name="_Ref1350468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89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F5A445" w14:textId="6089DA02" w:rsidR="00D54142" w:rsidRPr="00D54142" w:rsidRDefault="00F820D4" w:rsidP="00CA6E82">
      <w:pPr>
        <w:pStyle w:val="a3"/>
        <w:rPr>
          <w:lang w:eastAsia="en-US"/>
        </w:rPr>
      </w:pPr>
      <w:r>
        <w:rPr>
          <w:lang w:eastAsia="en-US"/>
        </w:rPr>
        <w:t xml:space="preserve">В </w:t>
      </w:r>
      <w:commentRangeStart w:id="90"/>
      <w:r>
        <w:rPr>
          <w:lang w:eastAsia="en-US"/>
        </w:rPr>
        <w:t>работе</w:t>
      </w:r>
      <w:commentRangeEnd w:id="90"/>
      <w:r w:rsidR="00CA6E82">
        <w:rPr>
          <w:rStyle w:val="afc"/>
          <w:rFonts w:eastAsia="SimSun" w:cstheme="minorBidi"/>
          <w:color w:val="auto"/>
          <w:lang w:eastAsia="en-US"/>
        </w:rPr>
        <w:commentReference w:id="90"/>
      </w:r>
      <w:r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691298155"/>
          <w:placeholder>
            <w:docPart w:val="DefaultPlaceholder_-1854013440"/>
          </w:placeholder>
        </w:sdtPr>
        <w:sdtContent>
          <w:r>
            <w:rPr>
              <w:lang w:eastAsia="en-US"/>
            </w:rPr>
            <w:fldChar w:fldCharType="begin"/>
          </w:r>
          <w:r w:rsidR="003D089E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A4OjQ1OjQ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rPr>
              <w:lang w:eastAsia="en-US"/>
            </w:rPr>
            <w:fldChar w:fldCharType="separate"/>
          </w:r>
          <w:hyperlink r:id="rId86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D089E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определения механизма ингибирования в системе о-хинон – Н-донор были проведены реакции обычных условиях термоинициирования и при облучении системы. Известно, что облучение видимым светом λ &lt; 650 нм таких растворов приводит к образованию пирокатехинов и далее оксифеноксильных радикалов – ингибиторов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534932607"/>
          <w:placeholder>
            <w:docPart w:val="DefaultPlaceholder_-1854013440"/>
          </w:placeholder>
        </w:sdtPr>
        <w:sdtContent>
          <w:r w:rsidR="00F12DE4" w:rsidRPr="00F12DE4">
            <w:rPr>
              <w:lang w:eastAsia="en-US"/>
            </w:rPr>
            <w:fldChar w:fldCharType="begin"/>
          </w:r>
          <w:r w:rsidR="003D089E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2VDA4OjQ1OjQz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2VDA4OjQ1OjQz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="00F12DE4" w:rsidRPr="00F12DE4">
            <w:rPr>
              <w:lang w:eastAsia="en-US"/>
            </w:rPr>
            <w:fldChar w:fldCharType="separate"/>
          </w:r>
          <w:hyperlink r:id="rId87" w:tooltip="Мазалецкая, Л. / Л. Мазалецкая, Карпухина Г.В. // Кинетика и катализ. – 1989. – Т.30, №2. – C.308." w:history="1">
            <w:r w:rsidR="003D089E">
              <w:rPr>
                <w:lang w:eastAsia="en-US"/>
              </w:rPr>
              <w:t>[33</w:t>
            </w:r>
          </w:hyperlink>
          <w:hyperlink r:id="rId88" w:tooltip="С. Чесноков, В. Черкасов, Ю. Чечет [и др.] // Изв. АН СССР, сер. xим. – 2000. – C.1515." w:history="1">
            <w:r w:rsidR="003D089E">
              <w:rPr>
                <w:lang w:eastAsia="en-US"/>
              </w:rPr>
              <w:t>, 34]</w:t>
            </w:r>
          </w:hyperlink>
          <w:r w:rsidR="00F12DE4"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 w:rsidR="004106B0">
        <w:rPr>
          <w:lang w:eastAsia="en-US"/>
        </w:rPr>
        <w:t xml:space="preserve"> В связи с этим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амин, светом с длиной волны более 500 нм с последующей полимеризацией в темновом режиме.</w:t>
      </w:r>
      <w:r w:rsidR="00CA6E82">
        <w:rPr>
          <w:lang w:eastAsia="en-US"/>
        </w:rPr>
        <w:t xml:space="preserve"> В ходе работы наблюдалось торможение реакции: на кинетических кривых полимеризации ММА имеется четко выраженный индукционный период,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787044831"/>
          <w:placeholder>
            <w:docPart w:val="DefaultPlaceholder_-1854013440"/>
          </w:placeholder>
        </w:sdtPr>
        <w:sdtContent>
          <w:r w:rsidR="00CA6E82">
            <w:rPr>
              <w:lang w:eastAsia="en-US"/>
            </w:rPr>
            <w:fldChar w:fldCharType="begin"/>
          </w:r>
          <w:r w:rsidR="003D089E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A4OjQ1OjQ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 w:rsidR="00CA6E82">
            <w:rPr>
              <w:lang w:eastAsia="en-US"/>
            </w:rPr>
            <w:fldChar w:fldCharType="separate"/>
          </w:r>
          <w:hyperlink r:id="rId89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D089E">
              <w:rPr>
                <w:lang w:eastAsia="en-US"/>
              </w:rPr>
              <w:t>[32]</w:t>
            </w:r>
          </w:hyperlink>
          <w:r w:rsidR="00CA6E82">
            <w:rPr>
              <w:lang w:eastAsia="en-US"/>
            </w:rPr>
            <w:fldChar w:fldCharType="end"/>
          </w:r>
        </w:sdtContent>
      </w:sdt>
      <w:r w:rsidR="00CA6E82">
        <w:rPr>
          <w:lang w:eastAsia="en-US"/>
        </w:rPr>
        <w:t>. Данный факт в совокупности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F12DE4"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-739095505"/>
          <w:placeholder>
            <w:docPart w:val="DefaultPlaceholder_-1854013440"/>
          </w:placeholder>
        </w:sdtPr>
        <w:sdtContent>
          <w:r w:rsidR="00F12DE4">
            <w:rPr>
              <w:lang w:eastAsia="en-US"/>
            </w:rPr>
            <w:fldChar w:fldCharType="begin"/>
          </w:r>
          <w:r w:rsidR="003D089E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ZUMDg6NDU6NDM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 w:rsidR="00F12DE4">
            <w:rPr>
              <w:lang w:eastAsia="en-US"/>
            </w:rPr>
            <w:fldChar w:fldCharType="separate"/>
          </w:r>
          <w:hyperlink r:id="rId90" w:tooltip="С. Чесноков, В. Черкасов, Ю. Чечет [и др.] // Изв. АН СССР, сер. xим. – 2000. – C.1515." w:history="1">
            <w:r w:rsidR="003D089E">
              <w:rPr>
                <w:lang w:eastAsia="en-US"/>
              </w:rPr>
              <w:t>[34]</w:t>
            </w:r>
          </w:hyperlink>
          <w:r w:rsidR="00F12DE4">
            <w:rPr>
              <w:lang w:eastAsia="en-US"/>
            </w:rPr>
            <w:fldChar w:fldCharType="end"/>
          </w:r>
        </w:sdtContent>
      </w:sdt>
      <w:r w:rsidR="00DB000E">
        <w:rPr>
          <w:lang w:eastAsia="en-US"/>
        </w:rPr>
        <w:t xml:space="preserve"> по </w:t>
      </w:r>
      <w:commentRangeStart w:id="91"/>
      <w:r w:rsidR="00DB000E">
        <w:rPr>
          <w:lang w:eastAsia="en-US"/>
        </w:rPr>
        <w:t>механизму</w:t>
      </w:r>
      <w:commentRangeEnd w:id="91"/>
      <w:r w:rsidR="00DB000E">
        <w:rPr>
          <w:rStyle w:val="afc"/>
          <w:rFonts w:eastAsia="SimSun" w:cstheme="minorBidi"/>
          <w:color w:val="auto"/>
          <w:lang w:eastAsia="en-US"/>
        </w:rPr>
        <w:commentReference w:id="91"/>
      </w:r>
      <w:r w:rsidR="00DB000E">
        <w:rPr>
          <w:lang w:eastAsia="en-US"/>
        </w:rPr>
        <w:t xml:space="preserve"> </w:t>
      </w:r>
      <w:r w:rsidR="00DB000E">
        <w:rPr>
          <w:lang w:eastAsia="en-US"/>
        </w:rPr>
        <w:fldChar w:fldCharType="begin"/>
      </w:r>
      <w:r w:rsidR="00DB000E">
        <w:rPr>
          <w:lang w:eastAsia="en-US"/>
        </w:rPr>
        <w:instrText xml:space="preserve"> REF _Ref135051196 \h </w:instrText>
      </w:r>
      <w:r w:rsidR="00DB000E">
        <w:rPr>
          <w:lang w:eastAsia="en-US"/>
        </w:rPr>
      </w:r>
      <w:r w:rsidR="00DB000E">
        <w:rPr>
          <w:lang w:eastAsia="en-US"/>
        </w:rPr>
        <w:fldChar w:fldCharType="separate"/>
      </w:r>
      <w:r w:rsidR="00DB000E">
        <w:t xml:space="preserve">Схема </w:t>
      </w:r>
      <w:r w:rsidR="00DB000E">
        <w:rPr>
          <w:noProof/>
        </w:rPr>
        <w:t>12</w:t>
      </w:r>
      <w:r w:rsidR="00DB000E">
        <w:rPr>
          <w:lang w:eastAsia="en-US"/>
        </w:rPr>
        <w:fldChar w:fldCharType="end"/>
      </w:r>
      <w:r w:rsidR="00DB000E">
        <w:rPr>
          <w:lang w:eastAsia="en-US"/>
        </w:rPr>
        <w:t xml:space="preserve">: </w:t>
      </w:r>
    </w:p>
    <w:p w14:paraId="469AA268" w14:textId="5841B8A6" w:rsidR="00D54142" w:rsidRPr="00255FBF" w:rsidRDefault="00DB000E" w:rsidP="00255FBF">
      <w:pPr>
        <w:pStyle w:val="a3"/>
        <w:rPr>
          <w:lang w:eastAsia="en-US"/>
        </w:rPr>
      </w:pPr>
      <w:r w:rsidRPr="00CC5A5F">
        <w:rPr>
          <w:strike/>
          <w:noProof/>
        </w:rPr>
        <mc:AlternateContent>
          <mc:Choice Requires="wpg">
            <w:drawing>
              <wp:inline distT="0" distB="0" distL="0" distR="0" wp14:anchorId="6C55A52C" wp14:editId="2CAE8644">
                <wp:extent cx="5720080" cy="1732915"/>
                <wp:effectExtent l="0" t="0" r="0" b="635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5991F9" w14:textId="1BEBB7D6" w:rsidR="00786CA9" w:rsidRPr="00C503EE" w:rsidRDefault="00786CA9" w:rsidP="00DB000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2" w:name="_Ref135051196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92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5A52C" id="Группа 29" o:spid="_x0000_s1091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">
                <v:shape id="Рисунок 27" o:spid="_x0000_s1092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">
                  <v:imagedata r:id="rId92" o:title=""/>
                </v:shape>
                <v:shape id="Надпись 28" o:spid="_x0000_s1093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055991F9" w14:textId="1BEBB7D6" w:rsidR="00786CA9" w:rsidRPr="00C503EE" w:rsidRDefault="00786CA9" w:rsidP="00DB000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3" w:name="_Ref135051196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93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D6DC31" w14:textId="6165489F" w:rsidR="00AE7EDD" w:rsidRDefault="006E5AA1" w:rsidP="006E5AA1">
      <w:pPr>
        <w:pStyle w:val="a3"/>
      </w:pPr>
      <w:r>
        <w:lastRenderedPageBreak/>
        <w:t xml:space="preserve">Кроме этой реакции в системе наблюдается равновесие между оксифеноксильными радикалами, хиноном и пирокатехином. Эти радикалы могут взаимодействовать с амином, образуя семихиноляты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17</w:t>
      </w:r>
      <w:r>
        <w:fldChar w:fldCharType="end"/>
      </w:r>
      <w:r>
        <w:t xml:space="preserve">. Это приводит к тому, что с увеличением основности амина равновесие данной реакции смещается вправо. Так, при переходе от 4-метилпиридина к триэтиламину </w:t>
      </w:r>
      <w:commentRangeStart w:id="94"/>
      <w:r>
        <w:t xml:space="preserve">константа равновесия </w:t>
      </w:r>
      <w:commentRangeEnd w:id="94"/>
      <w:r>
        <w:rPr>
          <w:rStyle w:val="afc"/>
          <w:rFonts w:eastAsia="SimSun" w:cstheme="minorBidi"/>
          <w:color w:val="auto"/>
          <w:lang w:eastAsia="en-US"/>
        </w:rPr>
        <w:commentReference w:id="94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DefaultPlaceholder_-1854013440"/>
          </w:placeholder>
        </w:sdtPr>
        <w:sdtContent>
          <w:r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A4OjQ1OjQ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r:id="rId9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D089E">
              <w:t>[32]</w:t>
            </w:r>
          </w:hyperlink>
          <w:r>
            <w:fldChar w:fldCharType="end"/>
          </w:r>
        </w:sdtContent>
      </w:sdt>
      <w:r>
        <w:t>.</w:t>
      </w:r>
    </w:p>
    <w:p w14:paraId="6F51A772" w14:textId="01EFE96E" w:rsidR="006E5AA1" w:rsidRDefault="006E5AA1" w:rsidP="006E5AA1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6BDAD602" wp14:editId="42F218B2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340D92" w14:textId="45ADBF38" w:rsidR="00786CA9" w:rsidRPr="0062379C" w:rsidRDefault="00786CA9" w:rsidP="006E5AA1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5" w:name="_Ref135051676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95"/>
                              <w:r>
                                <w:t>. Взаимодействовие оксифеноксильных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AD602" id="Группа 70" o:spid="_x0000_s1094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ZcyewMAAAU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">
                <v:shape id="Рисунок 68" o:spid="_x0000_s1095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95" o:title=""/>
                </v:shape>
                <v:shape id="Надпись 69" o:spid="_x0000_s1096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5C340D92" w14:textId="45ADBF38" w:rsidR="00786CA9" w:rsidRPr="0062379C" w:rsidRDefault="00786CA9" w:rsidP="006E5AA1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6" w:name="_Ref135051676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96"/>
                        <w:r>
                          <w:t>. Взаимодействовие оксифеноксильных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0DF365" w14:textId="121311C3" w:rsidR="006E5AA1" w:rsidRDefault="003A452C" w:rsidP="003A452C">
      <w:pPr>
        <w:pStyle w:val="a3"/>
      </w:pPr>
      <w:r>
        <w:t>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и увеличивать вероятность реакции диспропорционирования радикалов с образованием “</w:t>
      </w:r>
      <w:commentRangeStart w:id="97"/>
      <w:r>
        <w:t>дополнительног</w:t>
      </w:r>
      <w:commentRangeEnd w:id="97"/>
      <w:r>
        <w:rPr>
          <w:rStyle w:val="afc"/>
          <w:rFonts w:eastAsia="SimSun" w:cstheme="minorBidi"/>
          <w:color w:val="auto"/>
          <w:lang w:eastAsia="en-US"/>
        </w:rPr>
        <w:commentReference w:id="97"/>
      </w:r>
      <w:r>
        <w:t xml:space="preserve">о” пирокатехина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18</w:t>
      </w:r>
      <w:r>
        <w:fldChar w:fldCharType="end"/>
      </w:r>
    </w:p>
    <w:p w14:paraId="4797035E" w14:textId="66ECC1A7" w:rsidR="003A452C" w:rsidRDefault="003A452C" w:rsidP="003A452C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7C76257" wp14:editId="20C5183B">
                <wp:extent cx="4677410" cy="303085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030855"/>
                          <a:chOff x="0" y="0"/>
                          <a:chExt cx="4677410" cy="303085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49996" w14:textId="4ABF031B" w:rsidR="00786CA9" w:rsidRPr="00273B61" w:rsidRDefault="00786CA9" w:rsidP="003A452C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8" w:name="_Ref135052313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98"/>
                              <w:r>
                                <w:t>. Реакция образования пирокатехина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76257" id="Группа 73" o:spid="_x0000_s1097" style="width:368.3pt;height:238.65pt;mso-position-horizontal-relative:char;mso-position-vertical-relative:line" coordsize="46774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">
                <v:shape id="Рисунок 71" o:spid="_x0000_s1098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97" o:title=""/>
                </v:shape>
                <v:shape id="Надпись 72" o:spid="_x0000_s1099" type="#_x0000_t202" style="position:absolute;top:28600;width:4677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D049996" w14:textId="4ABF031B" w:rsidR="00786CA9" w:rsidRPr="00273B61" w:rsidRDefault="00786CA9" w:rsidP="003A452C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9" w:name="_Ref135052313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99"/>
                        <w:r>
                          <w:t>. Реакция образования пирокатехина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CE0F44" w14:textId="16FE25D1" w:rsidR="003A452C" w:rsidRPr="003A452C" w:rsidRDefault="003A452C" w:rsidP="00B229B8">
      <w:pPr>
        <w:pStyle w:val="a3"/>
        <w:rPr>
          <w:lang w:eastAsia="en-US"/>
        </w:rPr>
      </w:pPr>
      <w:r>
        <w:rPr>
          <w:lang w:eastAsia="en-US"/>
        </w:rPr>
        <w:t xml:space="preserve">Известно, что эффективность ингибирования радикальной полимеризации пара-бензохинонами определяется их электроно-акцепторными свойствами и стерической затрудненностью карбонильных групп в молекуле хинона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DefaultPlaceholder_-1854013440"/>
          </w:placeholder>
        </w:sdtPr>
        <w:sdtContent>
          <w:r w:rsidR="00F12DE4">
            <w:rPr>
              <w:lang w:eastAsia="en-US"/>
            </w:rPr>
            <w:fldChar w:fldCharType="begin"/>
          </w:r>
          <w:r w:rsidR="003D089E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NlQwODo0NTo0M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F12DE4">
            <w:rPr>
              <w:lang w:eastAsia="en-US"/>
            </w:rPr>
            <w:fldChar w:fldCharType="separate"/>
          </w:r>
          <w:hyperlink r:id="rId98" w:tooltip="Багдасарьян Х.С. Теория радикальной полимеризации / Багдасарьян Х.С.: Наука, 1966." w:history="1">
            <w:r w:rsidR="003D089E">
              <w:rPr>
                <w:lang w:eastAsia="en-US"/>
              </w:rPr>
              <w:t>[35]</w:t>
            </w:r>
          </w:hyperlink>
          <w:r w:rsidR="00F12DE4">
            <w:rPr>
              <w:lang w:eastAsia="en-US"/>
            </w:rPr>
            <w:fldChar w:fldCharType="end"/>
          </w:r>
        </w:sdtContent>
      </w:sdt>
      <w:r w:rsidR="00F12DE4">
        <w:rPr>
          <w:lang w:eastAsia="en-US"/>
        </w:rPr>
        <w:t>.</w:t>
      </w:r>
      <w:r w:rsidR="00B229B8">
        <w:rPr>
          <w:lang w:eastAsia="en-US"/>
        </w:rPr>
        <w:t xml:space="preserve">Таким образом, в рассматриваемых системах влияние природы о-бензохинонов и аминов  на ингибирование полимеризации ММА при облучении проявляется дважды: на стадии засветки, </w:t>
      </w:r>
      <w:commentRangeStart w:id="100"/>
      <w:r w:rsidR="00B229B8">
        <w:rPr>
          <w:lang w:eastAsia="en-US"/>
        </w:rPr>
        <w:t>поскольку константа скорости фотовосстановления хинона и скорости накопления в системе пирокатехина является функцией окислительно-восстановительных характеристик и хинона</w:t>
      </w:r>
      <w:commentRangeEnd w:id="100"/>
      <w:r w:rsidR="00B229B8">
        <w:rPr>
          <w:rStyle w:val="afc"/>
          <w:rFonts w:eastAsia="SimSun" w:cstheme="minorBidi"/>
          <w:color w:val="auto"/>
          <w:lang w:eastAsia="en-US"/>
        </w:rPr>
        <w:commentReference w:id="100"/>
      </w:r>
      <w:r w:rsidR="00B229B8">
        <w:rPr>
          <w:lang w:eastAsia="en-US"/>
        </w:rPr>
        <w:t>, и амина; и на стадии “темновой” реакции образования ингибиторных оксифеноксильных радикалов, когда основность амина существенно влияет на равновесие между хиноном и пирокатехином, с одной стороны, и оксифеноксильными радикалами, с другой.</w:t>
      </w:r>
    </w:p>
    <w:p w14:paraId="33596D11" w14:textId="4D76155C" w:rsidR="00383542" w:rsidRDefault="004D45E5" w:rsidP="00CC12F7">
      <w:pPr>
        <w:pStyle w:val="33"/>
      </w:pPr>
      <w:r w:rsidRPr="00EE2A7A">
        <w:lastRenderedPageBreak/>
        <w:t>Итоговый механизм</w:t>
      </w:r>
    </w:p>
    <w:p w14:paraId="461E41F0" w14:textId="5C344714" w:rsidR="00EE2A7A" w:rsidRPr="00EE2A7A" w:rsidRDefault="00EE2A7A" w:rsidP="00EE2A7A">
      <w:pPr>
        <w:pStyle w:val="a3"/>
      </w:pPr>
      <w:r>
        <w:rPr>
          <w:lang w:val="en-US"/>
        </w:rPr>
        <w:t>Encias</w:t>
      </w:r>
      <w:r w:rsidRPr="00EE2A7A">
        <w:t xml:space="preserve">1990 </w:t>
      </w:r>
      <w:r>
        <w:rPr>
          <w:lang w:val="en-US"/>
        </w:rPr>
        <w:t>polimerisatiion</w:t>
      </w:r>
      <w:r w:rsidRPr="00EE2A7A">
        <w:t xml:space="preserve"> </w:t>
      </w:r>
      <w:r>
        <w:rPr>
          <w:lang w:val="en-US"/>
        </w:rPr>
        <w:t>scheme</w:t>
      </w:r>
      <w:r w:rsidRPr="00EE2A7A">
        <w:t xml:space="preserve"> </w:t>
      </w:r>
      <w:r>
        <w:t>от</w:t>
      </w:r>
      <w:r w:rsidRPr="00EE2A7A">
        <w:t xml:space="preserve"> </w:t>
      </w:r>
      <w:r>
        <w:t>туда</w:t>
      </w:r>
      <w:r w:rsidRPr="00EE2A7A">
        <w:t xml:space="preserve"> </w:t>
      </w:r>
      <w:r>
        <w:t>взять</w:t>
      </w:r>
      <w:r w:rsidRPr="00EE2A7A">
        <w:t xml:space="preserve"> </w:t>
      </w:r>
      <w:r>
        <w:t>схему</w:t>
      </w:r>
      <w:r w:rsidRPr="00EE2A7A">
        <w:t xml:space="preserve"> </w:t>
      </w:r>
      <w:r>
        <w:t>и</w:t>
      </w:r>
      <w:r w:rsidRPr="00EE2A7A">
        <w:t xml:space="preserve"> </w:t>
      </w:r>
      <w:r>
        <w:t>источники!</w:t>
      </w:r>
    </w:p>
    <w:p w14:paraId="68C9DD66" w14:textId="6AE1206D" w:rsidR="00CC12F7" w:rsidRPr="00E454A5" w:rsidRDefault="00CC12F7" w:rsidP="00CC12F7">
      <w:pPr>
        <w:pStyle w:val="a3"/>
        <w:rPr>
          <w:strike/>
        </w:rPr>
      </w:pPr>
      <w:r w:rsidRPr="00543881">
        <w:rPr>
          <w:strike/>
        </w:rPr>
        <w:t>Промежуточный</w:t>
      </w:r>
      <w:r w:rsidRPr="00E454A5">
        <w:rPr>
          <w:strike/>
        </w:rPr>
        <w:t xml:space="preserve"> </w:t>
      </w:r>
      <w:r w:rsidRPr="00543881">
        <w:rPr>
          <w:strike/>
        </w:rPr>
        <w:t>механизм</w:t>
      </w:r>
      <w:r w:rsidRPr="00E454A5">
        <w:rPr>
          <w:strike/>
        </w:rPr>
        <w:t>:</w:t>
      </w:r>
    </w:p>
    <w:p w14:paraId="12103BB8" w14:textId="7D0B955C" w:rsidR="00CC12F7" w:rsidRPr="00543881" w:rsidRDefault="00CC12F7" w:rsidP="00CC12F7">
      <w:pPr>
        <w:pStyle w:val="a3"/>
        <w:rPr>
          <w:strike/>
        </w:rPr>
      </w:pPr>
      <w:r w:rsidRPr="00543881">
        <w:rPr>
          <w:strike/>
          <w:noProof/>
        </w:rPr>
        <w:drawing>
          <wp:inline distT="0" distB="0" distL="0" distR="0" wp14:anchorId="7069F9C0" wp14:editId="3D080730">
            <wp:extent cx="4826000" cy="13420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41412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97C" w14:textId="18D1C1FD" w:rsidR="00CC12F7" w:rsidRPr="00543881" w:rsidRDefault="004D45E5" w:rsidP="00CC12F7">
      <w:pPr>
        <w:pStyle w:val="a3"/>
        <w:rPr>
          <w:strike/>
        </w:rPr>
      </w:pPr>
      <w:r w:rsidRPr="00543881">
        <w:rPr>
          <w:strike/>
        </w:rPr>
        <w:t xml:space="preserve">Общий механизм фотополимеризации с участием системы карбонилное соединение-донор водорода показан на Схеме выше </w:t>
      </w:r>
      <w:sdt>
        <w:sdtPr>
          <w:rPr>
            <w:strike/>
          </w:rPr>
          <w:id w:val="-1804528810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Крю82 \l 1049 </w:instrText>
          </w:r>
          <w:r w:rsidR="001B5F85" w:rsidRPr="00543881">
            <w:rPr>
              <w:strike/>
            </w:rPr>
            <w:fldChar w:fldCharType="separate"/>
          </w:r>
          <w:r w:rsidR="00B55CA9">
            <w:rPr>
              <w:noProof/>
            </w:rPr>
            <w:t>[27]</w:t>
          </w:r>
          <w:r w:rsidR="001B5F85" w:rsidRPr="00543881">
            <w:rPr>
              <w:strike/>
            </w:rPr>
            <w:fldChar w:fldCharType="end"/>
          </w:r>
        </w:sdtContent>
      </w:sdt>
      <w:r w:rsidRPr="00543881">
        <w:rPr>
          <w:strike/>
        </w:rPr>
        <w:t xml:space="preserve">. Как было сказано, феноксильный (QH·) и аминоалкильный радикалы (D·) образуются при реакции фотовосстановления бинарной системы о-бензохинон - амин. Они определяют дальнейшее направление полимеризации. Радикал D· может реагировать с мономером и давать радикалы роста. Также он может рекомбинировать с QH· и образовывать фенолэфир. Это неблагоприятно, так как фенолэфиры могут тормозить полимеризацию, как и пирокатехины, которые получаются при диспропорционировании двух радикалов QH· </w:t>
      </w:r>
      <w:sdt>
        <w:sdtPr>
          <w:rPr>
            <w:strike/>
          </w:rPr>
          <w:id w:val="255800907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Shu09 \l 1049 </w:instrText>
          </w:r>
          <w:r w:rsidR="001B5F85" w:rsidRPr="00543881">
            <w:rPr>
              <w:strike/>
            </w:rPr>
            <w:fldChar w:fldCharType="separate"/>
          </w:r>
          <w:r w:rsidR="00B55CA9">
            <w:rPr>
              <w:noProof/>
            </w:rPr>
            <w:t>[28]</w:t>
          </w:r>
          <w:r w:rsidR="001B5F85" w:rsidRPr="00543881">
            <w:rPr>
              <w:strike/>
            </w:rPr>
            <w:fldChar w:fldCharType="end"/>
          </w:r>
        </w:sdtContent>
      </w:sdt>
      <w:r w:rsidR="001B5F85" w:rsidRPr="00543881">
        <w:rPr>
          <w:strike/>
        </w:rPr>
        <w:t>.</w:t>
      </w:r>
    </w:p>
    <w:p w14:paraId="7BDF2248" w14:textId="1FD25FC6" w:rsidR="0027712E" w:rsidRDefault="0027712E" w:rsidP="00644CFE">
      <w:pPr>
        <w:pStyle w:val="23"/>
      </w:pPr>
      <w:bookmarkStart w:id="101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фотоинициирования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F55594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7FFEC9DE" w:rsidR="00EB3250" w:rsidRDefault="00EB3250" w:rsidP="0020671A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2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80875FC" w14:textId="69A3FC29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r w:rsidR="00E452D9" w:rsidRPr="00D87B12">
        <w:t>квазистационарности</w:t>
      </w:r>
      <w:r w:rsidR="00E452D9">
        <w:t xml:space="preserve"> и метод квазиравновесия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r w:rsidR="00E452D9">
        <w:t xml:space="preserve">фотоинициировния (константы скорости которого крайне </w:t>
      </w:r>
      <w:commentRangeStart w:id="102"/>
      <w:r w:rsidR="00E452D9">
        <w:t>высоки</w:t>
      </w:r>
      <w:commentRangeEnd w:id="102"/>
      <w:r w:rsidR="00E452D9">
        <w:rPr>
          <w:rStyle w:val="afc"/>
          <w:rFonts w:eastAsia="SimSun" w:cstheme="minorBidi"/>
          <w:color w:val="auto"/>
          <w:lang w:eastAsia="en-US"/>
        </w:rPr>
        <w:commentReference w:id="102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ZUMDg6NDU6NDMiLCJQcm9qZWN0Ijp7IiRyZWYiOiI4In19LCJVc2VOdW1iZXJpbmdUeXBlT2ZQYXJlbnREb2N1bWVudCI6ZmFsc2V9XSwiRm9ybWF0dGVkVGV4dCI6eyIkaWQiOiIxMCIsIkNvdW50IjoxLCJUZXh0VW5pdHMiOlt7IiRpZCI6IjExIiwiRm9udFN0eWxlIjp7IiRpZCI6IjEyIiwiTmV1dHJhbCI6dHJ1ZX0sIlJlYWRpbmdPcmRlciI6MSwiVGV4dCI6IlszNl0ifV19LCJUYWciOiJDaXRhdmlQbGFjZWhvbGRlciM2NjgxMWE2My00MjVlLTQ2YzYtODA1YS04OWRkM2M2MTMwNjkiLCJUZXh0IjoiWzM2XSIsIldBSVZlcnNpb24iOiI2LjE1LjIuMCJ9}</w:instrText>
          </w:r>
          <w:r w:rsidR="00340C2F">
            <w:fldChar w:fldCharType="separate"/>
          </w:r>
          <w:hyperlink r:id="rId100" w:tooltip="Арнольд, В.И. Обыкновенные дифференциальные уравнения / В.И. Арнольд: Наука, 1984." w:history="1">
            <w:r w:rsidR="003D089E">
              <w:t>[36]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103"/>
      <w:r w:rsidR="00E452D9">
        <w:t>10</w:t>
      </w:r>
      <w:commentRangeEnd w:id="103"/>
      <w:r w:rsidR="00E452D9">
        <w:rPr>
          <w:rStyle w:val="afc"/>
          <w:rFonts w:eastAsia="SimSun" w:cstheme="minorBidi"/>
          <w:color w:val="auto"/>
          <w:lang w:eastAsia="en-US"/>
        </w:rPr>
        <w:commentReference w:id="103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lQwODo0NTo0MyIsIlByb2plY3QiOnsiJHJlZiI6IjgifX0sIlVzZU51bWJlcmluZ1R5cGVPZlBhcmVudERvY3VtZW50IjpmYWxzZX1dLCJGb3JtYXR0ZWRUZXh0Ijp7IiRpZCI6IjEwIiwiQ291bnQiOjEsIlRleHRVbml0cyI6W3siJGlkIjoiMTEiLCJGb250U3R5bGUiOnsiJGlkIjoiMTIiLCJOZXV0cmFsIjp0cnVlfSwiUmVhZGluZ09yZGVyIjoxLCJUZXh0IjoiWzM3XSJ9XX0sIlRhZyI6IkNpdGF2aVBsYWNlaG9sZGVyI2QxMTJlNWIyLTQ3NjMtNDk0Yy04N2VkLTFjNGVmODQ5NWM4YyIsIlRleHQiOiJbMzddIiwiV0FJVmVyc2lvbiI6IjYuMTUuMi4wIn0=}</w:instrText>
          </w:r>
          <w:r w:rsidR="00340C2F">
            <w:fldChar w:fldCharType="separate"/>
          </w:r>
          <w:hyperlink r:id="rId101" w:tooltip="Мышенков, В. Численное решение обыкновенных дифференциальных уравнений / В. Мышенков, М. Е.В. – Москва, 2005." w:history="1">
            <w:r w:rsidR="003D089E">
              <w:t>[37]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lastRenderedPageBreak/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104"/>
      <w:r w:rsidR="00891194">
        <w:t>механизм</w:t>
      </w:r>
      <w:commentRangeEnd w:id="104"/>
      <w:r w:rsidR="00321798">
        <w:rPr>
          <w:rStyle w:val="afc"/>
          <w:rFonts w:eastAsia="SimSun" w:cstheme="minorBidi"/>
          <w:color w:val="auto"/>
          <w:lang w:eastAsia="en-US"/>
        </w:rPr>
        <w:commentReference w:id="104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3E7FBDDE" w:rsidR="00CF5229" w:rsidRDefault="00CF5229" w:rsidP="00D87B12">
            <w:pPr>
              <w:pStyle w:val="a3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3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F55594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F55594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13859EBB" w:rsidR="00891194" w:rsidRDefault="00891194" w:rsidP="00D87B12">
            <w:pPr>
              <w:pStyle w:val="a3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4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F55594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0AA62D0B" w:rsidR="00FE72FE" w:rsidRDefault="00FE72FE" w:rsidP="00D87B12">
            <w:pPr>
              <w:pStyle w:val="a3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5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F55594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F55594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Ньютона-Рафсона</w:t>
      </w:r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105" w:name="_Hlk134744679"/>
      <w:bookmarkEnd w:id="101"/>
      <w:r>
        <w:t>Дискретизация по времени</w:t>
      </w:r>
    </w:p>
    <w:p w14:paraId="31E62F58" w14:textId="11A5D033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ZUMDg6NDU6NDMiLCJQcm9qZWN0Ijp7IiRyZWYiOiI4In19LCJVc2VOdW1iZXJpbmdUeXBlT2ZQYXJlbnREb2N1bWVudCI6ZmFsc2V9XSwiRm9ybWF0dGVkVGV4dCI6eyIkaWQiOiI5IiwiQ291bnQiOjEsIlRleHRVbml0cyI6W3siJGlkIjoiMTAiLCJGb250U3R5bGUiOnsiJGlkIjoiMTEiLCJOZXV0cmFsIjp0cnVlfSwiUmVhZGluZ09yZGVyIjoxLCJUZXh0IjoiWzM4XSJ9XX0sIlRhZyI6IkNpdGF2aVBsYWNlaG9sZGVyI2FkNjQ1YjJiLWJjMjktNDFiMC1hMDQ2LTIxMjZlMmU0NmIyYiIsIlRleHQiOiJbMzhdIiwiV0FJVmVyc2lvbiI6IjYuMTUuMi4wIn0=}</w:instrText>
          </w:r>
          <w:r w:rsidR="00156B5D">
            <w:fldChar w:fldCharType="separate"/>
          </w:r>
          <w:hyperlink r:id="rId102" w:tooltip="Пименов, В.Г. Численные методы : в 2 ч / В.Г. Пименов. – Екатеринбург, 2014." w:history="1">
            <w:r w:rsidR="003D089E">
              <w:t>[38]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19DD7C9F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lQwODo0NTo0MyIsIlByb2plY3QiOnsiJHJlZiI6IjgifX0sIlVzZU51bWJlcmluZ1R5cGVPZlBhcmVudERvY3VtZW50IjpmYWxzZX1dLCJGb3JtYXR0ZWRUZXh0Ijp7IiRpZCI6IjEwIiwiQ291bnQiOjEsIlRleHRVbml0cyI6W3siJGlkIjoiMTEiLCJGb250U3R5bGUiOnsiJGlkIjoiMTIiLCJOZXV0cmFsIjp0cnVlfSwiUmVhZGluZ09yZGVyIjoxLCJUZXh0IjoiWzM3XSJ9XX0sIlRhZyI6IkNpdGF2aVBsYWNlaG9sZGVyI2NkZGQxMDk4LTJkZWYtNGQzYi1iNTM5LWI2OWI4MmM5Yzg2ZiIsIlRleHQiOiJbMzddIiwiV0FJVmVyc2lvbiI6IjYuMTUuMi4wIn0=}</w:instrText>
          </w:r>
          <w:r w:rsidR="00321798">
            <w:fldChar w:fldCharType="separate"/>
          </w:r>
          <w:hyperlink r:id="rId103" w:tooltip="Мышенков, В. Численное решение обыкновенных дифференциальных уравнений / В. Мышенков, М. Е.В. – Москва, 2005." w:history="1">
            <w:r w:rsidR="003D089E">
              <w:t>[37]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lastRenderedPageBreak/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F55594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7212CA93" w:rsidR="006838B0" w:rsidRDefault="006838B0" w:rsidP="00185B6A">
            <w:pPr>
              <w:pStyle w:val="a3"/>
              <w:jc w:val="center"/>
            </w:pPr>
            <w:bookmarkStart w:id="106" w:name="_Ref134637239"/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6</w:t>
            </w:r>
            <w:r w:rsidR="00F55594"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F55594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F55594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740708D0" w:rsidR="006838B0" w:rsidRDefault="006838B0" w:rsidP="00185B6A">
            <w:pPr>
              <w:pStyle w:val="a3"/>
              <w:jc w:val="center"/>
            </w:pPr>
            <w:bookmarkStart w:id="107" w:name="_Ref134637241"/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7</w:t>
            </w:r>
            <w:r w:rsidR="00F55594"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14:paraId="0606CF9D" w14:textId="0D66E729" w:rsidR="00A410D0" w:rsidRDefault="00F55594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108"/>
      <w:r w:rsidR="007A699D" w:rsidRPr="007A699D">
        <w:t>нижнетреугольной</w:t>
      </w:r>
      <w:commentRangeEnd w:id="108"/>
      <w:r w:rsidR="00D04235">
        <w:rPr>
          <w:rStyle w:val="afc"/>
          <w:rFonts w:eastAsia="SimSun" w:cstheme="minorBidi"/>
          <w:color w:val="auto"/>
          <w:lang w:eastAsia="en-US"/>
        </w:rPr>
        <w:commentReference w:id="108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>Коэффициенты метода задаются таблицей Бутчера</w:t>
      </w:r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NlQwODo0NTo0MyIsIlByb2plY3QiOnsiJHJlZiI6IjgifX0sIlVzZU51bWJlcmluZ1R5cGVPZlBhcmVudERvY3VtZW50IjpmYWxzZX1dLCJGb3JtYXR0ZWRUZXh0Ijp7IiRpZCI6IjE0IiwiQ291bnQiOjEsIlRleHRVbml0cyI6W3siJGlkIjoiMTUiLCJGb250U3R5bGUiOnsiJGlkIjoiMTYiLCJOZXV0cmFsIjp0cnVlfSwiUmVhZGluZ09yZGVyIjoxLCJUZXh0IjoiWzM5XSJ9XX0sIlRhZyI6IkNpdGF2aVBsYWNlaG9sZGVyIzVhNzY2YjYyLTI0ODUtNDA5Ni1hODcyLTE4YzBmMWUyNjYyYiIsIlRleHQiOiJbMzldIiwiV0FJVmVyc2lvbiI6IjYuMTUuMi4wIn0=}</w:instrText>
          </w:r>
          <w:r w:rsidR="00321798">
            <w:fldChar w:fldCharType="separate"/>
          </w:r>
          <w:hyperlink r:id="rId104" w:tooltip="Fehlberg, E. Klassische Runge-Kutta-Formeln vierter und niedrigerer Ordnung mit Schrittweiten-Kontrolle und ihre Anwendung auf Wärmeleitungsprobleme /…" w:history="1">
            <w:r w:rsidR="003D089E">
              <w:t>[39]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F55594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73734F32" w:rsidR="00EA5198" w:rsidRDefault="00EA5198" w:rsidP="007148E3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8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FB18147" w14:textId="28DDA468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109" w:name="_Hlk134744698"/>
      <w:bookmarkEnd w:id="105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</w:t>
      </w:r>
      <w:r w:rsidR="002714BE">
        <w:lastRenderedPageBreak/>
        <w:t xml:space="preserve">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110"/>
      <w:r w:rsidR="00234C78">
        <w:t>см. Практическую часть</w:t>
      </w:r>
      <w:commentRangeEnd w:id="110"/>
      <w:r w:rsidR="00321798">
        <w:rPr>
          <w:rStyle w:val="afc"/>
          <w:rFonts w:eastAsia="SimSun" w:cstheme="minorBidi"/>
          <w:color w:val="auto"/>
          <w:lang w:eastAsia="en-US"/>
        </w:rPr>
        <w:commentReference w:id="110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ZUMDg6NDU6NDMiLCJQcm9qZWN0Ijp7IiRyZWYiOiI4In19LCJVc2VOdW1iZXJpbmdUeXBlT2ZQYXJlbnREb2N1bWVudCI6ZmFsc2V9XSwiRm9ybWF0dGVkVGV4dCI6eyIkaWQiOiIxNCIsIkNvdW50IjoxLCJUZXh0VW5pdHMiOlt7IiRpZCI6IjE1IiwiRm9udFN0eWxlIjp7IiRpZCI6IjE2IiwiTmV1dHJhbCI6dHJ1ZX0sIlJlYWRpbmdPcmRlciI6MSwiVGV4dCI6Ils0MF0ifV19LCJUYWciOiJDaXRhdmlQbGFjZWhvbGRlciM3NzVmNjAxNS1jMTQxLTQ3Y2MtYTljMi03ZDBlNzVlZTJkOWYiLCJUZXh0IjoiWzQwXSIsIldBSVZlcnNpb24iOiI2LjE1LjIuMCJ9}</w:instrText>
          </w:r>
          <w:r w:rsidR="00321798">
            <w:fldChar w:fldCharType="separate"/>
          </w:r>
          <w:hyperlink r:id="rId105" w:tooltip="Hedayati Nasab, S. Third-order Paired Explicit Runge-Kutta schemes for stiff systems of equations / S. Hedayati Nasab, B.C. Vermeire // Journal of Com…" w:history="1">
            <w:r w:rsidR="003D089E">
              <w:t>[40]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2FBDB9F6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B55CA9">
        <w:t>(</w:t>
      </w:r>
      <w:r w:rsidR="00B55CA9">
        <w:rPr>
          <w:noProof/>
        </w:rPr>
        <w:t>6</w:t>
      </w:r>
      <w:r w:rsidR="00B55CA9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B55CA9">
        <w:t>(</w:t>
      </w:r>
      <w:r w:rsidR="00B55CA9">
        <w:rPr>
          <w:noProof/>
        </w:rPr>
        <w:t>7</w:t>
      </w:r>
      <w:r w:rsidR="00B55CA9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8529"/>
        <w:gridCol w:w="1009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F55594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3B5B22EE" w:rsidR="004D1C05" w:rsidRDefault="004D1C05" w:rsidP="007148E3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9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362FAA" w14:textId="3EFAA725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r w:rsidR="00A410D0">
        <w:rPr>
          <w:lang w:val="en-US"/>
        </w:rPr>
        <w:t>i</w:t>
      </w:r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D089E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2VDA4OjQ1OjQzIiwiUHJvamVjdCI6eyIkcmVmIjoiOCJ9fSwiVXNlTnVtYmVyaW5nVHlwZU9mUGFyZW50RG9jdW1lbnQiOmZhbHNlfV0sIkZvcm1hdHRlZFRleHQiOnsiJGlkIjoiMTAiLCJDb3VudCI6MSwiVGV4dFVuaXRzIjpbeyIkaWQiOiIxMSIsIkZvbnRTdHlsZSI6eyIkaWQiOiIxMiIsIk5ldXRyYWwiOnRydWV9LCJSZWFkaW5nT3JkZXIiOjEsIlRleHQiOiJbNDFdIn1dfSwiVGFnIjoiQ2l0YXZpUGxhY2Vob2xkZXIjY2JmYzI2NWMtY2U0OC00OTcyLTllYTUtYmU2MWM0ODNiNWU3IiwiVGV4dCI6Ils0MV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106" w:tooltip="Квон, О.Б. Неявные методы типа Рунге-Кутта для функционально-дифференциальных уравнений / О.Б. Квон, В.Г. Пименов, 1997." w:history="1">
            <w:r w:rsidR="003D089E">
              <w:rPr>
                <w:color w:val="111111"/>
              </w:rPr>
              <w:t>[41]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33F72AB6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D089E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NlQwODo0NTo0MyIsIlByb2plY3QiOnsiJHJlZiI6IjgifX0sIlVzZU51bWJlcmluZ1R5cGVPZlBhcmVudERvY3VtZW50IjpmYWxzZX1dLCJGb3JtYXR0ZWRUZXh0Ijp7IiRpZCI6IjEwIiwiQ291bnQiOjEsIlRleHRVbml0cyI6W3siJGlkIjoiMTEiLCJGb250U3R5bGUiOnsiJGlkIjoiMTIiLCJOZXV0cmFsIjp0cnVlfSwiUmVhZGluZ09yZGVyIjoxLCJUZXh0IjoiWzQyXSJ9XX0sIlRhZyI6IkNpdGF2aVBsYWNlaG9sZGVyIzIyZWFmZDdlLTQ1NTMtNGI1Zi05ODAyLWNiNGMyODYxNGUzZiIsIlRleHQiOiJbNDJ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07" w:tooltip="Гир, К.В. Численное интегрирование обыкновенных дифференциальных уравнений / К.В. Гир // Mathematics of Computation. – 1967. – Т.98." w:history="1">
            <w:r w:rsidR="003D089E">
              <w:rPr>
                <w:color w:val="111111"/>
              </w:rPr>
              <w:t>[42]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F55594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191207F4" w:rsidR="00A807B9" w:rsidRDefault="00A807B9" w:rsidP="007148E3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10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F55594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7494B818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D089E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NlQwODo0NTo0MyIsIlByb2plY3QiOnsiJHJlZiI6IjgifX0sIlVzZU51bWJlcmluZ1R5cGVPZlBhcmVudERvY3VtZW50IjpmYWxzZX1dLCJGb3JtYXR0ZWRUZXh0Ijp7IiRpZCI6IjExIiwiQ291bnQiOjEsIlRleHRVbml0cyI6W3siJGlkIjoiMTIiLCJGb250U3R5bGUiOnsiJGlkIjoiMTMiLCJOZXV0cmFsIjp0cnVlfSwiUmVhZGluZ09yZGVyIjoxLCJUZXh0IjoiWzQzXSJ9XX0sIlRhZyI6IkNpdGF2aVBsYWNlaG9sZGVyIzhmMGUxOTE0LTFhYWYtNDMyMC04YjlmLTQ0YzMyYzU0MzBjMCIsIlRleHQiOiJbNDN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08" w:tooltip="Самарский, А.А. Численные методы: учеб. пособие для вузов / А.А. Самарский, А.В. Гулин. – Москва: Наука, 1989." w:history="1">
            <w:r w:rsidR="003D089E">
              <w:rPr>
                <w:color w:val="111111"/>
              </w:rPr>
              <w:t>[43]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lastRenderedPageBreak/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7484697D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D089E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ZUMDg6NDU6NDMiLCJQcm9qZWN0Ijp7IiRyZWYiOiI4In19LCJVc2VOdW1iZXJpbmdUeXBlT2ZQYXJlbnREb2N1bWVudCI6ZmFsc2V9XSwiRm9ybWF0dGVkVGV4dCI6eyIkaWQiOiIxMiIsIkNvdW50IjoxLCJUZXh0VW5pdHMiOlt7IiRpZCI6IjEzIiwiRm9udFN0eWxlIjp7IiRpZCI6IjE0IiwiTmV1dHJhbCI6dHJ1ZX0sIlJlYWRpbmdPcmRlciI6MSwiVGV4dCI6Ils0NF0ifV19LCJUYWciOiJDaXRhdmlQbGFjZWhvbGRlciNkZDdhMzkyZC04YWE4LTRlMWUtYjg3My1jNGYyY2NiZTNmMTMiLCJUZXh0IjoiWzQ0XSIsIldBSVZlcnNpb24iOiI2LjE1LjIuMCJ9}</w:instrText>
          </w:r>
          <w:r w:rsidR="00321798">
            <w:rPr>
              <w:color w:val="111111"/>
            </w:rPr>
            <w:fldChar w:fldCharType="separate"/>
          </w:r>
          <w:hyperlink r:id="rId109" w:tooltip="Бахвалов, Н.С. Численные методы / Н.С. Бахвалов, Н.П. Жидков, Г.М. Кобельков. – Москва: Лаборатория знаний, 2023. – 636 c." w:history="1">
            <w:r w:rsidR="003D089E">
              <w:rPr>
                <w:color w:val="111111"/>
              </w:rPr>
              <w:t>[44]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111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111"/>
      <w:r>
        <w:rPr>
          <w:rStyle w:val="afc"/>
          <w:rFonts w:eastAsia="SimSun" w:cstheme="minorBidi"/>
          <w:color w:val="auto"/>
          <w:lang w:eastAsia="en-US"/>
        </w:rPr>
        <w:commentReference w:id="111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112" w:name="_Hlk134744726"/>
      <w:bookmarkEnd w:id="109"/>
      <w:r>
        <w:t>Линеаризация системы и итерационное решение</w:t>
      </w:r>
    </w:p>
    <w:p w14:paraId="1BEAAB6F" w14:textId="1C9CA287" w:rsidR="00B30060" w:rsidRDefault="007148E3" w:rsidP="00C83C57">
      <w:pPr>
        <w:pStyle w:val="a3"/>
      </w:pPr>
      <w:commentRangeStart w:id="113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113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113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Ньютона-Рафсона</w:t>
      </w:r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ZUMDg6NDU6NDMiLCJQcm9qZWN0Ijp7IiRyZWYiOiI4In19LCJVc2VOdW1iZXJpbmdUeXBlT2ZQYXJlbnREb2N1bWVudCI6ZmFsc2V9XSwiRm9ybWF0dGVkVGV4dCI6eyIkaWQiOiIxMSIsIkNvdW50IjoxLCJUZXh0VW5pdHMiOlt7IiRpZCI6IjEyIiwiRm9udFN0eWxlIjp7IiRpZCI6IjEzIiwiTmV1dHJhbCI6dHJ1ZX0sIlJlYWRpbmdPcmRlciI6MSwiVGV4dCI6Ils0NV0ifV19LCJUYWciOiJDaXRhdmlQbGFjZWhvbGRlciMzYzBjMGI2YS01MWU3LTRmZjktYTM5My0zNDk3OGU3YTBiMzUiLCJUZXh0IjoiWzQ1XSIsIldBSVZlcnNpb24iOiI2LjE1LjIuMCJ9}</w:instrText>
          </w:r>
          <w:r w:rsidR="00C83C57">
            <w:fldChar w:fldCharType="separate"/>
          </w:r>
          <w:hyperlink r:id="rId110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3D089E">
              <w:t>[45]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Ньютона-Рафсона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ZUMDg6NDU6NDMiLCJQcm9qZWN0Ijp7IiRyZWYiOiI4In19LCJVc2VOdW1iZXJpbmdUeXBlT2ZQYXJlbnREb2N1bWVudCI6ZmFsc2V9XSwiRm9ybWF0dGVkVGV4dCI6eyIkaWQiOiIxMiIsIkNvdW50IjoxLCJUZXh0VW5pdHMiOlt7IiRpZCI6IjEzIiwiRm9udFN0eWxlIjp7IiRpZCI6IjE0IiwiTmV1dHJhbCI6dHJ1ZX0sIlJlYWRpbmdPcmRlciI6MSwiVGV4dCI6Ils0NF0ifV19LCJUYWciOiJDaXRhdmlQbGFjZWhvbGRlciM0MjVjZmFjNS0xMThiLTQ3MDItYTFjZi03ZGYyYTkxNTNlYzMiLCJUZXh0IjoiWzQ0XSIsIldBSVZlcnNpb24iOiI2LjE1LjIuMCJ9}</w:instrText>
          </w:r>
          <w:r w:rsidR="00C83C57">
            <w:fldChar w:fldCharType="separate"/>
          </w:r>
          <w:hyperlink r:id="rId111" w:tooltip="Бахвалов, Н.С. Численные методы / Н.С. Бахвалов, Н.П. Жидков, Г.М. Кобельков. – Москва: Лаборатория знаний, 2023. – 636 c." w:history="1">
            <w:r w:rsidR="003D089E">
              <w:t>[44]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F55594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1200C542" w:rsidR="00B30060" w:rsidRDefault="00B30060" w:rsidP="0020671A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11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Ньютона-Рафсона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2F552FE1" w:rsidR="004D1C5D" w:rsidRDefault="004D1C5D" w:rsidP="0020671A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12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F55594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5211E461" w:rsidR="004D1C5D" w:rsidRDefault="004D1C5D" w:rsidP="0020671A">
            <w:pPr>
              <w:pStyle w:val="a3"/>
              <w:jc w:val="center"/>
            </w:pPr>
            <w:r>
              <w:t>(</w:t>
            </w:r>
            <w:r w:rsidR="00F55594">
              <w:fldChar w:fldCharType="begin"/>
            </w:r>
            <w:r w:rsidR="00F55594">
              <w:instrText xml:space="preserve"> SEQ Формула \*ARABIC </w:instrText>
            </w:r>
            <w:r w:rsidR="00F55594">
              <w:fldChar w:fldCharType="separate"/>
            </w:r>
            <w:r w:rsidR="00B55CA9">
              <w:rPr>
                <w:noProof/>
              </w:rPr>
              <w:t>13</w:t>
            </w:r>
            <w:r w:rsidR="00F5559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08E44471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2VDA4OjQ1OjQzIiwiUHJvamVjdCI6eyIkcmVmIjoiOCJ9fSwiVXNlTnVtYmVyaW5nVHlwZU9mUGFyZW50RG9jdW1lbnQiOmZhbHNlfV0sIkZvcm1hdHRlZFRleHQiOnsiJGlkIjoiMTAiLCJDb3VudCI6MSwiVGV4dFVuaXRzIjpbeyIkaWQiOiIxMSIsIkZvbnRTdHlsZSI6eyIkaWQiOiIxMiIsIk5ldXRyYWwiOnRydWV9LCJSZWFkaW5nT3JkZXIiOjEsIlRleHQiOiJbNDZdIn1dfSwiVGFnIjoiQ2l0YXZpUGxhY2Vob2xkZXIjYjZmZjc3ZTctZjRiYi00ZjEwLTk4YjQtMzdmZTFkYjkwNDE2IiwiVGV4dCI6Ils0Nl0iLCJXQUlWZXJzaW9uIjoiNi4xNS4yLjAifQ==}</w:instrText>
          </w:r>
          <w:r>
            <w:fldChar w:fldCharType="separate"/>
          </w:r>
          <w:hyperlink r:id="rId112" w:tooltip="Авхадиев, Ф. Численные методы алгебры и анализа / Ф. Авхадиев. – Казань: Казанский университет, 2019." w:history="1">
            <w:r w:rsidR="003D089E">
              <w:t>[46]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ZUMDg6NDU6NDMiLCJQcm9qZWN0Ijp7IiRyZWYiOiI4In19LCJVc2VOdW1iZXJpbmdUeXBlT2ZQYXJlbnREb2N1bWVudCI6ZmFsc2V9XSwiRm9ybWF0dGVkVGV4dCI6eyIkaWQiOiIxMCIsIkNvdW50IjoxLCJUZXh0VW5pdHMiOlt7IiRpZCI6IjExIiwiRm9udFN0eWxlIjp7IiRpZCI6IjEyIiwiTmV1dHJhbCI6dHJ1ZX0sIlJlYWRpbmdPcmRlciI6MSwiVGV4dCI6Ils0N10ifV19LCJUYWciOiJDaXRhdmlQbGFjZWhvbGRlciNjYTRlMTYzMi00ZGY2LTQ2NmMtODdhYi1mYTg4MTc0ZDVhY2QiLCJUZXh0IjoiWzQ3XSIsIldBSVZlcnNpb24iOiI2LjE1LjIuMCJ9}</w:instrText>
          </w:r>
          <w:r>
            <w:fldChar w:fldCharType="separate"/>
          </w:r>
          <w:hyperlink r:id="rId113" w:tooltip="Эстербю, О. Прямые методы для разреженных матриц / О. Эстербю, З. Златев, 1987." w:history="1">
            <w:r w:rsidR="003D089E">
              <w:t>[47]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40E78012" w:rsidR="004D3883" w:rsidRDefault="004D3883" w:rsidP="004D3883">
      <w:pPr>
        <w:pStyle w:val="a3"/>
        <w:numPr>
          <w:ilvl w:val="0"/>
          <w:numId w:val="35"/>
        </w:numPr>
      </w:pPr>
      <w:r w:rsidRPr="004D3883">
        <w:t xml:space="preserve">Прямые решатели (direct solvers)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2VDA4OjQ1OjQzIiwiUHJvamVjdCI6eyIkcmVmIjoiOCJ9fSwiVXNlTnVtYmVyaW5nVHlwZU9mUGFyZW50RG9jdW1lbnQiOmZhbHNlfV0sIkZvcm1hdHRlZFRleHQiOnsiJGlkIjoiMTUiLCJDb3VudCI6MSwiVGV4dFVuaXRzIjpbeyIkaWQiOiIxNiIsIkZvbnRTdHlsZSI6eyIkaWQiOiIxNyIsIk5ldXRyYWwiOnRydWV9LCJSZWFkaW5nT3JkZXIiOjEsIlRleHQiOiJbNDhdIn1dfSwiVGFnIjoiQ2l0YXZpUGxhY2Vob2xkZXIjNWZiODg4ZDMtZTIxOS00MDNkLWJhYjQtMGViYWU1YmI4MDA4IiwiVGV4dCI6Ils0OF0iLCJXQUlWZXJzaW9uIjoiNi4xNS4yLjAifQ==}</w:instrText>
          </w:r>
          <w:r w:rsidR="00E06C9B">
            <w:fldChar w:fldCharType="separate"/>
          </w:r>
          <w:hyperlink r:id="rId114" w:tooltip="Duff, I.S. Direct methods for sparse matrices / I.S. Duff, A.M. Erisman, J.K. Reid. – Oxford: Oxford University Press, 2017." w:history="1">
            <w:r w:rsidR="003D089E">
              <w:t>[48]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3C21DC10" w:rsidR="004D3883" w:rsidRDefault="00D04235" w:rsidP="004D3883">
      <w:pPr>
        <w:pStyle w:val="a3"/>
        <w:numPr>
          <w:ilvl w:val="0"/>
          <w:numId w:val="35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ZUMDg6NDU6NDMiLCJQcm9qZWN0Ijp7IiRyZWYiOiI4In19LCJVc2VOdW1iZXJpbmdUeXBlT2ZQYXJlbnREb2N1bWVudCI6ZmFsc2V9XSwiRm9ybWF0dGVkVGV4dCI6eyIkaWQiOiIxMiIsIkNvdW50IjoxLCJUZXh0VW5pdHMiOlt7IiRpZCI6IjEzIiwiRm9udFN0eWxlIjp7IiRpZCI6IjE0IiwiTmV1dHJhbCI6dHJ1ZX0sIlJlYWRpbmdPcmRlciI6MSwiVGV4dCI6Ils0OV0ifV19LCJUYWciOiJDaXRhdmlQbGFjZWhvbGRlciMyYjljZTQ1NC0yMDM5LTQyNTAtYTBiNy03YjJhOWMwMTdiZTgiLCJUZXh0IjoiWzQ5XSIsIldBSVZlcnNpb24iOiI2LjE1LjIuMCJ9}</w:instrText>
          </w:r>
          <w:r w:rsidR="00E06C9B">
            <w:fldChar w:fldCharType="separate"/>
          </w:r>
          <w:hyperlink r:id="rId115" w:tooltip="Saad, Y. Iterative methods for sparse linear systems / Y. Saad. – Philadelphia: SIAM, 2003." w:history="1">
            <w:r w:rsidR="003D089E">
              <w:t>[49]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7CEB91AB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r w:rsidR="00936AF3" w:rsidRPr="00936AF3">
        <w:t>Parallel Direct Sparse Solver</w:t>
      </w:r>
      <w:r>
        <w:t>. Это прямой решатель</w:t>
      </w:r>
      <w:r w:rsidR="00936AF3" w:rsidRPr="00936AF3">
        <w:t xml:space="preserve"> линейных алгебраических уравнений. PARDISO означает Parallel Direct Sparse Solver</w:t>
      </w:r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ZUMDg6NDU6NDMiLCJQcm9qZWN0Ijp7IiRyZWYiOiI4In19LCJVc2VOdW1iZXJpbmdUeXBlT2ZQYXJlbnREb2N1bWVudCI6ZmFsc2V9XSwiRm9ybWF0dGVkVGV4dCI6eyIkaWQiOiIxNCIsIkNvdW50IjoxLCJUZXh0VW5pdHMiOlt7IiRpZCI6IjE1IiwiRm9udFN0eWxlIjp7IiRpZCI6IjE2IiwiTmV1dHJhbCI6dHJ1ZX0sIlJlYWRpbmdPcmRlciI6MSwiVGV4dCI6Ils1MF0ifV19LCJUYWciOiJDaXRhdmlQbGFjZWhvbGRlciMwM2RlNjAzYS01ZmI2LTQxMzYtOWNkZi05ZTk1ZGYyMDVjNWUiLCJUZXh0IjoiWzUwXSIsIldBSVZlcnNpb24iOiI2LjE1LjIuMCJ9}</w:instrText>
          </w:r>
          <w:r w:rsidR="0015000C">
            <w:fldChar w:fldCharType="separate"/>
          </w:r>
          <w:hyperlink r:id="rId116" w:tooltip="Schenk, O. Two-level dynamic scheduling in PARDISO: Improved scalability on shared memory multiprocessing systems / O. Schenk, K. Gärtner // Parallel …" w:history="1">
            <w:r w:rsidR="003D089E">
              <w:t>[50]</w:t>
            </w:r>
          </w:hyperlink>
          <w:r w:rsidR="0015000C">
            <w:fldChar w:fldCharType="end"/>
          </w:r>
        </w:sdtContent>
      </w:sdt>
      <w:r w:rsidR="00936AF3"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="0015000C" w:rsidRPr="0015000C">
        <w:t xml:space="preserve"> </w:t>
      </w:r>
      <w:r w:rsidR="0015000C"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</w:t>
      </w:r>
      <w:r w:rsidR="00936AF3">
        <w:lastRenderedPageBreak/>
        <w:t xml:space="preserve">можно найти в специальной технической литературе или на сайте </w:t>
      </w:r>
      <w:r w:rsidR="00936AF3" w:rsidRPr="00936AF3">
        <w:t>Intel® oneAPI Math Kernel Library</w:t>
      </w:r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3D089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2VDA4OjQ1OjQzIiwiUHJvamVjdCI6eyIkcmVmIjoiOCJ9fSwiVXNlTnVtYmVyaW5nVHlwZU9mUGFyZW50RG9jdW1lbnQiOmZhbHNlfV0sIkZvcm1hdHRlZFRleHQiOnsiJGlkIjoiMTIiLCJDb3VudCI6MSwiVGV4dFVuaXRzIjpbeyIkaWQiOiIxMyIsIkZvbnRTdHlsZSI6eyIkaWQiOiIxNCIsIk5ldXRyYWwiOnRydWV9LCJSZWFkaW5nT3JkZXIiOjEsIlRleHQiOiJbNTFdIn1dfSwiVGFnIjoiQ2l0YXZpUGxhY2Vob2xkZXIjN2ZiYjAzM2EtMTAyYi00NjAyLTlmMWMtOGQ3MTBhYzZkMGI4IiwiVGV4dCI6Ils1MV0iLCJXQUlWZXJzaW9uIjoiNi4xNS4yLjAifQ==}</w:instrText>
          </w:r>
          <w:r w:rsidR="0015000C">
            <w:fldChar w:fldCharType="separate"/>
          </w:r>
          <w:hyperlink r:id="rId117" w:tooltip="Intel. oneMKL PARDISO - Parallel Direct Sparse Solver Interface / Intel. – https://www.intel.com/content/www/us/en/docs/onemkl/developer-reference-c/2…" w:history="1">
            <w:r w:rsidR="003D089E">
              <w:t>[51]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114" w:name="_Hlk134744735"/>
      <w:bookmarkEnd w:id="112"/>
      <w:commentRangeStart w:id="115"/>
      <w:r>
        <w:t>Используемые методы</w:t>
      </w:r>
      <w:commentRangeEnd w:id="115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115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ьютона-Рафсона</w:t>
      </w:r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114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401B23CC" w:rsidR="00107C7E" w:rsidRDefault="00107C7E" w:rsidP="00D87B12">
      <w:pPr>
        <w:pStyle w:val="11"/>
      </w:pPr>
      <w:r>
        <w:lastRenderedPageBreak/>
        <w:t>Выводы</w:t>
      </w:r>
    </w:p>
    <w:p w14:paraId="6C390E31" w14:textId="2D3EB742" w:rsidR="00107C7E" w:rsidRDefault="00107C7E" w:rsidP="00D87B12">
      <w:pPr>
        <w:pStyle w:val="11"/>
      </w:pPr>
      <w:r>
        <w:lastRenderedPageBreak/>
        <w:t>Список литературы</w:t>
      </w:r>
    </w:p>
    <w:sdt>
      <w:sdtPr>
        <w:id w:val="198049887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7A4716A5" w14:textId="77777777" w:rsidR="00156B5D" w:rsidRDefault="00B36656" w:rsidP="00EB0C92">
              <w:pPr>
                <w:rPr>
                  <w:noProof/>
                </w:rPr>
              </w:pPr>
              <w:r>
                <w:fldChar w:fldCharType="begin"/>
              </w:r>
              <w:r w:rsidRPr="00D3606B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10327"/>
              </w:tblGrid>
              <w:tr w:rsidR="00156B5D" w14:paraId="2653F4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B8B0C4" w14:textId="10647E1F" w:rsidR="00156B5D" w:rsidRDefault="00156B5D">
                    <w:pPr>
                      <w:pStyle w:val="afb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62409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П. Шурыгина и В. К. Черкасов, «Механизм фотовосстановления орто-хинонов,» 2006. </w:t>
                    </w:r>
                  </w:p>
                </w:tc>
              </w:tr>
              <w:tr w:rsidR="00156B5D" w14:paraId="592367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C6C7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D4007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Э. Р. Жиганшина, А. С. Чесноков и М. В. Арсеньев, «Фотоинициирование радикальной полимеризации олигоэфир(мет)акрилатов полифункциональными о-бензохинонами,» Нижний Новгород, 2022.</w:t>
                    </w:r>
                  </w:p>
                </w:tc>
              </w:tr>
              <w:tr w:rsidR="00156B5D" w14:paraId="0EFAAA9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DD88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97E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Ельцов, О. Студзинский и В. Гребенкина, «Инициирование светом реакции хинонов,» </w:t>
                    </w:r>
                    <w:r>
                      <w:rPr>
                        <w:i/>
                        <w:iCs/>
                        <w:noProof/>
                      </w:rPr>
                      <w:t xml:space="preserve">Успехи химии, </w:t>
                    </w:r>
                    <w:r>
                      <w:rPr>
                        <w:noProof/>
                      </w:rPr>
                      <w:t xml:space="preserve">т. 46, № 2, pp. 185-227, 1977. </w:t>
                    </w:r>
                  </w:p>
                </w:tc>
              </w:tr>
              <w:tr w:rsidR="00156B5D" w:rsidRPr="0035319E" w14:paraId="02883D9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6E67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93A2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Calvert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Pitts, Photochemistry., New York-London-Sydney, 1965. </w:t>
                    </w:r>
                  </w:p>
                </w:tc>
              </w:tr>
              <w:tr w:rsidR="00156B5D" w14:paraId="44D6AAE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AF7A6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F7DC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Carapllucci, H. Wolf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W. K., «Photoreduction of 9,10-phenantrenquinone,»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91, pp. 4635 - 4639, 1969. </w:t>
                    </w:r>
                  </w:p>
                </w:tc>
              </w:tr>
              <w:tr w:rsidR="00156B5D" w14:paraId="649365A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656A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7012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R. Rathore, S. Hubig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Kochi, «Direct observation and structural characterization of the encounter complex in bimolecular electron transfers with photoactivated acceptors,»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119, pp. 11468 - 11479, 1997. </w:t>
                    </w:r>
                  </w:p>
                </w:tc>
              </w:tr>
              <w:tr w:rsidR="00156B5D" w14:paraId="51BD0C6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B035A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07FE8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Беккер, Введение в фотохимию органических соединений., Ленинград: Химия, 1976. </w:t>
                    </w:r>
                  </w:p>
                </w:tc>
              </w:tr>
              <w:tr w:rsidR="00156B5D" w14:paraId="1B53C2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10F6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08A9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35319E" w14:paraId="7B7FB6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470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67359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A. J. Barltrop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D. Coyle, Excited states in organic chemistry., London-New York-Sydney-Toronto, 1975. </w:t>
                    </w:r>
                  </w:p>
                </w:tc>
              </w:tr>
              <w:tr w:rsidR="00156B5D" w:rsidRPr="0035319E" w14:paraId="16D7B15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8176B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B46D7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Bruce, «Light-induced reactions of quinones,»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Quart. Rev. High Energ. Chem., </w:t>
                    </w:r>
                    <w:r w:rsidRPr="00E454A5">
                      <w:rPr>
                        <w:noProof/>
                        <w:lang w:val="en-US"/>
                      </w:rPr>
                      <w:t xml:space="preserve">pp. 405-428, 1967. </w:t>
                    </w:r>
                  </w:p>
                </w:tc>
              </w:tr>
              <w:tr w:rsidR="00156B5D" w14:paraId="13C45C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BA306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030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Tsubomura, «Photochemical reaction of p-benzoquinone complexes with aromatic molecules,»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45, pp. 2433-2437, 1972. </w:t>
                    </w:r>
                  </w:p>
                </w:tc>
              </w:tr>
              <w:tr w:rsidR="00156B5D" w:rsidRPr="0035319E" w14:paraId="1710CB8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C98D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5077CD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«Proton transfer reactions in benzophenone/N,N-dimethylaniline photochemistry.,»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In Advances in photochemistry,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27, p. 51. </w:t>
                    </w:r>
                  </w:p>
                </w:tc>
              </w:tr>
              <w:tr w:rsidR="00156B5D" w:rsidRPr="0035319E" w14:paraId="13B0396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C4A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FE350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Miyasaka, M. K., K. Kamada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N. Mataga,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Chem. Soc. Jpn.,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63, pp. 3385 - 3397, 1990. </w:t>
                    </w:r>
                  </w:p>
                </w:tc>
              </w:tr>
              <w:tr w:rsidR="00156B5D" w14:paraId="7732618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95CC0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C0EC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Devadoss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R. Fessenden, «Picosecond and nanosegond studies of the photoreduction of benzophenone by N,N-diethylaniline and triethylamine,»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95, pp. 7253-7260, 1991. </w:t>
                    </w:r>
                  </w:p>
                </w:tc>
              </w:tr>
              <w:tr w:rsidR="00156B5D" w14:paraId="2826895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D5562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81B9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L. J. Peters, «Role of contact and solvent-separated radical ion pairs in the diffusional quenching of trans-stilbene excited singlet state by fumaronitrile,»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96, pp. 8941 - 8945, 1992. </w:t>
                    </w:r>
                  </w:p>
                </w:tc>
              </w:tr>
              <w:tr w:rsidR="00156B5D" w14:paraId="5402839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702F5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D40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S. Peters, «A Theory-experiment conundrum for proton transfer,»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Acc. </w:t>
                    </w:r>
                    <w:r>
                      <w:rPr>
                        <w:i/>
                        <w:iCs/>
                        <w:noProof/>
                      </w:rPr>
                      <w:t xml:space="preserve">Chem. Res., </w:t>
                    </w:r>
                    <w:r>
                      <w:rPr>
                        <w:noProof/>
                      </w:rPr>
                      <w:t xml:space="preserve">т. 42, № 1, pp. 89 - 96, 2009. </w:t>
                    </w:r>
                  </w:p>
                </w:tc>
              </w:tr>
              <w:tr w:rsidR="00156B5D" w14:paraId="77F10E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7E82C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D01F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С. А. Чесноков и Г. Абакумов, «Полимеризация мономеров (мет)акрилового ряда под действием видимого света, инициируемая о-хинонами.,» Нижний Новгород, 2014.</w:t>
                    </w:r>
                  </w:p>
                </w:tc>
              </w:tr>
              <w:tr w:rsidR="00156B5D" w14:paraId="2187B83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BB11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92746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Lee, «Picosecond dynamics of the photoreduction of benzophenone by DABCO,»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97, pp. 3761 - 3764, 1993. </w:t>
                    </w:r>
                  </w:p>
                </w:tc>
              </w:tr>
              <w:tr w:rsidR="00156B5D" w14:paraId="1864041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B3871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52B7D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C. A.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P. Timbers, «A picosecond kinetic study of nonadiabatic proton transfer within the contact radical ion pair of substituted benzophenones/N,N-diethylaniline,»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122, pp. 107 - 113, 2000. </w:t>
                    </w:r>
                  </w:p>
                </w:tc>
              </w:tr>
              <w:tr w:rsidR="00156B5D" w14:paraId="03F2989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64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36EE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T. Otsuki, «The reaction of photo-excited phenantrenquinone with dibenzyl ether. Formation of an adduct and its decomposition studied by the CIDNP method,»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44, p. 2885, 1971. </w:t>
                    </w:r>
                  </w:p>
                </w:tc>
              </w:tr>
              <w:tr w:rsidR="00156B5D" w14:paraId="3D1224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5B3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478DA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35319E" w14:paraId="27D4B8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A2F2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F881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Zhong, J. Zhou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C. Braun, «Electron-transfer absorption of sterically bulky donor-acceptor pairs: electron donor-acceptor complexes or random pairs?,»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Photochemistry and Photobiology A: 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161, pp. 1-9, 2003. </w:t>
                    </w:r>
                  </w:p>
                </w:tc>
              </w:tr>
              <w:tr w:rsidR="00156B5D" w:rsidRPr="0035319E" w14:paraId="6D349CB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E2C1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DC392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Haga, H. Takayanagi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Tokumaru, «Photoinduced electron transfer between acenaphthylene and 1,4-benzoquinones. Formation of dimmers of acenaphthylene and 1:1 adducts and effect of excitation mode on reactivity of the charge-transfer complexes,»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Chem. Soc., Perkin Trans.,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2, pp. 734 - 745, 2002. </w:t>
                    </w:r>
                  </w:p>
                </w:tc>
              </w:tr>
              <w:tr w:rsidR="00156B5D" w14:paraId="30DB2A4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6E03A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F2DC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Maruyama, K. Ono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Osugi, «Relative rate of hydrogen abstraction by the triplet state of phenanthraquinone,»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42, pp. 3357 - 3359, 1969. </w:t>
                    </w:r>
                  </w:p>
                </w:tc>
              </w:tr>
              <w:tr w:rsidR="00156B5D" w14:paraId="5FC2C4F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F154C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E73F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Ю. А. Курский,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1860A56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BC89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1C43C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П. Левин, А. Беляев и В. Кузьмин, «Исследование триплетных состояний пространственно-затрудненных хинонов методом лазерного фотолиза,» </w:t>
                    </w:r>
                    <w:r>
                      <w:rPr>
                        <w:i/>
                        <w:iCs/>
                        <w:noProof/>
                      </w:rPr>
                      <w:t xml:space="preserve">Изв. АН СССР, сер. xим., </w:t>
                    </w:r>
                    <w:r>
                      <w:rPr>
                        <w:noProof/>
                      </w:rPr>
                      <w:t xml:space="preserve">№ 2, pp. 448 - 451, 1987. </w:t>
                    </w:r>
                  </w:p>
                </w:tc>
              </w:tr>
              <w:tr w:rsidR="00156B5D" w14:paraId="299EED9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B602CF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96A7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К. Ю. Алексеевич,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221AF5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0E18D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BDF8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Крюков, Фотоперенос электрона и его прикладные аспекты, Киев: Наукова думка, 1982. </w:t>
                    </w:r>
                  </w:p>
                </w:tc>
              </w:tr>
              <w:tr w:rsidR="00156B5D" w14:paraId="0236D58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E66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8D77B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Shushunova, «Inhibition of polymerization of methyl methacrylate by an ortho-benzoquinone-amine system,»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Polym. </w:t>
                    </w:r>
                    <w:r>
                      <w:rPr>
                        <w:i/>
                        <w:iCs/>
                        <w:noProof/>
                      </w:rPr>
                      <w:t xml:space="preserve">Sci. B., </w:t>
                    </w:r>
                    <w:r>
                      <w:rPr>
                        <w:noProof/>
                      </w:rPr>
                      <w:t xml:space="preserve">т. 51, № 11, pp. 427-437, 2009. </w:t>
                    </w:r>
                  </w:p>
                </w:tc>
              </w:tr>
              <w:tr w:rsidR="00156B5D" w:rsidRPr="0035319E" w14:paraId="5FEC0D1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AAE71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708D5E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Progr. Polym. Sci,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21, p. 593, 1996. </w:t>
                    </w:r>
                  </w:p>
                </w:tc>
              </w:tr>
              <w:tr w:rsidR="00156B5D" w:rsidRPr="0035319E" w14:paraId="4CD2D84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F97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C3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P. Pappas, «Radiation Curing Science and T echnology,»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Plenum Press,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1992. </w:t>
                    </w:r>
                  </w:p>
                </w:tc>
              </w:tr>
              <w:tr w:rsidR="00156B5D" w14:paraId="5574FB8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F3F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E1F4B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А. В. Евсеев, В. Э. Лазарянц, М. А. Марков, В. С. Михлин, М. А. Суровцев и Е. В. Ферштут, «Жидкая фотополимеризующаяся композиция для лазерной стереолитографии». Патент RU2395827C2, 2008.</w:t>
                    </w:r>
                  </w:p>
                </w:tc>
              </w:tr>
              <w:tr w:rsidR="00156B5D" w14:paraId="0B1668F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219A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FDCF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И. Арнольд, Обыкновенные дифференциальные уравнения, Наука, 1984. </w:t>
                    </w:r>
                  </w:p>
                </w:tc>
              </w:tr>
              <w:tr w:rsidR="00156B5D" w14:paraId="23FF5E1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66CA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432C1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Мышенков и М. Е.В., Численное решение обыкновенных дифференциальных уравнений, Москва, 2005. </w:t>
                    </w:r>
                  </w:p>
                </w:tc>
              </w:tr>
              <w:tr w:rsidR="00156B5D" w14:paraId="16D22FC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C8D2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2FEE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Г. Пименов, Численные методы : в 2 ч, Екатеринбург, 2014. </w:t>
                    </w:r>
                  </w:p>
                </w:tc>
              </w:tr>
              <w:tr w:rsidR="00156B5D" w:rsidRPr="0035319E" w14:paraId="580EE23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8005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56D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E. Fehlberg, Low-order classical Runge-Kutta formulas with stepsize control and their application to some heat transfer problems., National aeronautics and space administration., 1969. </w:t>
                    </w:r>
                  </w:p>
                </w:tc>
              </w:tr>
              <w:tr w:rsidR="00156B5D" w14:paraId="206FF8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9C50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98F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Б. Квон и В. Г. Пименов, Неявные методы типа Рунге-Кутта для функционально-дифференциальных уравнений, 1997. </w:t>
                    </w:r>
                  </w:p>
                </w:tc>
              </w:tr>
              <w:tr w:rsidR="00156B5D" w14:paraId="370321D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91DF9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AC77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А. Самарский и А. В. Гулин, Численные методы: учеб. пособие для вузов., Москва: Наука, 1989. </w:t>
                    </w:r>
                  </w:p>
                </w:tc>
              </w:tr>
              <w:tr w:rsidR="00156B5D" w14:paraId="472B860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36C88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B84B3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Джеймс и Р. Вернер., Итерационные методы решения нелинейных систем уравнений со многими неизвестными., Москва: Мир, 1975. </w:t>
                    </w:r>
                  </w:p>
                </w:tc>
              </w:tr>
              <w:tr w:rsidR="00156B5D" w14:paraId="5852E2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29C9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DBD4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Н. С. Бахвалов, Н. П. Жидков и Г. М. Кобельков, Численные методы., Москва: Лаборатория Базовых Знаний, 2001. </w:t>
                    </w:r>
                  </w:p>
                </w:tc>
              </w:tr>
              <w:tr w:rsidR="00156B5D" w14:paraId="35A3D3E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05C7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A83FC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Эстербю и З. Златев, Прямые методы для разреженных матриц, 1987. </w:t>
                    </w:r>
                  </w:p>
                </w:tc>
              </w:tr>
              <w:tr w:rsidR="00156B5D" w14:paraId="0EDF316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05A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9C03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Ф. Авхадиев, Численные методы алгебры и анализа, Казань: Казанский университет, 2019. </w:t>
                    </w:r>
                  </w:p>
                </w:tc>
              </w:tr>
              <w:tr w:rsidR="00156B5D" w:rsidRPr="0035319E" w14:paraId="1E2AB05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77243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45B9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I. Duff, A. Erisman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Reid, Direct Methods for Sparse Matrices, 1989. </w:t>
                    </w:r>
                  </w:p>
                </w:tc>
              </w:tr>
              <w:tr w:rsidR="00156B5D" w:rsidRPr="0035319E" w14:paraId="241CA4B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BC80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E833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Y. Saad., Iterative Methods For Sparse Linear Systems, 2003. </w:t>
                    </w:r>
                  </w:p>
                </w:tc>
              </w:tr>
              <w:tr w:rsidR="00156B5D" w:rsidRPr="0035319E" w14:paraId="25286A7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7716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7028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>Intel, «oneMKL PARDISO - Parallel Direct Sparse Solver Interface,» [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454A5">
                      <w:rPr>
                        <w:noProof/>
                        <w:lang w:val="en-US"/>
                      </w:rPr>
                      <w:t>]. Available: https://www.intel.com/content/www/us/en/docs/onemkl/developer-reference-c/2023-0/onemkl-pardiso-parallel-direct-sparse-solver-iface.html.</w:t>
                    </w:r>
                  </w:p>
                </w:tc>
              </w:tr>
              <w:tr w:rsidR="00156B5D" w14:paraId="4A6C064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9B3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790D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«The use of UV irradiation in polymerization.,»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C. Polym. </w:t>
                    </w:r>
                    <w:r>
                      <w:rPr>
                        <w:i/>
                        <w:iCs/>
                        <w:noProof/>
                      </w:rPr>
                      <w:t xml:space="preserve">Int., </w:t>
                    </w:r>
                    <w:r>
                      <w:rPr>
                        <w:noProof/>
                      </w:rPr>
                      <w:t xml:space="preserve">т. 45, p. 133–141, 1998. </w:t>
                    </w:r>
                  </w:p>
                </w:tc>
              </w:tr>
              <w:tr w:rsidR="00156B5D" w:rsidRPr="0035319E" w14:paraId="47B30D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AD0C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673D9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Carre, C. Decker, J. P. Fouassier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. J. Lougnot, «Lasers and Photopolymers,»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Laser Chem.,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10, pp. 349-366, 1990. </w:t>
                    </w:r>
                  </w:p>
                </w:tc>
              </w:tr>
              <w:tr w:rsidR="00156B5D" w:rsidRPr="0035319E" w14:paraId="3A953BF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3BEF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92B77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D. Decker, «Macromol. Sci,»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Pure Appl. Chem,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34, p. 605, 1997. </w:t>
                    </w:r>
                  </w:p>
                </w:tc>
              </w:tr>
              <w:tr w:rsidR="00156B5D" w:rsidRPr="00F71484" w14:paraId="7996D23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2AC77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327A9E" w14:textId="77777777" w:rsidR="00156B5D" w:rsidRPr="00FC078C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Kloosterboer,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Adv. Polym. </w:t>
                    </w:r>
                    <w:r w:rsidRPr="00FC078C">
                      <w:rPr>
                        <w:i/>
                        <w:iCs/>
                        <w:noProof/>
                        <w:lang w:val="en-US"/>
                      </w:rPr>
                      <w:t xml:space="preserve">Sci., </w:t>
                    </w:r>
                    <w:r>
                      <w:rPr>
                        <w:noProof/>
                      </w:rPr>
                      <w:t>т</w:t>
                    </w:r>
                    <w:r w:rsidRPr="00FC078C">
                      <w:rPr>
                        <w:noProof/>
                        <w:lang w:val="en-US"/>
                      </w:rPr>
                      <w:t xml:space="preserve">. 84, 1988. </w:t>
                    </w:r>
                  </w:p>
                </w:tc>
              </w:tr>
              <w:tr w:rsidR="00156B5D" w:rsidRPr="0035319E" w14:paraId="4318AEB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0A96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4F450B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H. Nasab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B. C. Vermeire, «Third-order Paired Explicit Runge-Kutta schemes for stiff systems of equations,»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Computational Physics,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468, 2022. </w:t>
                    </w:r>
                  </w:p>
                </w:tc>
              </w:tr>
              <w:tr w:rsidR="00156B5D" w:rsidRPr="0035319E" w14:paraId="3FAF147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F41FF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7B0D03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K. Oldring,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Chemistry &amp; Technology of UV &amp; EB Formulations for Coatings,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1991. </w:t>
                    </w:r>
                  </w:p>
                </w:tc>
              </w:tr>
              <w:tr w:rsidR="00156B5D" w:rsidRPr="0035319E" w14:paraId="5C39109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0F40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8F298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O. Schenk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Gartner, «wo-level scheduling in PARDISO: Improved Scalability on Shared Memory Multiprocessing Systems,»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Parallel Computing,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28, 2002. </w:t>
                    </w:r>
                  </w:p>
                </w:tc>
              </w:tr>
              <w:tr w:rsidR="00156B5D" w14:paraId="1B1B9A7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3E1D9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01EE3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К. В. Гир, «Численное интегрирование обыкновенных дифференциальных уравнений,» </w:t>
                    </w:r>
                    <w:r>
                      <w:rPr>
                        <w:i/>
                        <w:iCs/>
                        <w:noProof/>
                      </w:rPr>
                      <w:t xml:space="preserve">Mathematics of Computation, </w:t>
                    </w:r>
                    <w:r>
                      <w:rPr>
                        <w:noProof/>
                      </w:rPr>
                      <w:t xml:space="preserve">т. 98, 1967. </w:t>
                    </w:r>
                  </w:p>
                </w:tc>
              </w:tr>
            </w:tbl>
            <w:p w14:paraId="0D012704" w14:textId="77777777" w:rsidR="00156B5D" w:rsidRDefault="00156B5D">
              <w:pPr>
                <w:divId w:val="403799151"/>
                <w:rPr>
                  <w:rFonts w:eastAsia="Times New Roman"/>
                  <w:noProof/>
                </w:rPr>
              </w:pPr>
            </w:p>
            <w:p w14:paraId="744D8640" w14:textId="1D68D6D4" w:rsidR="00B36656" w:rsidRDefault="00B36656" w:rsidP="00EB0C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093B5D" w14:textId="2210EDFA" w:rsidR="00B36656" w:rsidRDefault="00B36656" w:rsidP="00D87B12">
      <w:pPr>
        <w:pStyle w:val="a3"/>
      </w:pPr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74851262" w14:textId="77777777" w:rsidR="003D089E" w:rsidRPr="003D089E" w:rsidRDefault="000053AF" w:rsidP="003D089E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3D089E">
            <w:t>Список</w:t>
          </w:r>
          <w:r w:rsidR="003D089E" w:rsidRPr="003D089E">
            <w:rPr>
              <w:lang w:val="en-US"/>
            </w:rPr>
            <w:t xml:space="preserve"> </w:t>
          </w:r>
          <w:r w:rsidR="003D089E">
            <w:t>литературы</w:t>
          </w:r>
        </w:p>
        <w:p w14:paraId="7D9238BA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1.</w:t>
          </w:r>
          <w:r w:rsidRPr="003D089E">
            <w:rPr>
              <w:lang w:val="en-US"/>
            </w:rPr>
            <w:tab/>
          </w:r>
          <w:bookmarkStart w:id="116" w:name="_CTVL00102ba0894b4054580acd6a36cb9b208a8"/>
          <w:r w:rsidRPr="003D089E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3D089E">
            <w:rPr>
              <w:lang w:val="en-US"/>
            </w:rPr>
            <w:t>.45, №2. – C.133–141.</w:t>
          </w:r>
        </w:p>
        <w:bookmarkEnd w:id="116"/>
        <w:p w14:paraId="4CC31BF4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2.</w:t>
          </w:r>
          <w:r w:rsidRPr="003D089E">
            <w:rPr>
              <w:lang w:val="en-US"/>
            </w:rPr>
            <w:tab/>
          </w:r>
          <w:bookmarkStart w:id="117" w:name="_CTVL001ae62df1c2426409396dee33b3c34f31c"/>
          <w:r w:rsidRPr="003D089E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3D089E">
            <w:rPr>
              <w:lang w:val="en-US"/>
            </w:rPr>
            <w:t xml:space="preserve"> </w:t>
          </w:r>
          <w:r>
            <w:t>др</w:t>
          </w:r>
          <w:r w:rsidRPr="003D089E">
            <w:rPr>
              <w:lang w:val="en-US"/>
            </w:rPr>
            <w:t>.], 1991.</w:t>
          </w:r>
        </w:p>
        <w:bookmarkEnd w:id="117"/>
        <w:p w14:paraId="615CD9D3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3.</w:t>
          </w:r>
          <w:r w:rsidRPr="003D089E">
            <w:rPr>
              <w:lang w:val="en-US"/>
            </w:rPr>
            <w:tab/>
          </w:r>
          <w:bookmarkStart w:id="118" w:name="_CTVL0010b5c196a7662405c85dc864fb3134b46"/>
          <w:r w:rsidRPr="003D089E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3D089E">
            <w:rPr>
              <w:lang w:val="en-US"/>
            </w:rPr>
            <w:t>.10, №5-6. – C.349–366.</w:t>
          </w:r>
        </w:p>
        <w:bookmarkEnd w:id="118"/>
        <w:p w14:paraId="424FD21D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4.</w:t>
          </w:r>
          <w:r w:rsidRPr="003D089E">
            <w:rPr>
              <w:lang w:val="en-US"/>
            </w:rPr>
            <w:tab/>
          </w:r>
          <w:bookmarkStart w:id="119" w:name="_CTVL00151b2b1ee088e4183b1fc32db850d3839"/>
          <w:r w:rsidRPr="003D089E">
            <w:rPr>
              <w:lang w:val="en-US"/>
            </w:rPr>
            <w:t>Pappas, S.P. Radiation curing / S.P. Pappas, 1992.</w:t>
          </w:r>
        </w:p>
        <w:bookmarkEnd w:id="119"/>
        <w:p w14:paraId="12194B1E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5.</w:t>
          </w:r>
          <w:r w:rsidRPr="003D089E">
            <w:rPr>
              <w:lang w:val="en-US"/>
            </w:rPr>
            <w:tab/>
          </w:r>
          <w:bookmarkStart w:id="120" w:name="_CTVL001ab75b46309be4ee5b38c04fd1e949d34"/>
          <w:r w:rsidRPr="003D089E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3D089E">
            <w:rPr>
              <w:lang w:val="en-US"/>
            </w:rPr>
            <w:t>.84.</w:t>
          </w:r>
        </w:p>
        <w:bookmarkEnd w:id="120"/>
        <w:p w14:paraId="2E905AC3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6.</w:t>
          </w:r>
          <w:r w:rsidRPr="003D089E">
            <w:rPr>
              <w:lang w:val="en-US"/>
            </w:rPr>
            <w:tab/>
          </w:r>
          <w:bookmarkStart w:id="121" w:name="_CTVL001b8a662bd057c4565858afb9872ef0c97"/>
          <w:r w:rsidRPr="003D089E">
            <w:rPr>
              <w:lang w:val="en-US"/>
            </w:rPr>
            <w:t>Decker, C. / C. Decker // Progr. Polym. Sci. – 1996. – </w:t>
          </w:r>
          <w:r>
            <w:t>Т</w:t>
          </w:r>
          <w:r w:rsidRPr="003D089E">
            <w:rPr>
              <w:lang w:val="en-US"/>
            </w:rPr>
            <w:t>.21. – C.593.</w:t>
          </w:r>
        </w:p>
        <w:bookmarkEnd w:id="121"/>
        <w:p w14:paraId="5565BC42" w14:textId="77777777" w:rsidR="003D089E" w:rsidRDefault="003D089E" w:rsidP="003D089E">
          <w:pPr>
            <w:pStyle w:val="CitaviBibliographyEntry"/>
          </w:pPr>
          <w:r w:rsidRPr="003D089E">
            <w:rPr>
              <w:lang w:val="en-US"/>
            </w:rPr>
            <w:t>7.</w:t>
          </w:r>
          <w:r w:rsidRPr="003D089E">
            <w:rPr>
              <w:lang w:val="en-US"/>
            </w:rPr>
            <w:tab/>
          </w:r>
          <w:bookmarkStart w:id="122" w:name="_CTVL0011b6dea1e39f14210ba312914715a2ca3"/>
          <w:r w:rsidRPr="003D089E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22"/>
        <w:p w14:paraId="4193762C" w14:textId="77777777" w:rsidR="003D089E" w:rsidRDefault="003D089E" w:rsidP="003D089E">
          <w:pPr>
            <w:pStyle w:val="CitaviBibliographyEntry"/>
          </w:pPr>
          <w:r>
            <w:t>8.</w:t>
          </w:r>
          <w:r>
            <w:tab/>
          </w:r>
          <w:bookmarkStart w:id="123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23"/>
        <w:p w14:paraId="56E94FB1" w14:textId="77777777" w:rsidR="003D089E" w:rsidRDefault="003D089E" w:rsidP="003D089E">
          <w:pPr>
            <w:pStyle w:val="CitaviBibliographyEntry"/>
          </w:pPr>
          <w:r>
            <w:t>9.</w:t>
          </w:r>
          <w:r>
            <w:tab/>
          </w:r>
          <w:bookmarkStart w:id="124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24"/>
        <w:p w14:paraId="66D9E7F7" w14:textId="77777777" w:rsidR="003D089E" w:rsidRDefault="003D089E" w:rsidP="003D089E">
          <w:pPr>
            <w:pStyle w:val="CitaviBibliographyEntry"/>
          </w:pPr>
          <w:r>
            <w:t>10.</w:t>
          </w:r>
          <w:r>
            <w:tab/>
          </w:r>
          <w:bookmarkStart w:id="125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25"/>
        <w:p w14:paraId="3176957C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lastRenderedPageBreak/>
            <w:t>11.</w:t>
          </w:r>
          <w:r w:rsidRPr="003D089E">
            <w:rPr>
              <w:lang w:val="en-US"/>
            </w:rPr>
            <w:tab/>
          </w:r>
          <w:bookmarkStart w:id="126" w:name="_CTVL0015042abb9e2344c32b864ac209cc9040b"/>
          <w:r w:rsidRPr="003D089E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3D089E">
            <w:rPr>
              <w:lang w:val="en-US"/>
            </w:rPr>
            <w:t>.46, №2. – C.93–114.</w:t>
          </w:r>
        </w:p>
        <w:bookmarkEnd w:id="126"/>
        <w:p w14:paraId="330BB684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12.</w:t>
          </w:r>
          <w:r w:rsidRPr="003D089E">
            <w:rPr>
              <w:lang w:val="en-US"/>
            </w:rPr>
            <w:tab/>
          </w:r>
          <w:bookmarkStart w:id="127" w:name="_CTVL001e847070fb205461b8ab5be1baa2cb533"/>
          <w:r w:rsidRPr="003D089E">
            <w:rPr>
              <w:lang w:val="en-US"/>
            </w:rPr>
            <w:t>Calvert, J.G. Photochemistry / J.G. Calvert, J.N. Pitts. – New York, N.Y.: Wiley, 1966. – 899 c.</w:t>
          </w:r>
        </w:p>
        <w:bookmarkEnd w:id="127"/>
        <w:p w14:paraId="43EF8C27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13.</w:t>
          </w:r>
          <w:r w:rsidRPr="003D089E">
            <w:rPr>
              <w:lang w:val="en-US"/>
            </w:rPr>
            <w:tab/>
          </w:r>
          <w:bookmarkStart w:id="128" w:name="_CTVL0018a1ae8a3bf9a45698c73307aa964a900"/>
          <w:r w:rsidRPr="003D089E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3D089E">
            <w:rPr>
              <w:lang w:val="en-US"/>
            </w:rPr>
            <w:t>.91. – C.4635–4639.</w:t>
          </w:r>
        </w:p>
        <w:bookmarkEnd w:id="128"/>
        <w:p w14:paraId="3F5D5B7F" w14:textId="77777777" w:rsidR="003D089E" w:rsidRDefault="003D089E" w:rsidP="003D089E">
          <w:pPr>
            <w:pStyle w:val="CitaviBibliographyEntry"/>
          </w:pPr>
          <w:r w:rsidRPr="003D089E">
            <w:rPr>
              <w:lang w:val="en-US"/>
            </w:rPr>
            <w:t>14.</w:t>
          </w:r>
          <w:r w:rsidRPr="003D089E">
            <w:rPr>
              <w:lang w:val="en-US"/>
            </w:rPr>
            <w:tab/>
          </w:r>
          <w:bookmarkStart w:id="129" w:name="_CTVL0018a285f2686c44f1f830cda3675130b90"/>
          <w:r w:rsidRPr="003D089E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29"/>
        <w:p w14:paraId="14245ABF" w14:textId="77777777" w:rsidR="003D089E" w:rsidRDefault="003D089E" w:rsidP="003D089E">
          <w:pPr>
            <w:pStyle w:val="CitaviBibliographyEntry"/>
          </w:pPr>
          <w:r>
            <w:t>15.</w:t>
          </w:r>
          <w:r>
            <w:tab/>
          </w:r>
          <w:bookmarkStart w:id="130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30"/>
        <w:p w14:paraId="6EEF6319" w14:textId="77777777" w:rsidR="003D089E" w:rsidRDefault="003D089E" w:rsidP="003D089E">
          <w:pPr>
            <w:pStyle w:val="CitaviBibliographyEntry"/>
          </w:pPr>
          <w:r>
            <w:t>16.</w:t>
          </w:r>
          <w:r>
            <w:tab/>
          </w:r>
          <w:bookmarkStart w:id="131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31"/>
        <w:p w14:paraId="2C02E666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17.</w:t>
          </w:r>
          <w:r w:rsidRPr="003D089E">
            <w:rPr>
              <w:lang w:val="en-US"/>
            </w:rPr>
            <w:tab/>
          </w:r>
          <w:bookmarkStart w:id="132" w:name="_CTVL0019a1980ac37d9419d926bf5fcb1cdd5c7"/>
          <w:r w:rsidRPr="003D089E">
            <w:rPr>
              <w:lang w:val="en-US"/>
            </w:rPr>
            <w:t>Barltrop, J.A. Excited states in organic chemistry / J.A. Barltrop, J.D. Coyle. – London: Wiley, 1975.</w:t>
          </w:r>
        </w:p>
        <w:bookmarkEnd w:id="132"/>
        <w:p w14:paraId="087288F0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18.</w:t>
          </w:r>
          <w:r w:rsidRPr="003D089E">
            <w:rPr>
              <w:lang w:val="en-US"/>
            </w:rPr>
            <w:tab/>
          </w:r>
          <w:bookmarkStart w:id="133" w:name="_CTVL001e8b5474b67e14347bf61d83bfcb294be"/>
          <w:r w:rsidRPr="003D089E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33"/>
        <w:p w14:paraId="42A8199E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19.</w:t>
          </w:r>
          <w:r w:rsidRPr="003D089E">
            <w:rPr>
              <w:lang w:val="en-US"/>
            </w:rPr>
            <w:tab/>
          </w:r>
          <w:bookmarkStart w:id="134" w:name="_CTVL0017780c177f7a84040b233caa3a173ca5c"/>
          <w:r w:rsidRPr="003D089E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3D089E">
            <w:rPr>
              <w:lang w:val="en-US"/>
            </w:rPr>
            <w:t>.45, №8. – C.2433–2437.</w:t>
          </w:r>
        </w:p>
        <w:bookmarkEnd w:id="134"/>
        <w:p w14:paraId="7EBD2C41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20.</w:t>
          </w:r>
          <w:r w:rsidRPr="003D089E">
            <w:rPr>
              <w:lang w:val="en-US"/>
            </w:rPr>
            <w:tab/>
          </w:r>
          <w:bookmarkStart w:id="135" w:name="_CTVL0013ba6da625dcb48eb92d602275be4e3b0"/>
          <w:r w:rsidRPr="003D089E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3D089E">
            <w:rPr>
              <w:lang w:val="en-US"/>
            </w:rPr>
            <w:t>.63, №12. – C.3385–3397.</w:t>
          </w:r>
        </w:p>
        <w:bookmarkEnd w:id="135"/>
        <w:p w14:paraId="163E5454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21.</w:t>
          </w:r>
          <w:r w:rsidRPr="003D089E">
            <w:rPr>
              <w:lang w:val="en-US"/>
            </w:rPr>
            <w:tab/>
          </w:r>
          <w:bookmarkStart w:id="136" w:name="_CTVL001e2e3ff0a3f444252876f32760ae81dcc"/>
          <w:r w:rsidRPr="003D089E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3D089E">
            <w:rPr>
              <w:lang w:val="en-US"/>
            </w:rPr>
            <w:t>.27. – C.51–82.</w:t>
          </w:r>
        </w:p>
        <w:bookmarkEnd w:id="136"/>
        <w:p w14:paraId="3521DB48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22.</w:t>
          </w:r>
          <w:r w:rsidRPr="003D089E">
            <w:rPr>
              <w:lang w:val="en-US"/>
            </w:rPr>
            <w:tab/>
          </w:r>
          <w:bookmarkStart w:id="137" w:name="_CTVL0012b7f60b93d564e73807e2915eb54653b"/>
          <w:r w:rsidRPr="003D089E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3D089E">
            <w:rPr>
              <w:lang w:val="en-US"/>
            </w:rPr>
            <w:t>.96. – C.223–233.</w:t>
          </w:r>
        </w:p>
        <w:bookmarkEnd w:id="137"/>
        <w:p w14:paraId="6381BC33" w14:textId="77777777" w:rsidR="003D089E" w:rsidRDefault="003D089E" w:rsidP="003D089E">
          <w:pPr>
            <w:pStyle w:val="CitaviBibliographyEntry"/>
          </w:pPr>
          <w:r w:rsidRPr="003D089E">
            <w:rPr>
              <w:lang w:val="en-US"/>
            </w:rPr>
            <w:t>23.</w:t>
          </w:r>
          <w:r w:rsidRPr="003D089E">
            <w:rPr>
              <w:lang w:val="en-US"/>
            </w:rPr>
            <w:tab/>
          </w:r>
          <w:bookmarkStart w:id="138" w:name="_CTVL001292c6354d73e44b08a255cb21fa4e588"/>
          <w:r w:rsidRPr="003D089E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38"/>
        <w:p w14:paraId="3F35DDBD" w14:textId="77777777" w:rsidR="003D089E" w:rsidRDefault="003D089E" w:rsidP="003D089E">
          <w:pPr>
            <w:pStyle w:val="CitaviBibliographyEntry"/>
          </w:pPr>
          <w:r>
            <w:t>24.</w:t>
          </w:r>
          <w:r>
            <w:tab/>
          </w:r>
          <w:bookmarkStart w:id="139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9"/>
        <w:p w14:paraId="4B0CF6BE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25.</w:t>
          </w:r>
          <w:r w:rsidRPr="003D089E">
            <w:rPr>
              <w:lang w:val="en-US"/>
            </w:rPr>
            <w:tab/>
          </w:r>
          <w:bookmarkStart w:id="140" w:name="_CTVL001ec43236ddad642fbaf34a7b8fe91327d"/>
          <w:r w:rsidRPr="003D089E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3D089E">
            <w:rPr>
              <w:lang w:val="en-US"/>
            </w:rPr>
            <w:t>.97. – C.3761–3764.</w:t>
          </w:r>
        </w:p>
        <w:bookmarkEnd w:id="140"/>
        <w:p w14:paraId="1AE35273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26.</w:t>
          </w:r>
          <w:r w:rsidRPr="003D089E">
            <w:rPr>
              <w:lang w:val="en-US"/>
            </w:rPr>
            <w:tab/>
          </w:r>
          <w:bookmarkStart w:id="141" w:name="_CTVL0013b14bcf754ef4de4aa6e87347afa2d59"/>
          <w:r w:rsidRPr="003D089E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3D089E">
            <w:rPr>
              <w:lang w:val="en-US"/>
            </w:rPr>
            <w:t>.122. – C.107–113.</w:t>
          </w:r>
        </w:p>
        <w:bookmarkEnd w:id="141"/>
        <w:p w14:paraId="327765D0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lastRenderedPageBreak/>
            <w:t>27.</w:t>
          </w:r>
          <w:r w:rsidRPr="003D089E">
            <w:rPr>
              <w:lang w:val="en-US"/>
            </w:rPr>
            <w:tab/>
          </w:r>
          <w:bookmarkStart w:id="142" w:name="_CTVL001367e67b3d3c14dbab8d1d6323d13ec85"/>
          <w:r w:rsidRPr="003D089E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3D089E">
            <w:rPr>
              <w:lang w:val="en-US"/>
            </w:rPr>
            <w:t>.44, №10. – C.801–815.</w:t>
          </w:r>
        </w:p>
        <w:bookmarkEnd w:id="142"/>
        <w:p w14:paraId="4590E4C3" w14:textId="77777777" w:rsidR="003D089E" w:rsidRDefault="003D089E" w:rsidP="003D089E">
          <w:pPr>
            <w:pStyle w:val="CitaviBibliographyEntry"/>
          </w:pPr>
          <w:r>
            <w:t>28.</w:t>
          </w:r>
          <w:r>
            <w:tab/>
          </w:r>
          <w:bookmarkStart w:id="143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43"/>
        <w:p w14:paraId="11C06510" w14:textId="77777777" w:rsidR="003D089E" w:rsidRDefault="003D089E" w:rsidP="003D089E">
          <w:pPr>
            <w:pStyle w:val="CitaviBibliographyEntry"/>
          </w:pPr>
          <w:r>
            <w:t>29.</w:t>
          </w:r>
          <w:r>
            <w:tab/>
          </w:r>
          <w:bookmarkStart w:id="144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44"/>
        <w:p w14:paraId="7463B5B8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30.</w:t>
          </w:r>
          <w:r w:rsidRPr="003D089E">
            <w:rPr>
              <w:lang w:val="en-US"/>
            </w:rPr>
            <w:tab/>
          </w:r>
          <w:bookmarkStart w:id="145" w:name="_CTVL00180be62af4b4d4f9cb1655a1d0676010e"/>
          <w:r w:rsidRPr="003D089E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3D089E">
            <w:rPr>
              <w:lang w:val="en-US"/>
            </w:rPr>
            <w:t>.136, №3. – C.864.</w:t>
          </w:r>
        </w:p>
        <w:bookmarkEnd w:id="145"/>
        <w:p w14:paraId="7BAC59ED" w14:textId="77777777" w:rsidR="003D089E" w:rsidRDefault="003D089E" w:rsidP="003D089E">
          <w:pPr>
            <w:pStyle w:val="CitaviBibliographyEntry"/>
          </w:pPr>
          <w:r w:rsidRPr="003D089E">
            <w:rPr>
              <w:lang w:val="en-US"/>
            </w:rPr>
            <w:t>31.</w:t>
          </w:r>
          <w:r w:rsidRPr="003D089E">
            <w:rPr>
              <w:lang w:val="en-US"/>
            </w:rPr>
            <w:tab/>
          </w:r>
          <w:bookmarkStart w:id="146" w:name="_CTVL0019be5edbfe1b245c98aa2b9cb5f1da22e"/>
          <w:r w:rsidRPr="003D089E">
            <w:rPr>
              <w:lang w:val="en-US"/>
            </w:rPr>
            <w:t xml:space="preserve">Kohn W., Sham L. J. / Kohn W., Sham L. J. // Phys. </w:t>
          </w:r>
          <w:r>
            <w:t>Rev. A. – 1965. – Т.140, №4. – C.1133.</w:t>
          </w:r>
        </w:p>
        <w:bookmarkEnd w:id="146"/>
        <w:p w14:paraId="14DCEFBA" w14:textId="77777777" w:rsidR="003D089E" w:rsidRDefault="003D089E" w:rsidP="003D089E">
          <w:pPr>
            <w:pStyle w:val="CitaviBibliographyEntry"/>
          </w:pPr>
          <w:r>
            <w:t>32.</w:t>
          </w:r>
          <w:r>
            <w:tab/>
          </w:r>
          <w:bookmarkStart w:id="147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47"/>
        <w:p w14:paraId="525E9C17" w14:textId="77777777" w:rsidR="003D089E" w:rsidRDefault="003D089E" w:rsidP="003D089E">
          <w:pPr>
            <w:pStyle w:val="CitaviBibliographyEntry"/>
          </w:pPr>
          <w:r>
            <w:t>33.</w:t>
          </w:r>
          <w:r>
            <w:tab/>
          </w:r>
          <w:bookmarkStart w:id="148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48"/>
        <w:p w14:paraId="62E4B2E2" w14:textId="77777777" w:rsidR="003D089E" w:rsidRDefault="003D089E" w:rsidP="003D089E">
          <w:pPr>
            <w:pStyle w:val="CitaviBibliographyEntry"/>
          </w:pPr>
          <w:r>
            <w:t>34.</w:t>
          </w:r>
          <w:r>
            <w:tab/>
          </w:r>
          <w:bookmarkStart w:id="149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49"/>
        <w:p w14:paraId="56E11395" w14:textId="77777777" w:rsidR="003D089E" w:rsidRDefault="003D089E" w:rsidP="003D089E">
          <w:pPr>
            <w:pStyle w:val="CitaviBibliographyEntry"/>
          </w:pPr>
          <w:r>
            <w:t>35.</w:t>
          </w:r>
          <w:r>
            <w:tab/>
          </w:r>
          <w:bookmarkStart w:id="150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50"/>
        <w:p w14:paraId="5DF71B32" w14:textId="77777777" w:rsidR="003D089E" w:rsidRDefault="003D089E" w:rsidP="003D089E">
          <w:pPr>
            <w:pStyle w:val="CitaviBibliographyEntry"/>
          </w:pPr>
          <w:r>
            <w:t>36.</w:t>
          </w:r>
          <w:r>
            <w:tab/>
          </w:r>
          <w:bookmarkStart w:id="15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51"/>
        <w:p w14:paraId="687DF89C" w14:textId="77777777" w:rsidR="003D089E" w:rsidRDefault="003D089E" w:rsidP="003D089E">
          <w:pPr>
            <w:pStyle w:val="CitaviBibliographyEntry"/>
          </w:pPr>
          <w:r>
            <w:t>37.</w:t>
          </w:r>
          <w:r>
            <w:tab/>
          </w:r>
          <w:bookmarkStart w:id="15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52"/>
        <w:p w14:paraId="3801AF7C" w14:textId="77777777" w:rsidR="003D089E" w:rsidRDefault="003D089E" w:rsidP="003D089E">
          <w:pPr>
            <w:pStyle w:val="CitaviBibliographyEntry"/>
          </w:pPr>
          <w:r>
            <w:t>38.</w:t>
          </w:r>
          <w:r>
            <w:tab/>
          </w:r>
          <w:bookmarkStart w:id="15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53"/>
        <w:p w14:paraId="0728A56E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39.</w:t>
          </w:r>
          <w:r w:rsidRPr="003D089E">
            <w:rPr>
              <w:lang w:val="en-US"/>
            </w:rPr>
            <w:tab/>
          </w:r>
          <w:bookmarkStart w:id="154" w:name="_CTVL0017c21c809c7b34edbbeb1dbcde00a753a"/>
          <w:r w:rsidRPr="003D089E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54"/>
        <w:p w14:paraId="2FD43BFE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40.</w:t>
          </w:r>
          <w:r w:rsidRPr="003D089E">
            <w:rPr>
              <w:lang w:val="en-US"/>
            </w:rPr>
            <w:tab/>
          </w:r>
          <w:bookmarkStart w:id="155" w:name="_CTVL001ab6d0e4e9680468b8aaf80297df161cd"/>
          <w:r w:rsidRPr="003D089E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3D089E">
            <w:rPr>
              <w:lang w:val="en-US"/>
            </w:rPr>
            <w:t>.468. – C.111470.</w:t>
          </w:r>
        </w:p>
        <w:bookmarkEnd w:id="155"/>
        <w:p w14:paraId="6DF9AF4B" w14:textId="77777777" w:rsidR="003D089E" w:rsidRDefault="003D089E" w:rsidP="003D089E">
          <w:pPr>
            <w:pStyle w:val="CitaviBibliographyEntry"/>
          </w:pPr>
          <w:r>
            <w:t>41.</w:t>
          </w:r>
          <w:r>
            <w:tab/>
          </w:r>
          <w:bookmarkStart w:id="15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56"/>
        <w:p w14:paraId="6C4774F7" w14:textId="77777777" w:rsidR="003D089E" w:rsidRDefault="003D089E" w:rsidP="003D089E">
          <w:pPr>
            <w:pStyle w:val="CitaviBibliographyEntry"/>
          </w:pPr>
          <w:r>
            <w:t>42.</w:t>
          </w:r>
          <w:r>
            <w:tab/>
          </w:r>
          <w:bookmarkStart w:id="15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57"/>
        <w:p w14:paraId="7E62AF0F" w14:textId="77777777" w:rsidR="003D089E" w:rsidRDefault="003D089E" w:rsidP="003D089E">
          <w:pPr>
            <w:pStyle w:val="CitaviBibliographyEntry"/>
          </w:pPr>
          <w:r>
            <w:t>43.</w:t>
          </w:r>
          <w:r>
            <w:tab/>
          </w:r>
          <w:bookmarkStart w:id="15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58"/>
        <w:p w14:paraId="3D7F3869" w14:textId="77777777" w:rsidR="003D089E" w:rsidRDefault="003D089E" w:rsidP="003D089E">
          <w:pPr>
            <w:pStyle w:val="CitaviBibliographyEntry"/>
          </w:pPr>
          <w:r>
            <w:t>44.</w:t>
          </w:r>
          <w:r>
            <w:tab/>
          </w:r>
          <w:bookmarkStart w:id="15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59"/>
        <w:p w14:paraId="43E793EC" w14:textId="77777777" w:rsidR="003D089E" w:rsidRDefault="003D089E" w:rsidP="003D089E">
          <w:pPr>
            <w:pStyle w:val="CitaviBibliographyEntry"/>
          </w:pPr>
          <w:r>
            <w:t>45.</w:t>
          </w:r>
          <w:r>
            <w:tab/>
          </w:r>
          <w:bookmarkStart w:id="16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60"/>
        <w:p w14:paraId="0B3D9D3B" w14:textId="77777777" w:rsidR="003D089E" w:rsidRDefault="003D089E" w:rsidP="003D089E">
          <w:pPr>
            <w:pStyle w:val="CitaviBibliographyEntry"/>
          </w:pPr>
          <w:r>
            <w:t>46.</w:t>
          </w:r>
          <w:r>
            <w:tab/>
          </w:r>
          <w:bookmarkStart w:id="16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61"/>
        <w:p w14:paraId="5BF52DBF" w14:textId="77777777" w:rsidR="003D089E" w:rsidRDefault="003D089E" w:rsidP="003D089E">
          <w:pPr>
            <w:pStyle w:val="CitaviBibliographyEntry"/>
          </w:pPr>
          <w:r>
            <w:t>47.</w:t>
          </w:r>
          <w:r>
            <w:tab/>
          </w:r>
          <w:bookmarkStart w:id="16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62"/>
        <w:p w14:paraId="783D35C6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48.</w:t>
          </w:r>
          <w:r w:rsidRPr="003D089E">
            <w:rPr>
              <w:lang w:val="en-US"/>
            </w:rPr>
            <w:tab/>
          </w:r>
          <w:bookmarkStart w:id="163" w:name="_CTVL0010b56564199754e62bb0829457e16fdf2"/>
          <w:r w:rsidRPr="003D089E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63"/>
        <w:p w14:paraId="0EC41205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lastRenderedPageBreak/>
            <w:t>49.</w:t>
          </w:r>
          <w:r w:rsidRPr="003D089E">
            <w:rPr>
              <w:lang w:val="en-US"/>
            </w:rPr>
            <w:tab/>
          </w:r>
          <w:bookmarkStart w:id="164" w:name="_CTVL00152f8f42f720f4e04b70625d8f3ebe7c8"/>
          <w:r w:rsidRPr="003D089E">
            <w:rPr>
              <w:lang w:val="en-US"/>
            </w:rPr>
            <w:t>Saad, Y. Iterative methods for sparse linear systems / Y. Saad. – Philadelphia: SIAM, 2003.</w:t>
          </w:r>
        </w:p>
        <w:bookmarkEnd w:id="164"/>
        <w:p w14:paraId="212509F0" w14:textId="77777777" w:rsidR="003D089E" w:rsidRPr="003D089E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50.</w:t>
          </w:r>
          <w:r w:rsidRPr="003D089E">
            <w:rPr>
              <w:lang w:val="en-US"/>
            </w:rPr>
            <w:tab/>
          </w:r>
          <w:bookmarkStart w:id="165" w:name="_CTVL00123786719e4e74060a52dd6d5a04bbf83"/>
          <w:r w:rsidRPr="003D089E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3D089E">
            <w:rPr>
              <w:lang w:val="en-US"/>
            </w:rPr>
            <w:t>.28, №2. – C.187–197.</w:t>
          </w:r>
        </w:p>
        <w:bookmarkEnd w:id="165"/>
        <w:p w14:paraId="7E865D85" w14:textId="113357FD" w:rsidR="000053AF" w:rsidRPr="00E06C9B" w:rsidRDefault="003D089E" w:rsidP="003D089E">
          <w:pPr>
            <w:pStyle w:val="CitaviBibliographyEntry"/>
            <w:rPr>
              <w:lang w:val="en-US"/>
            </w:rPr>
          </w:pPr>
          <w:r w:rsidRPr="003D089E">
            <w:rPr>
              <w:lang w:val="en-US"/>
            </w:rPr>
            <w:t>51.</w:t>
          </w:r>
          <w:r w:rsidRPr="003D089E">
            <w:rPr>
              <w:lang w:val="en-US"/>
            </w:rPr>
            <w:tab/>
          </w:r>
          <w:bookmarkStart w:id="166" w:name="_CTVL0011ed0dec2a5e6408bb3deafe782c9dea5"/>
          <w:r w:rsidRPr="003D089E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66"/>
          <w:r w:rsidRPr="003D089E">
            <w:rPr>
              <w:lang w:val="en-US"/>
            </w:rPr>
            <w:t>.</w:t>
          </w:r>
          <w:r w:rsidR="000053AF">
            <w:fldChar w:fldCharType="end"/>
          </w:r>
        </w:p>
      </w:sdtContent>
    </w:sdt>
    <w:p w14:paraId="5335FDD9" w14:textId="77777777" w:rsidR="000053AF" w:rsidRPr="00E06C9B" w:rsidRDefault="000053AF" w:rsidP="000053AF">
      <w:pPr>
        <w:rPr>
          <w:lang w:val="en-US"/>
        </w:rPr>
      </w:pPr>
    </w:p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HOME" w:date="2023-05-14T11:55:00Z" w:initials="H">
    <w:p w14:paraId="78291C7C" w14:textId="1D1A5B7F" w:rsidR="00786CA9" w:rsidRDefault="00786CA9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4" w:author="HOME" w:date="2023-05-14T11:50:00Z" w:initials="H">
    <w:p w14:paraId="1AAA2AE6" w14:textId="337645BA" w:rsidR="00786CA9" w:rsidRDefault="00786CA9">
      <w:pPr>
        <w:pStyle w:val="afd"/>
      </w:pPr>
      <w:r>
        <w:rPr>
          <w:rStyle w:val="afc"/>
        </w:rPr>
        <w:annotationRef/>
      </w:r>
      <w:r>
        <w:t>Не знаю как изменить?</w:t>
      </w:r>
    </w:p>
  </w:comment>
  <w:comment w:id="5" w:author="HOME" w:date="2023-05-14T11:52:00Z" w:initials="H">
    <w:p w14:paraId="4BC14270" w14:textId="06169C26" w:rsidR="00786CA9" w:rsidRDefault="00786CA9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6" w:author="HOME" w:date="2023-05-14T12:01:00Z" w:initials="H">
    <w:p w14:paraId="161924FE" w14:textId="70263656" w:rsidR="00786CA9" w:rsidRDefault="00786CA9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7" w:author="HOME" w:date="2023-05-14T12:07:00Z" w:initials="H">
    <w:p w14:paraId="68633A22" w14:textId="10F58F69" w:rsidR="00786CA9" w:rsidRDefault="00786CA9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8" w:author="HOME" w:date="2023-05-14T12:10:00Z" w:initials="H">
    <w:p w14:paraId="04777181" w14:textId="5B5DB2F5" w:rsidR="00786CA9" w:rsidRDefault="00786CA9">
      <w:pPr>
        <w:pStyle w:val="afd"/>
      </w:pPr>
      <w:r>
        <w:rPr>
          <w:rStyle w:val="afc"/>
        </w:rPr>
        <w:annotationRef/>
      </w:r>
      <w:r>
        <w:t>Стоит ли здесь и в других списках указывать ; или ,?</w:t>
      </w:r>
    </w:p>
  </w:comment>
  <w:comment w:id="9" w:author="HOME" w:date="2023-05-14T12:12:00Z" w:initials="H">
    <w:p w14:paraId="25190B0A" w14:textId="72E00AF5" w:rsidR="00786CA9" w:rsidRDefault="00786CA9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0" w:author="HOME" w:date="2023-05-14T12:15:00Z" w:initials="H">
    <w:p w14:paraId="1CE79B8B" w14:textId="1C933637" w:rsidR="00786CA9" w:rsidRDefault="00786CA9">
      <w:pPr>
        <w:pStyle w:val="afd"/>
      </w:pPr>
      <w:r>
        <w:rPr>
          <w:rStyle w:val="afc"/>
        </w:rPr>
        <w:annotationRef/>
      </w:r>
      <w:r>
        <w:t>добавил указание на неучет диффузии</w:t>
      </w:r>
    </w:p>
  </w:comment>
  <w:comment w:id="16" w:author="HOME" w:date="2023-05-16T08:19:00Z" w:initials="H">
    <w:p w14:paraId="6B4DC14F" w14:textId="4BA4CDE0" w:rsidR="00786CA9" w:rsidRPr="00C77E20" w:rsidRDefault="00786CA9">
      <w:pPr>
        <w:pStyle w:val="afd"/>
      </w:pPr>
      <w:r>
        <w:rPr>
          <w:rStyle w:val="afc"/>
        </w:rPr>
        <w:annotationRef/>
      </w:r>
      <w:r>
        <w:t xml:space="preserve">у кузьмина есть инфа про 1.4 хиноны, не факт что это подойдет, так как там он говорит: все идет не из Т, а из </w:t>
      </w:r>
      <w:r>
        <w:rPr>
          <w:lang w:val="en-US"/>
        </w:rPr>
        <w:t>S</w:t>
      </w:r>
    </w:p>
  </w:comment>
  <w:comment w:id="17" w:author="HOME" w:date="2023-05-14T12:21:00Z" w:initials="H">
    <w:p w14:paraId="1C0493B9" w14:textId="51C75425" w:rsidR="00786CA9" w:rsidRPr="00975EA5" w:rsidRDefault="00786CA9">
      <w:pPr>
        <w:pStyle w:val="afd"/>
      </w:pPr>
      <w:r>
        <w:rPr>
          <w:rStyle w:val="afc"/>
        </w:rPr>
        <w:annotationRef/>
      </w:r>
      <w:r>
        <w:t>переделал и ниже тоже</w:t>
      </w:r>
    </w:p>
  </w:comment>
  <w:comment w:id="18" w:author="HOME" w:date="2023-05-16T08:09:00Z" w:initials="H">
    <w:p w14:paraId="07794238" w14:textId="48CCC2A1" w:rsidR="00786CA9" w:rsidRDefault="00786CA9">
      <w:pPr>
        <w:pStyle w:val="afd"/>
      </w:pPr>
      <w:r>
        <w:rPr>
          <w:rStyle w:val="afc"/>
        </w:rPr>
        <w:annotationRef/>
      </w:r>
      <w:r>
        <w:t>из этого можно найти константы скорости</w:t>
      </w:r>
    </w:p>
  </w:comment>
  <w:comment w:id="19" w:author="HOME" w:date="2023-05-14T12:18:00Z" w:initials="H">
    <w:p w14:paraId="60467B02" w14:textId="01C48008" w:rsidR="00786CA9" w:rsidRDefault="00786CA9">
      <w:pPr>
        <w:pStyle w:val="afd"/>
      </w:pPr>
      <w:r>
        <w:rPr>
          <w:rStyle w:val="afc"/>
        </w:rPr>
        <w:annotationRef/>
      </w:r>
      <w:r>
        <w:t>вставить время</w:t>
      </w:r>
    </w:p>
  </w:comment>
  <w:comment w:id="25" w:author="HOME" w:date="2023-05-16T08:34:00Z" w:initials="H">
    <w:p w14:paraId="4252C6A2" w14:textId="78C9860A" w:rsidR="00786CA9" w:rsidRPr="00A96F80" w:rsidRDefault="00786CA9">
      <w:pPr>
        <w:pStyle w:val="afd"/>
      </w:pPr>
      <w:r>
        <w:rPr>
          <w:rStyle w:val="afc"/>
        </w:rPr>
        <w:annotationRef/>
      </w:r>
      <w:r>
        <w:t xml:space="preserve">у кузьмина есть значения </w:t>
      </w:r>
      <w:r>
        <w:rPr>
          <w:lang w:val="en-US"/>
        </w:rPr>
        <w:t>pK</w:t>
      </w:r>
      <w:r>
        <w:t xml:space="preserve"> семхин радикалов, но это без полимеризации а просто равновесие в растворе</w:t>
      </w:r>
    </w:p>
  </w:comment>
  <w:comment w:id="26" w:author="HOME" w:date="2023-05-14T12:22:00Z" w:initials="H">
    <w:p w14:paraId="4FB1FAD1" w14:textId="61AC4746" w:rsidR="00786CA9" w:rsidRDefault="00786CA9">
      <w:pPr>
        <w:pStyle w:val="afd"/>
      </w:pPr>
      <w:r>
        <w:rPr>
          <w:rStyle w:val="afc"/>
        </w:rPr>
        <w:annotationRef/>
      </w:r>
      <w:r>
        <w:t xml:space="preserve">это неверно, они есть, вставить множество </w:t>
      </w:r>
      <w:r>
        <w:rPr>
          <w:lang w:val="en-US"/>
        </w:rPr>
        <w:t>kH</w:t>
      </w:r>
      <w:r>
        <w:t xml:space="preserve"> </w:t>
      </w:r>
    </w:p>
    <w:p w14:paraId="2E10F576" w14:textId="697F321A" w:rsidR="00786CA9" w:rsidRPr="00962A62" w:rsidRDefault="00786CA9">
      <w:pPr>
        <w:pStyle w:val="afd"/>
      </w:pPr>
      <w:r>
        <w:t>немецкая</w:t>
      </w:r>
      <w:r w:rsidRPr="0035319E">
        <w:t xml:space="preserve"> </w:t>
      </w:r>
      <w:r>
        <w:t>статья</w:t>
      </w:r>
      <w:r w:rsidRPr="0035319E">
        <w:t xml:space="preserve">, </w:t>
      </w:r>
      <w:r>
        <w:rPr>
          <w:lang w:val="en-US"/>
        </w:rPr>
        <w:t>advanced</w:t>
      </w:r>
      <w:r w:rsidRPr="0035319E">
        <w:t xml:space="preserve"> </w:t>
      </w:r>
      <w:r>
        <w:rPr>
          <w:lang w:val="en-US"/>
        </w:rPr>
        <w:t>and</w:t>
      </w:r>
      <w:r w:rsidRPr="0035319E">
        <w:t xml:space="preserve"> </w:t>
      </w:r>
      <w:r>
        <w:rPr>
          <w:lang w:val="en-US"/>
        </w:rPr>
        <w:t>another</w:t>
      </w:r>
      <w:r w:rsidRPr="0035319E">
        <w:t xml:space="preserve"> </w:t>
      </w:r>
      <w:r>
        <w:rPr>
          <w:lang w:val="en-US"/>
        </w:rPr>
        <w:t>scheme</w:t>
      </w:r>
      <w:r w:rsidRPr="0035319E">
        <w:t xml:space="preserve"> </w:t>
      </w:r>
      <w:r>
        <w:t>вставить</w:t>
      </w:r>
      <w:r w:rsidRPr="0035319E">
        <w:t xml:space="preserve">. </w:t>
      </w:r>
      <w:r>
        <w:t>По ним вопросы</w:t>
      </w:r>
    </w:p>
  </w:comment>
  <w:comment w:id="27" w:author="HOME" w:date="2023-05-16T08:36:00Z" w:initials="H">
    <w:p w14:paraId="0E906F89" w14:textId="602E9A41" w:rsidR="00786CA9" w:rsidRPr="00A17616" w:rsidRDefault="00786CA9">
      <w:pPr>
        <w:pStyle w:val="afd"/>
      </w:pPr>
      <w:r>
        <w:rPr>
          <w:rStyle w:val="afc"/>
        </w:rPr>
        <w:annotationRef/>
      </w:r>
      <w:r>
        <w:t xml:space="preserve">дополнить инфой из всех ист где есть </w:t>
      </w:r>
      <w:r>
        <w:rPr>
          <w:lang w:val="en-US"/>
        </w:rPr>
        <w:t>kH</w:t>
      </w:r>
      <w:r w:rsidRPr="00A17616">
        <w:t xml:space="preserve"> </w:t>
      </w:r>
      <w:r>
        <w:t>и схема</w:t>
      </w:r>
    </w:p>
  </w:comment>
  <w:comment w:id="28" w:author="HOME" w:date="2023-05-11T21:19:00Z" w:initials="H">
    <w:p w14:paraId="7FF579F8" w14:textId="4E422D53" w:rsidR="00786CA9" w:rsidRPr="008712D1" w:rsidRDefault="00786CA9" w:rsidP="00841974">
      <w:pPr>
        <w:pStyle w:val="afd"/>
      </w:pPr>
      <w:r>
        <w:rPr>
          <w:rStyle w:val="afc"/>
        </w:rPr>
        <w:annotationRef/>
      </w:r>
      <w:r>
        <w:rPr>
          <w:rStyle w:val="afc"/>
        </w:rPr>
        <w:t xml:space="preserve">нужно ли перерисовать схему используя статьи с полной схемой и соединить их вместе и заменить А на </w:t>
      </w:r>
      <w:r>
        <w:rPr>
          <w:rStyle w:val="afc"/>
          <w:lang w:val="en-US"/>
        </w:rPr>
        <w:t>Q</w:t>
      </w:r>
    </w:p>
  </w:comment>
  <w:comment w:id="29" w:author="HOME" w:date="2023-05-12T17:08:00Z" w:initials="H">
    <w:p w14:paraId="3CAAC860" w14:textId="5CEBE20A" w:rsidR="00786CA9" w:rsidRDefault="00786CA9">
      <w:pPr>
        <w:pStyle w:val="afd"/>
      </w:pPr>
      <w:r>
        <w:rPr>
          <w:rStyle w:val="afc"/>
        </w:rPr>
        <w:annotationRef/>
      </w:r>
      <w:r>
        <w:t>Так ли это? Или использовать другую схему, а если нет констант, можно вообще забить на это все, пусть будет, но считать я буду проще</w:t>
      </w:r>
    </w:p>
  </w:comment>
  <w:comment w:id="32" w:author="HOME" w:date="2023-05-16T09:00:00Z" w:initials="H">
    <w:p w14:paraId="3D2C143B" w14:textId="3D62C42C" w:rsidR="00786CA9" w:rsidRDefault="00786CA9">
      <w:pPr>
        <w:pStyle w:val="afd"/>
      </w:pPr>
      <w:r>
        <w:rPr>
          <w:rStyle w:val="afc"/>
        </w:rPr>
        <w:annotationRef/>
      </w:r>
      <w:r>
        <w:t>Это не хинон, уточнить из диссера</w:t>
      </w:r>
    </w:p>
  </w:comment>
  <w:comment w:id="33" w:author="HOME" w:date="2023-05-16T08:55:00Z" w:initials="H">
    <w:p w14:paraId="5408AE17" w14:textId="78C51401" w:rsidR="00786CA9" w:rsidRPr="0097363D" w:rsidRDefault="00786CA9">
      <w:pPr>
        <w:pStyle w:val="afd"/>
      </w:pPr>
      <w:r>
        <w:rPr>
          <w:rStyle w:val="afc"/>
        </w:rPr>
        <w:annotationRef/>
      </w:r>
      <w:r>
        <w:t>Нет на этой схеме</w:t>
      </w:r>
    </w:p>
  </w:comment>
  <w:comment w:id="34" w:author="HOME" w:date="2023-05-14T12:25:00Z" w:initials="H">
    <w:p w14:paraId="7ECAC0C6" w14:textId="2514BFAA" w:rsidR="00786CA9" w:rsidRDefault="00786CA9">
      <w:pPr>
        <w:pStyle w:val="afd"/>
      </w:pPr>
      <w:r>
        <w:rPr>
          <w:rStyle w:val="afc"/>
        </w:rPr>
        <w:annotationRef/>
      </w:r>
      <w:r>
        <w:t>Добавить схему с хиноном</w:t>
      </w:r>
    </w:p>
  </w:comment>
  <w:comment w:id="37" w:author="HOME" w:date="2023-05-13T22:45:00Z" w:initials="H">
    <w:p w14:paraId="2239C6CE" w14:textId="313FCB14" w:rsidR="00786CA9" w:rsidRDefault="00786CA9">
      <w:pPr>
        <w:pStyle w:val="afd"/>
      </w:pPr>
      <w:r>
        <w:rPr>
          <w:rStyle w:val="afc"/>
        </w:rPr>
        <w:annotationRef/>
      </w:r>
      <w:r>
        <w:t>Уточнить, ошибка здесь!</w:t>
      </w:r>
    </w:p>
  </w:comment>
  <w:comment w:id="38" w:author="HOME" w:date="2023-05-16T09:51:00Z" w:initials="H">
    <w:p w14:paraId="771CAC21" w14:textId="72ED8EAB" w:rsidR="00786CA9" w:rsidRDefault="00786CA9">
      <w:pPr>
        <w:pStyle w:val="afd"/>
      </w:pPr>
      <w:r>
        <w:rPr>
          <w:rStyle w:val="afc"/>
        </w:rPr>
        <w:annotationRef/>
      </w:r>
      <w:r>
        <w:t>Либо вообще, либо должным образом: только как константа, а не диффузионная модель</w:t>
      </w:r>
    </w:p>
  </w:comment>
  <w:comment w:id="40" w:author="HOME" w:date="2023-05-16T10:01:00Z" w:initials="H">
    <w:p w14:paraId="1558FC77" w14:textId="14703478" w:rsidR="00786CA9" w:rsidRPr="00786CA9" w:rsidRDefault="00786CA9">
      <w:pPr>
        <w:pStyle w:val="afd"/>
      </w:pPr>
      <w:r>
        <w:rPr>
          <w:rStyle w:val="afc"/>
        </w:rPr>
        <w:annotationRef/>
      </w:r>
      <w:r>
        <w:t>перефразировать</w:t>
      </w:r>
    </w:p>
  </w:comment>
  <w:comment w:id="41" w:author="HOME" w:date="2023-05-16T10:04:00Z" w:initials="H">
    <w:p w14:paraId="0347FFC8" w14:textId="7CDB0CDA" w:rsidR="00852EB5" w:rsidRPr="00852EB5" w:rsidRDefault="00852EB5">
      <w:pPr>
        <w:pStyle w:val="afd"/>
      </w:pPr>
      <w:r>
        <w:rPr>
          <w:rStyle w:val="afc"/>
        </w:rPr>
        <w:annotationRef/>
      </w:r>
      <w:r>
        <w:t>уточнить единицы измерения</w:t>
      </w:r>
    </w:p>
  </w:comment>
  <w:comment w:id="42" w:author="HOME" w:date="2023-05-16T10:22:00Z" w:initials="H">
    <w:p w14:paraId="5ECE0E15" w14:textId="03A267FE" w:rsidR="0041419D" w:rsidRPr="0041419D" w:rsidRDefault="0041419D">
      <w:pPr>
        <w:pStyle w:val="afd"/>
      </w:pPr>
      <w:r>
        <w:rPr>
          <w:rStyle w:val="afc"/>
        </w:rPr>
        <w:annotationRef/>
      </w:r>
      <w:r>
        <w:t xml:space="preserve">у кузьмина есть еще ссылки на реакции с кислородом и другими </w:t>
      </w:r>
      <w:r>
        <w:rPr>
          <w:lang w:val="en-US"/>
        </w:rPr>
        <w:t>Ox</w:t>
      </w:r>
      <w:r>
        <w:t>. Нужны ли они?</w:t>
      </w:r>
    </w:p>
  </w:comment>
  <w:comment w:id="47" w:author="HOME" w:date="2023-05-12T11:21:00Z" w:initials="H">
    <w:p w14:paraId="3A522348" w14:textId="64D8DED8" w:rsidR="00786CA9" w:rsidRPr="00962A62" w:rsidRDefault="00786CA9">
      <w:pPr>
        <w:pStyle w:val="afd"/>
      </w:pPr>
      <w:r>
        <w:rPr>
          <w:rStyle w:val="afc"/>
        </w:rPr>
        <w:annotationRef/>
      </w:r>
      <w:r>
        <w:t xml:space="preserve">Какие константы скорости образования кетолов и эфиров? Возможно </w:t>
      </w:r>
      <w:r>
        <w:rPr>
          <w:lang w:val="en-US"/>
        </w:rPr>
        <w:t>schemes</w:t>
      </w:r>
    </w:p>
  </w:comment>
  <w:comment w:id="54" w:author="HOME" w:date="2023-05-13T20:01:00Z" w:initials="H">
    <w:p w14:paraId="5F3FEF28" w14:textId="7B575989" w:rsidR="00786CA9" w:rsidRDefault="00786CA9">
      <w:pPr>
        <w:pStyle w:val="afd"/>
      </w:pPr>
      <w:r>
        <w:rPr>
          <w:rStyle w:val="afc"/>
        </w:rPr>
        <w:annotationRef/>
      </w:r>
      <w:r>
        <w:t>Почему нет изопропила?</w:t>
      </w:r>
    </w:p>
  </w:comment>
  <w:comment w:id="55" w:author="HOME" w:date="2023-05-12T13:03:00Z" w:initials="H">
    <w:p w14:paraId="0B278BAD" w14:textId="37AF4D29" w:rsidR="00786CA9" w:rsidRPr="00A90BCC" w:rsidRDefault="00786CA9">
      <w:pPr>
        <w:pStyle w:val="afd"/>
      </w:pPr>
      <w:r>
        <w:rPr>
          <w:rStyle w:val="afc"/>
        </w:rPr>
        <w:annotationRef/>
      </w:r>
      <w:r>
        <w:t>Константы скорости?</w:t>
      </w:r>
    </w:p>
  </w:comment>
  <w:comment w:id="56" w:author="HOME" w:date="2023-05-13T17:51:00Z" w:initials="H">
    <w:p w14:paraId="280AB057" w14:textId="11AAECE1" w:rsidR="00786CA9" w:rsidRDefault="00786CA9" w:rsidP="00A743F4">
      <w:pPr>
        <w:pStyle w:val="afd"/>
      </w:pPr>
      <w:r>
        <w:rPr>
          <w:rStyle w:val="afc"/>
        </w:rPr>
        <w:annotationRef/>
      </w:r>
      <w:r>
        <w:t>Неточная формулировка</w:t>
      </w:r>
    </w:p>
  </w:comment>
  <w:comment w:id="61" w:author="HOME" w:date="2023-05-12T23:34:00Z" w:initials="H">
    <w:p w14:paraId="3BE7EDF3" w14:textId="77777777" w:rsidR="00786CA9" w:rsidRDefault="00786CA9" w:rsidP="00CC5A5F">
      <w:pPr>
        <w:pStyle w:val="afd"/>
      </w:pPr>
      <w:r>
        <w:rPr>
          <w:rStyle w:val="afc"/>
        </w:rPr>
        <w:annotationRef/>
      </w:r>
      <w:r>
        <w:t>Точно ли?</w:t>
      </w:r>
    </w:p>
  </w:comment>
  <w:comment w:id="64" w:author="HOME" w:date="2023-05-13T20:03:00Z" w:initials="H">
    <w:p w14:paraId="015CC91C" w14:textId="3D78978F" w:rsidR="00786CA9" w:rsidRDefault="00786CA9">
      <w:pPr>
        <w:pStyle w:val="afd"/>
      </w:pPr>
      <w:r>
        <w:rPr>
          <w:rStyle w:val="afc"/>
        </w:rPr>
        <w:annotationRef/>
      </w:r>
      <w:r>
        <w:t>Убрать и добавить реакции из него в соответствующие разделы</w:t>
      </w:r>
    </w:p>
  </w:comment>
  <w:comment w:id="65" w:author="HOME" w:date="2023-05-13T10:17:00Z" w:initials="H">
    <w:p w14:paraId="41A8A041" w14:textId="4329BEF0" w:rsidR="00786CA9" w:rsidRDefault="00786CA9">
      <w:pPr>
        <w:pStyle w:val="afd"/>
      </w:pPr>
      <w:r>
        <w:rPr>
          <w:rStyle w:val="afc"/>
        </w:rPr>
        <w:annotationRef/>
      </w:r>
      <w:r>
        <w:t>Как лучше подписать картинку</w:t>
      </w:r>
    </w:p>
  </w:comment>
  <w:comment w:id="68" w:author="HOME" w:date="2023-05-12T11:20:00Z" w:initials="H">
    <w:p w14:paraId="240B2114" w14:textId="77777777" w:rsidR="00786CA9" w:rsidRDefault="00786CA9" w:rsidP="00CC5A5F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69" w:author="HOME" w:date="2023-05-14T12:28:00Z" w:initials="H">
    <w:p w14:paraId="68C57BF5" w14:textId="2CA6492F" w:rsidR="00786CA9" w:rsidRPr="00B04A91" w:rsidRDefault="00786CA9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70" w:author="HOME" w:date="2023-05-14T22:57:00Z" w:initials="H">
    <w:p w14:paraId="79CCF89D" w14:textId="2CAA6ABB" w:rsidR="00786CA9" w:rsidRDefault="00786CA9">
      <w:pPr>
        <w:pStyle w:val="afd"/>
      </w:pPr>
      <w:r>
        <w:rPr>
          <w:rStyle w:val="afc"/>
        </w:rPr>
        <w:annotationRef/>
      </w:r>
      <w:r>
        <w:t>Перефразировать весь абзац</w:t>
      </w:r>
    </w:p>
  </w:comment>
  <w:comment w:id="71" w:author="HOME" w:date="2023-05-14T22:57:00Z" w:initials="H">
    <w:p w14:paraId="34418477" w14:textId="1B0601F4" w:rsidR="00786CA9" w:rsidRDefault="00786CA9">
      <w:pPr>
        <w:pStyle w:val="afd"/>
      </w:pPr>
      <w:r>
        <w:rPr>
          <w:rStyle w:val="afc"/>
        </w:rPr>
        <w:annotationRef/>
      </w:r>
      <w:r>
        <w:t>Там есть константа обмена, но это вроде обмен поляризацией при ямр и не нужно. Там есть еще пероксиды, но я думаю это тоже не надо</w:t>
      </w:r>
    </w:p>
  </w:comment>
  <w:comment w:id="76" w:author="HOME" w:date="2023-05-12T16:23:00Z" w:initials="H">
    <w:p w14:paraId="520E48B8" w14:textId="6EE020A3" w:rsidR="00786CA9" w:rsidRDefault="00786CA9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77" w:author="HOME" w:date="2023-05-14T12:29:00Z" w:initials="H">
    <w:p w14:paraId="7B28C7A4" w14:textId="77777777" w:rsidR="00786CA9" w:rsidRDefault="00786CA9" w:rsidP="00B04A91">
      <w:pPr>
        <w:pStyle w:val="afd"/>
      </w:pPr>
      <w:r>
        <w:rPr>
          <w:rStyle w:val="afc"/>
        </w:rPr>
        <w:annotationRef/>
      </w:r>
      <w:r>
        <w:t>Нужно. Есть публикация Шушуновой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исследовали.. Но ее поискать придется.</w:t>
      </w:r>
    </w:p>
    <w:p w14:paraId="0018A8CA" w14:textId="667FD184" w:rsidR="00786CA9" w:rsidRDefault="00786CA9">
      <w:pPr>
        <w:pStyle w:val="afd"/>
      </w:pPr>
    </w:p>
  </w:comment>
  <w:comment w:id="78" w:author="HOME" w:date="2023-05-15T13:42:00Z" w:initials="H">
    <w:p w14:paraId="7B3DF85D" w14:textId="17D3745F" w:rsidR="00786CA9" w:rsidRDefault="00786CA9">
      <w:pPr>
        <w:pStyle w:val="afd"/>
      </w:pPr>
      <w:r>
        <w:rPr>
          <w:rStyle w:val="afc"/>
        </w:rPr>
        <w:annotationRef/>
      </w:r>
      <w:r>
        <w:t>Перефразировать весь раздел</w:t>
      </w:r>
    </w:p>
  </w:comment>
  <w:comment w:id="79" w:author="HOME" w:date="2023-05-15T13:50:00Z" w:initials="H">
    <w:p w14:paraId="2FC38999" w14:textId="1BC5765D" w:rsidR="00786CA9" w:rsidRDefault="00786CA9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90" w:author="HOME" w:date="2023-05-15T13:49:00Z" w:initials="H">
    <w:p w14:paraId="76C93868" w14:textId="503FFF8F" w:rsidR="00786CA9" w:rsidRDefault="00786CA9">
      <w:pPr>
        <w:pStyle w:val="afd"/>
      </w:pPr>
      <w:r>
        <w:rPr>
          <w:rStyle w:val="afc"/>
        </w:rPr>
        <w:annotationRef/>
      </w:r>
      <w:r>
        <w:t>В начало</w:t>
      </w:r>
    </w:p>
  </w:comment>
  <w:comment w:id="91" w:author="HOME" w:date="2023-05-15T13:51:00Z" w:initials="H">
    <w:p w14:paraId="0E16E26D" w14:textId="64DE10F7" w:rsidR="00786CA9" w:rsidRDefault="00786CA9">
      <w:pPr>
        <w:pStyle w:val="afd"/>
      </w:pPr>
      <w:r>
        <w:rPr>
          <w:rStyle w:val="afc"/>
        </w:rPr>
        <w:annotationRef/>
      </w:r>
      <w:r>
        <w:t>Уже был</w:t>
      </w:r>
    </w:p>
  </w:comment>
  <w:comment w:id="94" w:author="HOME" w:date="2023-05-15T14:01:00Z" w:initials="H">
    <w:p w14:paraId="29ED4B46" w14:textId="48A6E70D" w:rsidR="00786CA9" w:rsidRDefault="00786CA9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97" w:author="HOME" w:date="2023-05-15T14:11:00Z" w:initials="H">
    <w:p w14:paraId="009D266F" w14:textId="683EF09F" w:rsidR="00786CA9" w:rsidRDefault="00786CA9">
      <w:pPr>
        <w:pStyle w:val="afd"/>
      </w:pPr>
      <w:r>
        <w:rPr>
          <w:rStyle w:val="afc"/>
        </w:rPr>
        <w:annotationRef/>
      </w:r>
      <w:r>
        <w:t>Плохой термин</w:t>
      </w:r>
    </w:p>
  </w:comment>
  <w:comment w:id="100" w:author="HOME" w:date="2023-05-15T14:28:00Z" w:initials="H">
    <w:p w14:paraId="059E7D4A" w14:textId="6C473CF7" w:rsidR="00786CA9" w:rsidRDefault="00786CA9">
      <w:pPr>
        <w:pStyle w:val="afd"/>
      </w:pPr>
      <w:r>
        <w:rPr>
          <w:rStyle w:val="afc"/>
        </w:rPr>
        <w:annotationRef/>
      </w:r>
      <w:r>
        <w:t>Скорее всего это не надо</w:t>
      </w:r>
    </w:p>
  </w:comment>
  <w:comment w:id="102" w:author="HOME" w:date="2023-05-10T13:28:00Z" w:initials="H">
    <w:p w14:paraId="65CA7866" w14:textId="7D941900" w:rsidR="00786CA9" w:rsidRDefault="00786CA9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103" w:author="HOME" w:date="2023-05-10T13:21:00Z" w:initials="H">
    <w:p w14:paraId="27234FD7" w14:textId="77777777" w:rsidR="00786CA9" w:rsidRDefault="00786CA9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104" w:author="HOME" w:date="2023-05-14T21:30:00Z" w:initials="H">
    <w:p w14:paraId="4DB10CD7" w14:textId="1D2AC75F" w:rsidR="00786CA9" w:rsidRDefault="00786CA9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108" w:author="HOME" w:date="2023-05-11T10:42:00Z" w:initials="H">
    <w:p w14:paraId="4D62CFCD" w14:textId="470B8DA7" w:rsidR="00786CA9" w:rsidRDefault="00786CA9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110" w:author="HOME" w:date="2023-05-14T21:35:00Z" w:initials="H">
    <w:p w14:paraId="2964ED90" w14:textId="6E4481CA" w:rsidR="00786CA9" w:rsidRPr="00321798" w:rsidRDefault="00786CA9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111" w:author="HOME" w:date="2023-05-10T20:08:00Z" w:initials="H">
    <w:p w14:paraId="2AC5B54B" w14:textId="449E9AC7" w:rsidR="00786CA9" w:rsidRDefault="00786CA9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113" w:author="HOME" w:date="2023-05-14T21:40:00Z" w:initials="H">
    <w:p w14:paraId="041906DE" w14:textId="50441DEF" w:rsidR="00786CA9" w:rsidRPr="00C83C57" w:rsidRDefault="00786CA9">
      <w:pPr>
        <w:pStyle w:val="afd"/>
        <w:rPr>
          <w:strike/>
        </w:rPr>
      </w:pPr>
      <w:r>
        <w:rPr>
          <w:rStyle w:val="afc"/>
        </w:rPr>
        <w:annotationRef/>
      </w:r>
      <w:r>
        <w:t>Думаю это не надо уже</w:t>
      </w:r>
    </w:p>
  </w:comment>
  <w:comment w:id="115" w:author="HOME" w:date="2023-05-11T11:32:00Z" w:initials="H">
    <w:p w14:paraId="7162795D" w14:textId="74A0BC28" w:rsidR="00786CA9" w:rsidRDefault="00786CA9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6B4DC14F" w15:done="0"/>
  <w15:commentEx w15:paraId="1C0493B9" w15:done="0"/>
  <w15:commentEx w15:paraId="07794238" w15:done="0"/>
  <w15:commentEx w15:paraId="60467B02" w15:done="0"/>
  <w15:commentEx w15:paraId="4252C6A2" w15:done="0"/>
  <w15:commentEx w15:paraId="2E10F576" w15:done="0"/>
  <w15:commentEx w15:paraId="0E906F89" w15:done="0"/>
  <w15:commentEx w15:paraId="7FF579F8" w15:done="0"/>
  <w15:commentEx w15:paraId="3CAAC860" w15:done="0"/>
  <w15:commentEx w15:paraId="3D2C143B" w15:done="0"/>
  <w15:commentEx w15:paraId="5408AE17" w15:done="0"/>
  <w15:commentEx w15:paraId="7ECAC0C6" w15:done="0"/>
  <w15:commentEx w15:paraId="2239C6CE" w15:done="0"/>
  <w15:commentEx w15:paraId="771CAC21" w15:done="0"/>
  <w15:commentEx w15:paraId="1558FC77" w15:done="0"/>
  <w15:commentEx w15:paraId="0347FFC8" w15:done="0"/>
  <w15:commentEx w15:paraId="5ECE0E15" w15:done="0"/>
  <w15:commentEx w15:paraId="3A522348" w15:done="0"/>
  <w15:commentEx w15:paraId="5F3FEF28" w15:done="0"/>
  <w15:commentEx w15:paraId="0B278BAD" w15:done="0"/>
  <w15:commentEx w15:paraId="280AB057" w15:done="0"/>
  <w15:commentEx w15:paraId="3BE7EDF3" w15:done="0"/>
  <w15:commentEx w15:paraId="015CC91C" w15:done="0"/>
  <w15:commentEx w15:paraId="41A8A041" w15:done="0"/>
  <w15:commentEx w15:paraId="240B2114" w15:done="0"/>
  <w15:commentEx w15:paraId="68C57BF5" w15:paraIdParent="240B2114" w15:done="0"/>
  <w15:commentEx w15:paraId="79CCF89D" w15:done="0"/>
  <w15:commentEx w15:paraId="34418477" w15:done="0"/>
  <w15:commentEx w15:paraId="520E48B8" w15:done="0"/>
  <w15:commentEx w15:paraId="0018A8CA" w15:paraIdParent="520E48B8" w15:done="0"/>
  <w15:commentEx w15:paraId="7B3DF85D" w15:done="0"/>
  <w15:commentEx w15:paraId="2FC38999" w15:done="0"/>
  <w15:commentEx w15:paraId="76C93868" w15:done="0"/>
  <w15:commentEx w15:paraId="0E16E26D" w15:done="0"/>
  <w15:commentEx w15:paraId="29ED4B46" w15:done="0"/>
  <w15:commentEx w15:paraId="009D266F" w15:done="0"/>
  <w15:commentEx w15:paraId="059E7D4A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DBB21" w16cex:dateUtc="2023-05-16T05:19:00Z"/>
  <w16cex:commentExtensible w16cex:durableId="280B50B6" w16cex:dateUtc="2023-05-14T09:21:00Z"/>
  <w16cex:commentExtensible w16cex:durableId="280DB8A1" w16cex:dateUtc="2023-05-16T05:09:00Z"/>
  <w16cex:commentExtensible w16cex:durableId="280B5023" w16cex:dateUtc="2023-05-14T09:18:00Z"/>
  <w16cex:commentExtensible w16cex:durableId="280DBE8F" w16cex:dateUtc="2023-05-16T05:34:00Z"/>
  <w16cex:commentExtensible w16cex:durableId="280B50F3" w16cex:dateUtc="2023-05-14T09:22:00Z"/>
  <w16cex:commentExtensible w16cex:durableId="280DBEF6" w16cex:dateUtc="2023-05-16T05:36:00Z"/>
  <w16cex:commentExtensible w16cex:durableId="2807DA64" w16cex:dateUtc="2023-05-11T18:19:00Z"/>
  <w16cex:commentExtensible w16cex:durableId="2808F0FA" w16cex:dateUtc="2023-05-12T14:08:00Z"/>
  <w16cex:commentExtensible w16cex:durableId="280DC4CB" w16cex:dateUtc="2023-05-16T06:00:00Z"/>
  <w16cex:commentExtensible w16cex:durableId="280DC37C" w16cex:dateUtc="2023-05-16T05:55:00Z"/>
  <w16cex:commentExtensible w16cex:durableId="280B51CF" w16cex:dateUtc="2023-05-14T09:25:00Z"/>
  <w16cex:commentExtensible w16cex:durableId="280A9184" w16cex:dateUtc="2023-05-13T19:45:00Z"/>
  <w16cex:commentExtensible w16cex:durableId="280DD0A7" w16cex:dateUtc="2023-05-16T06:51:00Z"/>
  <w16cex:commentExtensible w16cex:durableId="280DD2FF" w16cex:dateUtc="2023-05-16T07:01:00Z"/>
  <w16cex:commentExtensible w16cex:durableId="280DD3BC" w16cex:dateUtc="2023-05-16T07:04:00Z"/>
  <w16cex:commentExtensible w16cex:durableId="280DD7CB" w16cex:dateUtc="2023-05-16T07:22:00Z"/>
  <w16cex:commentExtensible w16cex:durableId="28089F9C" w16cex:dateUtc="2023-05-12T08:21:00Z"/>
  <w16cex:commentExtensible w16cex:durableId="280A6B33" w16cex:dateUtc="2023-05-13T17:01:00Z"/>
  <w16cex:commentExtensible w16cex:durableId="2808B7A9" w16cex:dateUtc="2023-05-12T10:03:00Z"/>
  <w16cex:commentExtensible w16cex:durableId="280A4CB1" w16cex:dateUtc="2023-05-13T14:51:00Z"/>
  <w16cex:commentExtensible w16cex:durableId="28094BA0" w16cex:dateUtc="2023-05-12T20:34:00Z"/>
  <w16cex:commentExtensible w16cex:durableId="280A6B81" w16cex:dateUtc="2023-05-13T17:03:00Z"/>
  <w16cex:commentExtensible w16cex:durableId="2809E231" w16cex:dateUtc="2023-05-13T07:17:00Z"/>
  <w16cex:commentExtensible w16cex:durableId="28089F8C" w16cex:dateUtc="2023-05-12T08:20:00Z"/>
  <w16cex:commentExtensible w16cex:durableId="280B526F" w16cex:dateUtc="2023-05-14T09:28:00Z"/>
  <w16cex:commentExtensible w16cex:durableId="280BE5EA" w16cex:dateUtc="2023-05-14T19:57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CB549" w16cex:dateUtc="2023-05-15T10:42:00Z"/>
  <w16cex:commentExtensible w16cex:durableId="280CB735" w16cex:dateUtc="2023-05-15T10:50:00Z"/>
  <w16cex:commentExtensible w16cex:durableId="280CB6E9" w16cex:dateUtc="2023-05-15T10:49:00Z"/>
  <w16cex:commentExtensible w16cex:durableId="280CB76A" w16cex:dateUtc="2023-05-15T10:51:00Z"/>
  <w16cex:commentExtensible w16cex:durableId="280CB9C5" w16cex:dateUtc="2023-05-15T11:01:00Z"/>
  <w16cex:commentExtensible w16cex:durableId="280CBC1E" w16cex:dateUtc="2023-05-15T11:11:00Z"/>
  <w16cex:commentExtensible w16cex:durableId="280CC008" w16cex:dateUtc="2023-05-15T11:28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6B4DC14F" w16cid:durableId="280DBB21"/>
  <w16cid:commentId w16cid:paraId="1C0493B9" w16cid:durableId="280B50B6"/>
  <w16cid:commentId w16cid:paraId="07794238" w16cid:durableId="280DB8A1"/>
  <w16cid:commentId w16cid:paraId="60467B02" w16cid:durableId="280B5023"/>
  <w16cid:commentId w16cid:paraId="4252C6A2" w16cid:durableId="280DBE8F"/>
  <w16cid:commentId w16cid:paraId="2E10F576" w16cid:durableId="280B50F3"/>
  <w16cid:commentId w16cid:paraId="0E906F89" w16cid:durableId="280DBEF6"/>
  <w16cid:commentId w16cid:paraId="7FF579F8" w16cid:durableId="2807DA64"/>
  <w16cid:commentId w16cid:paraId="3CAAC860" w16cid:durableId="2808F0FA"/>
  <w16cid:commentId w16cid:paraId="3D2C143B" w16cid:durableId="280DC4CB"/>
  <w16cid:commentId w16cid:paraId="5408AE17" w16cid:durableId="280DC37C"/>
  <w16cid:commentId w16cid:paraId="7ECAC0C6" w16cid:durableId="280B51CF"/>
  <w16cid:commentId w16cid:paraId="2239C6CE" w16cid:durableId="280A9184"/>
  <w16cid:commentId w16cid:paraId="771CAC21" w16cid:durableId="280DD0A7"/>
  <w16cid:commentId w16cid:paraId="1558FC77" w16cid:durableId="280DD2FF"/>
  <w16cid:commentId w16cid:paraId="0347FFC8" w16cid:durableId="280DD3BC"/>
  <w16cid:commentId w16cid:paraId="5ECE0E15" w16cid:durableId="280DD7CB"/>
  <w16cid:commentId w16cid:paraId="3A522348" w16cid:durableId="28089F9C"/>
  <w16cid:commentId w16cid:paraId="5F3FEF28" w16cid:durableId="280A6B33"/>
  <w16cid:commentId w16cid:paraId="0B278BAD" w16cid:durableId="2808B7A9"/>
  <w16cid:commentId w16cid:paraId="280AB057" w16cid:durableId="280A4CB1"/>
  <w16cid:commentId w16cid:paraId="3BE7EDF3" w16cid:durableId="28094BA0"/>
  <w16cid:commentId w16cid:paraId="015CC91C" w16cid:durableId="280A6B81"/>
  <w16cid:commentId w16cid:paraId="41A8A041" w16cid:durableId="2809E231"/>
  <w16cid:commentId w16cid:paraId="240B2114" w16cid:durableId="28089F8C"/>
  <w16cid:commentId w16cid:paraId="68C57BF5" w16cid:durableId="280B526F"/>
  <w16cid:commentId w16cid:paraId="79CCF89D" w16cid:durableId="280BE5EA"/>
  <w16cid:commentId w16cid:paraId="34418477" w16cid:durableId="280BE5C1"/>
  <w16cid:commentId w16cid:paraId="520E48B8" w16cid:durableId="2808E665"/>
  <w16cid:commentId w16cid:paraId="0018A8CA" w16cid:durableId="280B52BB"/>
  <w16cid:commentId w16cid:paraId="7B3DF85D" w16cid:durableId="280CB549"/>
  <w16cid:commentId w16cid:paraId="2FC38999" w16cid:durableId="280CB735"/>
  <w16cid:commentId w16cid:paraId="76C93868" w16cid:durableId="280CB6E9"/>
  <w16cid:commentId w16cid:paraId="0E16E26D" w16cid:durableId="280CB76A"/>
  <w16cid:commentId w16cid:paraId="29ED4B46" w16cid:durableId="280CB9C5"/>
  <w16cid:commentId w16cid:paraId="009D266F" w16cid:durableId="280CBC1E"/>
  <w16cid:commentId w16cid:paraId="059E7D4A" w16cid:durableId="280CC008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53B3A"/>
    <w:rsid w:val="00060B6F"/>
    <w:rsid w:val="0007403B"/>
    <w:rsid w:val="00081494"/>
    <w:rsid w:val="000844EB"/>
    <w:rsid w:val="0008703F"/>
    <w:rsid w:val="000A3471"/>
    <w:rsid w:val="000C5EC1"/>
    <w:rsid w:val="000E740E"/>
    <w:rsid w:val="000F0FC7"/>
    <w:rsid w:val="000F5D36"/>
    <w:rsid w:val="00106DFE"/>
    <w:rsid w:val="00107C7E"/>
    <w:rsid w:val="00121578"/>
    <w:rsid w:val="00135B3F"/>
    <w:rsid w:val="0015000C"/>
    <w:rsid w:val="001505CC"/>
    <w:rsid w:val="00156B5D"/>
    <w:rsid w:val="00157670"/>
    <w:rsid w:val="001601F3"/>
    <w:rsid w:val="001669FC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E18CF"/>
    <w:rsid w:val="00205119"/>
    <w:rsid w:val="0020671A"/>
    <w:rsid w:val="002231B7"/>
    <w:rsid w:val="00226B50"/>
    <w:rsid w:val="00231678"/>
    <w:rsid w:val="00234C7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E0A"/>
    <w:rsid w:val="002D4680"/>
    <w:rsid w:val="002F0945"/>
    <w:rsid w:val="002F3C9D"/>
    <w:rsid w:val="002F4CF7"/>
    <w:rsid w:val="002F790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3542"/>
    <w:rsid w:val="003908B4"/>
    <w:rsid w:val="003918AA"/>
    <w:rsid w:val="003A452C"/>
    <w:rsid w:val="003C4269"/>
    <w:rsid w:val="003D089E"/>
    <w:rsid w:val="003D44B2"/>
    <w:rsid w:val="003D68D9"/>
    <w:rsid w:val="003F44E2"/>
    <w:rsid w:val="003F5ADC"/>
    <w:rsid w:val="003F76A4"/>
    <w:rsid w:val="0040201F"/>
    <w:rsid w:val="004106B0"/>
    <w:rsid w:val="0041419D"/>
    <w:rsid w:val="004350B6"/>
    <w:rsid w:val="00441670"/>
    <w:rsid w:val="00450EDD"/>
    <w:rsid w:val="004516FC"/>
    <w:rsid w:val="004601CE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C07EB"/>
    <w:rsid w:val="004D1C05"/>
    <w:rsid w:val="004D1C5D"/>
    <w:rsid w:val="004D3883"/>
    <w:rsid w:val="004D45E5"/>
    <w:rsid w:val="004F16A8"/>
    <w:rsid w:val="00504FB2"/>
    <w:rsid w:val="00512E26"/>
    <w:rsid w:val="005206D7"/>
    <w:rsid w:val="00527F6C"/>
    <w:rsid w:val="005365EA"/>
    <w:rsid w:val="00543881"/>
    <w:rsid w:val="00544144"/>
    <w:rsid w:val="005455B1"/>
    <w:rsid w:val="00545724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312FE"/>
    <w:rsid w:val="007578C9"/>
    <w:rsid w:val="007579F6"/>
    <w:rsid w:val="007815EF"/>
    <w:rsid w:val="007865BC"/>
    <w:rsid w:val="00786CA9"/>
    <w:rsid w:val="0079066E"/>
    <w:rsid w:val="0079376A"/>
    <w:rsid w:val="00796201"/>
    <w:rsid w:val="00796473"/>
    <w:rsid w:val="007A05A3"/>
    <w:rsid w:val="007A699D"/>
    <w:rsid w:val="007B63FE"/>
    <w:rsid w:val="007F3EB8"/>
    <w:rsid w:val="008005C0"/>
    <w:rsid w:val="00806A5D"/>
    <w:rsid w:val="008101A1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12D1"/>
    <w:rsid w:val="00891194"/>
    <w:rsid w:val="008B451D"/>
    <w:rsid w:val="008C3FB4"/>
    <w:rsid w:val="008D7EE4"/>
    <w:rsid w:val="008E00D4"/>
    <w:rsid w:val="009022A5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986"/>
    <w:rsid w:val="009A443D"/>
    <w:rsid w:val="009B41FA"/>
    <w:rsid w:val="009C1A4B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902F1"/>
    <w:rsid w:val="00A90BCC"/>
    <w:rsid w:val="00A946F6"/>
    <w:rsid w:val="00A96F80"/>
    <w:rsid w:val="00AA0913"/>
    <w:rsid w:val="00AA2972"/>
    <w:rsid w:val="00AA62BF"/>
    <w:rsid w:val="00AB71D0"/>
    <w:rsid w:val="00AB77F0"/>
    <w:rsid w:val="00AE092A"/>
    <w:rsid w:val="00AE7EDD"/>
    <w:rsid w:val="00AF12FC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448"/>
    <w:rsid w:val="00BB6C23"/>
    <w:rsid w:val="00BD50D0"/>
    <w:rsid w:val="00BD7982"/>
    <w:rsid w:val="00BD7F4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77D1B"/>
    <w:rsid w:val="00C77E20"/>
    <w:rsid w:val="00C83C57"/>
    <w:rsid w:val="00C90AFF"/>
    <w:rsid w:val="00C977F5"/>
    <w:rsid w:val="00CA6E82"/>
    <w:rsid w:val="00CB154C"/>
    <w:rsid w:val="00CC12F7"/>
    <w:rsid w:val="00CC1A8C"/>
    <w:rsid w:val="00CC45C2"/>
    <w:rsid w:val="00CC5A5F"/>
    <w:rsid w:val="00CD36C3"/>
    <w:rsid w:val="00CD4CC6"/>
    <w:rsid w:val="00CE5075"/>
    <w:rsid w:val="00CF5229"/>
    <w:rsid w:val="00CF6E15"/>
    <w:rsid w:val="00D04235"/>
    <w:rsid w:val="00D04789"/>
    <w:rsid w:val="00D1407E"/>
    <w:rsid w:val="00D21DF3"/>
    <w:rsid w:val="00D2740F"/>
    <w:rsid w:val="00D35582"/>
    <w:rsid w:val="00D3606B"/>
    <w:rsid w:val="00D46C54"/>
    <w:rsid w:val="00D54142"/>
    <w:rsid w:val="00D60F00"/>
    <w:rsid w:val="00D62EA6"/>
    <w:rsid w:val="00D720B6"/>
    <w:rsid w:val="00D72AD9"/>
    <w:rsid w:val="00D87B12"/>
    <w:rsid w:val="00D903EB"/>
    <w:rsid w:val="00DB000E"/>
    <w:rsid w:val="00DD0A12"/>
    <w:rsid w:val="00DD1997"/>
    <w:rsid w:val="00DD4F77"/>
    <w:rsid w:val="00DF30AF"/>
    <w:rsid w:val="00DF4100"/>
    <w:rsid w:val="00E02AF2"/>
    <w:rsid w:val="00E06C9B"/>
    <w:rsid w:val="00E06D06"/>
    <w:rsid w:val="00E26B7F"/>
    <w:rsid w:val="00E452D9"/>
    <w:rsid w:val="00E454A5"/>
    <w:rsid w:val="00E45A6B"/>
    <w:rsid w:val="00E60B0F"/>
    <w:rsid w:val="00E6661F"/>
    <w:rsid w:val="00E6698E"/>
    <w:rsid w:val="00E77C5A"/>
    <w:rsid w:val="00EA5198"/>
    <w:rsid w:val="00EA5420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F4421"/>
    <w:rsid w:val="00EF572B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5594"/>
    <w:rsid w:val="00F56C72"/>
    <w:rsid w:val="00F71484"/>
    <w:rsid w:val="00F820D4"/>
    <w:rsid w:val="00F868A6"/>
    <w:rsid w:val="00F906D8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2F4CF7"/>
    <w:pPr>
      <w:spacing w:after="120"/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2F4CF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#_CTVL001e8b5474b67e14347bf61d83bfcb294be" TargetMode="External"/><Relationship Id="rId117" Type="http://schemas.openxmlformats.org/officeDocument/2006/relationships/hyperlink" Target="#_CTVL0011ed0dec2a5e6408bb3deafe782c9dea5" TargetMode="External"/><Relationship Id="rId21" Type="http://schemas.openxmlformats.org/officeDocument/2006/relationships/image" Target="media/image2.png"/><Relationship Id="rId42" Type="http://schemas.openxmlformats.org/officeDocument/2006/relationships/hyperlink" Target="#_CTVL001367e67b3d3c14dbab8d1d6323d13ec85" TargetMode="External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hyperlink" Target="#_CTVL00120515669bea94e249ee7fdc8eec508be" TargetMode="External"/><Relationship Id="rId84" Type="http://schemas.openxmlformats.org/officeDocument/2006/relationships/image" Target="media/image44.png"/><Relationship Id="rId89" Type="http://schemas.openxmlformats.org/officeDocument/2006/relationships/hyperlink" Target="#_CTVL001ed550c714c5544508b25af2ca3873023" TargetMode="External"/><Relationship Id="rId112" Type="http://schemas.openxmlformats.org/officeDocument/2006/relationships/hyperlink" Target="#_CTVL001ba48853b548e4e90aeb80421cf674030" TargetMode="External"/><Relationship Id="rId16" Type="http://schemas.openxmlformats.org/officeDocument/2006/relationships/hyperlink" Target="#_CTVL0018a1ae8a3bf9a45698c73307aa964a900" TargetMode="External"/><Relationship Id="rId107" Type="http://schemas.openxmlformats.org/officeDocument/2006/relationships/hyperlink" Target="#_CTVL001c6f622c35dcc45c3b88abad104942fa9" TargetMode="External"/><Relationship Id="rId11" Type="http://schemas.openxmlformats.org/officeDocument/2006/relationships/hyperlink" Target="#_CTVL0013ed82feb036c426882177cbc61643b4d" TargetMode="External"/><Relationship Id="rId32" Type="http://schemas.openxmlformats.org/officeDocument/2006/relationships/hyperlink" Target="#_CTVL001292c6354d73e44b08a255cb21fa4e588" TargetMode="External"/><Relationship Id="rId37" Type="http://schemas.openxmlformats.org/officeDocument/2006/relationships/image" Target="media/image6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hyperlink" Target="#_CTVL00180be62af4b4d4f9cb1655a1d0676010e" TargetMode="External"/><Relationship Id="rId79" Type="http://schemas.openxmlformats.org/officeDocument/2006/relationships/image" Target="media/image39.png"/><Relationship Id="rId102" Type="http://schemas.openxmlformats.org/officeDocument/2006/relationships/hyperlink" Target="#_CTVL00184636429924f486baa2b1c88615fc6d4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#_CTVL001a69e667818c84b01b749bb0a990f5b93" TargetMode="External"/><Relationship Id="rId95" Type="http://schemas.openxmlformats.org/officeDocument/2006/relationships/image" Target="media/image49.png"/><Relationship Id="rId22" Type="http://schemas.openxmlformats.org/officeDocument/2006/relationships/image" Target="media/image3.png"/><Relationship Id="rId27" Type="http://schemas.openxmlformats.org/officeDocument/2006/relationships/hyperlink" Target="#_CTVL0017780c177f7a84040b233caa3a173ca5c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64" Type="http://schemas.openxmlformats.org/officeDocument/2006/relationships/image" Target="media/image29.png"/><Relationship Id="rId69" Type="http://schemas.openxmlformats.org/officeDocument/2006/relationships/image" Target="media/image32.png"/><Relationship Id="rId113" Type="http://schemas.openxmlformats.org/officeDocument/2006/relationships/hyperlink" Target="#_CTVL0010471d3e385a5428c87089fad00015b68" TargetMode="External"/><Relationship Id="rId118" Type="http://schemas.openxmlformats.org/officeDocument/2006/relationships/fontTable" Target="fontTable.xml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yperlink" Target="#_CTVL00154e8fde31d3f492b8d2eb336a57901c0" TargetMode="External"/><Relationship Id="rId17" Type="http://schemas.openxmlformats.org/officeDocument/2006/relationships/hyperlink" Target="#_CTVL0018a285f2686c44f1f830cda3675130b90" TargetMode="External"/><Relationship Id="rId33" Type="http://schemas.openxmlformats.org/officeDocument/2006/relationships/hyperlink" Target="#_CTVL001cfe63ef72bdb41a5b4db0c1d156f14df" TargetMode="External"/><Relationship Id="rId38" Type="http://schemas.openxmlformats.org/officeDocument/2006/relationships/image" Target="media/image7.png"/><Relationship Id="rId59" Type="http://schemas.openxmlformats.org/officeDocument/2006/relationships/image" Target="media/image24.png"/><Relationship Id="rId103" Type="http://schemas.openxmlformats.org/officeDocument/2006/relationships/hyperlink" Target="#_CTVL001da35897ff2f44b61b77795d1895b4d49" TargetMode="External"/><Relationship Id="rId108" Type="http://schemas.openxmlformats.org/officeDocument/2006/relationships/hyperlink" Target="#_CTVL001832d1fd66b64488fbead14ccf5132a17" TargetMode="External"/><Relationship Id="rId54" Type="http://schemas.openxmlformats.org/officeDocument/2006/relationships/image" Target="media/image19.png"/><Relationship Id="rId70" Type="http://schemas.openxmlformats.org/officeDocument/2006/relationships/image" Target="media/image33.png"/><Relationship Id="rId75" Type="http://schemas.openxmlformats.org/officeDocument/2006/relationships/hyperlink" Target="#_CTVL0019be5edbfe1b245c98aa2b9cb5f1da22e" TargetMode="External"/><Relationship Id="rId91" Type="http://schemas.openxmlformats.org/officeDocument/2006/relationships/image" Target="media/image46.png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hyperlink" Target="#_CTVL0018a285f2686c44f1f830cda3675130b90" TargetMode="External"/><Relationship Id="rId28" Type="http://schemas.openxmlformats.org/officeDocument/2006/relationships/hyperlink" Target="#_CTVL001e2e3ff0a3f444252876f32760ae81dcc" TargetMode="External"/><Relationship Id="rId49" Type="http://schemas.openxmlformats.org/officeDocument/2006/relationships/image" Target="media/image14.png"/><Relationship Id="rId114" Type="http://schemas.openxmlformats.org/officeDocument/2006/relationships/hyperlink" Target="#_CTVL0010b56564199754e62bb0829457e16fdf2" TargetMode="External"/><Relationship Id="rId119" Type="http://schemas.microsoft.com/office/2011/relationships/people" Target="people.xml"/><Relationship Id="rId44" Type="http://schemas.openxmlformats.org/officeDocument/2006/relationships/image" Target="media/image9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81" Type="http://schemas.openxmlformats.org/officeDocument/2006/relationships/image" Target="media/image41.png"/><Relationship Id="rId86" Type="http://schemas.openxmlformats.org/officeDocument/2006/relationships/hyperlink" Target="#_CTVL001ed550c714c5544508b25af2ca3873023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3" Type="http://schemas.openxmlformats.org/officeDocument/2006/relationships/hyperlink" Target="#_CTVL0015042abb9e2344c32b864ac209cc9040b" TargetMode="External"/><Relationship Id="rId18" Type="http://schemas.openxmlformats.org/officeDocument/2006/relationships/hyperlink" Target="#_CTVL0014e0005c52a7f420e85aa99600ce8e268" TargetMode="External"/><Relationship Id="rId39" Type="http://schemas.openxmlformats.org/officeDocument/2006/relationships/hyperlink" Target="#_CTVL001e2e3ff0a3f444252876f32760ae81dcc" TargetMode="External"/><Relationship Id="rId109" Type="http://schemas.openxmlformats.org/officeDocument/2006/relationships/hyperlink" Target="#_CTVL001fb14ad44da4d434cb79bc94b65730299" TargetMode="External"/><Relationship Id="rId34" Type="http://schemas.openxmlformats.org/officeDocument/2006/relationships/hyperlink" Target="#_CTVL001ec43236ddad642fbaf34a7b8fe91327d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6" Type="http://schemas.openxmlformats.org/officeDocument/2006/relationships/image" Target="media/image36.png"/><Relationship Id="rId97" Type="http://schemas.openxmlformats.org/officeDocument/2006/relationships/image" Target="media/image51.png"/><Relationship Id="rId104" Type="http://schemas.openxmlformats.org/officeDocument/2006/relationships/hyperlink" Target="#_CTVL0017c21c809c7b34edbbeb1dbcde00a753a" TargetMode="External"/><Relationship Id="rId120" Type="http://schemas.openxmlformats.org/officeDocument/2006/relationships/glossaryDocument" Target="glossary/document.xml"/><Relationship Id="rId7" Type="http://schemas.openxmlformats.org/officeDocument/2006/relationships/comments" Target="comments.xml"/><Relationship Id="rId71" Type="http://schemas.openxmlformats.org/officeDocument/2006/relationships/image" Target="media/image34.png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yperlink" Target="#_CTVL0019a1980ac37d9419d926bf5fcb1cdd5c7" TargetMode="External"/><Relationship Id="rId40" Type="http://schemas.openxmlformats.org/officeDocument/2006/relationships/hyperlink" Target="#_CTVL001e2e3ff0a3f444252876f32760ae81dcc" TargetMode="External"/><Relationship Id="rId45" Type="http://schemas.openxmlformats.org/officeDocument/2006/relationships/image" Target="media/image10.png"/><Relationship Id="rId66" Type="http://schemas.openxmlformats.org/officeDocument/2006/relationships/image" Target="media/image31.png"/><Relationship Id="rId87" Type="http://schemas.openxmlformats.org/officeDocument/2006/relationships/hyperlink" Target="#_CTVL001320c2cd48e674fe1b84b0da6cc777ed7" TargetMode="External"/><Relationship Id="rId110" Type="http://schemas.openxmlformats.org/officeDocument/2006/relationships/hyperlink" Target="#_CTVL00164aa5b070416412ab318d496f9d954f8" TargetMode="External"/><Relationship Id="rId115" Type="http://schemas.openxmlformats.org/officeDocument/2006/relationships/hyperlink" Target="#_CTVL00152f8f42f720f4e04b70625d8f3ebe7c8" TargetMode="External"/><Relationship Id="rId61" Type="http://schemas.openxmlformats.org/officeDocument/2006/relationships/image" Target="media/image26.png"/><Relationship Id="rId82" Type="http://schemas.openxmlformats.org/officeDocument/2006/relationships/image" Target="media/image42.png"/><Relationship Id="rId19" Type="http://schemas.openxmlformats.org/officeDocument/2006/relationships/hyperlink" Target="#_CTVL0013bcf14a619fe4cff9b9abbf0717c9b45" TargetMode="External"/><Relationship Id="rId14" Type="http://schemas.openxmlformats.org/officeDocument/2006/relationships/hyperlink" Target="#_CTVL00154e8fde31d3f492b8d2eb336a57901c0" TargetMode="External"/><Relationship Id="rId30" Type="http://schemas.openxmlformats.org/officeDocument/2006/relationships/image" Target="media/image5.png"/><Relationship Id="rId35" Type="http://schemas.openxmlformats.org/officeDocument/2006/relationships/hyperlink" Target="#_CTVL0013b14bcf754ef4de4aa6e87347afa2d59" TargetMode="External"/><Relationship Id="rId56" Type="http://schemas.openxmlformats.org/officeDocument/2006/relationships/image" Target="media/image21.png"/><Relationship Id="rId77" Type="http://schemas.openxmlformats.org/officeDocument/2006/relationships/image" Target="media/image37.png"/><Relationship Id="rId100" Type="http://schemas.openxmlformats.org/officeDocument/2006/relationships/hyperlink" Target="#_CTVL001264ddb9e73854131b0e0ff4875f2de6d" TargetMode="External"/><Relationship Id="rId105" Type="http://schemas.openxmlformats.org/officeDocument/2006/relationships/hyperlink" Target="#_CTVL001ab6d0e4e9680468b8aaf80297df161cd" TargetMode="External"/><Relationship Id="rId8" Type="http://schemas.microsoft.com/office/2011/relationships/commentsExtended" Target="commentsExtended.xml"/><Relationship Id="rId51" Type="http://schemas.openxmlformats.org/officeDocument/2006/relationships/image" Target="media/image16.png"/><Relationship Id="rId72" Type="http://schemas.openxmlformats.org/officeDocument/2006/relationships/image" Target="media/image35.png"/><Relationship Id="rId93" Type="http://schemas.openxmlformats.org/officeDocument/2006/relationships/hyperlink" Target="#_CTVL001ed550c714c5544508b25af2ca3873023" TargetMode="External"/><Relationship Id="rId98" Type="http://schemas.openxmlformats.org/officeDocument/2006/relationships/hyperlink" Target="#_CTVL0017c42405d132d46b1b4369905265ff9d2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#_CTVL0013bcf14a619fe4cff9b9abbf0717c9b45" TargetMode="External"/><Relationship Id="rId46" Type="http://schemas.openxmlformats.org/officeDocument/2006/relationships/image" Target="media/image11.png"/><Relationship Id="rId67" Type="http://schemas.openxmlformats.org/officeDocument/2006/relationships/hyperlink" Target="#_CTVL00120515669bea94e249ee7fdc8eec508be" TargetMode="External"/><Relationship Id="rId116" Type="http://schemas.openxmlformats.org/officeDocument/2006/relationships/hyperlink" Target="#_CTVL00123786719e4e74060a52dd6d5a04bbf83" TargetMode="External"/><Relationship Id="rId20" Type="http://schemas.openxmlformats.org/officeDocument/2006/relationships/hyperlink" Target="#_CTVL0013ed82feb036c426882177cbc61643b4d" TargetMode="External"/><Relationship Id="rId41" Type="http://schemas.openxmlformats.org/officeDocument/2006/relationships/hyperlink" Target="#_CTVL0013ba6da625dcb48eb92d602275be4e3b0" TargetMode="External"/><Relationship Id="rId62" Type="http://schemas.openxmlformats.org/officeDocument/2006/relationships/image" Target="media/image27.png"/><Relationship Id="rId83" Type="http://schemas.openxmlformats.org/officeDocument/2006/relationships/image" Target="media/image43.png"/><Relationship Id="rId88" Type="http://schemas.openxmlformats.org/officeDocument/2006/relationships/hyperlink" Target="#_CTVL001a69e667818c84b01b749bb0a990f5b93" TargetMode="External"/><Relationship Id="rId111" Type="http://schemas.openxmlformats.org/officeDocument/2006/relationships/hyperlink" Target="#_CTVL001fb14ad44da4d434cb79bc94b65730299" TargetMode="External"/><Relationship Id="rId15" Type="http://schemas.openxmlformats.org/officeDocument/2006/relationships/hyperlink" Target="#_CTVL001e847070fb205461b8ab5be1baa2cb533" TargetMode="External"/><Relationship Id="rId36" Type="http://schemas.openxmlformats.org/officeDocument/2006/relationships/hyperlink" Target="#_CTVL0013ed82feb036c426882177cbc61643b4d" TargetMode="External"/><Relationship Id="rId57" Type="http://schemas.openxmlformats.org/officeDocument/2006/relationships/image" Target="media/image22.png"/><Relationship Id="rId106" Type="http://schemas.openxmlformats.org/officeDocument/2006/relationships/hyperlink" Target="#_CTVL001b8e617d172154c57b8a7b19c423de974" TargetMode="External"/><Relationship Id="rId10" Type="http://schemas.microsoft.com/office/2018/08/relationships/commentsExtensible" Target="commentsExtensible.xml"/><Relationship Id="rId31" Type="http://schemas.openxmlformats.org/officeDocument/2006/relationships/hyperlink" Target="#_CTVL0012b7f60b93d564e73807e2915eb54653b" TargetMode="External"/><Relationship Id="rId52" Type="http://schemas.openxmlformats.org/officeDocument/2006/relationships/image" Target="media/image17.png"/><Relationship Id="rId73" Type="http://schemas.openxmlformats.org/officeDocument/2006/relationships/hyperlink" Target="#_CTVL001aadcaed744ad42e2993504fcff9a9f7a" TargetMode="External"/><Relationship Id="rId78" Type="http://schemas.openxmlformats.org/officeDocument/2006/relationships/image" Target="media/image38.png"/><Relationship Id="rId94" Type="http://schemas.openxmlformats.org/officeDocument/2006/relationships/image" Target="media/image48.png"/><Relationship Id="rId99" Type="http://schemas.openxmlformats.org/officeDocument/2006/relationships/image" Target="media/image52.png"/><Relationship Id="rId101" Type="http://schemas.openxmlformats.org/officeDocument/2006/relationships/hyperlink" Target="#_CTVL001da35897ff2f44b61b77795d1895b4d4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53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3AAE"/>
    <w:rPr>
      <w:color w:val="808080"/>
    </w:rPr>
  </w:style>
  <w:style w:type="paragraph" w:customStyle="1" w:styleId="A85B540A4CA54B94B94DC3CF504374C5">
    <w:name w:val="A85B540A4CA54B94B94DC3CF504374C5"/>
    <w:rsid w:val="001D03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Dec96</b:Tag>
    <b:SourceType>JournalArticle</b:SourceType>
    <b:Guid>{B154B714-C6D0-4D6A-8892-6DFD38557D92}</b:Guid>
    <b:Author>
      <b:Author>
        <b:NameList>
          <b:Person>
            <b:Last>Decker</b:Last>
            <b:First>C.</b:First>
          </b:Person>
        </b:NameList>
      </b:Author>
    </b:Author>
    <b:JournalName>Progr. Polym. Sci</b:JournalName>
    <b:Year>1996</b:Year>
    <b:Pages>593</b:Pages>
    <b:Volume>21</b:Volume>
    <b:RefOrder>29</b:RefOrder>
  </b:Source>
  <b:Source>
    <b:Tag>Pap92</b:Tag>
    <b:SourceType>JournalArticle</b:SourceType>
    <b:Guid>{A4A90E30-2F0B-499A-B0C6-8BF214F66964}</b:Guid>
    <b:Author>
      <b:Author>
        <b:NameList>
          <b:Person>
            <b:Last>Pappas</b:Last>
            <b:First>S.</b:First>
            <b:Middle>P.</b:Middle>
          </b:Person>
        </b:NameList>
      </b:Author>
    </b:Author>
    <b:Title>Radiation Curing Science and T echnology</b:Title>
    <b:JournalName>Plenum Press</b:JournalName>
    <b:Year>1992</b:Year>
    <b:RefOrder>30</b:RefOrder>
  </b:Source>
  <b:Source>
    <b:Tag>ЖИГ22</b:Tag>
    <b:SourceType>Report</b:SourceType>
    <b:Guid>{0AE0B2EA-B853-4E02-A65E-732FAABA598F}</b:Guid>
    <b:Author>
      <b:Author>
        <b:NameList>
          <b:Person>
            <b:Last>Жиганшина</b:Last>
            <b:First>Э.</b:First>
            <b:Middle>Р.</b:Middle>
          </b:Person>
          <b:Person>
            <b:Last>Чесноков</b:Last>
            <b:First>А.</b:First>
            <b:Middle>С.</b:Middle>
          </b:Person>
          <b:Person>
            <b:Last>Арсеньев</b:Last>
            <b:First>М.</b:First>
            <b:Middle>В.</b:Middle>
          </b:Person>
        </b:NameList>
      </b:Author>
    </b:Author>
    <b:Title>Фотоинициирование радикальной полимеризации олигоэфир(мет)акрилатов полифункциональными о-бензохинонами</b:Title>
    <b:Year>2022</b:Year>
    <b:City>Нижний Новгород</b:City>
    <b:RefOrder>2</b:RefOrder>
  </b:Source>
  <b:Source>
    <b:Tag>АВЕ08</b:Tag>
    <b:SourceType>Patent</b:SourceType>
    <b:Guid>{60963A47-F52D-4E19-B72F-375E3D349813}</b:Guid>
    <b:Author>
      <b:Inventor>
        <b:NameList>
          <b:Person>
            <b:Last>Евсеев</b:Last>
            <b:First>А.</b:First>
            <b:Middle>В.</b:Middle>
          </b:Person>
          <b:Person>
            <b:Last>Лазарянц</b:Last>
            <b:First>В.</b:First>
            <b:Middle>Э.</b:Middle>
          </b:Person>
          <b:Person>
            <b:Last>Марков</b:Last>
            <b:First>М.</b:First>
            <b:Middle>А.</b:Middle>
          </b:Person>
          <b:Person>
            <b:Last>Михлин</b:Last>
            <b:First>В.</b:First>
            <b:Middle>С.</b:Middle>
          </b:Person>
          <b:Person>
            <b:Last>Суровцев</b:Last>
            <b:First>М.</b:First>
            <b:Middle>А.</b:Middle>
          </b:Person>
          <b:Person>
            <b:Last>Ферштут</b:Last>
            <b:First>Е.</b:First>
            <b:Middle>В.</b:Middle>
          </b:Person>
        </b:NameList>
      </b:Inventor>
    </b:Author>
    <b:Title>Жидкая фотополимеризующаяся композиция для лазерной стереолитографии</b:Title>
    <b:Year>2008</b:Year>
    <b:PatentNumber>RU2395827C2</b:PatentNumber>
    <b:RefOrder>31</b:RefOrder>
  </b:Source>
  <b:Source>
    <b:Tag>ВИА84</b:Tag>
    <b:SourceType>Book</b:SourceType>
    <b:Guid>{B41BC9B0-DD79-46D9-99EA-CF76C26F894F}</b:Guid>
    <b:Title>Обыкновенные дифференциальные уравнения</b:Title>
    <b:Year>1984</b:Year>
    <b:Publisher>Наука</b:Publisher>
    <b:Author>
      <b:Author>
        <b:NameList>
          <b:Person>
            <b:Last>Арнольд</b:Last>
            <b:First>В.</b:First>
            <b:Middle>И.</b:Middle>
          </b:Person>
        </b:NameList>
      </b:Author>
    </b:Author>
    <b:RefOrder>32</b:RefOrder>
  </b:Source>
  <b:Source>
    <b:Tag>Мыш05</b:Tag>
    <b:SourceType>Book</b:SourceType>
    <b:Guid>{6E8A3664-5A34-48AE-AD40-D72F9FAE9F23}</b:Guid>
    <b:Author>
      <b:Author>
        <b:NameList>
          <b:Person>
            <b:Last>Мышенков</b:Last>
            <b:First>В.И.</b:First>
          </b:Person>
          <b:Person>
            <b:Last>Е.В.</b:Last>
            <b:First>Мышенков</b:First>
          </b:Person>
        </b:NameList>
      </b:Author>
    </b:Author>
    <b:Title>Численное решение обыкновенных дифференциальных уравнений</b:Title>
    <b:Year>2005</b:Year>
    <b:City>Москва</b:City>
    <b:RefOrder>33</b:RefOrder>
  </b:Source>
  <b:Source>
    <b:Tag>Пим14</b:Tag>
    <b:SourceType>Book</b:SourceType>
    <b:Guid>{1DE1DF8D-489C-4ADF-8B88-9E01F9B5A7BA}</b:Guid>
    <b:Author>
      <b:Author>
        <b:NameList>
          <b:Person>
            <b:Last>Пименов</b:Last>
            <b:First>В.</b:First>
            <b:Middle>Г.</b:Middle>
          </b:Person>
        </b:NameList>
      </b:Author>
    </b:Author>
    <b:Title>Численные методы : в 2 ч</b:Title>
    <b:Year>2014</b:Year>
    <b:City>Екатеринбург</b:City>
    <b:RefOrder>34</b:RefOrder>
  </b:Source>
  <b:Source>
    <b:Tag>Erw69</b:Tag>
    <b:SourceType>Book</b:SourceType>
    <b:Guid>{6E424CA2-0159-4BE6-BF69-D3F246429180}</b:Guid>
    <b:Author>
      <b:Author>
        <b:NameList>
          <b:Person>
            <b:Last>Fehlberg</b:Last>
            <b:First>Erwin</b:First>
          </b:Person>
        </b:NameList>
      </b:Author>
    </b:Author>
    <b:Title>Low-order classical Runge-Kutta formulas with stepsize control and their application to some heat transfer problems.</b:Title>
    <b:Year>1969</b:Year>
    <b:Publisher>National aeronautics and space administration.</b:Publisher>
    <b:RefOrder>35</b:RefOrder>
  </b:Source>
  <b:Source>
    <b:Tag>Кво97</b:Tag>
    <b:SourceType>Book</b:SourceType>
    <b:Guid>{E7C56FAB-2DC0-4C0F-8310-11D42D07246C}</b:Guid>
    <b:Author>
      <b:Author>
        <b:NameList>
          <b:Person>
            <b:Last>Квон</b:Last>
            <b:First>О.</b:First>
            <b:Middle>Б.</b:Middle>
          </b:Person>
          <b:Person>
            <b:Last>Пименов</b:Last>
            <b:First>В.</b:First>
            <b:Middle>Г.</b:Middle>
          </b:Person>
        </b:NameList>
      </b:Author>
    </b:Author>
    <b:Title>Неявные методы типа Рунге-Кутта для функционально-дифференциальных уравнений</b:Title>
    <b:Year>1997</b:Year>
    <b:RefOrder>36</b:RefOrder>
  </b:Source>
  <b:Source>
    <b:Tag>Сам89</b:Tag>
    <b:SourceType>Book</b:SourceType>
    <b:Guid>{30284F02-0DF6-4F26-9EC0-6D6CE92E0782}</b:Guid>
    <b:Author>
      <b:Author>
        <b:NameList>
          <b:Person>
            <b:Last>Самарский</b:Last>
            <b:First>А.</b:First>
            <b:Middle>А.</b:Middle>
          </b:Person>
          <b:Person>
            <b:Last>Гулин</b:Last>
            <b:First>А.</b:First>
            <b:Middle>В.</b:Middle>
          </b:Person>
        </b:NameList>
      </b:Author>
    </b:Author>
    <b:Title>Численные методы: учеб. пособие для вузов.</b:Title>
    <b:Year>1989</b:Year>
    <b:City>Москва</b:City>
    <b:Publisher>Наука</b:Publisher>
    <b:RefOrder>37</b:RefOrder>
  </b:Source>
  <b:Source>
    <b:Tag>Дже75</b:Tag>
    <b:SourceType>Book</b:SourceType>
    <b:Guid>{1FFEAF9B-E528-437D-A8B4-457ADA99ABA7}</b:Guid>
    <b:Author>
      <b:Author>
        <b:NameList>
          <b:Person>
            <b:Last>Джеймс</b:Last>
            <b:First>Ортега</b:First>
          </b:Person>
          <b:Person>
            <b:Last>Вернер.</b:Last>
            <b:First>Рейнболдт</b:First>
          </b:Person>
        </b:NameList>
      </b:Author>
    </b:Author>
    <b:Title>Итерационные методы решения нелинейных систем уравнений со многими неизвестными.</b:Title>
    <b:Year>1975</b:Year>
    <b:City>Москва</b:City>
    <b:Publisher>Мир</b:Publisher>
    <b:RefOrder>38</b:RefOrder>
  </b:Source>
  <b:Source>
    <b:Tag>Бах01</b:Tag>
    <b:SourceType>Book</b:SourceType>
    <b:Guid>{5D955B68-4B15-4402-8238-5E050EA79524}</b:Guid>
    <b:Author>
      <b:Author>
        <b:NameList>
          <b:Person>
            <b:Last>Бахвалов</b:Last>
            <b:First>Н.</b:First>
            <b:Middle>С.</b:Middle>
          </b:Person>
          <b:Person>
            <b:Last>Жидков</b:Last>
            <b:First>Н.</b:First>
            <b:Middle>П.</b:Middle>
          </b:Person>
          <b:Person>
            <b:Last>Кобельков</b:Last>
            <b:First>Г.</b:First>
            <b:Middle>М.</b:Middle>
          </b:Person>
        </b:NameList>
      </b:Author>
    </b:Author>
    <b:Title>Численные методы.</b:Title>
    <b:Year>2001</b:Year>
    <b:City>Москва</b:City>
    <b:Publisher>Лаборатория Базовых Знаний</b:Publisher>
    <b:RefOrder>39</b:RefOrder>
  </b:Source>
  <b:Source>
    <b:Tag>Эст87</b:Tag>
    <b:SourceType>Book</b:SourceType>
    <b:Guid>{98B0D029-20A2-4D3B-81D0-281AB2BB323A}</b:Guid>
    <b:Author>
      <b:Author>
        <b:NameList>
          <b:Person>
            <b:Last>Эстербю</b:Last>
            <b:First>О.</b:First>
          </b:Person>
          <b:Person>
            <b:Last>Златев</b:Last>
            <b:First>З.</b:First>
          </b:Person>
        </b:NameList>
      </b:Author>
    </b:Author>
    <b:Title>Прямые методы для разреженных матриц</b:Title>
    <b:Year>1987</b:Year>
    <b:RefOrder>40</b:RefOrder>
  </b:Source>
  <b:Source>
    <b:Tag>Авх19</b:Tag>
    <b:SourceType>Book</b:SourceType>
    <b:Guid>{FA7873F6-37B6-451D-9F5E-E211EA9124F4}</b:Guid>
    <b:Author>
      <b:Author>
        <b:NameList>
          <b:Person>
            <b:Last>Авхадиев</b:Last>
            <b:First>Ф.Г.</b:First>
          </b:Person>
        </b:NameList>
      </b:Author>
    </b:Author>
    <b:Title>Численные методы алгебры и анализа</b:Title>
    <b:Year>2019</b:Year>
    <b:City>Казань</b:City>
    <b:Publisher>Казанский университет</b:Publisher>
    <b:RefOrder>41</b:RefOrder>
  </b:Source>
  <b:Source>
    <b:Tag>Duf89</b:Tag>
    <b:SourceType>Book</b:SourceType>
    <b:Guid>{1620784E-75F0-45C6-88DF-5B6FD278E4CC}</b:Guid>
    <b:Author>
      <b:Author>
        <b:NameList>
          <b:Person>
            <b:Last>Duff</b:Last>
            <b:First>I.S.</b:First>
          </b:Person>
          <b:Person>
            <b:Last>Erisman</b:Last>
            <b:First>A.M.</b:First>
          </b:Person>
          <b:Person>
            <b:Last>Reid</b:Last>
            <b:First>J.K.</b:First>
          </b:Person>
        </b:NameList>
      </b:Author>
    </b:Author>
    <b:Title>Direct Methods for Sparse Matrices</b:Title>
    <b:Year>1989</b:Year>
    <b:RefOrder>42</b:RefOrder>
  </b:Source>
  <b:Source>
    <b:Tag>YSa03</b:Tag>
    <b:SourceType>Book</b:SourceType>
    <b:Guid>{18C960A2-DC91-4EF7-B06D-0DEA434E2CCF}</b:Guid>
    <b:Author>
      <b:Author>
        <b:NameList>
          <b:Person>
            <b:Last>Saad.</b:Last>
            <b:First>Y.</b:First>
          </b:Person>
        </b:NameList>
      </b:Author>
    </b:Author>
    <b:Title>Iterative Methods For Sparse Linear Systems</b:Title>
    <b:Year>2003</b:Year>
    <b:RefOrder>43</b:RefOrder>
  </b:Source>
  <b:Source>
    <b:Tag>Int</b:Tag>
    <b:SourceType>InternetSite</b:SourceType>
    <b:Guid>{89A814DF-D936-4D9F-976A-85D10ABEEDBC}</b:Guid>
    <b:Title>oneMKL PARDISO - Parallel Direct Sparse Solver Interface</b:Title>
    <b:Author>
      <b:Author>
        <b:NameList>
          <b:Person>
            <b:Last>Intel</b:Last>
          </b:Person>
        </b:NameList>
      </b:Author>
    </b:Author>
    <b:URL>https://www.intel.com/content/www/us/en/docs/onemkl/developer-reference-c/2023-0/onemkl-pardiso-parallel-direct-sparse-solver-iface.html</b:URL>
    <b:RefOrder>44</b:RefOrder>
  </b:Source>
  <b:Source>
    <b:Tag>Ель77</b:Tag>
    <b:SourceType>JournalArticle</b:SourceType>
    <b:Guid>{864782F8-44AC-43C5-88E8-47E61220E648}</b:Guid>
    <b:Title>Инициирование светом реакции хинонов</b:Title>
    <b:Year>1977</b:Year>
    <b:Author>
      <b:Author>
        <b:NameList>
          <b:Person>
            <b:Last>Ельцов</b:Last>
            <b:First>А.В.</b:First>
          </b:Person>
          <b:Person>
            <b:Last>Студзинский</b:Last>
            <b:First>О.П.</b:First>
          </b:Person>
          <b:Person>
            <b:Last>Гребенкина</b:Last>
            <b:First>В.М.</b:First>
          </b:Person>
        </b:NameList>
      </b:Author>
    </b:Author>
    <b:JournalName>Успехи химии</b:JournalName>
    <b:Pages>185-227</b:Pages>
    <b:Volume>46</b:Volume>
    <b:Issue>2</b:Issue>
    <b:RefOrder>3</b:RefOrder>
  </b:Source>
  <b:Source>
    <b:Tag>Чер06</b:Tag>
    <b:SourceType>JournalArticle</b:SourceType>
    <b:Guid>{4BA67AD3-E0B5-40E3-93F1-5A9B6B5E6A20}</b:Guid>
    <b:Title>Механизм фотовосстановления орто-хинонов</b:Title>
    <b:Year>2006</b:Year>
    <b:Author>
      <b:Author>
        <b:NameList>
          <b:Person>
            <b:Last>Шурыгина</b:Last>
            <b:First>М.</b:First>
            <b:Middle>П.</b:Middle>
          </b:Person>
          <b:Person>
            <b:Last>Черкасов</b:Last>
            <b:First>В.</b:First>
            <b:Middle>К.</b:Middle>
          </b:Person>
        </b:NameList>
      </b:Author>
    </b:Author>
    <b:City>Нижний Новгород</b:City>
    <b:RefOrder>1</b:RefOrder>
  </b:Source>
  <b:Source>
    <b:Tag>Cal65</b:Tag>
    <b:SourceType>Book</b:SourceType>
    <b:Guid>{C3E33045-C33C-49FF-AB15-9FF6CD17BB42}</b:Guid>
    <b:Author>
      <b:Author>
        <b:NameList>
          <b:Person>
            <b:Last>Calvert</b:Last>
            <b:First>J.</b:First>
            <b:Middle>G.</b:Middle>
          </b:Person>
          <b:Person>
            <b:Last>Pitts</b:Last>
            <b:First>J.N.</b:First>
          </b:Person>
        </b:NameList>
      </b:Author>
    </b:Author>
    <b:Title>Photochemistry.</b:Title>
    <b:JournalName>Photochemistry</b:JournalName>
    <b:Year>1965</b:Year>
    <b:City>New York-London-Sydney</b:City>
    <b:RefOrder>4</b:RefOrder>
  </b:Source>
  <b:Source>
    <b:Tag>Бек76</b:Tag>
    <b:SourceType>Book</b:SourceType>
    <b:Guid>{6C96E323-05F2-4E94-A779-C7740D9F29A4}</b:Guid>
    <b:Author>
      <b:Author>
        <b:NameList>
          <b:Person>
            <b:Last>Беккер</b:Last>
            <b:First>Г.О.</b:First>
          </b:Person>
        </b:NameList>
      </b:Author>
    </b:Author>
    <b:Title>Введение в фотохимию органических соединений.</b:Title>
    <b:Year>1976</b:Year>
    <b:City>Ленинград</b:City>
    <b:Publisher>Химия</b:Publisher>
    <b:RefOrder>7</b:RefOrder>
  </b:Source>
  <b:Source>
    <b:Tag>Dec98</b:Tag>
    <b:SourceType>JournalArticle</b:SourceType>
    <b:Guid>{E36F684F-671F-4394-8565-D2C30519BD56}</b:Guid>
    <b:Author>
      <b:Author>
        <b:NameList>
          <b:Person>
            <b:Last>Decker</b:Last>
            <b:First>C.</b:First>
          </b:Person>
        </b:NameList>
      </b:Author>
    </b:Author>
    <b:Title>The use of UV irradiation in polymerization.</b:Title>
    <b:Year>1998</b:Year>
    <b:Publisher>C. Polym. Int</b:Publisher>
    <b:PeriodicalTitle>C. Polym. Int</b:PeriodicalTitle>
    <b:Pages>133–141</b:Pages>
    <b:JournalName>C. Polym. Int.</b:JournalName>
    <b:Volume>45</b:Volume>
    <b:RefOrder>45</b:RefOrder>
  </b:Source>
  <b:Source>
    <b:Tag>Bar75</b:Tag>
    <b:SourceType>Book</b:SourceType>
    <b:Guid>{71225230-7E7E-498E-9418-A7B2FACD3DDC}</b:Guid>
    <b:Title>Excited states in organic chemistry.</b:Title>
    <b:Year>1975</b:Year>
    <b:Author>
      <b:Author>
        <b:NameList>
          <b:Person>
            <b:Last>Barltrop</b:Last>
            <b:First>A.</b:First>
            <b:Middle>J.</b:Middle>
          </b:Person>
          <b:Person>
            <b:Last>Coyle</b:Last>
            <b:First>J.</b:First>
            <b:Middle>D.</b:Middle>
          </b:Person>
        </b:NameList>
      </b:Author>
    </b:Author>
    <b:City>London-New York-Sydney-Toronto</b:City>
    <b:RefOrder>9</b:RefOrder>
  </b:Source>
  <b:Source>
    <b:Tag>Car69</b:Tag>
    <b:SourceType>JournalArticle</b:SourceType>
    <b:Guid>{1B33D531-2B82-4765-94AD-AD9791A720EA}</b:Guid>
    <b:Title>Photoreduction of 9,10-phenantrenquinone</b:Title>
    <b:Year>1969</b:Year>
    <b:Author>
      <b:Author>
        <b:NameList>
          <b:Person>
            <b:Last>Carapllucci</b:Last>
            <b:First>P.A.</b:First>
          </b:Person>
          <b:Person>
            <b:Last>Wolf</b:Last>
            <b:First>H.P.</b:First>
          </b:Person>
          <b:Person>
            <b:Last>K.</b:Last>
            <b:First>Weiss</b:First>
          </b:Person>
        </b:NameList>
      </b:Author>
    </b:Author>
    <b:JournalName>J. Amer. Chem. Soc.</b:JournalName>
    <b:Pages>4635 - 4639</b:Pages>
    <b:Volume>91</b:Volume>
    <b:RefOrder>5</b:RefOrder>
  </b:Source>
  <b:Source>
    <b:Tag>CCA90</b:Tag>
    <b:SourceType>JournalArticle</b:SourceType>
    <b:Guid>{2F4C92D2-8696-4D38-A8BE-182B491CD29E}</b:Guid>
    <b:Author>
      <b:Author>
        <b:NameList>
          <b:Person>
            <b:Last>Carre</b:Last>
            <b:First>C.</b:First>
          </b:Person>
          <b:Person>
            <b:Last>Decker</b:Last>
            <b:First>C.</b:First>
          </b:Person>
          <b:Person>
            <b:Last>Fouassier</b:Last>
            <b:First>J.</b:First>
            <b:Middle>P.</b:Middle>
          </b:Person>
          <b:Person>
            <b:Last>Lougnot</b:Last>
            <b:First>В.</b:First>
            <b:Middle>J.</b:Middle>
          </b:Person>
        </b:NameList>
      </b:Author>
    </b:Author>
    <b:Title>Lasers and Photopolymers</b:Title>
    <b:JournalName>Laser Chem.</b:JournalName>
    <b:Year>1990</b:Year>
    <b:Pages>349-366</b:Pages>
    <b:Volume>10</b:Volume>
    <b:RefOrder>46</b:RefOrder>
  </b:Source>
  <b:Source>
    <b:Tag>Dec97</b:Tag>
    <b:SourceType>JournalArticle</b:SourceType>
    <b:Guid>{CB7D247D-1DA3-41F5-BFF1-1258B66F64F2}</b:Guid>
    <b:Author>
      <b:Author>
        <b:NameList>
          <b:Person>
            <b:Last>Decker</b:Last>
            <b:First>C.</b:First>
          </b:Person>
          <b:Person>
            <b:Last>Decker</b:Last>
            <b:First>D.</b:First>
          </b:Person>
        </b:NameList>
      </b:Author>
    </b:Author>
    <b:JournalName>Pure Appl. Chem</b:JournalName>
    <b:Year>1997</b:Year>
    <b:Pages>605</b:Pages>
    <b:Title>Macromol. Sci</b:Title>
    <b:Volume>34</b:Volume>
    <b:RefOrder>47</b:RefOrder>
  </b:Source>
  <b:Source>
    <b:Tag>Dev91</b:Tag>
    <b:SourceType>JournalArticle</b:SourceType>
    <b:Guid>{DCED84C4-B6B2-491A-9DAC-5E6200D3953A}</b:Guid>
    <b:Author>
      <b:Author>
        <b:NameList>
          <b:Person>
            <b:Last>Devadoss</b:Last>
            <b:First>C.</b:First>
          </b:Person>
          <b:Person>
            <b:Last>Fessenden</b:Last>
            <b:First>R.W.</b:First>
          </b:Person>
        </b:NameList>
      </b:Author>
    </b:Author>
    <b:Title>Picosecond and nanosegond studies of the photoreduction of benzophenone by N,N-diethylaniline and triethylamine</b:Title>
    <b:JournalName>J. Phys. Chem.</b:JournalName>
    <b:Year>1991</b:Year>
    <b:Pages>7253-7260</b:Pages>
    <b:Volume>95</b:Volume>
    <b:RefOrder>14</b:RefOrder>
  </b:Source>
  <b:Source>
    <b:Tag>Klo88</b:Tag>
    <b:SourceType>JournalArticle</b:SourceType>
    <b:Guid>{D5B30852-FC11-4606-A2CE-17A0BB1DD604}</b:Guid>
    <b:Author>
      <b:Author>
        <b:NameList>
          <b:Person>
            <b:Last>Kloosterboer</b:Last>
            <b:First>J.</b:First>
            <b:Middle>G,</b:Middle>
          </b:Person>
        </b:NameList>
      </b:Author>
    </b:Author>
    <b:JournalName>Adv. Polym. Sci.</b:JournalName>
    <b:Year>1988</b:Year>
    <b:Volume>84</b:Volume>
    <b:RefOrder>48</b:RefOrder>
  </b:Source>
  <b:Source>
    <b:Tag>Mar71</b:Tag>
    <b:SourceType>JournalArticle</b:SourceType>
    <b:Guid>{41A7D933-A359-4D13-9AD2-9E94D28ABF60}</b:Guid>
    <b:Author>
      <b:Author>
        <b:NameList>
          <b:Person>
            <b:Last>Maruyama</b:Last>
            <b:First>K.</b:First>
          </b:Person>
          <b:Person>
            <b:Last>Otsuki</b:Last>
            <b:First>T.</b:First>
          </b:Person>
        </b:NameList>
      </b:Author>
    </b:Author>
    <b:Title>The reaction of photo-excited phenantrenquinone with dibenzyl ether. Formation of an adduct and its decomposition studied by the CIDNP method</b:Title>
    <b:JournalName>Bull. Chem. Soc. Japan.</b:JournalName>
    <b:Year>1971</b:Year>
    <b:Pages>2885</b:Pages>
    <b:Volume>44</b:Volume>
    <b:RefOrder>20</b:RefOrder>
  </b:Source>
  <b:Source>
    <b:Tag>Miy90</b:Tag>
    <b:SourceType>JournalArticle</b:SourceType>
    <b:Guid>{6DDA7E45-14A8-4797-9D22-3FB70E5060FD}</b:Guid>
    <b:Author>
      <b:Author>
        <b:NameList>
          <b:Person>
            <b:Last>Miyasaka</b:Last>
            <b:First>H.</b:First>
          </b:Person>
          <b:Person>
            <b:Last>K.</b:Last>
            <b:First>Morita</b:First>
          </b:Person>
          <b:Person>
            <b:Last>Kamada</b:Last>
            <b:First>K.</b:First>
          </b:Person>
          <b:Person>
            <b:Last>Mataga</b:Last>
            <b:First>N.</b:First>
          </b:Person>
        </b:NameList>
      </b:Author>
    </b:Author>
    <b:JournalName>Bull. Chem. Soc. Jpn.</b:JournalName>
    <b:Year>1990</b:Year>
    <b:Pages>3385 - 3397</b:Pages>
    <b:Volume>63</b:Volume>
    <b:RefOrder>13</b:RefOrder>
  </b:Source>
  <b:Source>
    <b:Tag>Nas22</b:Tag>
    <b:SourceType>JournalArticle</b:SourceType>
    <b:Guid>{CA64DFE7-573F-4E8C-8024-466B6FDAAC0E}</b:Guid>
    <b:Author>
      <b:Author>
        <b:NameList>
          <b:Person>
            <b:Last>Nasab</b:Last>
            <b:First>Siavash</b:First>
            <b:Middle>Hedayati</b:Middle>
          </b:Person>
          <b:Person>
            <b:Last>Vermeire</b:Last>
            <b:First>Brian</b:First>
            <b:Middle>C.</b:Middle>
          </b:Person>
        </b:NameList>
      </b:Author>
    </b:Author>
    <b:Title>Third-order Paired Explicit Runge-Kutta schemes for stiff systems of equations</b:Title>
    <b:Year>2022</b:Year>
    <b:JournalName>Journal of Computational Physics</b:JournalName>
    <b:Volume>468</b:Volume>
    <b:RefOrder>49</b:RefOrder>
  </b:Source>
  <b:Source>
    <b:Tag>Old91</b:Tag>
    <b:SourceType>JournalArticle</b:SourceType>
    <b:Guid>{7693133E-0A46-4A26-80AD-5EDFF1C6795A}</b:Guid>
    <b:Author>
      <b:Author>
        <b:NameList>
          <b:Person>
            <b:Last>Oldring</b:Last>
            <b:First>P.</b:First>
            <b:Middle>K.</b:Middle>
          </b:Person>
        </b:NameList>
      </b:Author>
    </b:Author>
    <b:JournalName>Chemistry &amp; Technology of UV &amp; EB Formulations for Coatings</b:JournalName>
    <b:Year>1991</b:Year>
    <b:RefOrder>50</b:RefOrder>
  </b:Source>
  <b:Source>
    <b:Tag>Pet00</b:Tag>
    <b:SourceType>JournalArticle</b:SourceType>
    <b:Guid>{C2B250DC-DDB6-40BC-A314-365FFE5AE63F}</b:Guid>
    <b:Author>
      <b:Author>
        <b:NameList>
          <b:Person>
            <b:Last>Peters</b:Last>
            <b:First>K.S</b:First>
          </b:Person>
          <b:Person>
            <b:First>Cashin,</b:First>
            <b:Middle>A.</b:Middle>
          </b:Person>
          <b:Person>
            <b:Last>Timbers</b:Last>
            <b:First>P.</b:First>
          </b:Person>
        </b:NameList>
      </b:Author>
    </b:Author>
    <b:Title>A picosecond kinetic study of nonadiabatic proton transfer within the contact radical ion pair of substituted benzophenones/N,N-diethylaniline</b:Title>
    <b:JournalName>J. Amer. Chem. Soc.</b:JournalName>
    <b:Year>2000</b:Year>
    <b:Pages>107 - 113</b:Pages>
    <b:Volume>122</b:Volume>
    <b:RefOrder>19</b:RefOrder>
  </b:Source>
  <b:Source>
    <b:Tag>Pet</b:Tag>
    <b:SourceType>JournalArticle</b:SourceType>
    <b:Guid>{0036780B-BC3C-4DA6-9FCD-9AD67A83AFAE}</b:Guid>
    <b:Author>
      <b:Author>
        <b:NameList>
          <b:Person>
            <b:Last>Peters</b:Last>
            <b:First>K.S.</b:First>
          </b:Person>
        </b:NameList>
      </b:Author>
    </b:Author>
    <b:Title>Proton transfer reactions in benzophenone/N,N-dimethylaniline photochemistry.</b:Title>
    <b:JournalName>In Advances in photochemistry</b:JournalName>
    <b:Pages>51</b:Pages>
    <b:Volume>27</b:Volume>
    <b:RefOrder>12</b:RefOrder>
  </b:Source>
  <b:Source>
    <b:Tag>Pet92</b:Tag>
    <b:SourceType>JournalArticle</b:SourceType>
    <b:Guid>{C2213E0C-1ED3-4418-B991-C92D6BBF8049}</b:Guid>
    <b:Author>
      <b:Author>
        <b:NameList>
          <b:Person>
            <b:Last>Peters</b:Last>
            <b:First>K.S.:</b:First>
            <b:Middle>Lee, J.</b:Middle>
          </b:Person>
        </b:NameList>
      </b:Author>
    </b:Author>
    <b:Title>Role of contact and solvent-separated radical ion pairs in the diffusional quenching of trans-stilbene excited singlet state by fumaronitrile</b:Title>
    <b:JournalName>J. Phys. Chem.</b:JournalName>
    <b:Year>1992</b:Year>
    <b:Pages>8941 - 8945</b:Pages>
    <b:Volume>96</b:Volume>
    <b:RefOrder>15</b:RefOrder>
  </b:Source>
  <b:Source>
    <b:Tag>Rat97</b:Tag>
    <b:SourceType>JournalArticle</b:SourceType>
    <b:Guid>{81B12190-95C3-4AD7-919C-8EC7CB206B0B}</b:Guid>
    <b:Author>
      <b:Author>
        <b:NameList>
          <b:Person>
            <b:Last>Rathore</b:Last>
            <b:First>R.</b:First>
          </b:Person>
          <b:Person>
            <b:Last>Hubig</b:Last>
            <b:First>S.M.</b:First>
          </b:Person>
          <b:Person>
            <b:Last>Kochi</b:Last>
            <b:First>J.K.</b:First>
          </b:Person>
        </b:NameList>
      </b:Author>
    </b:Author>
    <b:Title>Direct observation and structural characterization of the encounter complex in bimolecular electron transfers with photoactivated acceptors</b:Title>
    <b:JournalName>J. Amer. Chem. Soc.</b:JournalName>
    <b:Year>1997</b:Year>
    <b:Pages>11468 - 11479</b:Pages>
    <b:Volume>119</b:Volume>
    <b:RefOrder>6</b:RefOrder>
  </b:Source>
  <b:Source>
    <b:Tag>Sch02</b:Tag>
    <b:SourceType>JournalArticle</b:SourceType>
    <b:Guid>{2EAF9476-857D-43C0-ABF6-BDDC63AA7580}</b:Guid>
    <b:Author>
      <b:Author>
        <b:NameList>
          <b:Person>
            <b:Last>Schenk</b:Last>
            <b:First>O.</b:First>
          </b:Person>
          <b:Person>
            <b:Last>Gartner</b:Last>
            <b:First>K.</b:First>
          </b:Person>
        </b:NameList>
      </b:Author>
    </b:Author>
    <b:Title>wo-level scheduling in PARDISO: Improved Scalability on Shared Memory Multiprocessing Systems</b:Title>
    <b:Year>2002</b:Year>
    <b:JournalName>Parallel Computing</b:JournalName>
    <b:Volume>28</b:Volume>
    <b:RefOrder>51</b:RefOrder>
  </b:Source>
  <b:Source>
    <b:Tag>Вал72</b:Tag>
    <b:SourceType>JournalArticle</b:SourceType>
    <b:Guid>{4D983A06-F0AF-4A33-888E-09AA76DEFABD}</b:Guid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Year>1972</b:Year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JournalName>Ж. физ. химии.</b:JournalName>
    <b:Pages>3065 - 3069</b:Pages>
    <b:Volume>46</b:Volume>
    <b:RefOrder>8</b:RefOrder>
  </b:Source>
  <b:Source>
    <b:Tag>Гир67</b:Tag>
    <b:SourceType>JournalArticle</b:SourceType>
    <b:Guid>{BCF9B91C-E4C2-4BFF-9BA0-66BDDC4609B4}</b:Guid>
    <b:Author>
      <b:Author>
        <b:NameList>
          <b:Person>
            <b:Last>Гир</b:Last>
            <b:First>К.</b:First>
            <b:Middle>В.</b:Middle>
          </b:Person>
        </b:NameList>
      </b:Author>
    </b:Author>
    <b:Title>Численное интегрирование обыкновенных дифференциальных уравнений</b:Title>
    <b:Year>1967</b:Year>
    <b:JournalName>Mathematics of Computation</b:JournalName>
    <b:Volume>98</b:Volume>
    <b:RefOrder>52</b:RefOrder>
  </b:Source>
  <b:Source>
    <b:Tag>Pet93</b:Tag>
    <b:SourceType>JournalArticle</b:SourceType>
    <b:Guid>{2CEEF836-F0EC-4483-A789-E4BB8B636D72}</b:Guid>
    <b:Author>
      <b:Author>
        <b:NameList>
          <b:Person>
            <b:Last>Peters</b:Last>
            <b:First>K.S.</b:First>
          </b:Person>
          <b:Person>
            <b:Last>Lee</b:Last>
            <b:First>J.</b:First>
          </b:Person>
        </b:NameList>
      </b:Author>
    </b:Author>
    <b:Title>Picosecond dynamics of the photoreduction of benzophenone by DABCO</b:Title>
    <b:JournalName>J. Phys. Chem.</b:JournalName>
    <b:Year>1993</b:Year>
    <b:Pages>3761 - 3764</b:Pages>
    <b:Volume>97</b:Volume>
    <b:RefOrder>18</b:RefOrder>
  </b:Source>
  <b:Source>
    <b:Tag>Zhu17</b:Tag>
    <b:SourceType>JournalArticle</b:SourceType>
    <b:Guid>{41C10732-3F57-4783-B085-88A86AF1A1B9}</b:Guid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JournalName>Ж. физ. химии.</b:JournalName>
    <b:Year>1972</b:Year>
    <b:Pages>3065 - 3069</b:Pages>
    <b:Volume>46</b:Volume>
    <b:RefOrder>21</b:RefOrder>
  </b:Source>
  <b:Source>
    <b:Tag>Kay94</b:Tag>
    <b:SourceType>JournalArticle</b:SourceType>
    <b:Guid>{9161B28F-C563-40D6-AE2B-E2D26E354A14}</b:Guid>
    <b:Author>
      <b:Author>
        <b:NameList>
          <b:Person>
            <b:Last>Zhong</b:Last>
            <b:First>C.</b:First>
          </b:Person>
          <b:Person>
            <b:Last>Zhou</b:Last>
            <b:First>J.</b:First>
          </b:Person>
          <b:Person>
            <b:Last>Braun</b:Last>
            <b:First>C.L.</b:First>
          </b:Person>
        </b:NameList>
      </b:Author>
    </b:Author>
    <b:Title>Electron-transfer absorption of sterically bulky donor-acceptor pairs: electron donor-acceptor complexes or random pairs?</b:Title>
    <b:JournalName>Journal of Photochemistry and Photobiology A: Chemistry</b:JournalName>
    <b:Year>2003</b:Year>
    <b:Pages>1-9</b:Pages>
    <b:Volume>161</b:Volume>
    <b:RefOrder>22</b:RefOrder>
  </b:Source>
  <b:Source>
    <b:Tag>Enc94</b:Tag>
    <b:SourceType>JournalArticle</b:SourceType>
    <b:Guid>{623995C5-9027-4FB3-BB0D-5D083DDFFF32}</b:Guid>
    <b:Author>
      <b:Author>
        <b:NameList>
          <b:Person>
            <b:Last>Haga</b:Last>
            <b:First>N.</b:First>
          </b:Person>
          <b:Person>
            <b:Last>Takayanagi</b:Last>
            <b:First>H.</b:First>
          </b:Person>
          <b:Person>
            <b:Last>Tokumaru</b:Last>
            <b:First>K.</b:First>
          </b:Person>
        </b:NameList>
      </b:Author>
    </b:Author>
    <b:Title>Photoinduced electron transfer between acenaphthylene and 1,4-benzoquinones. Formation of dimmers of acenaphthylene and 1:1 adducts and effect of excitation mode on reactivity of the charge-transfer complexes</b:Title>
    <b:JournalName>J. Chem. Soc., Perkin Trans.</b:JournalName>
    <b:Year>2002</b:Year>
    <b:Pages>734 - 745</b:Pages>
    <b:Volume>2</b:Volume>
    <b:RefOrder>23</b:RefOrder>
  </b:Source>
  <b:Source>
    <b:Tag>The17</b:Tag>
    <b:SourceType>JournalArticle</b:SourceType>
    <b:Guid>{6D9C6FFD-4D49-45B1-A17D-B48FF9E983D8}</b:Guid>
    <b:Title>Исследование триплетных состояний пространственно-затрудненных хинонов методом лазерного фотолиза</b:Title>
    <b:Year>1987</b:Year>
    <b:URL>https://formlabs.com/3d-printers/form-2/</b:URL>
    <b:Author>
      <b:Author>
        <b:NameList>
          <b:Person>
            <b:Last>Левин</b:Last>
            <b:First>П.П.</b:First>
          </b:Person>
          <b:Person>
            <b:Last>Беляев</b:Last>
            <b:First>А.Б.</b:First>
          </b:Person>
          <b:Person>
            <b:Last>Кузьмин</b:Last>
            <b:First>В.А.</b:First>
          </b:Person>
        </b:NameList>
      </b:Author>
    </b:Author>
    <b:JournalName>Изв. АН СССР, сер. xим.</b:JournalName>
    <b:Pages>448 - 451</b:Pages>
    <b:Issue>2</b:Issue>
    <b:RefOrder>26</b:RefOrder>
  </b:Source>
  <b:Source>
    <b:Tag>Fuk00</b:Tag>
    <b:SourceType>JournalArticle</b:SourceType>
    <b:Guid>{75F67C83-7C04-4DC6-963E-91DACBB18B31}</b:Guid>
    <b:Author>
      <b:Author>
        <b:NameList>
          <b:Person>
            <b:Last>Maruyama</b:Last>
            <b:First>K.</b:First>
          </b:Person>
          <b:Person>
            <b:Last>Ono</b:Last>
            <b:First>K.</b:First>
          </b:Person>
          <b:Person>
            <b:Last>Osugi</b:Last>
            <b:First>J.</b:First>
          </b:Person>
        </b:NameList>
      </b:Author>
    </b:Author>
    <b:Title>Relative rate of hydrogen abstraction by the triplet state of phenanthraquinone</b:Title>
    <b:Year>1969</b:Year>
    <b:JournalName>Bull. Chem. Soc. Japan.</b:JournalName>
    <b:Pages>3357 - 3359</b:Pages>
    <b:Volume>42</b:Volume>
    <b:RefOrder>24</b:RefOrder>
  </b:Source>
  <b:Source>
    <b:Tag>JMB67</b:Tag>
    <b:SourceType>JournalArticle</b:SourceType>
    <b:Guid>{1CECC9B5-B2EF-4565-8DA5-88CF8558770E}</b:Guid>
    <b:Author>
      <b:Author>
        <b:NameList>
          <b:Person>
            <b:Last>Bruce</b:Last>
            <b:First>J.M.</b:First>
          </b:Person>
        </b:NameList>
      </b:Author>
    </b:Author>
    <b:Title>Light-induced reactions of quinones</b:Title>
    <b:Year>1967</b:Year>
    <b:JournalName>Quart. Rev. High Energ. Chem.</b:JournalName>
    <b:Pages>405-428</b:Pages>
    <b:RefOrder>10</b:RefOrder>
  </b:Source>
  <b:Source>
    <b:Tag>Pet09</b:Tag>
    <b:SourceType>JournalArticle</b:SourceType>
    <b:Guid>{484B74DD-8308-47CE-B7B3-9609C501E1E0}</b:Guid>
    <b:Author>
      <b:Author>
        <b:NameList>
          <b:Person>
            <b:Last>Peters</b:Last>
            <b:First>K.</b:First>
            <b:Middle>S.</b:Middle>
          </b:Person>
        </b:NameList>
      </b:Author>
    </b:Author>
    <b:Title>A Theory-experiment conundrum for proton transfer</b:Title>
    <b:JournalName>Acc. Chem. Res.</b:JournalName>
    <b:Year>2009</b:Year>
    <b:Pages>89 - 96</b:Pages>
    <b:Volume>42</b:Volume>
    <b:Issue>1</b:Issue>
    <b:RefOrder>16</b:RefOrder>
  </b:Source>
  <b:Source>
    <b:Tag>Чес14</b:Tag>
    <b:SourceType>Report</b:SourceType>
    <b:Guid>{B803E54A-3F7B-46A7-85C0-131F633867E4}</b:Guid>
    <b:Author>
      <b:Author>
        <b:NameList>
          <b:Person>
            <b:Last>Чесноков</b:Last>
            <b:First>С.</b:First>
            <b:Middle>А.</b:Middle>
          </b:Person>
          <b:Person>
            <b:Last>Абакумов</b:Last>
            <b:First>Г.А.</b:First>
          </b:Person>
        </b:NameList>
      </b:Author>
    </b:Author>
    <b:Title>Полимеризация мономеров (мет)акрилового ряда под действием видимого света, инициируемая о-хинонами.</b:Title>
    <b:Year>2014</b:Year>
    <b:City>Нижний Новгород</b:City>
    <b:RefOrder>17</b:RefOrder>
  </b:Source>
  <b:Source>
    <b:Tag>Крю82</b:Tag>
    <b:SourceType>Book</b:SourceType>
    <b:Guid>{AB412E4E-178E-47F9-81ED-7D163F0DF7A0}</b:Guid>
    <b:Author>
      <b:Author>
        <b:NameList>
          <b:Person>
            <b:Last>Крюков</b:Last>
            <b:First>А.И.</b:First>
          </b:Person>
        </b:NameList>
      </b:Author>
    </b:Author>
    <b:Title>Фотоперенос электрона и его прикладные аспекты</b:Title>
    <b:Year>1982</b:Year>
    <b:Publisher>Наукова думка</b:Publisher>
    <b:City>Киев</b:City>
    <b:RefOrder>27</b:RefOrder>
  </b:Source>
  <b:Source>
    <b:Tag>Shu09</b:Tag>
    <b:SourceType>JournalArticle</b:SourceType>
    <b:Guid>{B28FAF34-4F0F-4849-A3BE-D1A340329130}</b:Guid>
    <b:Author>
      <b:Author>
        <b:NameList>
          <b:Person>
            <b:Last>Shushunova</b:Last>
            <b:First>N.Y.</b:First>
          </b:Person>
        </b:NameList>
      </b:Author>
    </b:Author>
    <b:Title>Inhibition of polymerization of methyl methacrylate by an ortho-benzoquinone-amine system</b:Title>
    <b:Year>2009</b:Year>
    <b:JournalName>Polym. Sci. B.</b:JournalName>
    <b:Pages>427-437</b:Pages>
    <b:Volume>51</b:Volume>
    <b:Issue>11</b:Issue>
    <b:RefOrder>28</b:RefOrder>
  </b:Source>
  <b:Source>
    <b:Tag>Ari72</b:Tag>
    <b:SourceType>JournalArticle</b:SourceType>
    <b:Guid>{EB461454-1612-483E-9A17-BE2FEC940460}</b:Guid>
    <b:Author>
      <b:Author>
        <b:NameList>
          <b:Person>
            <b:Last>Tsubomura</b:Last>
            <b:First>H.A.</b:First>
          </b:Person>
        </b:NameList>
      </b:Author>
    </b:Author>
    <b:Title>Photochemical reaction of p-benzoquinone complexes with aromatic molecules</b:Title>
    <b:JournalName>Bull. Chem. Soc. Japan.</b:JournalName>
    <b:Year>1972</b:Year>
    <b:Pages>2433-2437</b:Pages>
    <b:Volume>45</b:Volume>
    <b:RefOrder>11</b:RefOrder>
  </b:Source>
  <b:Source>
    <b:Tag>Кур11</b:Tag>
    <b:SourceType>Report</b:SourceType>
    <b:Guid>{2ACA21D5-A40E-41EA-8352-132A0DAD92BB}</b:Guid>
    <b:Author>
      <b:Author>
        <b:NameList>
          <b:Person>
            <b:Last>Курский</b:Last>
            <b:First>Ю.</b:First>
            <b:Middle>А.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25</b:RefOrder>
  </b:Source>
  <b:Source>
    <b:Tag>Заполнитель1</b:Tag>
    <b:SourceType>Report</b:SourceType>
    <b:Guid>{9878D4CA-11C2-4B76-B323-B7DDD38E4685}</b:Guid>
    <b:Author>
      <b:Author>
        <b:NameList>
          <b:Person>
            <b:Last>Алексеевич</b:Last>
            <b:First>Курский</b:First>
            <b:Middle>Юрий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53</b:RefOrder>
  </b:Source>
</b:Sources>
</file>

<file path=customXml/itemProps1.xml><?xml version="1.0" encoding="utf-8"?>
<ds:datastoreItem xmlns:ds="http://schemas.openxmlformats.org/officeDocument/2006/customXml" ds:itemID="{D232CD73-137C-4AD0-A629-EA36971A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1519</TotalTime>
  <Pages>36</Pages>
  <Words>57276</Words>
  <Characters>326477</Characters>
  <Application>Microsoft Office Word</Application>
  <DocSecurity>0</DocSecurity>
  <Lines>2720</Lines>
  <Paragraphs>765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140</cp:revision>
  <dcterms:created xsi:type="dcterms:W3CDTF">2023-05-11T21:24:00Z</dcterms:created>
  <dcterms:modified xsi:type="dcterms:W3CDTF">2023-05-16T07:22:00Z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8">
    <vt:lpwstr>D:\Programs\Citavi\User files\Projects\Course\Course.ctv6</vt:lpwstr>
  </property>
  <property fmtid="{D5CDD505-2E9C-101B-9397-08002B2CF9AE}" pid="11" name="CitaviDocumentProperty_0">
    <vt:lpwstr>60063876-187e-4aa9-adf7-cbdf27e5c548</vt:lpwstr>
  </property>
  <property fmtid="{D5CDD505-2E9C-101B-9397-08002B2CF9AE}" pid="12" name="CitaviDocumentProperty_6">
    <vt:lpwstr>True</vt:lpwstr>
  </property>
  <property fmtid="{D5CDD505-2E9C-101B-9397-08002B2CF9AE}" pid="13" name="CitaviDocumentProperty_1">
    <vt:lpwstr>6.15.2.0</vt:lpwstr>
  </property>
</Properties>
</file>