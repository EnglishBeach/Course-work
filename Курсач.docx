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552A3354" w14:textId="77777777" w:rsidR="00B36656" w:rsidRDefault="00B36656" w:rsidP="00D87B12">
      <w:pPr>
        <w:pStyle w:val="a2"/>
      </w:pPr>
    </w:p>
    <w:p w14:paraId="7BA711EB" w14:textId="30089ADF" w:rsidR="002F4CF7" w:rsidRPr="00B36656" w:rsidRDefault="002F4CF7" w:rsidP="00D87B12">
      <w:pPr>
        <w:pStyle w:val="a2"/>
      </w:pPr>
      <w:bookmarkStart w:id="1" w:name="_Hlk134743897"/>
      <w:r w:rsidRPr="00B36656">
        <w:t>Структура работы</w:t>
      </w:r>
    </w:p>
    <w:p w14:paraId="48AA4C08" w14:textId="4A21542D" w:rsidR="002F4CF7" w:rsidRPr="00B36656" w:rsidRDefault="002F4CF7" w:rsidP="00D87B12">
      <w:pPr>
        <w:pStyle w:val="a2"/>
        <w:numPr>
          <w:ilvl w:val="0"/>
          <w:numId w:val="15"/>
        </w:numPr>
        <w:rPr>
          <w:highlight w:val="yellow"/>
        </w:rPr>
      </w:pPr>
      <w:r w:rsidRPr="00B36656">
        <w:rPr>
          <w:highlight w:val="yellow"/>
        </w:rPr>
        <w:t>Введение</w:t>
      </w:r>
    </w:p>
    <w:p w14:paraId="3201641E" w14:textId="7388B285" w:rsidR="002F4CF7" w:rsidRPr="00B36656" w:rsidRDefault="0026597B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Актуальность</w:t>
      </w:r>
    </w:p>
    <w:p w14:paraId="70BA39AE" w14:textId="441F553C" w:rsidR="0026597B" w:rsidRPr="00B36656" w:rsidRDefault="0026597B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Что такое </w:t>
      </w:r>
      <w:proofErr w:type="spellStart"/>
      <w:r w:rsidRPr="00B36656">
        <w:rPr>
          <w:highlight w:val="yellow"/>
        </w:rPr>
        <w:t>фотополимеризация</w:t>
      </w:r>
      <w:proofErr w:type="spellEnd"/>
    </w:p>
    <w:p w14:paraId="795F79D8" w14:textId="03084E8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Достоинства и недостатки </w:t>
      </w:r>
      <w:proofErr w:type="spellStart"/>
      <w:r w:rsidRPr="00B36656">
        <w:rPr>
          <w:highlight w:val="yellow"/>
        </w:rPr>
        <w:t>фотополимеризации</w:t>
      </w:r>
      <w:proofErr w:type="spellEnd"/>
    </w:p>
    <w:p w14:paraId="471220E6" w14:textId="4A4B4AE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 xml:space="preserve"> </w:t>
      </w:r>
      <w:proofErr w:type="spellStart"/>
      <w:r w:rsidRPr="00B36656">
        <w:rPr>
          <w:highlight w:val="yellow"/>
        </w:rPr>
        <w:t>фотополимеризации</w:t>
      </w:r>
      <w:proofErr w:type="spellEnd"/>
    </w:p>
    <w:p w14:paraId="5CD8C7A1" w14:textId="4B1BC2A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proofErr w:type="spellStart"/>
      <w:proofErr w:type="gramStart"/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>изучения</w:t>
      </w:r>
      <w:proofErr w:type="spellEnd"/>
      <w:proofErr w:type="gramEnd"/>
      <w:r w:rsidRPr="00B36656">
        <w:rPr>
          <w:highlight w:val="yellow"/>
        </w:rPr>
        <w:t xml:space="preserve"> самой системы</w:t>
      </w:r>
    </w:p>
    <w:p w14:paraId="3FFE7192" w14:textId="3BBA6EAF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Актуальность численного моделирования такой системы </w:t>
      </w:r>
    </w:p>
    <w:p w14:paraId="7A34FED8" w14:textId="7DE5E788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Глобальные цели</w:t>
      </w:r>
    </w:p>
    <w:p w14:paraId="77F0403E" w14:textId="457D975A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Цели работы</w:t>
      </w:r>
    </w:p>
    <w:p w14:paraId="7341E2B6" w14:textId="3AF6BB8E" w:rsidR="002F4CF7" w:rsidRPr="00B36656" w:rsidRDefault="00AA62BF" w:rsidP="00D87B12">
      <w:pPr>
        <w:pStyle w:val="a2"/>
        <w:numPr>
          <w:ilvl w:val="0"/>
          <w:numId w:val="15"/>
        </w:numPr>
      </w:pPr>
      <w:r w:rsidRPr="00B36656">
        <w:t>Литературный обзор</w:t>
      </w:r>
    </w:p>
    <w:p w14:paraId="400093C2" w14:textId="0E1687ED" w:rsidR="002F4CF7" w:rsidRPr="00B36656" w:rsidRDefault="002F4CF7" w:rsidP="00D87B12">
      <w:pPr>
        <w:pStyle w:val="a2"/>
        <w:numPr>
          <w:ilvl w:val="1"/>
          <w:numId w:val="15"/>
        </w:numPr>
      </w:pPr>
      <w:r w:rsidRPr="00B36656">
        <w:t>Химизм</w:t>
      </w:r>
    </w:p>
    <w:p w14:paraId="0F84C38F" w14:textId="0F10629E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Механизм</w:t>
      </w:r>
    </w:p>
    <w:p w14:paraId="3051C1FE" w14:textId="514B0B23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 xml:space="preserve"> Особенности</w:t>
      </w:r>
    </w:p>
    <w:p w14:paraId="48B4E47C" w14:textId="675ADADD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Константы скоростей</w:t>
      </w:r>
    </w:p>
    <w:p w14:paraId="22B6EB02" w14:textId="3910685F" w:rsidR="002F4CF7" w:rsidRPr="00E02AF2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E02AF2">
        <w:rPr>
          <w:highlight w:val="yellow"/>
        </w:rPr>
        <w:t>Метод моделирования</w:t>
      </w:r>
    </w:p>
    <w:p w14:paraId="4580DA01" w14:textId="30E8B79E" w:rsidR="002F4CF7" w:rsidRPr="00E02AF2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методов</w:t>
      </w:r>
      <w:r w:rsidR="00AA62BF" w:rsidRPr="00E02AF2">
        <w:rPr>
          <w:highlight w:val="yellow"/>
        </w:rPr>
        <w:t xml:space="preserve"> и актуальность конкретного</w:t>
      </w:r>
    </w:p>
    <w:p w14:paraId="3F3607BD" w14:textId="69C71889" w:rsidR="00AA62BF" w:rsidRPr="00E02AF2" w:rsidRDefault="00AA62BF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особенностей метода</w:t>
      </w:r>
    </w:p>
    <w:p w14:paraId="16053D6D" w14:textId="2685FE85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Экспериментальная часть</w:t>
      </w:r>
    </w:p>
    <w:p w14:paraId="7D81F62D" w14:textId="2EC2DA0E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Полный механизм системы</w:t>
      </w:r>
    </w:p>
    <w:p w14:paraId="0434095B" w14:textId="38D2A7AB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 xml:space="preserve">Стадия </w:t>
      </w:r>
      <w:proofErr w:type="spellStart"/>
      <w:r w:rsidRPr="00B36656">
        <w:t>предрасчета</w:t>
      </w:r>
      <w:proofErr w:type="spellEnd"/>
    </w:p>
    <w:p w14:paraId="090A2C32" w14:textId="1069365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Описание расчета</w:t>
      </w:r>
    </w:p>
    <w:p w14:paraId="2F57556B" w14:textId="69493A2A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Графики расчетов</w:t>
      </w:r>
    </w:p>
    <w:p w14:paraId="339B015C" w14:textId="39495AF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Параметрическое исследование</w:t>
      </w:r>
    </w:p>
    <w:p w14:paraId="4E346DCE" w14:textId="476E14B9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 параметров</w:t>
      </w:r>
    </w:p>
    <w:p w14:paraId="651DC8F5" w14:textId="649390B7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Результаты</w:t>
      </w:r>
    </w:p>
    <w:p w14:paraId="0C23A0BD" w14:textId="51183039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Расчет системы и объяснение причин поведения концентраций</w:t>
      </w:r>
    </w:p>
    <w:p w14:paraId="59E871E9" w14:textId="193151BF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Экстремум параметрического исследования и его причины</w:t>
      </w:r>
    </w:p>
    <w:p w14:paraId="2E1E77E8" w14:textId="58CBEB71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Выводы – общие выжимки из результатов</w:t>
      </w:r>
    </w:p>
    <w:p w14:paraId="22142BA3" w14:textId="45E3908C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Заключение – задел на будущее, итог</w:t>
      </w:r>
    </w:p>
    <w:p w14:paraId="6562A1D8" w14:textId="7FD824B2" w:rsidR="00EB0C92" w:rsidRPr="00EB0C92" w:rsidRDefault="00AA62BF" w:rsidP="00EB0C92">
      <w:pPr>
        <w:pStyle w:val="a2"/>
        <w:numPr>
          <w:ilvl w:val="0"/>
          <w:numId w:val="15"/>
        </w:numPr>
      </w:pPr>
      <w:r w:rsidRPr="00B36656">
        <w:t>Список литературы</w:t>
      </w:r>
    </w:p>
    <w:p w14:paraId="29ADF4CC" w14:textId="5C306BF4" w:rsidR="00441670" w:rsidRDefault="00373AD7" w:rsidP="00D87B12">
      <w:pPr>
        <w:pStyle w:val="11"/>
        <w:rPr>
          <w:lang w:val="en-US"/>
        </w:rPr>
      </w:pPr>
      <w:bookmarkStart w:id="2" w:name="_Hlk134743938"/>
      <w:bookmarkEnd w:id="1"/>
      <w:r>
        <w:rPr>
          <w:rFonts w:hint="eastAsia"/>
          <w:lang w:val="en-US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3"/>
      <w:r>
        <w:t xml:space="preserve">высокой скоростью </w:t>
      </w:r>
      <w:r w:rsidR="00081494">
        <w:t>и с высокими степенями конверсии мономера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4"/>
      <w:r w:rsidR="00B65979" w:rsidRPr="00F37A8C">
        <w:t xml:space="preserve"> дает воспроизводимые результаты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. Однако у него есть и недостатки, такие как </w:t>
      </w:r>
      <w:commentRangeStart w:id="5"/>
      <w:r w:rsidR="00081494">
        <w:t>необходимость точного</w:t>
      </w:r>
      <w:r w:rsidR="00B65979" w:rsidRPr="00F37A8C">
        <w:t xml:space="preserve"> 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6"/>
      <w:r w:rsidR="009022A5">
        <w:t>рассчитанные свойства</w:t>
      </w:r>
      <w:r>
        <w:t xml:space="preserve"> </w:t>
      </w:r>
      <w:commentRangeEnd w:id="6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590D8D02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dUMDg6NDg6MDg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E618E4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</w:t>
      </w:r>
      <w:r>
        <w:lastRenderedPageBreak/>
        <w:t>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1QwODo0ODowO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E618E4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3VDA4OjQ4OjA4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E618E4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N1QwODo0ODowOC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E618E4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E618E4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E618E4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dUMDg6NDg6MDg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E618E4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7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7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7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dUMDg6NDg6MDg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E618E4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8"/>
      <w:r>
        <w:t>полимеризации</w:t>
      </w:r>
      <w:commentRangeEnd w:id="8"/>
      <w:r>
        <w:rPr>
          <w:rStyle w:val="afc"/>
          <w:rFonts w:eastAsia="SimSun" w:cstheme="minorBidi"/>
          <w:color w:val="auto"/>
          <w:lang w:eastAsia="en-US"/>
        </w:rPr>
        <w:commentReference w:id="8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6F21B47B" w:rsidR="00965194" w:rsidRDefault="00BB3F1E" w:rsidP="00965194">
      <w:pPr>
        <w:pStyle w:val="a3"/>
      </w:pPr>
      <w:commentRangeStart w:id="9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9"/>
      <w:r w:rsidR="00970DA6">
        <w:rPr>
          <w:rStyle w:val="afc"/>
          <w:rFonts w:eastAsia="SimSun" w:cstheme="minorBidi"/>
          <w:color w:val="auto"/>
          <w:lang w:eastAsia="en-US"/>
        </w:rPr>
        <w:commentReference w:id="9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wODo0ODowO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dUMDg6NDg6MDg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618E4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E618E4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0"/>
      <w:r w:rsidR="006C2616">
        <w:t xml:space="preserve">без учета диффузионных </w:t>
      </w:r>
      <w:commentRangeEnd w:id="10"/>
      <w:r w:rsidR="006C2616">
        <w:rPr>
          <w:rStyle w:val="afc"/>
          <w:rFonts w:eastAsia="SimSun" w:cstheme="minorBidi"/>
          <w:color w:val="auto"/>
          <w:lang w:eastAsia="en-US"/>
        </w:rPr>
        <w:commentReference w:id="10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1" w:name="_Hlk134744030"/>
      <w:bookmarkEnd w:id="2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2" w:name="_Hlk134744164"/>
      <w:r>
        <w:t>Описание химических реакций</w:t>
      </w:r>
    </w:p>
    <w:p w14:paraId="409475A8" w14:textId="015E20FD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E07A4C">
        <w:t>(</w:t>
      </w:r>
      <w:r w:rsidR="00E07A4C">
        <w:rPr>
          <w:noProof/>
        </w:rPr>
        <w:t>1</w:t>
      </w:r>
      <w:r w:rsidR="00E07A4C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dUMDg6NDg6MDg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E618E4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</w:t>
      </w:r>
      <w:proofErr w:type="spellStart"/>
      <w:r w:rsidR="00157670">
        <w:t>енты</w:t>
      </w:r>
      <w:proofErr w:type="spellEnd"/>
      <w:r w:rsidR="00157670">
        <w:t xml:space="preserve">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E07A4C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2E390434" w:rsidR="00841974" w:rsidRDefault="00841974" w:rsidP="00FE0519">
            <w:pPr>
              <w:pStyle w:val="a3"/>
              <w:jc w:val="center"/>
            </w:pPr>
            <w:bookmarkStart w:id="13" w:name="_Ref135115514"/>
            <w:bookmarkStart w:id="14" w:name="_Ref114479140"/>
            <w:r>
              <w:t>(</w:t>
            </w:r>
            <w:fldSimple w:instr=" SEQ Формула \*ARABIC  \r 1 ">
              <w:r w:rsidR="00E07A4C">
                <w:rPr>
                  <w:noProof/>
                </w:rPr>
                <w:t>1</w:t>
              </w:r>
            </w:fldSimple>
            <w:bookmarkEnd w:id="13"/>
            <w:r>
              <w:t>)</w:t>
            </w:r>
            <w:bookmarkEnd w:id="14"/>
          </w:p>
        </w:tc>
      </w:tr>
    </w:tbl>
    <w:p w14:paraId="3697E5A0" w14:textId="7BA4054B" w:rsidR="00841974" w:rsidRDefault="0035319E" w:rsidP="00841974">
      <w:pPr>
        <w:pStyle w:val="33"/>
      </w:pPr>
      <w:bookmarkStart w:id="15" w:name="_Hlk134744241"/>
      <w:bookmarkEnd w:id="12"/>
      <w:r>
        <w:t>Фотосенсибилизация</w:t>
      </w:r>
    </w:p>
    <w:p w14:paraId="15C6D22A" w14:textId="755AE994" w:rsidR="009E414C" w:rsidRDefault="00157670" w:rsidP="009E414C">
      <w:pPr>
        <w:pStyle w:val="a3"/>
      </w:pPr>
      <w:commentRangeStart w:id="16"/>
      <w:r>
        <w:t>Фотовосстановление</w:t>
      </w:r>
      <w:commentRangeEnd w:id="16"/>
      <w:r w:rsidR="00C77E20">
        <w:rPr>
          <w:rStyle w:val="afc"/>
          <w:rFonts w:eastAsia="SimSun" w:cstheme="minorBidi"/>
          <w:color w:val="auto"/>
          <w:lang w:eastAsia="en-US"/>
        </w:rPr>
        <w:commentReference w:id="16"/>
      </w:r>
      <w:r>
        <w:t xml:space="preserve">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E07A4C">
        <w:t xml:space="preserve">Схема </w:t>
      </w:r>
      <w:r w:rsidR="00E07A4C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commentRangeStart w:id="17"/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commentRangeEnd w:id="17"/>
      <w:r w:rsidR="00975EA5">
        <w:rPr>
          <w:rStyle w:val="afc"/>
          <w:rFonts w:eastAsia="SimSun" w:cstheme="minorBidi"/>
          <w:color w:val="auto"/>
          <w:lang w:eastAsia="en-US"/>
        </w:rPr>
        <w:commentReference w:id="17"/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3VDA4OjQ4OjA4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E618E4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</w:t>
      </w:r>
      <w:commentRangeStart w:id="18"/>
      <w:r w:rsidR="00975EA5" w:rsidRPr="004601CE">
        <w:t xml:space="preserve">а время жизни </w:t>
      </w:r>
      <w:commentRangeEnd w:id="18"/>
      <w:r w:rsidR="009E414C">
        <w:rPr>
          <w:rStyle w:val="afc"/>
          <w:rFonts w:eastAsia="SimSun" w:cstheme="minorBidi"/>
          <w:color w:val="auto"/>
          <w:lang w:eastAsia="en-US"/>
        </w:rPr>
        <w:commentReference w:id="18"/>
      </w:r>
      <w:r w:rsidR="00975EA5" w:rsidRPr="004601CE">
        <w:t xml:space="preserve">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1QwODo0ODowO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E618E4">
              <w:t>[12]</w:t>
            </w:r>
          </w:hyperlink>
          <w:r w:rsidR="00584E60">
            <w:fldChar w:fldCharType="end"/>
          </w:r>
        </w:sdtContent>
      </w:sdt>
      <w:r w:rsidR="00975EA5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~5*10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E618E4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commentRangeStart w:id="19"/>
      <w:commentRangeEnd w:id="19"/>
      <w:r w:rsidR="00975EA5">
        <w:rPr>
          <w:rStyle w:val="afc"/>
          <w:rFonts w:eastAsia="SimSun" w:cstheme="minorBidi"/>
          <w:color w:val="auto"/>
          <w:lang w:eastAsia="en-US"/>
        </w:rPr>
        <w:commentReference w:id="19"/>
      </w:r>
      <w:r w:rsidR="00975EA5">
        <w:t xml:space="preserve">(для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wODo0ODowO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E618E4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 w:rsidRPr="00975EA5">
        <w:t xml:space="preserve"> </w:t>
      </w:r>
      <w:r w:rsidR="00975EA5">
        <w:t xml:space="preserve">(для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E618E4">
              <w:t>[15]</w:t>
            </w:r>
          </w:hyperlink>
          <w:r w:rsidR="00584E60">
            <w:fldChar w:fldCharType="end"/>
          </w:r>
        </w:sdtContent>
      </w:sdt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A4OjQ4OjA4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E618E4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618E4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</w:t>
      </w:r>
    </w:p>
    <w:p w14:paraId="42549D62" w14:textId="71FF5DBD" w:rsidR="009E414C" w:rsidRDefault="009E414C" w:rsidP="009E414C">
      <w:pPr>
        <w:pStyle w:val="a3"/>
      </w:pPr>
      <w:r>
        <w:t>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</w:t>
      </w:r>
      <w:commentRangeStart w:id="20"/>
      <w:r>
        <w:t>толуоле</w:t>
      </w:r>
      <w:commentRangeEnd w:id="20"/>
      <w:r w:rsidR="00E618E4">
        <w:rPr>
          <w:rStyle w:val="afc"/>
          <w:rFonts w:eastAsia="SimSun" w:cstheme="minorBidi"/>
          <w:color w:val="auto"/>
          <w:lang w:eastAsia="en-US"/>
        </w:rPr>
        <w:commentReference w:id="20"/>
      </w:r>
      <w:r>
        <w:t xml:space="preserve">). </w:t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65FFDED0">
                <wp:extent cx="4249615" cy="3269241"/>
                <wp:effectExtent l="0" t="0" r="0" b="762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269241"/>
                          <a:chOff x="0" y="0"/>
                          <a:chExt cx="4745355" cy="36506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9620"/>
                            <a:ext cx="4745355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7BFBAA86" w:rsidR="00E07A4C" w:rsidRPr="004E4165" w:rsidRDefault="00E07A4C" w:rsidP="00255FBF">
                              <w:pPr>
                                <w:pStyle w:val="af4"/>
                              </w:pPr>
                              <w:bookmarkStart w:id="21" w:name="_Ref134792185"/>
                              <w:bookmarkStart w:id="22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1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57.4pt;mso-position-horizontal-relative:char;mso-position-vertical-relative:line" coordsize="47453,36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96;width:4745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7BFBAA86" w:rsidR="00E07A4C" w:rsidRPr="004E4165" w:rsidRDefault="00E07A4C" w:rsidP="00255FBF">
                        <w:pPr>
                          <w:pStyle w:val="af4"/>
                        </w:pPr>
                        <w:bookmarkStart w:id="23" w:name="_Ref134792185"/>
                        <w:bookmarkStart w:id="24" w:name="_Ref13479218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3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24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BC3CC1">
      <w:pPr>
        <w:pStyle w:val="33"/>
      </w:pPr>
      <w:bookmarkStart w:id="25" w:name="_Hlk134744485"/>
      <w:bookmarkEnd w:id="11"/>
      <w:bookmarkEnd w:id="15"/>
      <w:r>
        <w:t>Фотовосстановление</w:t>
      </w:r>
    </w:p>
    <w:p w14:paraId="50C6D25E" w14:textId="4BC1838D" w:rsidR="00BC3CC1" w:rsidRPr="00BC3CC1" w:rsidRDefault="00BC3CC1" w:rsidP="00BC3CC1">
      <w:pPr>
        <w:pStyle w:val="47"/>
      </w:pPr>
      <w:r>
        <w:t>Общая схема</w:t>
      </w:r>
    </w:p>
    <w:p w14:paraId="7C7906A7" w14:textId="2C5ECAB6" w:rsidR="00CD36C3" w:rsidRPr="00CD36C3" w:rsidRDefault="004B3E26" w:rsidP="00CD36C3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</w:t>
      </w:r>
      <w:proofErr w:type="spellStart"/>
      <w:r>
        <w:t>бензохинонов</w:t>
      </w:r>
      <w:proofErr w:type="spellEnd"/>
      <w:r w:rsidR="0097363D">
        <w:t xml:space="preserve">. Оно </w:t>
      </w:r>
      <w:r w:rsidR="00CD36C3">
        <w:t xml:space="preserve">происходит за счет реакции отрыва водорода от молекул 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r>
          <m:rPr>
            <m:sty m:val="p"/>
          </m:rPr>
          <w:rPr>
            <w:rFonts w:ascii="Cambria Math" w:hAnsi="Cambria Math"/>
          </w:rPr>
          <m:t>o-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35319E" w:rsidRPr="0035319E">
        <w:rPr>
          <w:iCs/>
        </w:rPr>
        <w:t xml:space="preserve"> (</w:t>
      </w:r>
      <w:r>
        <w:rPr>
          <w:iCs/>
        </w:rPr>
        <w:t xml:space="preserve">где </w:t>
      </w:r>
      <w:r w:rsidR="0035319E">
        <w:rPr>
          <w:iCs/>
          <w:lang w:val="en-US"/>
        </w:rPr>
        <w:t>Q</w:t>
      </w:r>
      <w:r w:rsidR="0035319E" w:rsidRPr="0035319E">
        <w:rPr>
          <w:iCs/>
        </w:rPr>
        <w:t xml:space="preserve"> – </w:t>
      </w:r>
      <w:r w:rsidR="0035319E">
        <w:rPr>
          <w:iCs/>
        </w:rPr>
        <w:t>хинон)</w:t>
      </w:r>
      <w:r w:rsidR="00CD36C3" w:rsidRPr="00F113BC">
        <w:t>.</w:t>
      </w:r>
      <w:r w:rsidR="00CD36C3">
        <w:t xml:space="preserve"> </w:t>
      </w:r>
      <w:commentRangeStart w:id="26"/>
      <w:r w:rsidR="00CD36C3">
        <w:t xml:space="preserve">Так как достоверных данных о последовательности реакций в источниках не найдено, предположительно константы скорости этих же процессов примерно равны </w:t>
      </w:r>
      <w:commentRangeEnd w:id="26"/>
      <w:r w:rsidR="00962A62">
        <w:rPr>
          <w:rStyle w:val="afc"/>
          <w:rFonts w:eastAsia="SimSun" w:cstheme="minorBidi"/>
          <w:color w:val="auto"/>
          <w:lang w:eastAsia="en-US"/>
        </w:rPr>
        <w:commentReference w:id="26"/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CD36C3" w:rsidRPr="009D63E9">
        <w:rPr>
          <w:iCs/>
        </w:rPr>
        <w:t>.</w:t>
      </w:r>
    </w:p>
    <w:p w14:paraId="12EFA4C2" w14:textId="5F5265C8" w:rsidR="00A17616" w:rsidRDefault="00A17616" w:rsidP="00705F91">
      <w:pPr>
        <w:pStyle w:val="a3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E865FC">
        <w:t>.</w:t>
      </w:r>
      <w:r w:rsidR="003E4494">
        <w:t xml:space="preserve"> </w:t>
      </w:r>
      <w:r w:rsidR="003E4494" w:rsidRPr="003E4494">
        <w:t>[</w:t>
      </w:r>
      <w:r w:rsidR="003E4494">
        <w:t>лит</w:t>
      </w:r>
      <w:r w:rsidR="003E4494" w:rsidRPr="003E4494">
        <w:t>]</w:t>
      </w:r>
      <w:r w:rsidR="003E4494">
        <w:t>.</w:t>
      </w:r>
      <w:r w:rsidR="00BB52B3">
        <w:t xml:space="preserve"> П</w:t>
      </w:r>
      <w:r w:rsidR="00BB52B3" w:rsidRPr="00BB52B3">
        <w:t xml:space="preserve">еречисленные процессы могут конкурировать друг с другом, </w:t>
      </w:r>
      <w:commentRangeStart w:id="27"/>
      <w:r w:rsidR="00BB52B3" w:rsidRPr="00BB52B3">
        <w:t>однако более вероятна ситуация, когда реакцию нельзя однозначно отнести к какому-то одному из трех типов, так как промежуточное состояние с переносом заряда описывается суперпозицией состояний различной природы</w:t>
      </w:r>
      <w:commentRangeEnd w:id="27"/>
      <w:r w:rsidR="004D1E41">
        <w:rPr>
          <w:rStyle w:val="afc"/>
          <w:rFonts w:eastAsia="SimSun" w:cstheme="minorBidi"/>
          <w:color w:val="auto"/>
          <w:lang w:eastAsia="en-US"/>
        </w:rPr>
        <w:commentReference w:id="27"/>
      </w:r>
      <w:r w:rsidR="00BB52B3" w:rsidRPr="00BB52B3">
        <w:t xml:space="preserve">, а комплекс с водородной связью может характеризоваться потенциальной поверхностью с одним минимумом для положения протона </w:t>
      </w:r>
      <w:sdt>
        <w:sdtPr>
          <w:alias w:val="To edit, see citavi.com/edit"/>
          <w:tag w:val="CitaviPlaceholder#ba103a2f-8ed9-41ee-b730-b0488d457a41"/>
          <w:id w:val="-1832525369"/>
          <w:placeholder>
            <w:docPart w:val="6E5F94C6A2294AF9A0A863A25240F47A"/>
          </w:placeholder>
        </w:sdtPr>
        <w:sdtContent>
          <w:r w:rsidR="00BB52B3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2Y2RjZTYwLWE3NmQtNDdlMS04ZTBjLWU2N2NmYmQxYjcx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YmExMDNhMmYtOGVkOS00MWVlLWI3MzAtYjA0ODhkNDU3YTQxIiwiVGV4dCI6IlsxN10iLCJXQUlWZXJzaW9uIjoiNi4xNS4yLjAifQ==}</w:instrText>
          </w:r>
          <w:r w:rsidR="00BB52B3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618E4">
              <w:t>[17]</w:t>
            </w:r>
          </w:hyperlink>
          <w:r w:rsidR="00BB52B3">
            <w:fldChar w:fldCharType="end"/>
          </w:r>
        </w:sdtContent>
      </w:sdt>
      <w:r w:rsidR="00BB52B3" w:rsidRPr="00BB52B3">
        <w:t>.</w:t>
      </w:r>
    </w:p>
    <w:p w14:paraId="6F578063" w14:textId="0F292A1B" w:rsidR="003E4494" w:rsidRDefault="003E4494" w:rsidP="00705F91">
      <w:pPr>
        <w:pStyle w:val="a3"/>
      </w:pPr>
      <w:r>
        <w:rPr>
          <w:noProof/>
        </w:rPr>
        <w:drawing>
          <wp:inline distT="0" distB="0" distL="0" distR="0" wp14:anchorId="2DE61BCE" wp14:editId="068749DC">
            <wp:extent cx="5578929" cy="148806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510" cy="14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FDC9" w14:textId="54B4EEAC" w:rsidR="004D1E41" w:rsidRDefault="003E4494" w:rsidP="004D1E41">
      <w:pPr>
        <w:pStyle w:val="a3"/>
      </w:pPr>
      <w:r>
        <w:rPr>
          <w:noProof/>
        </w:rPr>
        <w:drawing>
          <wp:inline distT="0" distB="0" distL="0" distR="0" wp14:anchorId="2D29C7A4" wp14:editId="1C8B6CDD">
            <wp:extent cx="5578475" cy="69368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4354" cy="7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B95" w14:textId="4043279F" w:rsidR="00841974" w:rsidRDefault="00841974" w:rsidP="009223BD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 </w:t>
      </w:r>
      <w:r>
        <w:t xml:space="preserve">- </w:t>
      </w:r>
      <w:r w:rsidRPr="00862AA4">
        <w:t xml:space="preserve">КС,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</w:t>
      </w:r>
      <w:r w:rsidRPr="00862AA4">
        <w:lastRenderedPageBreak/>
        <w:t>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1QwODo0ODowO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E618E4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этой работы</w:t>
      </w:r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3VDA4OjQ4OjA4IiwiUHJvamVjdCI6eyIkcmVmIjoiOCJ9fSwiVXNlTnVtYmVyaW5nVHlwZU9mUGFyZW50RG9jdW1lbnQiOmZhbHNlfV0sIkZvcm1hdHRlZFRleHQiOnsiJGlkIjoiMTMiLCJDb3VudCI6MSwiVGV4dFVuaXRzIjpbeyIkaWQiOiIxNCIsIkZvbnRTdHlsZSI6eyIkaWQiOiIxNSIsIk5ldXRyYWwiOnRydWV9LCJSZWFkaW5nT3JkZXIiOjEsIlRleHQiOiJbMThdIn1dfSwiVGFnIjoiQ2l0YXZpUGxhY2Vob2xkZXIjYjNkMzAwZjItMDVlNi00MjRhLWIyNzEtNTA1NjFhZjA0OTlmIiwiVGV4dCI6IlsxOF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E618E4">
              <w:t>[18]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Такой механизм предполагался авторами ряда работ</w:t>
      </w:r>
      <w:r w:rsidR="00A120C6">
        <w:t>:</w:t>
      </w:r>
      <w:r w:rsidR="00A17616">
        <w:t xml:space="preserve">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N1QwODo0ODowO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dUMDg6NDg6MDg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3VDA4OjQ4OjA4IiwiUHJvamVjdCI6eyIkcmVmIjoiOCJ9fSwiVXNlTnVtYmVyaW5nVHlwZU9mUGFyZW50RG9jdW1lbnQiOmZhbHNlfV0sIkZvcm1hdHRlZFRleHQiOnsiJGlkIjoiMzMiLCJDb3VudCI6MSwiVGV4dFVuaXRzIjpbeyIkaWQiOiIzNCIsIkZvbnRTdHlsZSI6eyIkaWQiOiIzNSIsIk5ldXRyYWwiOnRydWV9LCJSZWFkaW5nT3JkZXIiOjEsIlRleHQiOiJbMTYsIDE5LCAyMF0ifV19LCJUYWciOiJDaXRhdmlQbGFjZWhvbGRlciNlYTUyN2E3ZC1lNmI0LTQzZGUtYjE4MC1lOWVlOWVkYjA3MjQiLCJUZXh0IjoiWzE2LCAxOSwgMjBdIiwiV0FJVmVyc2lvbiI6IjYuMTUuMi4wIn0=}</w:instrText>
          </w:r>
          <w:r w:rsidR="00A17616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E618E4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E618E4">
              <w:t>, 19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E618E4">
              <w:t>, 20]</w:t>
            </w:r>
          </w:hyperlink>
          <w:r w:rsidR="00A17616">
            <w:fldChar w:fldCharType="end"/>
          </w:r>
        </w:sdtContent>
      </w:sdt>
      <w:r w:rsidRPr="00CD36C3">
        <w:t>,</w:t>
      </w:r>
      <w:r>
        <w:t xml:space="preserve"> однако доказан он был сравнительно не так давно при исследовании методом пикосекундного фотолиза системы </w:t>
      </w:r>
      <w:proofErr w:type="spellStart"/>
      <w:r>
        <w:t>бензофенон</w:t>
      </w:r>
      <w:proofErr w:type="spellEnd"/>
      <w:r>
        <w:t xml:space="preserve"> - N,N-</w:t>
      </w:r>
      <w:proofErr w:type="spellStart"/>
      <w:r>
        <w:t>диметиланилин</w:t>
      </w:r>
      <w:proofErr w:type="spellEnd"/>
      <w:r w:rsidR="00A17616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wODo0ODowO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dUMDg6NDg6MDgiLCJQcm9qZWN0Ijp7IiRyZWYiOiI4In19LCJVc2VOdW1iZXJpbmdUeXBlT2ZQYXJlbnREb2N1bWVudCI6ZmFsc2V9XSwiRm9ybWF0dGVkVGV4dCI6eyIkaWQiOiIyNiIsIkNvdW50IjoxLCJUZXh0VW5pdHMiOlt7IiRpZCI6IjI3IiwiRm9udFN0eWxlIjp7IiRpZCI6IjI4IiwiTmV1dHJhbCI6dHJ1ZX0sIlJlYWRpbmdPcmRlciI6MSwiVGV4dCI6IlsyMSwgMjJdIn1dfSwiVGFnIjoiQ2l0YXZpUGxhY2Vob2xkZXIjZjMyYjNhMjEtOTI3ZC00YmNhLTlmZTctOGQ1NTE0MmQyODQ0IiwiVGV4dCI6IlsyMSwgMjJdIiwiV0FJVmVyc2lvbiI6IjYuMTUuMi4wIn0=}</w:instrText>
          </w:r>
          <w:r w:rsidR="00A17616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E618E4">
              <w:t>[21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E618E4">
              <w:t>, 22]</w:t>
            </w:r>
          </w:hyperlink>
          <w:r w:rsidR="00A17616">
            <w:fldChar w:fldCharType="end"/>
          </w:r>
        </w:sdtContent>
      </w:sdt>
      <w:r>
        <w:t xml:space="preserve"> </w:t>
      </w:r>
      <w:r w:rsidR="005206D7" w:rsidRPr="005206D7">
        <w:t xml:space="preserve">  </w:t>
      </w:r>
      <w:r>
        <w:t xml:space="preserve">и пары </w:t>
      </w:r>
      <w:proofErr w:type="spellStart"/>
      <w:r>
        <w:t>бензофенон</w:t>
      </w:r>
      <w:proofErr w:type="spellEnd"/>
      <w:r>
        <w:t xml:space="preserve"> – N,N-</w:t>
      </w:r>
      <w:proofErr w:type="spellStart"/>
      <w:r>
        <w:t>диэтиланилин</w:t>
      </w:r>
      <w:proofErr w:type="spellEnd"/>
      <w:r w:rsidR="00CE6554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N1QwODo0ODowOC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CE6554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E618E4">
              <w:t>[23]</w:t>
            </w:r>
          </w:hyperlink>
          <w:r w:rsidR="00CE6554">
            <w:fldChar w:fldCharType="end"/>
          </w:r>
        </w:sdtContent>
      </w:sdt>
      <w:r w:rsidRPr="005206D7">
        <w:t>.</w:t>
      </w:r>
      <w:r>
        <w:t xml:space="preserve"> Такой процесс описывается </w:t>
      </w:r>
      <w:commentRangeStart w:id="28"/>
      <w:r>
        <w:t>схемой</w:t>
      </w:r>
      <w:commentRangeEnd w:id="28"/>
      <w:r>
        <w:rPr>
          <w:rStyle w:val="afc"/>
          <w:rFonts w:eastAsia="SimSun" w:cstheme="minorBidi"/>
          <w:color w:val="auto"/>
          <w:lang w:eastAsia="en-US"/>
        </w:rPr>
        <w:commentReference w:id="28"/>
      </w:r>
      <w:r w:rsidR="00BB5448">
        <w:t xml:space="preserve">, </w:t>
      </w:r>
      <w:r w:rsidR="007578C9">
        <w:t xml:space="preserve">где, </w:t>
      </w:r>
      <w:proofErr w:type="gramStart"/>
      <w:r w:rsidR="007578C9">
        <w:t xml:space="preserve">по </w:t>
      </w:r>
      <w:commentRangeStart w:id="29"/>
      <w:r w:rsidR="007578C9">
        <w:t>существу</w:t>
      </w:r>
      <w:commentRangeEnd w:id="29"/>
      <w:proofErr w:type="gramEnd"/>
      <w:r w:rsidR="007578C9">
        <w:rPr>
          <w:rStyle w:val="afc"/>
          <w:rFonts w:eastAsia="SimSun" w:cstheme="minorBidi"/>
          <w:color w:val="auto"/>
          <w:lang w:eastAsia="en-US"/>
        </w:rPr>
        <w:commentReference w:id="29"/>
      </w:r>
      <w:r w:rsidR="007578C9">
        <w:t>,</w:t>
      </w:r>
      <w:r w:rsidR="00BB5448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BB5448">
        <w:t xml:space="preserve"> – </w:t>
      </w:r>
      <w:commentRangeStart w:id="30"/>
      <w:r w:rsidR="00BB5448">
        <w:t>комплекс столкновения</w:t>
      </w:r>
      <w:r w:rsidR="0097363D">
        <w:t xml:space="preserve"> </w:t>
      </w:r>
      <w:commentRangeEnd w:id="30"/>
      <w:r w:rsidR="004D1E41">
        <w:rPr>
          <w:rStyle w:val="afc"/>
          <w:rFonts w:eastAsia="SimSun" w:cstheme="minorBidi"/>
          <w:color w:val="auto"/>
          <w:lang w:eastAsia="en-US"/>
        </w:rPr>
        <w:commentReference w:id="30"/>
      </w:r>
      <w:r w:rsidR="0097363D">
        <w:fldChar w:fldCharType="begin"/>
      </w:r>
      <w:r w:rsidR="0097363D">
        <w:instrText xml:space="preserve"> REF _Ref134726767 \h </w:instrText>
      </w:r>
      <w:r w:rsidR="0097363D">
        <w:fldChar w:fldCharType="separate"/>
      </w:r>
      <w:r w:rsidR="00E07A4C">
        <w:t xml:space="preserve">Схема </w:t>
      </w:r>
      <w:r w:rsidR="00E07A4C">
        <w:rPr>
          <w:noProof/>
        </w:rPr>
        <w:t>2</w:t>
      </w:r>
      <w:r w:rsidR="0097363D">
        <w:fldChar w:fldCharType="end"/>
      </w:r>
      <w:r>
        <w:t>:</w:t>
      </w:r>
    </w:p>
    <w:p w14:paraId="14F464A7" w14:textId="01FDE036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4E0959E" wp14:editId="28CCCD83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869B1B" w14:textId="726E3F88" w:rsidR="00E07A4C" w:rsidRPr="00596DA9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1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1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0959E" id="Группа 8" o:spid="_x0000_s1029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">
                <v:shape id="Рисунок 6" o:spid="_x0000_s1030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16" o:title=""/>
                </v:shape>
                <v:shape id="Надпись 7" o:spid="_x0000_s1031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F869B1B" w14:textId="726E3F88" w:rsidR="00E07A4C" w:rsidRPr="00596DA9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2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2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8F3211" w14:textId="1C971240" w:rsidR="00EE6AF8" w:rsidRPr="00EE6AF8" w:rsidRDefault="00EE6AF8" w:rsidP="00EE6AF8">
      <w:pPr>
        <w:pStyle w:val="a2"/>
      </w:pPr>
      <w:commentRangeStart w:id="33"/>
      <w:r>
        <w:t>Перенос</w:t>
      </w:r>
      <w:commentRangeEnd w:id="33"/>
      <w:r>
        <w:rPr>
          <w:rStyle w:val="afc"/>
          <w:rFonts w:eastAsia="SimSun" w:cstheme="minorBidi"/>
          <w:color w:val="auto"/>
          <w:lang w:eastAsia="en-US"/>
        </w:rPr>
        <w:commentReference w:id="33"/>
      </w:r>
      <w:r>
        <w:t xml:space="preserve">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соединений.</w:t>
      </w:r>
    </w:p>
    <w:p w14:paraId="0B558780" w14:textId="196D7CFB" w:rsidR="00BC3CC1" w:rsidRDefault="00BC3CC1" w:rsidP="00BC3CC1">
      <w:pPr>
        <w:pStyle w:val="47"/>
      </w:pPr>
      <w:r>
        <w:t>Тушение аминами</w:t>
      </w:r>
    </w:p>
    <w:p w14:paraId="462017F8" w14:textId="722DBA56" w:rsidR="00D21DF3" w:rsidRPr="003967F0" w:rsidRDefault="003967F0" w:rsidP="003967F0">
      <w:pPr>
        <w:pStyle w:val="a3"/>
        <w:rPr>
          <w:strike/>
        </w:rPr>
      </w:pPr>
      <w:commentRangeStart w:id="34"/>
      <w:r w:rsidRPr="003967F0">
        <w:t>Взаимодействие</w:t>
      </w:r>
      <w:commentRangeEnd w:id="34"/>
      <w:r w:rsidR="00D06B83">
        <w:rPr>
          <w:rStyle w:val="afc"/>
          <w:rFonts w:eastAsia="SimSun" w:cstheme="minorBidi"/>
          <w:color w:val="auto"/>
          <w:lang w:eastAsia="en-US"/>
        </w:rPr>
        <w:commentReference w:id="34"/>
      </w:r>
      <w:r w:rsidRPr="003967F0">
        <w:t xml:space="preserve">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MjJhMmE4YzAtZDgyOS00NDk4LWI5OWEtMTU3NzE5MjU1MDA3IiwiVGV4dCI6IlsxN10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618E4">
              <w:t>[17]</w:t>
            </w:r>
          </w:hyperlink>
          <w:r>
            <w:fldChar w:fldCharType="end"/>
          </w:r>
        </w:sdtContent>
      </w:sdt>
      <w:r w:rsidRPr="003967F0">
        <w:t xml:space="preserve">. </w:t>
      </w:r>
      <w:r w:rsidRPr="003967F0">
        <w:rPr>
          <w:strike/>
        </w:rPr>
        <w:t>Процесс тушения осуществляется с диффузионной константой скорости</w:t>
      </w:r>
      <w:r>
        <w:rPr>
          <w:strike/>
        </w:rPr>
        <w:t xml:space="preserve">.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commentRangeStart w:id="35"/>
      <w:proofErr w:type="spellStart"/>
      <w:r w:rsidR="00F5116E" w:rsidRPr="009D32C9">
        <w:t>бензофенона</w:t>
      </w:r>
      <w:commentRangeEnd w:id="35"/>
      <w:proofErr w:type="spellEnd"/>
      <w:r w:rsidR="000A3471">
        <w:rPr>
          <w:rStyle w:val="afc"/>
          <w:rFonts w:eastAsia="SimSun" w:cstheme="minorBidi"/>
          <w:color w:val="auto"/>
          <w:lang w:eastAsia="en-US"/>
        </w:rPr>
        <w:commentReference w:id="35"/>
      </w:r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dUMDk6MDc6NDEiLCJQcm9qZWN0Ijp7IiRyZWYiOiI4In19LCJVc2VOdW1iZXJpbmdUeXBlT2ZQYXJlbnREb2N1bWVudCI6ZmFsc2V9XSwiRm9ybWF0dGVkVGV4dCI6eyIkaWQiOiIxMyIsIkNvdW50IjoxLCJUZXh0VW5pdHMiOlt7IiRpZCI6IjE0IiwiRm9udFN0eWxlIjp7IiRpZCI6IjE1IiwiTmV1dHJhbCI6dHJ1ZX0sIlJlYWRpbmdPcmRlciI6MSwiVGV4dCI6IlsyNF0ifV19LCJUYWciOiJDaXRhdmlQbGFjZWhvbGRlciM1MGUyM2I0Ny1mOGI4LTQ0ZjAtYmFmNi1kZTgwODMyNTk4NDIiLCJUZXh0IjoiWzI0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E618E4">
              <w:t>[24]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C312D0">
        <w:t>)</w:t>
      </w:r>
      <w:r w:rsidR="0097363D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3VDA4OjQ4OjA4IiwiUHJvamVjdCI6eyIkcmVmIjoiOCJ9fSwiVXNlTnVtYmVyaW5nVHlwZU9mUGFyZW50RG9jdW1lbnQiOmZhbHNlfV0sIkZvcm1hdHRlZFRleHQiOnsiJGlkIjoiMTYiLCJDb3VudCI6MSwiVGV4dFVuaXRzIjpbeyIkaWQiOiIxNyIsIkZvbnRTdHlsZSI6eyIkaWQiOiIxOCIsIk5ldXRyYWwiOnRydWV9LCJSZWFkaW5nT3JkZXIiOjEsIlRleHQiOiJbMjVdIn1dfSwiVGFnIjoiQ2l0YXZpUGxhY2Vob2xkZXIjYzBjZDRlNzYtNzUzMS00YjcyLTk2ZjEtNDMzYmQzOGVlZjA5IiwiVGV4dCI6IlsyNV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E618E4">
              <w:t>[25]</w:t>
            </w:r>
          </w:hyperlink>
          <w:r w:rsidR="0097363D">
            <w:fldChar w:fldCharType="end"/>
          </w:r>
        </w:sdtContent>
      </w:sdt>
      <w:r w:rsidR="00F5116E">
        <w:t>.</w:t>
      </w:r>
      <w:r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commentRangeStart w:id="36"/>
      <w:r w:rsidR="00D21DF3">
        <w:t>комплекс</w:t>
      </w:r>
      <w:r w:rsidR="0097363D">
        <w:t>а</w:t>
      </w:r>
      <w:r w:rsidR="00D21DF3">
        <w:t xml:space="preserve"> столкновения </w:t>
      </w:r>
      <w:commentRangeEnd w:id="36"/>
      <w:r w:rsidR="0097363D">
        <w:rPr>
          <w:rStyle w:val="afc"/>
          <w:rFonts w:eastAsia="SimSun" w:cstheme="minorBidi"/>
          <w:color w:val="auto"/>
          <w:lang w:eastAsia="en-US"/>
        </w:rPr>
        <w:commentReference w:id="36"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C7493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2XSJ9XX0sIlRhZyI6IkNpdGF2aVBsYWNlaG9sZGVyI2E2N2ZlOTM3LTI0ZDQtNDdlNi04ZTZiLWM2ZDJmMDkzMDVhMyIsIlRleHQiOiJbMjZ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E618E4">
              <w:t>[26]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</w:p>
    <w:p w14:paraId="53BD8275" w14:textId="4C3220C1" w:rsidR="00061E5C" w:rsidRDefault="00BB5448" w:rsidP="00BC3CC1">
      <w:pPr>
        <w:pStyle w:val="a3"/>
      </w:pP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2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N1QwODo0ODowOCIsIlByb2plY3QiOnsiJHJlZiI6IjgifX0sIlVzZU51bWJlcmluZ1R5cGVPZlBhcmVudERvY3VtZW50IjpmYWxzZX1dLCJGb3JtYXR0ZWRUZXh0Ijp7IiRpZCI6IjExIiwiQ291bnQiOjEsIlRleHRVbml0cyI6W3siJGlkIjoiMTIiLCJGb250U3R5bGUiOnsiJGlkIjoiMTMiLCJOZXV0cmFsIjp0cnVlfSwiUmVhZGluZ09yZGVyIjoxLCJUZXh0IjoiWzI3XSJ9XX0sIlRhZyI6IkNpdGF2aVBsYWNlaG9sZGVyIzY0MTJlYWYxLTgxMTgtNDQwNi1hN2I0LTZkZWFkYzA0MzY0MSIsIlRleHQiOiJbMjd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E618E4">
              <w:t>[27]</w:t>
            </w:r>
          </w:hyperlink>
          <w:r w:rsidR="0001424B">
            <w:fldChar w:fldCharType="end"/>
          </w:r>
        </w:sdtContent>
      </w:sdt>
      <w:r w:rsidRPr="00A90BCC">
        <w:t>.</w:t>
      </w:r>
      <w:r w:rsidR="0001424B">
        <w:t xml:space="preserve"> </w:t>
      </w:r>
    </w:p>
    <w:p w14:paraId="6B7E73C8" w14:textId="56A21DA2" w:rsidR="00841974" w:rsidRDefault="00841974" w:rsidP="00BC3CC1">
      <w:pPr>
        <w:pStyle w:val="a3"/>
      </w:pP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приводит к образованию сольватированной контактной ион-радикальной пары, состоящей из анион–радикала </w:t>
      </w:r>
      <w:r w:rsidRPr="009D32C9">
        <w:lastRenderedPageBreak/>
        <w:t>бензофенона и катион–радикала N,N-диметила</w:t>
      </w:r>
      <w:proofErr w:type="spellStart"/>
      <w:r w:rsidRPr="009D32C9">
        <w:t>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2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79066E">
        <w:t xml:space="preserve"> </w:t>
      </w:r>
      <w:r w:rsidR="00F906D8">
        <w:t>По данным статьи</w:t>
      </w:r>
      <w:r w:rsidR="00CE6554">
        <w:t xml:space="preserve"> </w:t>
      </w:r>
      <w:sdt>
        <w:sdtPr>
          <w:alias w:val="To edit, see citavi.com/edit"/>
          <w:tag w:val="CitaviPlaceholder#f5c2cfe5-3b0a-451a-9099-3bd9a9b01db5"/>
          <w:id w:val="-1406608060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ZjVjMmNmZTUtM2IwYS00NTFhLTkwOTktM2JkOWE5YjAxZGI1IiwiVGV4dCI6Ils5XSIsIldBSVZlcnNpb24iOiI2LjE1LjIuMCJ9}</w:instrText>
          </w:r>
          <w:r w:rsidR="00CE6554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618E4">
              <w:t>[9]</w:t>
            </w:r>
          </w:hyperlink>
          <w:r w:rsidR="00CE6554">
            <w:fldChar w:fldCharType="end"/>
          </w:r>
        </w:sdtContent>
      </w:sdt>
      <w:r w:rsidR="00F906D8">
        <w:t xml:space="preserve"> 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E07A4C">
        <w:t xml:space="preserve">Схема </w:t>
      </w:r>
      <w:r w:rsidR="00E07A4C">
        <w:rPr>
          <w:noProof/>
        </w:rPr>
        <w:t>2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N1QwODo0ODowOCIsIlByb2plY3QiOnsiJHJlZiI6IjgifX0sIlVzZU51bWJlcmluZ1R5cGVPZlBhcmVudERvY3VtZW50IjpmYWxzZX1dLCJGb3JtYXR0ZWRUZXh0Ijp7IiRpZCI6IjEyIiwiQ291bnQiOjEsIlRleHRVbml0cyI6W3siJGlkIjoiMTMiLCJGb250U3R5bGUiOnsiJGlkIjoiMTQiLCJOZXV0cmFsIjp0cnVlfSwiUmVhZGluZ09yZGVyIjoxLCJUZXh0IjoiWzI4XSJ9XX0sIlRhZyI6IkNpdGF2aVBsYWNlaG9sZGVyIzBkZjIzNGQ2LWVhYWQtNDM0MC04Njk5LWFlNWRhYTZhMzA3ZCIsIlRleHQiOiJbMjh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E618E4">
              <w:t>[28]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wODo0ODowOCIsIlByb2plY3QiOnsiJHJlZiI6IjgifX0sIlVzZU51bWJlcmluZ1R5cGVPZlBhcmVudERvY3VtZW50IjpmYWxzZX1dLCJGb3JtYXR0ZWRUZXh0Ijp7IiRpZCI6IjE2IiwiQ291bnQiOjEsIlRleHRVbml0cyI6W3siJGlkIjoiMTciLCJGb250U3R5bGUiOnsiJGlkIjoiMTgiLCJOZXV0cmFsIjp0cnVlfSwiUmVhZGluZ09yZGVyIjoxLCJUZXh0IjoiWzIxXSJ9XX0sIlRhZyI6IkNpdGF2aVBsYWNlaG9sZGVyIzBhYWY5NGM3LWFmNTUtNGZmNC05Y2ZmLWViY2ZmNWM1MDZiMSIsIlRleHQiOiJbMjF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E618E4">
              <w:t>[21]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commentRangeStart w:id="37"/>
      <w:commentRangeEnd w:id="37"/>
      <w:r w:rsidR="00962A62">
        <w:rPr>
          <w:rStyle w:val="afc"/>
          <w:rFonts w:eastAsia="SimSun" w:cstheme="minorBidi"/>
          <w:color w:val="auto"/>
          <w:lang w:eastAsia="en-US"/>
        </w:rPr>
        <w:commentReference w:id="37"/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</w:t>
      </w:r>
      <w:r w:rsidR="00581138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581138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E618E4">
              <w:t>[9]</w:t>
            </w:r>
          </w:hyperlink>
          <w:r w:rsidR="00581138">
            <w:fldChar w:fldCharType="end"/>
          </w:r>
        </w:sdtContent>
      </w:sdt>
      <w:r>
        <w:t xml:space="preserve">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E07A4C">
        <w:t xml:space="preserve">Рисунок </w:t>
      </w:r>
      <w:r w:rsidR="00E07A4C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 потенциала восстановления хинона.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4DF6F4D5" w:rsidR="00E07A4C" w:rsidRPr="00CD162B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8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8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lpYBX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3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18" o:title=""/>
                </v:shape>
                <v:shape id="Надпись 10" o:spid="_x0000_s1034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4DF6F4D5" w:rsidR="00E07A4C" w:rsidRPr="00CD162B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9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39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ED7B1E4" w14:textId="6DA4240B" w:rsidR="009223BD" w:rsidRDefault="00841974" w:rsidP="00BC3CC1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</w:t>
      </w:r>
      <w:proofErr w:type="spellStart"/>
      <w:r w:rsidR="00C977F5" w:rsidRPr="00C977F5">
        <w:t>створителях</w:t>
      </w:r>
      <w:proofErr w:type="spellEnd"/>
      <w:r w:rsidR="00C977F5" w:rsidRPr="00C977F5">
        <w:t xml:space="preserve">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3VDA4OjQ4OjA4IiwiUHJvamVjdCI6eyIkcmVmIjoiOCJ9fSwiVXNlTnVtYmVyaW5nVHlwZU9mUGFyZW50RG9jdW1lbnQiOmZhbHNlfV0sIkZvcm1hdHRlZFRleHQiOnsiJGlkIjoiMTMiLCJDb3VudCI6MSwiVGV4dFVuaXRzIjpbeyIkaWQiOiIxNCIsIkZvbnRTdHlsZSI6eyIkaWQiOiIxNSIsIk5ldXRyYWwiOnRydWV9LCJSZWFkaW5nT3JkZXIiOjEsIlRleHQiOiJbMjJdIn1dfSwiVGFnIjoiQ2l0YXZpUGxhY2Vob2xkZXIjYWM4YjIwOGMtZTkxYS00Y2U1LTlhNDYtMTQ2NWNjOTA3MDM0IiwiVGV4dCI6IlsyMl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E618E4">
              <w:t>[22]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3VDA4OjQ4OjA4IiwiUHJvamVjdCI6eyIkcmVmIjoiOCJ9fSwiVXNlTnVtYmVyaW5nVHlwZU9mUGFyZW50RG9jdW1lbnQiOmZhbHNlfV0sIkZvcm1hdHRlZFRleHQiOnsiJGlkIjoiMTMiLCJDb3VudCI6MSwiVGV4dFVuaXRzIjpbeyIkaWQiOiIxNCIsIkZvbnRTdHlsZSI6eyIkaWQiOiIxNSIsIk5ldXRyYWwiOnRydWV9LCJSZWFkaW5nT3JkZXIiOjEsIlRleHQiOiJbMjJdIn1dfSwiVGFnIjoiQ2l0YXZpUGxhY2Vob2xkZXIjOGJjNzViYWEtYWNmNy00Y2E1LWEwMDktMzZjNDMzNjZiZTg4IiwiVGV4dCI6IlsyMl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E618E4">
              <w:t>[22]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commentRangeStart w:id="40"/>
      <w:r w:rsidR="00C312D0">
        <w:t>для</w:t>
      </w:r>
      <w:commentRangeEnd w:id="40"/>
      <w:r w:rsidR="00AF5E47">
        <w:rPr>
          <w:rStyle w:val="afc"/>
          <w:rFonts w:eastAsia="SimSun" w:cstheme="minorBidi"/>
          <w:color w:val="auto"/>
          <w:lang w:eastAsia="en-US"/>
        </w:rPr>
        <w:commentReference w:id="40"/>
      </w:r>
      <w:r w:rsidR="00C312D0">
        <w:t xml:space="preserve">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N1QwODo0ODowOCIsIlByb2plY3QiOnsiJHJlZiI6IjgifX0sIlVzZU51bWJlcmluZ1R5cGVPZlBhcmVudERvY3VtZW50IjpmYWxzZX1dLCJGb3JtYXR0ZWRUZXh0Ijp7IiRpZCI6IjE2IiwiQ291bnQiOjEsIlRleHRVbml0cyI6W3siJGlkIjoiMTciLCJGb250U3R5bGUiOnsiJGlkIjoiMTgiLCJOZXV0cmFsIjp0cnVlfSwiUmVhZGluZ09yZGVyIjoxLCJUZXh0IjoiWzIxXSJ9XX0sIlRhZyI6IkNpdGF2aVBsYWNlaG9sZGVyIzQyNzg4NmFkLTk4NDQtNGY2ZC05MTJjLWQ2ZDI2YTc2M2I3OSIsIlRleHQiOiJbMjF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E618E4">
              <w:t>[21]</w:t>
            </w:r>
          </w:hyperlink>
          <w:r w:rsidR="00581138">
            <w:fldChar w:fldCharType="end"/>
          </w:r>
        </w:sdtContent>
      </w:sdt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</w:t>
      </w:r>
      <w:proofErr w:type="spellStart"/>
      <w:r w:rsidR="009920C7" w:rsidRPr="009920C7">
        <w:t>ьшей</w:t>
      </w:r>
      <w:proofErr w:type="spellEnd"/>
      <w:r w:rsidR="009920C7" w:rsidRPr="009920C7">
        <w:t xml:space="preserve"> полярностью к ацетонитрилу с большей полярностью. </w:t>
      </w:r>
    </w:p>
    <w:p w14:paraId="5E4798E1" w14:textId="22F3F8BF" w:rsidR="00E906B7" w:rsidRDefault="009920C7" w:rsidP="009223BD">
      <w:pPr>
        <w:pStyle w:val="a3"/>
      </w:pPr>
      <w:commentRangeStart w:id="41"/>
      <w:r w:rsidRPr="009920C7">
        <w:t>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 w:rsidR="00841974">
        <w:t xml:space="preserve"> зависимости от того, к</w:t>
      </w:r>
      <w:r w:rsidR="00841974" w:rsidRPr="00EF1CA2">
        <w:t>акие реагенты и растворитель используются,</w:t>
      </w:r>
      <w:r w:rsidR="00581138">
        <w:t xml:space="preserve"> </w:t>
      </w:r>
      <w:r w:rsidR="00581138">
        <w:lastRenderedPageBreak/>
        <w:t>изменяется</w:t>
      </w:r>
      <w:r w:rsidR="00841974" w:rsidRPr="00EF1CA2">
        <w:t xml:space="preserve"> величин</w:t>
      </w:r>
      <w:r w:rsidR="00581138">
        <w:t>а</w:t>
      </w:r>
      <w:r w:rsidR="00841974"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41974"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841974"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841974"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</w:t>
      </w:r>
      <w:proofErr w:type="spellStart"/>
      <w:r w:rsidR="000C5EC1" w:rsidRPr="000C5EC1">
        <w:t>ции</w:t>
      </w:r>
      <w:proofErr w:type="spellEnd"/>
      <w:r w:rsidR="000C5EC1" w:rsidRPr="000C5EC1">
        <w:t>: прямого и обратного переноса электрона, переноса протона и диффузии ион-радикалов</w:t>
      </w:r>
      <w:r w:rsidR="00581138">
        <w:t xml:space="preserve">, </w:t>
      </w:r>
      <w:commentRangeStart w:id="42"/>
      <w:r w:rsidR="00581138">
        <w:t>последняя не учитывается в данной работе</w:t>
      </w:r>
      <w:commentRangeEnd w:id="42"/>
      <w:r w:rsidR="00581138">
        <w:rPr>
          <w:rStyle w:val="afc"/>
          <w:rFonts w:eastAsia="SimSun" w:cstheme="minorBidi"/>
          <w:color w:val="auto"/>
          <w:lang w:eastAsia="en-US"/>
        </w:rPr>
        <w:commentReference w:id="42"/>
      </w:r>
      <w:r w:rsidR="000C5EC1" w:rsidRPr="000C5EC1">
        <w:t>.</w:t>
      </w:r>
      <w:commentRangeEnd w:id="41"/>
      <w:r w:rsidR="00BC3CC1">
        <w:rPr>
          <w:rStyle w:val="afc"/>
          <w:rFonts w:eastAsia="SimSun" w:cstheme="minorBidi"/>
          <w:color w:val="auto"/>
          <w:lang w:eastAsia="en-US"/>
        </w:rPr>
        <w:commentReference w:id="41"/>
      </w:r>
    </w:p>
    <w:p w14:paraId="0EE3F6A2" w14:textId="5CFAF643" w:rsidR="00BC3CC1" w:rsidRDefault="00BC3CC1" w:rsidP="00BC3CC1">
      <w:pPr>
        <w:pStyle w:val="47"/>
      </w:pPr>
      <w:r>
        <w:t xml:space="preserve">Тушение </w:t>
      </w:r>
      <w:commentRangeStart w:id="43"/>
      <w:r>
        <w:t>фенолами</w:t>
      </w:r>
      <w:commentRangeEnd w:id="43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43"/>
      </w:r>
    </w:p>
    <w:p w14:paraId="6FCE63C5" w14:textId="2E47D4D0" w:rsidR="00E906B7" w:rsidRPr="00D54142" w:rsidRDefault="00E906B7" w:rsidP="00E906B7">
      <w:pPr>
        <w:pStyle w:val="a3"/>
        <w:rPr>
          <w:lang w:eastAsia="en-US"/>
        </w:rPr>
      </w:pPr>
      <w:r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работе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0626B8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Dk6MDg6NDciLCJQcm9qZWN0Ijp7IiRyZWYiOiI4In19LCJVc2VOdW1iZXJpbmdUeXBlT2ZQYXJlbnREb2N1bWVudCI6ZmFsc2V9XSwiRm9ybWF0dGVkVGV4dCI6eyIkaWQiOiIxMSIsIkNvdW50IjoxLCJUZXh0VW5pdHMiOlt7IiRpZCI6IjEyIiwiRm9udFN0eWxlIjp7IiRpZCI6IjEzIiwiTmV1dHJhbCI6dHJ1ZX0sIlJlYWRpbmdPcmRlciI6MSwiVGV4dCI6IlsyOV0ifV19LCJUYWciOiJDaXRhdmlQbGFjZWhvbGRlciM4NTNhMTgxMy04NTc1LTQ4YTAtOTFmOC04ODBiYTRjOTE1NDYiLCJUZXh0IjoiWzI5XSIsIldBSVZlcnNpb24iOiI2LjE1LjIuMCJ9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618E4">
              <w:rPr>
                <w:lang w:eastAsia="en-US"/>
              </w:rPr>
              <w:t>[29]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облучении системы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 w:rsidR="00E618E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JpYlRlWEtleSI6Ii4xOTg5YiI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3VDA5OjM0OjIz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JpYlRlWEtleSI6Ii4yMDAw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yMi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dUMDk6MzQ6MjUiLCJQcm9qZWN0Ijp7IiRyZWYiOiI4In19LCJVc2VOdW1iZXJpbmdUeXBlT2ZQYXJlbnREb2N1bWVudCI6ZmFsc2V9XSwiRm9ybWF0dGVkVGV4dCI6eyIkaWQiOiIyMyIsIkNvdW50IjoxLCJUZXh0VW5pdHMiOlt7IiRpZCI6IjI0IiwiRm9udFN0eWxlIjp7IiRpZCI6IjI1IiwiTmV1dHJhbCI6dHJ1ZX0sIlJlYWRpbmdPcmRlciI6MSwiVGV4dCI6IlszMCwgMzFdIn1dfSwiVGFnIjoiQ2l0YXZpUGxhY2Vob2xkZXIjNmE5YjhjYjMtNGZjNC00NTNlLThhM2UtZTBjYjQyYjMwM2U0IiwiVGV4dCI6IlszMCwgMzFdIiwiV0FJVmVyc2lvbiI6IjYuMTUuMi4wIn0=}</w:instrText>
          </w:r>
          <w:r w:rsidRPr="00F12DE4">
            <w:rPr>
              <w:lang w:eastAsia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E618E4">
              <w:rPr>
                <w:lang w:eastAsia="en-US"/>
              </w:rPr>
              <w:t>[30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E618E4">
              <w:rPr>
                <w:lang w:eastAsia="en-US"/>
              </w:rPr>
              <w:t>, 31]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торможение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0626B8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Dk6MDg6NDciLCJQcm9qZWN0Ijp7IiRyZWYiOiI4In19LCJVc2VOdW1iZXJpbmdUeXBlT2ZQYXJlbnREb2N1bWVudCI6ZmFsc2V9XSwiRm9ybWF0dGVkVGV4dCI6eyIkaWQiOiIxMSIsIkNvdW50IjoxLCJUZXh0VW5pdHMiOlt7IiRpZCI6IjEyIiwiRm9udFN0eWxlIjp7IiRpZCI6IjEzIiwiTmV1dHJhbCI6dHJ1ZX0sIlJlYWRpbmdPcmRlciI6MSwiVGV4dCI6IlsyOV0ifV19LCJUYWciOiJDaXRhdmlQbGFjZWhvbGRlciM1ZDQ0NmIwMy1mODVlLTRkMDctYWFiMi02ZDBlODMwOTc5YmUiLCJUZXh0IjoiWzI5XSIsIldBSVZlcnNpb24iOiI2LjE1LjIuMCJ9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618E4">
              <w:rPr>
                <w:lang w:eastAsia="en-US"/>
              </w:rPr>
              <w:t>[29]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E618E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mliVGVYS2V5IjoiLjIwMDAi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E0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My0wNS0xN1QwOTozNDoyNSIsIlByb2plY3QiOnsiJHJlZiI6IjgifX0sIlVzZU51bWJlcmluZ1R5cGVPZlBhcmVudERvY3VtZW50IjpmYWxzZX1dLCJGb3JtYXR0ZWRUZXh0Ijp7IiRpZCI6IjE1IiwiQ291bnQiOjEsIlRleHRVbml0cyI6W3siJGlkIjoiMTYiLCJGb250U3R5bGUiOnsiJGlkIjoiMTciLCJOZXV0cmFsIjp0cnVlfSwiUmVhZGluZ09yZGVyIjoxLCJUZXh0IjoiWzMxXSJ9XX0sIlRhZyI6IkNpdGF2aVBsYWNlaG9sZGVyIzgxMzU1MjczLTViMmEtNGMyMy1iYzkwLTVjMzY1OWE0NjU1NyIsIlRleHQiOiJbMzFdIiwiV0FJVmVyc2lvbiI6IjYuMTUuMi4wIn0=}</w:instrText>
          </w:r>
          <w:r>
            <w:rPr>
              <w:lang w:eastAsia="en-US"/>
            </w:rP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E618E4">
              <w:rPr>
                <w:lang w:eastAsia="en-US"/>
              </w:rPr>
              <w:t>[31]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механизму, представленному на</w:t>
      </w:r>
      <w:r w:rsidR="00BC3CC1">
        <w:rPr>
          <w:lang w:eastAsia="en-US"/>
        </w:rPr>
        <w:t xml:space="preserve"> </w:t>
      </w:r>
      <w:r w:rsidR="00BC3CC1">
        <w:rPr>
          <w:lang w:eastAsia="en-US"/>
        </w:rPr>
        <w:fldChar w:fldCharType="begin"/>
      </w:r>
      <w:r w:rsidR="00BC3CC1">
        <w:rPr>
          <w:lang w:eastAsia="en-US"/>
        </w:rPr>
        <w:instrText xml:space="preserve"> REF _Ref135206354 \h </w:instrText>
      </w:r>
      <w:r w:rsidR="00BC3CC1">
        <w:rPr>
          <w:lang w:eastAsia="en-US"/>
        </w:rPr>
      </w:r>
      <w:r w:rsidR="00BC3CC1">
        <w:rPr>
          <w:lang w:eastAsia="en-US"/>
        </w:rPr>
        <w:fldChar w:fldCharType="separate"/>
      </w:r>
      <w:r w:rsidR="00E07A4C">
        <w:t xml:space="preserve">Схема </w:t>
      </w:r>
      <w:r w:rsidR="00E07A4C">
        <w:rPr>
          <w:noProof/>
        </w:rPr>
        <w:t>3</w:t>
      </w:r>
      <w:r w:rsidR="00BC3CC1">
        <w:rPr>
          <w:lang w:eastAsia="en-US"/>
        </w:rPr>
        <w:fldChar w:fldCharType="end"/>
      </w:r>
      <w:r w:rsidR="00BC3CC1">
        <w:rPr>
          <w:lang w:eastAsia="en-US"/>
        </w:rPr>
        <w:t xml:space="preserve"> </w:t>
      </w:r>
      <w:r>
        <w:rPr>
          <w:lang w:eastAsia="en-US"/>
        </w:rPr>
        <w:t xml:space="preserve">: </w:t>
      </w:r>
    </w:p>
    <w:p w14:paraId="5BD665B0" w14:textId="77777777" w:rsidR="00E906B7" w:rsidRPr="00255FBF" w:rsidRDefault="00E906B7" w:rsidP="00E906B7">
      <w:pPr>
        <w:pStyle w:val="aff5"/>
      </w:pPr>
      <w:r w:rsidRPr="00CC5A5F">
        <w:rPr>
          <w:noProof/>
        </w:rPr>
        <mc:AlternateContent>
          <mc:Choice Requires="wpg">
            <w:drawing>
              <wp:inline distT="0" distB="0" distL="0" distR="0" wp14:anchorId="4B080B25" wp14:editId="0EA06E19">
                <wp:extent cx="5720080" cy="1732915"/>
                <wp:effectExtent l="0" t="0" r="0" b="635"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Надпись 81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0F0F0C" w14:textId="650B0747" w:rsidR="00E07A4C" w:rsidRPr="00C503EE" w:rsidRDefault="00E07A4C" w:rsidP="00E906B7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4" w:name="_Ref13520635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44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080B25" id="Группа 79" o:spid="_x0000_s1035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">
                <v:shape id="Рисунок 80" o:spid="_x0000_s1036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">
                  <v:imagedata r:id="rId20" o:title=""/>
                </v:shape>
                <v:shape id="Надпись 81" o:spid="_x0000_s1037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" stroked="f">
                  <v:textbox style="mso-fit-shape-to-text:t" inset="0,0,0,0">
                    <w:txbxContent>
                      <w:p w14:paraId="230F0F0C" w14:textId="650B0747" w:rsidR="00E07A4C" w:rsidRPr="00C503EE" w:rsidRDefault="00E07A4C" w:rsidP="00E906B7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45" w:name="_Ref13520635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45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2F9324" w14:textId="6F188E6A" w:rsidR="00A82AA0" w:rsidRPr="00CE69BE" w:rsidRDefault="00A82AA0" w:rsidP="00E906B7">
      <w:pPr>
        <w:pStyle w:val="a2"/>
      </w:pPr>
      <w:commentRangeStart w:id="46"/>
      <w:r w:rsidRPr="00236A88">
        <w:t>Тушение</w:t>
      </w:r>
      <w:commentRangeEnd w:id="46"/>
      <w:r>
        <w:rPr>
          <w:rStyle w:val="afc"/>
          <w:rFonts w:eastAsia="SimSun" w:cstheme="minorBidi"/>
          <w:color w:val="auto"/>
          <w:lang w:eastAsia="en-US"/>
        </w:rPr>
        <w:commentReference w:id="46"/>
      </w:r>
      <w:r w:rsidRPr="00236A88">
        <w:t xml:space="preserve"> триплетных состояний хинонов с достаточно высокой триплетной энергией фенольными соединениями протекает с высокими константами скорости, приближающимися к диффузионному пределу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E07A4C">
        <w:t xml:space="preserve">Рисунок </w:t>
      </w:r>
      <w:r w:rsidR="00E07A4C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M2EzNjFiZTEtMDUyOS00MmNmLWJmODAtY2E4Yzk1MjM1ZWU1IiwiVGV4dCI6IlsxN10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618E4">
              <w:t>[17]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47"/>
      <w:r w:rsidRPr="00CE69BE">
        <w:t>Величины</w:t>
      </w:r>
      <w:commentRangeEnd w:id="47"/>
      <w:r w:rsidR="00E906B7">
        <w:rPr>
          <w:rStyle w:val="afc"/>
          <w:rFonts w:eastAsia="SimSun" w:cstheme="minorBidi"/>
          <w:color w:val="auto"/>
          <w:lang w:eastAsia="en-US"/>
        </w:rPr>
        <w:commentReference w:id="47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E07A4C">
        <w:t xml:space="preserve">Рисунок </w:t>
      </w:r>
      <w:r w:rsidR="00E07A4C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</w:t>
      </w:r>
      <w:commentRangeStart w:id="48"/>
      <w:r w:rsidRPr="00111886">
        <w:t>системах</w:t>
      </w:r>
      <w:commentRangeEnd w:id="48"/>
      <w:r>
        <w:rPr>
          <w:rStyle w:val="afc"/>
          <w:rFonts w:eastAsia="SimSun" w:cstheme="minorBidi"/>
          <w:color w:val="auto"/>
          <w:lang w:eastAsia="en-US"/>
        </w:rPr>
        <w:commentReference w:id="48"/>
      </w:r>
      <w:r w:rsidRPr="00111886">
        <w:t xml:space="preserve">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ZTkxZWU2YWEtNzUzMy00NTNlLThjOWQtN2IwYjgyOTllMTQxIiwiVGV4dCI6IlsxN10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618E4">
              <w:t>[17]</w:t>
            </w:r>
          </w:hyperlink>
          <w:r>
            <w:fldChar w:fldCharType="end"/>
          </w:r>
        </w:sdtContent>
      </w:sdt>
      <w:r>
        <w:t>.</w:t>
      </w:r>
    </w:p>
    <w:p w14:paraId="222C8AF2" w14:textId="77777777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4ED370C0">
                <wp:extent cx="6602095" cy="4921250"/>
                <wp:effectExtent l="0" t="0" r="8255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095" cy="4921250"/>
                          <a:chOff x="-489858" y="141696"/>
                          <a:chExt cx="6602095" cy="492125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9071"/>
                            <a:ext cx="660209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58C538B8" w:rsidR="00E07A4C" w:rsidRPr="00825FBC" w:rsidRDefault="00E07A4C" w:rsidP="00A82AA0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49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49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и </w:t>
                              </w: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>нзоле (2) и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8" style="width:519.85pt;height:387.5pt;mso-position-horizontal-relative:char;mso-position-vertical-relative:line" coordorigin="-4898,1416" coordsize="66020,4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">
                <v:shape id="Рисунок 87" o:spid="_x0000_s1039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40" type="#_x0000_t202" style="position:absolute;left:-4898;top:45390;width:6602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13FC5E76" w14:textId="58C538B8" w:rsidR="00E07A4C" w:rsidRPr="00825FBC" w:rsidRDefault="00E07A4C" w:rsidP="00A82AA0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0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50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и </w:t>
                        </w: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>нзоле (2) и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535B23" w14:textId="687DCB0A" w:rsidR="00A82AA0" w:rsidRDefault="00E529C3" w:rsidP="009E32A6">
      <w:pPr>
        <w:pStyle w:val="a3"/>
      </w:pPr>
      <w:commentRangeStart w:id="51"/>
      <w:r>
        <w:t>Таблицы констант тушения</w:t>
      </w:r>
      <w:commentRangeEnd w:id="51"/>
      <w:r>
        <w:rPr>
          <w:rStyle w:val="afc"/>
          <w:rFonts w:eastAsia="SimSun" w:cstheme="minorBidi"/>
          <w:color w:val="auto"/>
          <w:lang w:eastAsia="en-US"/>
        </w:rPr>
        <w:commentReference w:id="51"/>
      </w:r>
    </w:p>
    <w:p w14:paraId="324C7D96" w14:textId="627E7B0E" w:rsidR="00CE69BE" w:rsidRDefault="00111886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2B0F279A" wp14:editId="587BBBEC">
            <wp:extent cx="2883585" cy="5200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391" cy="5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469A2289" wp14:editId="6BB2671F">
            <wp:extent cx="3048000" cy="4834955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311" cy="48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0C944D4F" wp14:editId="0BCA759D">
            <wp:extent cx="4210050" cy="739305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7160" cy="7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6582" w14:textId="6019CCEF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A4F" w14:textId="1ADB76D0" w:rsidR="003D089E" w:rsidRDefault="000626B8" w:rsidP="000626B8">
      <w:pPr>
        <w:pStyle w:val="47"/>
      </w:pPr>
      <w:bookmarkStart w:id="52" w:name="_Hlk134744608"/>
      <w:bookmarkEnd w:id="25"/>
      <w:r>
        <w:lastRenderedPageBreak/>
        <w:t>Тушение бензолами</w:t>
      </w:r>
    </w:p>
    <w:p w14:paraId="2EA634E6" w14:textId="2AC6E0FB" w:rsidR="000626B8" w:rsidRDefault="004D745C" w:rsidP="00BB7E4D">
      <w:pPr>
        <w:pStyle w:val="a3"/>
      </w:pPr>
      <w:r>
        <w:t>Молекулы хинонов в триплетном состоянии способны отрывать атом Н даже от бензола, хотя квантовый выход образования радикалов очень низо</w:t>
      </w:r>
      <w:r w:rsidR="00053E58">
        <w:t>к</w:t>
      </w:r>
      <w:r>
        <w:t xml:space="preserve">. Константа скорости тушения триплетного состояния бензолом в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составляет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7.2*10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</m:t>
        </m:r>
      </m:oMath>
      <w:r>
        <w:t>и возрастает до</w:t>
      </w:r>
      <w:r w:rsidRPr="000626B8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2.2*10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0626B8">
        <w:rPr>
          <w:b/>
          <w:bCs/>
        </w:rPr>
        <w:t xml:space="preserve"> </w:t>
      </w:r>
      <w:r>
        <w:t>при переходе к ацетонитрилу. Большое значение в реакции с бензолом имеет природа триплетного состояния</w:t>
      </w:r>
      <w:r w:rsidR="00DB150E">
        <w:t>, например</w:t>
      </w:r>
      <w:r>
        <w:t xml:space="preserve">, производные </w:t>
      </w:r>
      <w:r w:rsidR="00DB150E">
        <w:t xml:space="preserve">соединения в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>
        <w:t xml:space="preserve"> взаимодействуют с бензолом с существенно более низкими константами скорости</w:t>
      </w:r>
      <w:r w:rsidRPr="0014242F">
        <w:rPr>
          <w:highlight w:val="yellow"/>
        </w:rPr>
        <w:t>.</w:t>
      </w:r>
      <w:r>
        <w:t xml:space="preserve"> </w:t>
      </w:r>
      <w:commentRangeStart w:id="53"/>
      <w:r>
        <w:t xml:space="preserve">Перенос атома Н от бензола осуществляется в неполярном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14242F">
        <w:t xml:space="preserve"> </w:t>
      </w:r>
      <w:r w:rsidR="00CB7E00" w:rsidRPr="00FA0E5D">
        <w:t>9,10-фенантренхинон</w:t>
      </w:r>
      <w:r w:rsidR="00CB7E00">
        <w:t>е</w:t>
      </w:r>
      <w:r w:rsidR="00CB7E00" w:rsidRPr="00FA0E5D">
        <w:t xml:space="preserve"> </w:t>
      </w:r>
      <w:r w:rsidR="00BB7E4D" w:rsidRPr="00BB7E4D">
        <w:t>(V)</w:t>
      </w:r>
      <w:r w:rsidR="00BB7E4D">
        <w:t xml:space="preserve"> </w:t>
      </w:r>
      <w:r>
        <w:t xml:space="preserve">(типа </w:t>
      </w:r>
      <w:proofErr w:type="spellStart"/>
      <w:r>
        <w:t>бирадикального</w:t>
      </w:r>
      <w:proofErr w:type="spellEnd"/>
      <w:r>
        <w:t xml:space="preserve"> аддукта </w:t>
      </w:r>
      <w:r w:rsidRPr="0014242F">
        <w:rPr>
          <w:highlight w:val="yellow"/>
        </w:rPr>
        <w:t>57)</w:t>
      </w:r>
      <w:r>
        <w:t xml:space="preserve"> </w:t>
      </w:r>
      <w:r w:rsidR="00BB7E4D">
        <w:t xml:space="preserve">по схеме </w:t>
      </w:r>
      <w:r>
        <w:t>и является побочным каналом гибели этой частицы.</w:t>
      </w:r>
      <w:commentRangeEnd w:id="53"/>
      <w:r w:rsidR="0014242F">
        <w:rPr>
          <w:rStyle w:val="afc"/>
          <w:rFonts w:eastAsia="SimSun" w:cstheme="minorBidi"/>
          <w:color w:val="auto"/>
          <w:lang w:eastAsia="en-US"/>
        </w:rPr>
        <w:commentReference w:id="53"/>
      </w:r>
      <w:r w:rsidR="00BB7E4D" w:rsidRPr="00BB7E4D">
        <w:t xml:space="preserve"> </w:t>
      </w:r>
    </w:p>
    <w:p w14:paraId="22C7CEC5" w14:textId="24E01A0A" w:rsidR="000626B8" w:rsidRDefault="000626B8" w:rsidP="000626B8">
      <w:pPr>
        <w:pStyle w:val="a3"/>
      </w:pPr>
      <w:commentRangeStart w:id="54"/>
      <w:r>
        <w:t>Схема реакции с бензолом</w:t>
      </w:r>
      <w:commentRangeEnd w:id="54"/>
      <w:r>
        <w:rPr>
          <w:rStyle w:val="afc"/>
          <w:rFonts w:eastAsia="SimSun" w:cstheme="minorBidi"/>
          <w:color w:val="auto"/>
          <w:lang w:eastAsia="en-US"/>
        </w:rPr>
        <w:commentReference w:id="54"/>
      </w:r>
    </w:p>
    <w:p w14:paraId="4453C660" w14:textId="6CB0D14F" w:rsidR="000626B8" w:rsidRDefault="000626B8" w:rsidP="000626B8">
      <w:pPr>
        <w:pStyle w:val="47"/>
      </w:pPr>
      <w:r>
        <w:t xml:space="preserve">Тушение </w:t>
      </w:r>
      <w:proofErr w:type="spellStart"/>
      <w:r>
        <w:t>алканами</w:t>
      </w:r>
      <w:proofErr w:type="spellEnd"/>
      <w:r w:rsidR="00E618E4">
        <w:t xml:space="preserve"> и </w:t>
      </w:r>
      <w:proofErr w:type="spellStart"/>
      <w:r w:rsidR="00E618E4">
        <w:t>алкилаоренами</w:t>
      </w:r>
      <w:proofErr w:type="spellEnd"/>
    </w:p>
    <w:p w14:paraId="32618411" w14:textId="0C9EC9CC" w:rsidR="00E618E4" w:rsidRDefault="00E618E4" w:rsidP="00E618E4">
      <w:pPr>
        <w:pStyle w:val="a3"/>
      </w:pPr>
      <w:r w:rsidRPr="00FA0E5D">
        <w:t xml:space="preserve">Продукты фотовосстановления 9,10-фенантренхинона </w:t>
      </w:r>
      <w:r>
        <w:t xml:space="preserve">в реакции </w:t>
      </w:r>
      <w:r w:rsidRPr="00FA0E5D">
        <w:t>с разными донорами водорода были изучены наиболее подробно</w:t>
      </w:r>
      <w:r>
        <w:t>.</w:t>
      </w:r>
      <w:r w:rsidRPr="00FA0E5D">
        <w:t xml:space="preserve"> </w:t>
      </w:r>
      <w:r>
        <w:t>Они</w:t>
      </w:r>
      <w:r w:rsidRPr="00FA0E5D">
        <w:t xml:space="preserve"> зависят от строения донора водорода</w:t>
      </w:r>
      <w:r>
        <w:t xml:space="preserve"> </w:t>
      </w:r>
      <w:commentRangeStart w:id="55"/>
      <w:r>
        <w:t>несмотря на то, что, первичный акт у всех идентичен</w:t>
      </w:r>
      <w:commentRangeEnd w:id="55"/>
      <w:r>
        <w:rPr>
          <w:rStyle w:val="afc"/>
          <w:rFonts w:eastAsia="SimSun" w:cstheme="minorBidi"/>
          <w:color w:val="auto"/>
          <w:lang w:eastAsia="en-US"/>
        </w:rPr>
        <w:commentReference w:id="55"/>
      </w:r>
      <w:r>
        <w:t xml:space="preserve">. Соотношение концентраций </w:t>
      </w:r>
      <w:proofErr w:type="spellStart"/>
      <w:r>
        <w:t>кетолов</w:t>
      </w:r>
      <w:proofErr w:type="spellEnd"/>
      <w:r>
        <w:t xml:space="preserve"> и </w:t>
      </w:r>
      <w:proofErr w:type="spellStart"/>
      <w:r>
        <w:t>фенолэфиров</w:t>
      </w:r>
      <w:proofErr w:type="spellEnd"/>
      <w:r>
        <w:t xml:space="preserve">, которые образуются при фотовосстановлении о-хинонов в присутствии </w:t>
      </w:r>
      <w:proofErr w:type="spellStart"/>
      <w:r>
        <w:t>алкиларенов</w:t>
      </w:r>
      <w:proofErr w:type="spellEnd"/>
      <w:r>
        <w:t xml:space="preserve"> зависит от характера заместителя в пара</w:t>
      </w:r>
      <w:r w:rsidRPr="00BB6C23">
        <w:t>-</w:t>
      </w:r>
      <w:r>
        <w:t xml:space="preserve">положении к </w:t>
      </w:r>
      <w:proofErr w:type="spellStart"/>
      <w:r>
        <w:t>метильной</w:t>
      </w:r>
      <w:proofErr w:type="spellEnd"/>
      <w:r>
        <w:t xml:space="preserve"> группе, от которой </w:t>
      </w:r>
      <w:commentRangeStart w:id="56"/>
      <w:r>
        <w:t>отрывается</w:t>
      </w:r>
      <w:commentRangeEnd w:id="56"/>
      <w:r>
        <w:rPr>
          <w:rStyle w:val="afc"/>
          <w:rFonts w:eastAsia="SimSun" w:cstheme="minorBidi"/>
          <w:color w:val="auto"/>
          <w:lang w:eastAsia="en-US"/>
        </w:rPr>
        <w:commentReference w:id="56"/>
      </w:r>
      <w:r>
        <w:t xml:space="preserve"> водород </w:t>
      </w:r>
      <w:sdt>
        <w:sdtPr>
          <w:alias w:val="To edit, see citavi.com/edit"/>
          <w:tag w:val="CitaviPlaceholder#4900f99e-fc08-40cc-a863-003dd1194c2a"/>
          <w:id w:val="41186932"/>
          <w:placeholder>
            <w:docPart w:val="156E6960C1E745E1B060B79E04B7A072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OGJlMDdkLTI5YjQtNDdiMy1hNzljLWRmNTc1MDg4MTAyYSI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N1QwODo0ODowOCIsIlByb2plY3QiOnsiJHJlZiI6IjgifX0sIlVzZU51bWJlcmluZ1R5cGVPZlBhcmVudERvY3VtZW50IjpmYWxzZX1dLCJGb3JtYXR0ZWRUZXh0Ijp7IiRpZCI6IjE0IiwiQ291bnQiOjEsIlRleHRVbml0cyI6W3siJGlkIjoiMTUiLCJGb250U3R5bGUiOnsiJGlkIjoiMTYiLCJOZXV0cmFsIjp0cnVlfSwiUmVhZGluZ09yZGVyIjoxLCJUZXh0IjoiWzE5XSJ9XX0sIlRhZyI6IkNpdGF2aVBsYWNlaG9sZGVyIzQ5MDBmOTllLWZjMDgtNDBjYy1hODYzLTAwM2RkMTE5NGMyYSIsIlRleHQiOiJbMTldIiwiV0FJVmVyc2lvbiI6IjYuMTUuMi4wIn0=}</w:instrText>
          </w:r>
          <w:r>
            <w:fldChar w:fldCharType="separate"/>
          </w:r>
          <w:hyperlink w:anchor="_CTVL001e8b5474b67e14347bf61d83bfcb294be" w:tooltip="Bruce, J.M. Light-induced and related reactions of quinones. Part I. The mechanism of formation of acetylquinol from 1,4-benzoquinone and acetaldehyde…" w:history="1">
            <w:r>
              <w:t>[19]</w:t>
            </w:r>
          </w:hyperlink>
          <w:r>
            <w:fldChar w:fldCharType="end"/>
          </w:r>
        </w:sdtContent>
      </w:sdt>
      <w:r>
        <w:t xml:space="preserve">. Доля </w:t>
      </w:r>
      <w:proofErr w:type="spellStart"/>
      <w:r>
        <w:t>кетола</w:t>
      </w:r>
      <w:proofErr w:type="spellEnd"/>
      <w:r>
        <w:t xml:space="preserve"> возрастает с увеличением </w:t>
      </w:r>
      <w:proofErr w:type="spellStart"/>
      <w:r>
        <w:t>электронодонорной</w:t>
      </w:r>
      <w:proofErr w:type="spellEnd"/>
      <w:r>
        <w:t xml:space="preserve"> способности заместителя из-за дефицита электронов при углеродном и избытка при кислородном атомах </w:t>
      </w:r>
      <w:proofErr w:type="spellStart"/>
      <w:r>
        <w:t>семихинона</w:t>
      </w:r>
      <w:proofErr w:type="spellEnd"/>
      <w:r>
        <w:t xml:space="preserve"> см. </w:t>
      </w:r>
      <w:r>
        <w:fldChar w:fldCharType="begin"/>
      </w:r>
      <w:r>
        <w:instrText xml:space="preserve"> REF _Ref134739571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4</w:t>
      </w:r>
      <w:r>
        <w:fldChar w:fldCharType="end"/>
      </w:r>
      <w:r>
        <w:t>:</w:t>
      </w:r>
    </w:p>
    <w:p w14:paraId="621442C9" w14:textId="77777777" w:rsidR="00E618E4" w:rsidRDefault="00E618E4" w:rsidP="00E618E4">
      <w:pPr>
        <w:pStyle w:val="aff5"/>
      </w:pPr>
    </w:p>
    <w:p w14:paraId="3E530537" w14:textId="77777777" w:rsidR="00E618E4" w:rsidRDefault="00E618E4" w:rsidP="00E618E4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1FBF3E9" wp14:editId="09C8FED3">
                <wp:extent cx="4805680" cy="4048760"/>
                <wp:effectExtent l="0" t="0" r="0" b="8890"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680" cy="4048760"/>
                          <a:chOff x="0" y="0"/>
                          <a:chExt cx="5506085" cy="491109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468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740275"/>
                            <a:ext cx="550608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06CFDF" w14:textId="12FFFB9C" w:rsidR="00E07A4C" w:rsidRPr="0000039C" w:rsidRDefault="00E07A4C" w:rsidP="00E618E4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473957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57"/>
                              <w:r>
                                <w:t xml:space="preserve">. </w:t>
                              </w:r>
                              <w:r w:rsidRPr="0068633A">
                                <w:t>Механизм образования продуктов фотовосстановления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FBF3E9" id="Группа 14" o:spid="_x0000_s1041" style="width:378.4pt;height:318.8pt;mso-position-horizontal-relative:char;mso-position-vertical-relative:line" coordsize="55060,4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">
                <v:shape id="Рисунок 12" o:spid="_x0000_s1042" type="#_x0000_t75" style="position:absolute;width:55060;height:4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">
                  <v:imagedata r:id="rId28" o:title=""/>
                </v:shape>
                <v:shape id="Надпись 13" o:spid="_x0000_s1043" type="#_x0000_t202" style="position:absolute;top:47402;width:5506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3A06CFDF" w14:textId="12FFFB9C" w:rsidR="00E07A4C" w:rsidRPr="0000039C" w:rsidRDefault="00E07A4C" w:rsidP="00E618E4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473957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58"/>
                        <w:r>
                          <w:t xml:space="preserve">. </w:t>
                        </w:r>
                        <w:r w:rsidRPr="0068633A">
                          <w:t>Механизм образования продуктов фотовосстановления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355B93" w14:textId="77777777" w:rsidR="00E618E4" w:rsidRPr="00E618E4" w:rsidRDefault="00E618E4" w:rsidP="00E618E4">
      <w:pPr>
        <w:pStyle w:val="a3"/>
      </w:pPr>
    </w:p>
    <w:p w14:paraId="6B604EB2" w14:textId="31C68024" w:rsidR="00CB7E00" w:rsidRDefault="000626B8" w:rsidP="00BB7E4D">
      <w:pPr>
        <w:pStyle w:val="a3"/>
      </w:pPr>
      <w:r>
        <w:t>При реакции</w:t>
      </w:r>
      <w:r w:rsidRPr="000626B8">
        <w:t xml:space="preserve"> </w:t>
      </w:r>
      <w:r w:rsidRPr="00CB7E00">
        <w:t xml:space="preserve">с предельными углеводородами </w:t>
      </w:r>
      <w:r>
        <w:t>ф</w:t>
      </w:r>
      <w:r w:rsidR="00CB7E00" w:rsidRPr="00CB7E00">
        <w:t xml:space="preserve">отовосстановление хинонов протекает малоэффективно. Квантовый выход радикалов при фотовосстановлении </w:t>
      </w:r>
      <w:r w:rsidR="00CB7E00" w:rsidRPr="00BB7E4D">
        <w:rPr>
          <w:highlight w:val="yellow"/>
        </w:rPr>
        <w:t>(IV)</w:t>
      </w:r>
      <w:r w:rsidR="00CB7E00" w:rsidRPr="00CB7E00">
        <w:t xml:space="preserve"> в </w:t>
      </w:r>
      <w:r w:rsidR="00CB7E00" w:rsidRPr="00CB7E00">
        <w:lastRenderedPageBreak/>
        <w:t xml:space="preserve">циклогексане равен всего 0,09 и еще меньше в гексане. В случае соединения </w:t>
      </w:r>
      <w:r w:rsidR="00CB7E00" w:rsidRPr="00BB7E4D">
        <w:rPr>
          <w:highlight w:val="yellow"/>
        </w:rPr>
        <w:t>(V),</w:t>
      </w:r>
      <w:r w:rsidR="00CB7E00" w:rsidRPr="00CB7E00">
        <w:t xml:space="preserve"> которое имеет триплетное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B7E00" w:rsidRPr="00CB7E00">
        <w:t xml:space="preserve"> и с более высокой энергией, квантовый выход радикалов в гексане составляет 0,11, а величина равна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8.6*10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.</w:t>
      </w:r>
    </w:p>
    <w:p w14:paraId="1103D5A3" w14:textId="38AD73D2" w:rsidR="000626B8" w:rsidRDefault="000626B8" w:rsidP="000626B8">
      <w:pPr>
        <w:pStyle w:val="47"/>
      </w:pPr>
      <w:r>
        <w:t xml:space="preserve">Тушение </w:t>
      </w:r>
      <w:proofErr w:type="spellStart"/>
      <w:r>
        <w:t>алкенами</w:t>
      </w:r>
      <w:proofErr w:type="spellEnd"/>
    </w:p>
    <w:p w14:paraId="6BFC5D65" w14:textId="3C9C5BDD" w:rsidR="003826D4" w:rsidRDefault="000626B8" w:rsidP="000626B8">
      <w:pPr>
        <w:pStyle w:val="a3"/>
      </w:pPr>
      <w:r>
        <w:t xml:space="preserve">Однако с </w:t>
      </w:r>
      <w:proofErr w:type="spellStart"/>
      <w:r>
        <w:t>алкенами</w:t>
      </w:r>
      <w:proofErr w:type="spellEnd"/>
      <w:r>
        <w:t xml:space="preserve"> ситуация совершенно другая - </w:t>
      </w:r>
      <w:r w:rsidR="00EE6AF8">
        <w:t>п</w:t>
      </w:r>
      <w:r w:rsidR="004B714E" w:rsidRPr="004B714E">
        <w:t xml:space="preserve">еренос атома Н осуществляется весьма </w:t>
      </w:r>
      <w:r w:rsidRPr="004B714E">
        <w:t>эффективно.</w:t>
      </w:r>
      <w:r w:rsidR="004B714E" w:rsidRPr="004B714E">
        <w:t xml:space="preserve"> Константа скорости тушения триплетного состояния </w:t>
      </w:r>
      <w:r w:rsidR="004B714E" w:rsidRPr="004B714E">
        <w:rPr>
          <w:highlight w:val="yellow"/>
        </w:rPr>
        <w:t>(X)</w:t>
      </w:r>
      <w:r w:rsidR="004B714E" w:rsidRPr="004B714E">
        <w:t xml:space="preserve"> 2-метилпропеном, транс- и </w:t>
      </w:r>
      <w:r w:rsidR="004B714E">
        <w:t>ц</w:t>
      </w:r>
      <w:r w:rsidR="004B714E" w:rsidRPr="004B714E">
        <w:t xml:space="preserve">ис-бутил-2-еном, 2-метилбутил-2-еном и 2,3-диметилбутил-2-еном в бензоле возрастает от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Cs w:val="28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1.0*10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741ECC">
        <w:t xml:space="preserve">до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Cs w:val="28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1.3*10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4B714E" w:rsidRPr="004B714E">
        <w:t xml:space="preserve"> в этом ряду соединений. Квантовый выход реакции при этом увеличивается от 0,21 до 0,79 и одновременно возрастает вклад процесса R—Н-присоединения, включающего стадию переноса атома Н. Перенос атома водорода осуществляется в </w:t>
      </w:r>
      <w:commentRangeStart w:id="59"/>
      <w:r w:rsidR="004B714E" w:rsidRPr="004B714E">
        <w:t xml:space="preserve">ТЭ </w:t>
      </w:r>
      <w:commentRangeEnd w:id="59"/>
      <w:r>
        <w:rPr>
          <w:rStyle w:val="afc"/>
          <w:rFonts w:eastAsia="SimSun" w:cstheme="minorBidi"/>
          <w:color w:val="auto"/>
          <w:lang w:eastAsia="en-US"/>
        </w:rPr>
        <w:commentReference w:id="59"/>
      </w:r>
      <w:r w:rsidR="004B714E" w:rsidRPr="004B714E">
        <w:t xml:space="preserve">и конкурирует с другим каналом гибели ТЭ — процессом образования продуктов </w:t>
      </w:r>
      <w:commentRangeStart w:id="60"/>
      <w:r w:rsidR="004B714E" w:rsidRPr="004B714E">
        <w:t>циклоприсоединения</w:t>
      </w:r>
      <w:commentRangeEnd w:id="60"/>
      <w:r w:rsidR="003826D4">
        <w:rPr>
          <w:rStyle w:val="afc"/>
          <w:rFonts w:eastAsia="SimSun" w:cstheme="minorBidi"/>
          <w:color w:val="auto"/>
          <w:lang w:eastAsia="en-US"/>
        </w:rPr>
        <w:commentReference w:id="60"/>
      </w:r>
      <w:r w:rsidR="004B714E" w:rsidRPr="004B714E">
        <w:t xml:space="preserve">. Образование различных аддуктов в ТЭ и в паре нейтральных радикалов приводит к низкому выходу радикалов. Квантовые выходы </w:t>
      </w:r>
      <w:proofErr w:type="spellStart"/>
      <w:r w:rsidR="004B714E" w:rsidRPr="004B714E">
        <w:t>семихиноновых</w:t>
      </w:r>
      <w:proofErr w:type="spellEnd"/>
      <w:r w:rsidR="004B714E" w:rsidRPr="004B714E">
        <w:t xml:space="preserve"> радикалов при тушении триплетного состояния </w:t>
      </w:r>
      <w:proofErr w:type="spellStart"/>
      <w:r w:rsidR="004B714E" w:rsidRPr="004B714E">
        <w:t>хлоранила</w:t>
      </w:r>
      <w:proofErr w:type="spellEnd"/>
      <w:r w:rsidR="004B714E" w:rsidRPr="004B714E">
        <w:t xml:space="preserve"> акрилонитрилом и метилметакрилатом в 1,2-дихлорэтане составляют 0,2 и 0,08, а при тушении стиролом радикалы не обнаружены. Константы скорости тушения определяются потенциалом ионизации донора </w:t>
      </w:r>
      <w:r w:rsidR="00741ECC">
        <w:t xml:space="preserve">см. </w:t>
      </w:r>
      <w:commentRangeStart w:id="61"/>
      <w:r w:rsidR="00741ECC">
        <w:t>большую</w:t>
      </w:r>
      <w:commentRangeEnd w:id="61"/>
      <w:r w:rsidR="00741ECC">
        <w:rPr>
          <w:rStyle w:val="afc"/>
          <w:rFonts w:eastAsia="SimSun" w:cstheme="minorBidi"/>
          <w:color w:val="auto"/>
          <w:lang w:eastAsia="en-US"/>
        </w:rPr>
        <w:commentReference w:id="61"/>
      </w:r>
      <w:r w:rsidR="00741ECC">
        <w:t>.</w:t>
      </w:r>
      <w:r w:rsidR="003826D4">
        <w:t xml:space="preserve"> В следствие резонанса </w:t>
      </w:r>
      <w:proofErr w:type="spellStart"/>
      <w:r w:rsidR="003826D4">
        <w:t>аллильного</w:t>
      </w:r>
      <w:proofErr w:type="spellEnd"/>
      <w:r w:rsidR="003826D4">
        <w:t xml:space="preserve"> радикала</w:t>
      </w:r>
      <w:r w:rsidR="003826D4" w:rsidRPr="00062010">
        <w:t>:</w:t>
      </w:r>
      <w:r w:rsidR="003826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Me-CH=CH-C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↔ Me-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H-CH=C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826D4">
        <w:t>могут наблюдаться различные варианты</w:t>
      </w:r>
      <w:r w:rsidR="00062010" w:rsidRPr="00062010">
        <w:t xml:space="preserve"> </w:t>
      </w:r>
      <w:r w:rsidR="00062010">
        <w:t>продуктов</w:t>
      </w:r>
      <w:r w:rsidR="003826D4">
        <w:t xml:space="preserve">, см. </w:t>
      </w:r>
      <w:r w:rsidR="003826D4">
        <w:fldChar w:fldCharType="begin"/>
      </w:r>
      <w:r w:rsidR="003826D4">
        <w:instrText xml:space="preserve"> REF _Ref134740211 \h </w:instrText>
      </w:r>
      <w:r w:rsidR="003826D4">
        <w:fldChar w:fldCharType="separate"/>
      </w:r>
      <w:r w:rsidR="00E07A4C">
        <w:t xml:space="preserve">Схема </w:t>
      </w:r>
      <w:r w:rsidR="00E07A4C">
        <w:rPr>
          <w:noProof/>
        </w:rPr>
        <w:t>5</w:t>
      </w:r>
      <w:r w:rsidR="003826D4">
        <w:fldChar w:fldCharType="end"/>
      </w:r>
      <w:r w:rsidR="003826D4">
        <w:t>. Как</w:t>
      </w:r>
      <w:r w:rsidR="003826D4" w:rsidRPr="00A90BCC">
        <w:t xml:space="preserve"> </w:t>
      </w:r>
      <w:r w:rsidR="003826D4">
        <w:t>показано</w:t>
      </w:r>
      <w:r w:rsidR="003826D4" w:rsidRPr="00A90BCC">
        <w:t xml:space="preserve"> </w:t>
      </w:r>
      <w:r w:rsidR="003826D4">
        <w:t xml:space="preserve">авторами </w:t>
      </w:r>
      <w:sdt>
        <w:sdtPr>
          <w:alias w:val="To edit, see citavi.com/edit"/>
          <w:tag w:val="CitaviPlaceholder#3b498817-3349-42c4-b0e4-4bf1aee32fd9"/>
          <w:id w:val="400871601"/>
          <w:placeholder>
            <w:docPart w:val="DefaultPlaceholder_-1854013440"/>
          </w:placeholder>
        </w:sdtPr>
        <w:sdtContent>
          <w:r w:rsidR="003826D4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2ZWZhYTZkLTVmYTQtNDhlNy1iMmRmLTY1MzUzZWM0ZGU4OCIsIlJhbmdlTGVuZ3RoIjo0LCJSZWZlcmVuY2VJZCI6ImY1MThiODJhLTIxNmEtNGJhOC05NDUzLTY5OGJhNmVjMmY1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2I0OTg4MTctMzM0OS00MmM0LWIwZTQtNGJmMWFlZTMyZmQ5IiwiVGV4dCI6IlszMl0iLCJXQUlWZXJzaW9uIjoiNi4xNS4yLjAifQ==}</w:instrText>
          </w:r>
          <w:r w:rsidR="003826D4">
            <w:fldChar w:fldCharType="separate"/>
          </w:r>
          <w:hyperlink w:anchor="_CTVL001f518b82a216a4ba89453698ba6ec2f5e" w:tooltip="Maruyama, K. The reaction of photo-excited phenantrenquinone with dibenzyl ether. Formation of an adduct and its decomposition studied by the CIDNP me…" w:history="1">
            <w:r w:rsidR="00E618E4">
              <w:t>[32]</w:t>
            </w:r>
          </w:hyperlink>
          <w:r w:rsidR="003826D4">
            <w:fldChar w:fldCharType="end"/>
          </w:r>
        </w:sdtContent>
      </w:sdt>
      <w:r w:rsidR="003826D4" w:rsidRPr="00A90BCC">
        <w:t xml:space="preserve">. </w:t>
      </w:r>
      <w:r w:rsidR="003826D4">
        <w:t xml:space="preserve">Процесс проходит через стадию образования </w:t>
      </w:r>
      <w:commentRangeStart w:id="62"/>
      <w:r w:rsidR="003826D4">
        <w:t>триплетной радикальной пары</w:t>
      </w:r>
      <w:commentRangeEnd w:id="62"/>
      <w:r w:rsidR="00062010">
        <w:rPr>
          <w:rStyle w:val="afc"/>
          <w:rFonts w:eastAsia="SimSun" w:cstheme="minorBidi"/>
          <w:color w:val="auto"/>
          <w:lang w:eastAsia="en-US"/>
        </w:rPr>
        <w:commentReference w:id="62"/>
      </w:r>
      <w:r w:rsidR="003826D4">
        <w:t xml:space="preserve">. </w:t>
      </w:r>
    </w:p>
    <w:p w14:paraId="191CFD2C" w14:textId="2AD0F6EC" w:rsidR="003826D4" w:rsidRDefault="003826D4" w:rsidP="0006201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C7CC7A1" wp14:editId="0A035B81">
                <wp:extent cx="3815080" cy="1846744"/>
                <wp:effectExtent l="0" t="0" r="0" b="127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5080" cy="1846744"/>
                          <a:chOff x="0" y="0"/>
                          <a:chExt cx="4343400" cy="210248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87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Надпись 16"/>
                        <wps:cNvSpPr txBox="1"/>
                        <wps:spPr>
                          <a:xfrm>
                            <a:off x="0" y="1931670"/>
                            <a:ext cx="43434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4743BC" w14:textId="56EC061B" w:rsidR="00E07A4C" w:rsidRPr="00C52238" w:rsidRDefault="00E07A4C" w:rsidP="003826D4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  <w:szCs w:val="32"/>
                                </w:rPr>
                              </w:pPr>
                              <w:bookmarkStart w:id="63" w:name="_Ref13474021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63"/>
                              <w:r>
                                <w:t xml:space="preserve">. Различные варианты в случае </w:t>
                              </w:r>
                              <w:proofErr w:type="spellStart"/>
                              <w:r>
                                <w:t>аллильных</w:t>
                              </w:r>
                              <w:proofErr w:type="spellEnd"/>
                              <w:r>
                                <w:t xml:space="preserve"> радикалов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CC7A1" id="Группа 17" o:spid="_x0000_s1044" style="width:300.4pt;height:145.4pt;mso-position-horizontal-relative:char;mso-position-vertical-relative:line" coordsize="43434,2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">
                <v:shape id="Рисунок 15" o:spid="_x0000_s1045" type="#_x0000_t75" style="position:absolute;width:43434;height:18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">
                  <v:imagedata r:id="rId30" o:title=""/>
                </v:shape>
                <v:shape id="Надпись 16" o:spid="_x0000_s1046" type="#_x0000_t202" style="position:absolute;top:19316;width:4343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024743BC" w14:textId="56EC061B" w:rsidR="00E07A4C" w:rsidRPr="00C52238" w:rsidRDefault="00E07A4C" w:rsidP="003826D4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  <w:szCs w:val="32"/>
                          </w:rPr>
                        </w:pPr>
                        <w:bookmarkStart w:id="64" w:name="_Ref13474021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64"/>
                        <w:r>
                          <w:t xml:space="preserve">. Различные варианты в случае </w:t>
                        </w:r>
                        <w:proofErr w:type="spellStart"/>
                        <w:r>
                          <w:t>аллильных</w:t>
                        </w:r>
                        <w:proofErr w:type="spellEnd"/>
                        <w:r>
                          <w:t xml:space="preserve"> радикалов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9D7E7F" w14:textId="79970BAC" w:rsidR="000626B8" w:rsidRDefault="000626B8" w:rsidP="000626B8">
      <w:pPr>
        <w:pStyle w:val="47"/>
      </w:pPr>
      <w:r>
        <w:t>Тушение эфирами</w:t>
      </w:r>
    </w:p>
    <w:p w14:paraId="7AC4108B" w14:textId="5DCF7906" w:rsidR="00556D5D" w:rsidRPr="005173C3" w:rsidRDefault="00556D5D" w:rsidP="00556D5D">
      <w:pPr>
        <w:pStyle w:val="a3"/>
      </w:pPr>
      <w:commentRangeStart w:id="65"/>
      <w:r>
        <w:t>Главное отличие фотовосстановления орто-хинонов в присутствии гетероатомных доноров водорода - эфирами, альдегидами</w:t>
      </w:r>
      <w:commentRangeEnd w:id="65"/>
      <w:r>
        <w:rPr>
          <w:rStyle w:val="afc"/>
          <w:rFonts w:eastAsia="SimSun" w:cstheme="minorBidi"/>
          <w:color w:val="auto"/>
          <w:lang w:eastAsia="en-US"/>
        </w:rPr>
        <w:commentReference w:id="65"/>
      </w:r>
      <w:r>
        <w:t xml:space="preserve">, спиртами и аминами, заключается </w:t>
      </w:r>
      <w:proofErr w:type="gramStart"/>
      <w:r>
        <w:t>в на</w:t>
      </w:r>
      <w:proofErr w:type="gramEnd"/>
      <w:r>
        <w:t xml:space="preserve"> начальной стадии реакции: происходит отрыв атома водорода от α – атома углерода по отношению к связи с гетероатомом. Однако такие реакции приводят к аналогичным продуктам см. </w:t>
      </w:r>
      <w:r>
        <w:fldChar w:fldCharType="begin"/>
      </w:r>
      <w:r>
        <w:instrText xml:space="preserve"> REF _Ref134741272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6</w:t>
      </w:r>
      <w:r>
        <w:fldChar w:fldCharType="end"/>
      </w:r>
      <w:r>
        <w:t xml:space="preserve">. К тому же получающиеся </w:t>
      </w:r>
      <w:proofErr w:type="spellStart"/>
      <w:r>
        <w:t>фенолэфиры</w:t>
      </w:r>
      <w:proofErr w:type="spellEnd"/>
      <w:r>
        <w:t xml:space="preserve"> </w:t>
      </w:r>
      <w:proofErr w:type="spellStart"/>
      <w:r>
        <w:t>гидролитически</w:t>
      </w:r>
      <w:proofErr w:type="spellEnd"/>
      <w:r>
        <w:t xml:space="preserve"> расщепляются на гидрохинон и кислоту RC(O)OH, что иногда представляет практический интерес.</w:t>
      </w:r>
    </w:p>
    <w:p w14:paraId="4EBBAF57" w14:textId="77777777" w:rsidR="00556D5D" w:rsidRDefault="00556D5D" w:rsidP="00556D5D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427D57" wp14:editId="3ECF3930">
                <wp:extent cx="5732780" cy="1510665"/>
                <wp:effectExtent l="0" t="0" r="1270" b="0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1510665"/>
                          <a:chOff x="0" y="0"/>
                          <a:chExt cx="5732780" cy="15106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1283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1339850"/>
                            <a:ext cx="57327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C5D68A" w14:textId="59C6E97A" w:rsidR="00E07A4C" w:rsidRPr="00AC5B99" w:rsidRDefault="00E07A4C" w:rsidP="00556D5D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6" w:name="_Ref13474127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66"/>
                              <w:r>
                                <w:t>. Продукты реакции с гетероатомами.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427D57" id="Группа 20" o:spid="_x0000_s1047" style="width:451.4pt;height:118.95pt;mso-position-horizontal-relative:char;mso-position-vertical-relative:line" coordsize="57327,15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">
                <v:shape id="Рисунок 18" o:spid="_x0000_s1048" type="#_x0000_t75" style="position:absolute;width:57327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">
                  <v:imagedata r:id="rId32" o:title=""/>
                </v:shape>
                <v:shape id="Надпись 19" o:spid="_x0000_s1049" type="#_x0000_t202" style="position:absolute;top:13398;width:5732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02C5D68A" w14:textId="59C6E97A" w:rsidR="00E07A4C" w:rsidRPr="00AC5B99" w:rsidRDefault="00E07A4C" w:rsidP="00556D5D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7" w:name="_Ref13474127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67"/>
                        <w:r>
                          <w:t>. Продукты реакции с гетероатомами.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A7C4A4" w14:textId="692F9B6C" w:rsidR="00556D5D" w:rsidRDefault="00556D5D" w:rsidP="00556D5D">
      <w:pPr>
        <w:pStyle w:val="a3"/>
      </w:pPr>
    </w:p>
    <w:p w14:paraId="626A61E3" w14:textId="263A31A2" w:rsidR="00556D5D" w:rsidRDefault="00556D5D" w:rsidP="00556D5D">
      <w:pPr>
        <w:pStyle w:val="a3"/>
      </w:pPr>
    </w:p>
    <w:p w14:paraId="218EEA79" w14:textId="77777777" w:rsidR="00556D5D" w:rsidRPr="00556D5D" w:rsidRDefault="00556D5D" w:rsidP="00556D5D">
      <w:pPr>
        <w:pStyle w:val="a3"/>
      </w:pPr>
    </w:p>
    <w:p w14:paraId="40004DD0" w14:textId="64E8E637" w:rsidR="00C63688" w:rsidRPr="00C63688" w:rsidRDefault="00C63688" w:rsidP="00C63688">
      <w:pPr>
        <w:pStyle w:val="a3"/>
      </w:pPr>
      <w:r w:rsidRPr="00C63688">
        <w:t xml:space="preserve">При взаимодействии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Pr="00C63688">
        <w:t xml:space="preserve"> с эфирами осуществляется перенос атома Н из </w:t>
      </w:r>
      <m:oMath>
        <m:r>
          <w:rPr>
            <w:rFonts w:ascii="Cambria Math" w:hAnsi="Cambria Math"/>
          </w:rPr>
          <m:t>α</m:t>
        </m:r>
      </m:oMath>
      <w:r w:rsidRPr="00C63688">
        <w:t>-положения</w:t>
      </w:r>
      <w:r w:rsidR="00E618E4">
        <w:t xml:space="preserve"> </w:t>
      </w:r>
      <w:sdt>
        <w:sdtPr>
          <w:alias w:val="To edit, see citavi.com/edit"/>
          <w:tag w:val="CitaviPlaceholder#510788f4-7f27-4051-9a34-e6b0ffde72e5"/>
          <w:id w:val="1072244857"/>
          <w:placeholder>
            <w:docPart w:val="DefaultPlaceholder_-1854013440"/>
          </w:placeholder>
        </w:sdtPr>
        <w:sdtContent>
          <w:r w:rsidR="00E618E4">
            <w:fldChar w:fldCharType="begin"/>
          </w:r>
          <w:r w:rsidR="00E618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iYWQ1MzllLTUxYWYtNDcyMy1iYTAwLTg3ZDgwMGVmZmE1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NTEwNzg4ZjQtN2YyNy00MDUxLTlhMzQtZTZiMGZmZGU3MmU1IiwiVGV4dCI6IlsxN10iLCJXQUlWZXJzaW9uIjoiNi4xNS4yLjAifQ==}</w:instrText>
          </w:r>
          <w:r w:rsidR="00E618E4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E618E4">
              <w:t>[17]</w:t>
            </w:r>
          </w:hyperlink>
          <w:r w:rsidR="00E618E4">
            <w:fldChar w:fldCharType="end"/>
          </w:r>
        </w:sdtContent>
      </w:sdt>
      <w:r w:rsidR="00E618E4">
        <w:t xml:space="preserve"> к атому кислорода</w:t>
      </w:r>
      <w:r w:rsidRPr="00C63688">
        <w:t xml:space="preserve">. Реакционная способность эфиров выше, чем у </w:t>
      </w:r>
      <w:proofErr w:type="spellStart"/>
      <w:r w:rsidRPr="00C63688">
        <w:t>алкилзамещенных</w:t>
      </w:r>
      <w:proofErr w:type="spellEnd"/>
      <w:r w:rsidRPr="00C63688">
        <w:t xml:space="preserve"> бензолов. Скорость исчезновения соединения </w:t>
      </w:r>
      <w:r w:rsidRPr="00C63688">
        <w:rPr>
          <w:highlight w:val="yellow"/>
        </w:rPr>
        <w:t>(X)</w:t>
      </w:r>
      <w:r w:rsidRPr="00C63688">
        <w:t xml:space="preserve"> в тетрагидрофуране, диоксане и диэтиловом эфире составляет 1,78; 2,47 и 3,44 соответствен</w:t>
      </w:r>
      <w:r w:rsidRPr="00C63688">
        <w:softHyphen/>
        <w:t>но (относительно толуола). Это обусловлено наличием атома кис</w:t>
      </w:r>
      <w:r w:rsidRPr="00C63688">
        <w:softHyphen/>
        <w:t xml:space="preserve">лорода с </w:t>
      </w:r>
      <w:proofErr w:type="spellStart"/>
      <w:r w:rsidRPr="00C63688">
        <w:t>неподеленной</w:t>
      </w:r>
      <w:proofErr w:type="spellEnd"/>
      <w:r w:rsidRPr="00C63688">
        <w:t xml:space="preserve"> электронной парой, которая участвует в электро</w:t>
      </w:r>
      <w:r w:rsidR="0087053D">
        <w:t>н</w:t>
      </w:r>
      <w:r w:rsidRPr="00C63688">
        <w:t>но</w:t>
      </w:r>
      <w:r w:rsidR="0087053D">
        <w:t xml:space="preserve">м </w:t>
      </w:r>
      <w:r w:rsidRPr="00C63688">
        <w:t xml:space="preserve">донорно-акцепторном взаимодействии с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="0087053D">
        <w:t xml:space="preserve"> </w:t>
      </w:r>
      <w:r w:rsidRPr="00C63688">
        <w:t xml:space="preserve">в </w:t>
      </w:r>
      <w:r w:rsidR="0087053D">
        <w:t>триплетном состоянии</w:t>
      </w:r>
      <w:r w:rsidRPr="00C63688">
        <w:t xml:space="preserve">. </w:t>
      </w:r>
      <w:r w:rsidR="0087053D">
        <w:t>Например, для</w:t>
      </w:r>
      <w:r w:rsidRPr="00C63688">
        <w:t xml:space="preserve"> систем вида </w:t>
      </w:r>
      <m:oMath>
        <m:r>
          <w:rPr>
            <w:rFonts w:ascii="Cambria Math" w:hAnsi="Cambria Math"/>
          </w:rPr>
          <m:t>R-X-C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H (X = O, S,NH)</m:t>
        </m:r>
      </m:oMath>
      <w:r w:rsidRPr="00C63688">
        <w:t xml:space="preserve"> и в системе </w:t>
      </w:r>
      <w:r w:rsidRPr="0087053D">
        <w:rPr>
          <w:highlight w:val="yellow"/>
        </w:rPr>
        <w:t>(II)</w:t>
      </w:r>
      <w:r w:rsidRPr="00C63688">
        <w:t xml:space="preserve"> —диоксан. Выход радикалов в последнем случае составляет 0,13, константа скорости об</w:t>
      </w:r>
      <w:r w:rsidRPr="00C63688">
        <w:softHyphen/>
        <w:t xml:space="preserve">разования радикалов из </w:t>
      </w:r>
      <w:r w:rsidR="0087053D">
        <w:t>триплетного хинона</w:t>
      </w:r>
      <w:r w:rsidRPr="00C63688">
        <w:t xml:space="preserve"> равна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3.8*10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C63688">
        <w:t>, а константа скорости дру</w:t>
      </w:r>
      <w:r w:rsidRPr="00C63688">
        <w:softHyphen/>
        <w:t xml:space="preserve">гих процессов дезактивации </w:t>
      </w:r>
      <w:r w:rsidR="001D6525">
        <w:t>возбужденного хинона</w:t>
      </w:r>
      <w:r w:rsidRPr="00C63688">
        <w:t xml:space="preserve"> </w:t>
      </w:r>
      <w:commentRangeStart w:id="68"/>
      <w:r w:rsidRPr="00C63688">
        <w:t>составляет</w:t>
      </w:r>
      <w:commentRangeEnd w:id="68"/>
      <w:r w:rsidR="001D6525">
        <w:rPr>
          <w:rStyle w:val="afc"/>
          <w:rFonts w:eastAsia="SimSun" w:cstheme="minorBidi"/>
          <w:color w:val="auto"/>
          <w:lang w:eastAsia="en-US"/>
        </w:rPr>
        <w:commentReference w:id="68"/>
      </w:r>
      <w:r w:rsidRPr="00C63688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r>
          <m:rPr>
            <m:sty m:val="bi"/>
          </m:rP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2.6*10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C63688">
        <w:t>.</w:t>
      </w:r>
    </w:p>
    <w:p w14:paraId="4142A960" w14:textId="4A58C688" w:rsidR="00E618E4" w:rsidRDefault="00111F39" w:rsidP="00E618E4">
      <w:pPr>
        <w:pStyle w:val="a3"/>
        <w:ind w:firstLine="0"/>
        <w:rPr>
          <w:lang w:eastAsia="en-US"/>
        </w:rPr>
      </w:pPr>
      <w:commentRangeStart w:id="69"/>
      <w:r>
        <w:t xml:space="preserve">Левин, </w:t>
      </w:r>
      <w:proofErr w:type="spellStart"/>
      <w:r>
        <w:t>кузьмин</w:t>
      </w:r>
      <w:proofErr w:type="spellEnd"/>
      <w:r>
        <w:t xml:space="preserve"> - дописать</w:t>
      </w:r>
      <w:commentRangeEnd w:id="69"/>
      <w:r w:rsidR="002C3E2B">
        <w:rPr>
          <w:rStyle w:val="afc"/>
          <w:rFonts w:eastAsia="SimSun" w:cstheme="minorBidi"/>
          <w:color w:val="auto"/>
          <w:lang w:eastAsia="en-US"/>
        </w:rPr>
        <w:commentReference w:id="69"/>
      </w:r>
    </w:p>
    <w:p w14:paraId="08EBC624" w14:textId="47218BA2" w:rsidR="00E618E4" w:rsidRDefault="00E618E4" w:rsidP="00CC12F7">
      <w:pPr>
        <w:pStyle w:val="a3"/>
      </w:pPr>
    </w:p>
    <w:p w14:paraId="38A90CB1" w14:textId="658F6D95" w:rsidR="00556D5D" w:rsidRPr="00556D5D" w:rsidRDefault="00556D5D" w:rsidP="00556D5D">
      <w:pPr>
        <w:pStyle w:val="47"/>
      </w:pPr>
      <w:r>
        <w:t>Тушение альдегидами</w:t>
      </w:r>
    </w:p>
    <w:p w14:paraId="37355851" w14:textId="1DF897EB" w:rsidR="00841974" w:rsidRDefault="00841974" w:rsidP="00AF12FC">
      <w:pPr>
        <w:pStyle w:val="a3"/>
      </w:pPr>
      <w:r>
        <w:t xml:space="preserve">Продукты реакций присоединения с альдегидами образуют также тетра-хлор- и тетра-бромбензохиноны-1,2, производные нафтохинона-1,2, </w:t>
      </w:r>
      <w:proofErr w:type="spellStart"/>
      <w:r>
        <w:t>аценафтенхинон</w:t>
      </w:r>
      <w:proofErr w:type="spellEnd"/>
      <w:r>
        <w:t xml:space="preserve">, </w:t>
      </w:r>
      <w:proofErr w:type="spellStart"/>
      <w:r>
        <w:t>ретенхинон</w:t>
      </w:r>
      <w:proofErr w:type="spellEnd"/>
      <w:r>
        <w:t xml:space="preserve">, </w:t>
      </w:r>
      <w:proofErr w:type="spellStart"/>
      <w:r>
        <w:t>хризенхинон</w:t>
      </w:r>
      <w:proofErr w:type="spellEnd"/>
      <w:r>
        <w:t xml:space="preserve"> </w:t>
      </w:r>
      <w:sdt>
        <w:sdtPr>
          <w:id w:val="1744214983"/>
          <w:citation/>
        </w:sdtPr>
        <w:sdtContent>
          <w:r w:rsidR="005206D7">
            <w:fldChar w:fldCharType="begin"/>
          </w:r>
          <w:r w:rsidR="005206D7" w:rsidRPr="005206D7">
            <w:instrText xml:space="preserve"> </w:instrText>
          </w:r>
          <w:r w:rsidR="005206D7">
            <w:rPr>
              <w:lang w:val="en-US"/>
            </w:rPr>
            <w:instrText>CITATION</w:instrText>
          </w:r>
          <w:r w:rsidR="005206D7" w:rsidRPr="005206D7">
            <w:instrText xml:space="preserve"> Ель77 \</w:instrText>
          </w:r>
          <w:r w:rsidR="005206D7">
            <w:rPr>
              <w:lang w:val="en-US"/>
            </w:rPr>
            <w:instrText>l</w:instrText>
          </w:r>
          <w:r w:rsidR="005206D7" w:rsidRPr="005206D7">
            <w:instrText xml:space="preserve"> 1033 </w:instrText>
          </w:r>
          <w:r w:rsidR="005206D7">
            <w:fldChar w:fldCharType="separate"/>
          </w:r>
          <w:r w:rsidR="00E303DB" w:rsidRPr="00E303DB">
            <w:rPr>
              <w:noProof/>
            </w:rPr>
            <w:t>[1]</w:t>
          </w:r>
          <w:r w:rsidR="005206D7">
            <w:fldChar w:fldCharType="end"/>
          </w:r>
        </w:sdtContent>
      </w:sdt>
      <w:r>
        <w:t xml:space="preserve"> Фотовосстановление под действием видимого света </w:t>
      </w:r>
      <w:proofErr w:type="spellStart"/>
      <w:r>
        <w:t>камфорохинона</w:t>
      </w:r>
      <w:proofErr w:type="spellEnd"/>
      <w:r>
        <w:t xml:space="preserve"> в присутствии альдегидов также дает смесь соответствующих продуктов:</w:t>
      </w:r>
    </w:p>
    <w:p w14:paraId="66F71984" w14:textId="66619326" w:rsidR="00AF12FC" w:rsidRDefault="00AF12FC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48570A52" wp14:editId="4E33CCBF">
                <wp:extent cx="6299200" cy="1725295"/>
                <wp:effectExtent l="0" t="0" r="6350" b="8255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1725295"/>
                          <a:chOff x="0" y="0"/>
                          <a:chExt cx="6299200" cy="1725295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0" cy="1499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1554480"/>
                            <a:ext cx="62992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1E885A" w14:textId="432CBFBC" w:rsidR="00E07A4C" w:rsidRPr="005B71AB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. Продукты реакции с альдегидами.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70A52" id="Группа 23" o:spid="_x0000_s1050" style="width:496pt;height:135.85pt;mso-position-horizontal-relative:char;mso-position-vertical-relative:line" coordsize="62992,17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">
                <v:shape id="Рисунок 21" o:spid="_x0000_s1051" type="#_x0000_t75" style="position:absolute;width:62992;height:1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">
                  <v:imagedata r:id="rId34" o:title=""/>
                </v:shape>
                <v:shape id="Надпись 22" o:spid="_x0000_s1052" type="#_x0000_t202" style="position:absolute;top:15544;width:6299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181E885A" w14:textId="432CBFBC" w:rsidR="00E07A4C" w:rsidRPr="005B71AB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. Продукты реакции с альдегидами.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52"/>
    <w:p w14:paraId="53FF1A98" w14:textId="34C85E20" w:rsidR="00111F39" w:rsidRDefault="00556D5D" w:rsidP="00556D5D">
      <w:pPr>
        <w:pStyle w:val="47"/>
      </w:pPr>
      <w:r>
        <w:t>Тушение спиртами</w:t>
      </w:r>
    </w:p>
    <w:p w14:paraId="0DD13183" w14:textId="1BF9E9DF" w:rsidR="00D1407E" w:rsidRDefault="00D1407E" w:rsidP="00D1407E">
      <w:pPr>
        <w:pStyle w:val="a3"/>
      </w:pPr>
      <w:r>
        <w:t>Фотовосстановление хинонов в присутствии спиртов – одна из самых хорошо изученных фотореакций хинонов.</w:t>
      </w:r>
      <w:r w:rsidRPr="00D1407E">
        <w:t xml:space="preserve"> Эта</w:t>
      </w:r>
      <w:r w:rsidRPr="000F5D36">
        <w:t xml:space="preserve"> </w:t>
      </w:r>
      <w:r w:rsidRPr="00D1407E">
        <w:t>тема</w:t>
      </w:r>
      <w:r w:rsidRPr="000F5D36">
        <w:t xml:space="preserve"> </w:t>
      </w:r>
      <w:r w:rsidRPr="00D1407E">
        <w:t>подробно</w:t>
      </w:r>
      <w:r w:rsidRPr="000F5D36">
        <w:t xml:space="preserve"> </w:t>
      </w:r>
      <w:r w:rsidRPr="00D1407E">
        <w:t>рассмотрена</w:t>
      </w:r>
      <w:r w:rsidRPr="000F5D36">
        <w:t xml:space="preserve"> </w:t>
      </w:r>
      <w:r w:rsidRPr="00D1407E">
        <w:t>у</w:t>
      </w:r>
      <w:r w:rsidRPr="000F5D36">
        <w:t xml:space="preserve"> </w:t>
      </w:r>
      <w:r>
        <w:t>авторов</w:t>
      </w:r>
      <w:r w:rsidRPr="000F5D36">
        <w:t xml:space="preserve"> </w:t>
      </w:r>
      <w:sdt>
        <w:sdtPr>
          <w:id w:val="-1285729005"/>
          <w:citation/>
        </w:sdtPr>
        <w:sdtContent>
          <w:r w:rsidR="00B758CF"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Zhu</w:instrText>
          </w:r>
          <w:r w:rsidR="00D72AD9" w:rsidRPr="000F5D36">
            <w:instrText>17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1049 </w:instrText>
          </w:r>
          <w:r w:rsidR="00B758CF">
            <w:fldChar w:fldCharType="separate"/>
          </w:r>
          <w:r w:rsidR="00E303DB" w:rsidRPr="00E303DB">
            <w:rPr>
              <w:noProof/>
            </w:rPr>
            <w:t>[2]</w:t>
          </w:r>
          <w:r w:rsidR="00B758CF">
            <w:fldChar w:fldCharType="end"/>
          </w:r>
        </w:sdtContent>
      </w:sdt>
      <w:r w:rsidR="00B758CF" w:rsidRPr="000F5D36">
        <w:t xml:space="preserve">, </w:t>
      </w:r>
      <w:sdt>
        <w:sdtPr>
          <w:rPr>
            <w:lang w:val="en-US"/>
          </w:rPr>
          <w:id w:val="-606502172"/>
          <w:citation/>
        </w:sdtPr>
        <w:sdtContent>
          <w:r w:rsid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Kay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>
            <w:rPr>
              <w:lang w:val="en-US"/>
            </w:rPr>
            <w:fldChar w:fldCharType="separate"/>
          </w:r>
          <w:r w:rsidR="00E303DB" w:rsidRPr="00E303DB">
            <w:rPr>
              <w:noProof/>
            </w:rPr>
            <w:t>[3]</w:t>
          </w:r>
          <w:r w:rsidR="00B758CF">
            <w:rPr>
              <w:lang w:val="en-US"/>
            </w:rPr>
            <w:fldChar w:fldCharType="end"/>
          </w:r>
        </w:sdtContent>
      </w:sdt>
      <w:r w:rsidRPr="000F5D36">
        <w:t>,</w:t>
      </w:r>
      <w:r w:rsidR="00B758CF" w:rsidRPr="000F5D36">
        <w:t xml:space="preserve"> </w:t>
      </w:r>
      <w:sdt>
        <w:sdtPr>
          <w:rPr>
            <w:lang w:val="en-US"/>
          </w:rPr>
          <w:id w:val="-1892482997"/>
          <w:citation/>
        </w:sdtPr>
        <w:sdtContent>
          <w:r w:rsidR="00B758CF" w:rsidRP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Enc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 w:rsidRPr="00B758CF">
            <w:rPr>
              <w:lang w:val="en-US"/>
            </w:rPr>
            <w:fldChar w:fldCharType="separate"/>
          </w:r>
          <w:r w:rsidR="00E303DB" w:rsidRPr="00E303DB">
            <w:rPr>
              <w:noProof/>
            </w:rPr>
            <w:t>[4]</w:t>
          </w:r>
          <w:r w:rsidR="00B758CF" w:rsidRPr="00B758CF">
            <w:rPr>
              <w:lang w:val="en-US"/>
            </w:rPr>
            <w:fldChar w:fldCharType="end"/>
          </w:r>
        </w:sdtContent>
      </w:sdt>
      <w:r w:rsidR="000F5D36" w:rsidRPr="000F5D36">
        <w:t xml:space="preserve">. </w:t>
      </w:r>
      <w:r w:rsidRPr="00B758CF">
        <w:t>Как и для эфиров и альдегидов, реакция фотовосстановления хинонов с</w:t>
      </w:r>
      <w:r w:rsidRPr="00D1407E">
        <w:t xml:space="preserve"> спиртами начинается с </w:t>
      </w:r>
      <w:r>
        <w:t>отрыва</w:t>
      </w:r>
      <w:r w:rsidRPr="00D1407E">
        <w:t xml:space="preserve"> α-водорода [22]</w:t>
      </w:r>
      <w:r>
        <w:t xml:space="preserve">. Реакция идет по </w:t>
      </w:r>
      <w:commentRangeStart w:id="70"/>
      <w:r>
        <w:t>схеме</w:t>
      </w:r>
      <w:commentRangeEnd w:id="70"/>
      <w:r w:rsidR="0008703F">
        <w:rPr>
          <w:rStyle w:val="afc"/>
          <w:rFonts w:eastAsia="SimSun" w:cstheme="minorBidi"/>
          <w:color w:val="auto"/>
          <w:lang w:eastAsia="en-US"/>
        </w:rPr>
        <w:commentReference w:id="70"/>
      </w:r>
      <w:r>
        <w:t>:</w:t>
      </w:r>
    </w:p>
    <w:p w14:paraId="69597D23" w14:textId="1D9573FE" w:rsidR="00383542" w:rsidRDefault="00D1407E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7E8C93" wp14:editId="3B6A1B75">
                <wp:extent cx="5137150" cy="3327400"/>
                <wp:effectExtent l="0" t="0" r="6350" b="6350"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3327400"/>
                          <a:chOff x="0" y="0"/>
                          <a:chExt cx="5137150" cy="332740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310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0" y="3156585"/>
                            <a:ext cx="513715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53D0A0" w14:textId="4F92398A" w:rsidR="00E07A4C" w:rsidRPr="00792709" w:rsidRDefault="00E07A4C" w:rsidP="00255FBF">
                              <w:pPr>
                                <w:pStyle w:val="af4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. Продукты </w:t>
                              </w:r>
                              <w:r w:rsidRPr="00CC12F7">
                                <w:t>фотовосстановления</w:t>
                              </w:r>
                              <w:r>
                                <w:t xml:space="preserve"> хинонов в присутствие спиртов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E8C93" id="Группа 26" o:spid="_x0000_s1053" style="width:404.5pt;height:262pt;mso-position-horizontal-relative:char;mso-position-vertical-relative:line" coordsize="51371,33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">
                <v:shape id="Рисунок 24" o:spid="_x0000_s1054" type="#_x0000_t75" style="position:absolute;width:51371;height:3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">
                  <v:imagedata r:id="rId36" o:title=""/>
                </v:shape>
                <v:shape id="Надпись 25" o:spid="_x0000_s1055" type="#_x0000_t202" style="position:absolute;top:31565;width:5137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F53D0A0" w14:textId="4F92398A" w:rsidR="00E07A4C" w:rsidRPr="00792709" w:rsidRDefault="00E07A4C" w:rsidP="00255FBF">
                        <w:pPr>
                          <w:pStyle w:val="af4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. Продукты </w:t>
                        </w:r>
                        <w:r w:rsidRPr="00CC12F7">
                          <w:t>фотовосстановления</w:t>
                        </w:r>
                        <w:r>
                          <w:t xml:space="preserve"> хинонов в присутствие спиртов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D69505" w14:textId="035CFBAB" w:rsidR="00D1407E" w:rsidRDefault="00450EDD" w:rsidP="00450EDD">
      <w:pPr>
        <w:pStyle w:val="33"/>
      </w:pPr>
      <w:r>
        <w:t xml:space="preserve">Стабильность продуктов реакции </w:t>
      </w:r>
      <w:commentRangeStart w:id="71"/>
      <w:r>
        <w:t>фотовосстановления</w:t>
      </w:r>
      <w:commentRangeEnd w:id="71"/>
      <w:r w:rsidR="00A90BCC">
        <w:rPr>
          <w:rStyle w:val="afc"/>
          <w:rFonts w:eastAsia="SimSun" w:cstheme="minorBidi"/>
          <w:b w:val="0"/>
          <w:color w:val="auto"/>
          <w:lang w:eastAsia="en-US"/>
        </w:rPr>
        <w:commentReference w:id="71"/>
      </w:r>
    </w:p>
    <w:p w14:paraId="2F436E8E" w14:textId="499D6D2D" w:rsidR="00383542" w:rsidRDefault="00450EDD" w:rsidP="00290724">
      <w:pPr>
        <w:pStyle w:val="a3"/>
      </w:pPr>
      <w:r>
        <w:t xml:space="preserve">Согласно статье </w:t>
      </w:r>
      <w:sdt>
        <w:sdtPr>
          <w:id w:val="317934023"/>
          <w:citation/>
        </w:sdtPr>
        <w:sdtContent>
          <w:r w:rsidR="00587F4B">
            <w:fldChar w:fldCharType="begin"/>
          </w:r>
          <w:r w:rsidR="000F5D36">
            <w:instrText xml:space="preserve">CITATION Fuk00 \l 1033 </w:instrText>
          </w:r>
          <w:r w:rsidR="00587F4B">
            <w:fldChar w:fldCharType="separate"/>
          </w:r>
          <w:r w:rsidR="00E303DB">
            <w:rPr>
              <w:noProof/>
            </w:rPr>
            <w:t>[5]</w:t>
          </w:r>
          <w:r w:rsidR="00587F4B">
            <w:fldChar w:fldCharType="end"/>
          </w:r>
        </w:sdtContent>
      </w:sdt>
      <w:r>
        <w:t xml:space="preserve"> продукты фотовосстановления 9,10- </w:t>
      </w:r>
      <w:proofErr w:type="spellStart"/>
      <w:r>
        <w:t>фенантренхинона</w:t>
      </w:r>
      <w:proofErr w:type="spellEnd"/>
      <w:r>
        <w:t xml:space="preserve"> являются неустойчивыми соединениями. Например, </w:t>
      </w:r>
      <w:proofErr w:type="spellStart"/>
      <w:r>
        <w:t>кетолы</w:t>
      </w:r>
      <w:proofErr w:type="spellEnd"/>
      <w:r>
        <w:t xml:space="preserve">, образующиеся по реакции </w:t>
      </w:r>
      <w:r w:rsidR="00A90BCC" w:rsidRPr="00A90BCC">
        <w:rPr>
          <w:color w:val="auto"/>
        </w:rPr>
        <w:t>9,10-фенантренхинона</w:t>
      </w:r>
      <w:r w:rsidRPr="00A90BCC">
        <w:rPr>
          <w:color w:val="auto"/>
        </w:rPr>
        <w:t xml:space="preserve"> </w:t>
      </w:r>
      <w:r>
        <w:t xml:space="preserve">с </w:t>
      </w:r>
      <w:proofErr w:type="spellStart"/>
      <w:r>
        <w:t>дифенилметаном</w:t>
      </w:r>
      <w:proofErr w:type="spellEnd"/>
      <w:r>
        <w:t xml:space="preserve">, </w:t>
      </w:r>
      <w:proofErr w:type="spellStart"/>
      <w:r>
        <w:t>флуореном</w:t>
      </w:r>
      <w:proofErr w:type="spellEnd"/>
      <w:r>
        <w:t xml:space="preserve"> и </w:t>
      </w:r>
      <w:proofErr w:type="spellStart"/>
      <w:r>
        <w:t>ксантеном</w:t>
      </w:r>
      <w:proofErr w:type="spellEnd"/>
      <w:r>
        <w:t xml:space="preserve"> при нагревании до температуры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175 °С</m:t>
        </m:r>
        <m:r>
          <m:rPr>
            <m:sty m:val="p"/>
          </m:rPr>
          <w:rPr>
            <w:rFonts w:ascii="Cambria Math" w:eastAsia="TimesNewRomanPSMT" w:hAnsi="Cambria Math" w:cs="TimesNewRomanPSMT"/>
            <w:sz w:val="26"/>
            <w:szCs w:val="26"/>
          </w:rPr>
          <m:t>,</m:t>
        </m:r>
      </m:oMath>
      <w:r>
        <w:rPr>
          <w:iCs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110 °С</m:t>
        </m:r>
      </m:oMath>
      <w:r>
        <w:t xml:space="preserve"> соответственно, претерпевают распад с образованием хингидрона.</w:t>
      </w:r>
      <w:r w:rsidR="00290724">
        <w:t xml:space="preserve"> </w:t>
      </w:r>
      <w:r w:rsidR="0040201F">
        <w:t>Т</w:t>
      </w:r>
      <w:r w:rsidR="00290724">
        <w:t xml:space="preserve">ермическое разложение </w:t>
      </w:r>
      <w:proofErr w:type="spellStart"/>
      <w:r w:rsidR="00290724">
        <w:t>кетола</w:t>
      </w:r>
      <w:proofErr w:type="spellEnd"/>
      <w:r w:rsidR="00290724">
        <w:t xml:space="preserve"> проходит через образование синглетной радикальной пары </w:t>
      </w:r>
      <w:r w:rsidR="00290724" w:rsidRPr="00290724">
        <w:rPr>
          <w:b/>
          <w:bCs/>
        </w:rPr>
        <w:t>того же состава</w:t>
      </w:r>
      <w:sdt>
        <w:sdtPr>
          <w:rPr>
            <w:b/>
            <w:bCs/>
          </w:rPr>
          <w:id w:val="892544470"/>
          <w:citation/>
        </w:sdtPr>
        <w:sdtContent>
          <w:r w:rsidR="0040201F">
            <w:rPr>
              <w:b/>
              <w:bCs/>
            </w:rPr>
            <w:fldChar w:fldCharType="begin"/>
          </w:r>
          <w:r w:rsidR="0040201F">
            <w:rPr>
              <w:b/>
              <w:bCs/>
            </w:rPr>
            <w:instrText xml:space="preserve"> CITATION Чер06 \l 1049 </w:instrText>
          </w:r>
          <w:r w:rsidR="0040201F">
            <w:rPr>
              <w:b/>
              <w:bCs/>
            </w:rPr>
            <w:fldChar w:fldCharType="separate"/>
          </w:r>
          <w:r w:rsidR="00E303DB">
            <w:rPr>
              <w:b/>
              <w:bCs/>
              <w:noProof/>
            </w:rPr>
            <w:t xml:space="preserve"> </w:t>
          </w:r>
          <w:r w:rsidR="00E303DB">
            <w:rPr>
              <w:noProof/>
            </w:rPr>
            <w:t>[6]</w:t>
          </w:r>
          <w:r w:rsidR="0040201F">
            <w:rPr>
              <w:b/>
              <w:bCs/>
            </w:rPr>
            <w:fldChar w:fldCharType="end"/>
          </w:r>
        </w:sdtContent>
      </w:sdt>
      <w:r w:rsidR="00290724">
        <w:t xml:space="preserve">, что и триплетная реакционная пара, возникающая при фотовосстановлении </w:t>
      </w:r>
      <w:r w:rsidR="00A90BCC" w:rsidRPr="00A90BCC">
        <w:rPr>
          <w:color w:val="auto"/>
        </w:rPr>
        <w:t>9,10-фенантренхинона</w:t>
      </w:r>
      <w:r w:rsidR="002D4680" w:rsidRPr="00A90BCC">
        <w:rPr>
          <w:color w:val="auto"/>
        </w:rPr>
        <w:t xml:space="preserve">, </w:t>
      </w:r>
      <w:r w:rsidR="002D4680" w:rsidRPr="001E18CF">
        <w:rPr>
          <w:color w:val="auto"/>
        </w:rPr>
        <w:t>меняется лишь спиновое состояние радикальных пар</w:t>
      </w:r>
      <w:r w:rsidR="00290724">
        <w:t>. При распаде радикальной пары радикалы, которые вышли из клетки растворителя, вступают в реакции независимо друг от друга</w:t>
      </w:r>
      <w:r w:rsidR="00957116">
        <w:t>:</w:t>
      </w:r>
    </w:p>
    <w:p w14:paraId="7D9EE19F" w14:textId="30200120" w:rsidR="00383542" w:rsidRDefault="00957116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A7CE9A8" wp14:editId="6ABC292C">
                <wp:extent cx="5949315" cy="1499235"/>
                <wp:effectExtent l="0" t="0" r="0" b="571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1499235"/>
                          <a:chOff x="0" y="0"/>
                          <a:chExt cx="5949315" cy="149923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27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Надпись 31"/>
                        <wps:cNvSpPr txBox="1"/>
                        <wps:spPr>
                          <a:xfrm>
                            <a:off x="0" y="1328420"/>
                            <a:ext cx="59493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7A528" w14:textId="58FE3559" w:rsidR="00E07A4C" w:rsidRPr="006A2715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. Распад </w:t>
                              </w:r>
                              <w:proofErr w:type="spellStart"/>
                              <w:r>
                                <w:t>кетола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CE9A8" id="Группа 32" o:spid="_x0000_s1056" style="width:468.45pt;height:118.05pt;mso-position-horizontal-relative:char;mso-position-vertical-relative:line" coordsize="59493,14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">
                <v:shape id="Рисунок 30" o:spid="_x0000_s1057" type="#_x0000_t75" style="position:absolute;width:59493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">
                  <v:imagedata r:id="rId38" o:title=""/>
                </v:shape>
                <v:shape id="Надпись 31" o:spid="_x0000_s1058" type="#_x0000_t202" style="position:absolute;top:13284;width:5949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7B37A528" w14:textId="58FE3559" w:rsidR="00E07A4C" w:rsidRPr="006A2715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. Распад </w:t>
                        </w:r>
                        <w:proofErr w:type="spellStart"/>
                        <w:r>
                          <w:t>кетола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58D47" w14:textId="4D1103A1" w:rsidR="00A743F4" w:rsidRDefault="00A743F4" w:rsidP="0040201F">
      <w:pPr>
        <w:pStyle w:val="a3"/>
      </w:pPr>
      <w:r>
        <w:t>Согласно все той же статье</w:t>
      </w:r>
      <w:sdt>
        <w:sdtPr>
          <w:id w:val="125401378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E303DB">
            <w:rPr>
              <w:noProof/>
            </w:rPr>
            <w:t xml:space="preserve"> [6]</w:t>
          </w:r>
          <w:r>
            <w:fldChar w:fldCharType="end"/>
          </w:r>
        </w:sdtContent>
      </w:sdt>
      <w:r>
        <w:t xml:space="preserve">, </w:t>
      </w:r>
      <w:proofErr w:type="spellStart"/>
      <w:r>
        <w:t>фенолэфир</w:t>
      </w:r>
      <w:proofErr w:type="spellEnd"/>
      <w:r>
        <w:t xml:space="preserve">, образующийся при фотовосстановлении 9,10- </w:t>
      </w:r>
      <w:proofErr w:type="spellStart"/>
      <w:r>
        <w:t>фенантренхинона</w:t>
      </w:r>
      <w:proofErr w:type="spellEnd"/>
      <w:r>
        <w:t xml:space="preserve"> в </w:t>
      </w:r>
      <w:proofErr w:type="spellStart"/>
      <w:r>
        <w:t>дибензиловом</w:t>
      </w:r>
      <w:proofErr w:type="spellEnd"/>
      <w:r>
        <w:t xml:space="preserve"> эфире при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>, разлагается под действием УФ-излучения, давая фен</w:t>
      </w:r>
      <w:proofErr w:type="spellStart"/>
      <w:r>
        <w:t>антренхингидрон</w:t>
      </w:r>
      <w:proofErr w:type="spellEnd"/>
      <w:r>
        <w:t xml:space="preserve">, бензальдегид, </w:t>
      </w:r>
      <w:proofErr w:type="spellStart"/>
      <w:r>
        <w:t>си</w:t>
      </w:r>
      <w:r w:rsidR="00B04A91">
        <w:t>н</w:t>
      </w:r>
      <w:r>
        <w:t>-дифенилэтан</w:t>
      </w:r>
      <w:proofErr w:type="spellEnd"/>
      <w:r>
        <w:t xml:space="preserve">, толуол и неидентифицированные продукты. Нестабильными являются </w:t>
      </w:r>
      <w:proofErr w:type="spellStart"/>
      <w:r>
        <w:t>фенолэфиры</w:t>
      </w:r>
      <w:proofErr w:type="spellEnd"/>
      <w:r>
        <w:t xml:space="preserve"> образующиеся в результате и некоторых других о-хинонов</w:t>
      </w:r>
      <w:r w:rsidR="00B56920">
        <w:t xml:space="preserve"> </w:t>
      </w:r>
      <w:sdt>
        <w:sdtPr>
          <w:id w:val="381601479"/>
          <w:citation/>
        </w:sdtPr>
        <w:sdtContent>
          <w:r w:rsidR="00B56920">
            <w:fldChar w:fldCharType="begin"/>
          </w:r>
          <w:r w:rsidR="00B56920">
            <w:rPr>
              <w:lang w:val="en-US"/>
            </w:rPr>
            <w:instrText>CITATION</w:instrText>
          </w:r>
          <w:r w:rsidR="00B56920" w:rsidRPr="00EB0C92">
            <w:instrText xml:space="preserve"> </w:instrText>
          </w:r>
          <w:r w:rsidR="00B56920">
            <w:rPr>
              <w:lang w:val="en-US"/>
            </w:rPr>
            <w:instrText>JMB</w:instrText>
          </w:r>
          <w:r w:rsidR="00B56920" w:rsidRPr="00EB0C92">
            <w:instrText>67 \</w:instrText>
          </w:r>
          <w:r w:rsidR="00B56920">
            <w:rPr>
              <w:lang w:val="en-US"/>
            </w:rPr>
            <w:instrText>l</w:instrText>
          </w:r>
          <w:r w:rsidR="00B56920" w:rsidRPr="00EB0C92">
            <w:instrText xml:space="preserve"> 1033 </w:instrText>
          </w:r>
          <w:r w:rsidR="00B56920">
            <w:fldChar w:fldCharType="separate"/>
          </w:r>
          <w:r w:rsidR="00E303DB" w:rsidRPr="00E303DB">
            <w:rPr>
              <w:noProof/>
            </w:rPr>
            <w:t>[7]</w:t>
          </w:r>
          <w:r w:rsidR="00B56920">
            <w:fldChar w:fldCharType="end"/>
          </w:r>
        </w:sdtContent>
      </w:sdt>
      <w:r>
        <w:t>.</w:t>
      </w:r>
      <w:r w:rsidRPr="00A743F4">
        <w:t xml:space="preserve"> </w:t>
      </w:r>
      <w:r>
        <w:t xml:space="preserve">Процесс, </w:t>
      </w:r>
      <w:commentRangeStart w:id="72"/>
      <w:proofErr w:type="gramStart"/>
      <w:r>
        <w:t>по-видимому</w:t>
      </w:r>
      <w:commentRangeEnd w:id="72"/>
      <w:proofErr w:type="gramEnd"/>
      <w:r>
        <w:rPr>
          <w:rStyle w:val="afc"/>
          <w:rFonts w:eastAsia="SimSun" w:cstheme="minorBidi"/>
          <w:color w:val="auto"/>
          <w:lang w:eastAsia="en-US"/>
        </w:rPr>
        <w:commentReference w:id="72"/>
      </w:r>
      <w:r>
        <w:t>, идет по радикальному механизму:</w:t>
      </w:r>
    </w:p>
    <w:p w14:paraId="712D8E77" w14:textId="39AFC1C4" w:rsidR="00A743F4" w:rsidRDefault="00A743F4" w:rsidP="0040201F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A94DE0" wp14:editId="4E964775">
                <wp:extent cx="6832600" cy="1628775"/>
                <wp:effectExtent l="0" t="0" r="6350" b="9525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628775"/>
                          <a:chOff x="0" y="0"/>
                          <a:chExt cx="6832600" cy="16287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0" y="145796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C8ED2" w14:textId="59CC2C4C" w:rsidR="00E07A4C" w:rsidRPr="00390489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Распад </w:t>
                              </w:r>
                              <w:proofErr w:type="spellStart"/>
                              <w:r>
                                <w:t>фенолэфира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94DE0" id="Группа 34" o:spid="_x0000_s1059" style="width:538pt;height:128.25pt;mso-position-horizontal-relative:char;mso-position-vertical-relative:line" coordsize="68326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">
                <v:shape id="Рисунок 4" o:spid="_x0000_s1060" type="#_x0000_t75" style="position:absolute;width:68326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">
                  <v:imagedata r:id="rId40" o:title=""/>
                </v:shape>
                <v:shape id="Надпись 33" o:spid="_x0000_s1061" type="#_x0000_t202" style="position:absolute;top:14579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226C8ED2" w14:textId="59CC2C4C" w:rsidR="00E07A4C" w:rsidRPr="00390489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Распад </w:t>
                        </w:r>
                        <w:proofErr w:type="spellStart"/>
                        <w:r>
                          <w:t>фенолэфира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18D33A" w14:textId="18779D5C" w:rsidR="00383542" w:rsidRDefault="00B56920" w:rsidP="00B56920">
      <w:pPr>
        <w:pStyle w:val="a3"/>
      </w:pPr>
      <w:r>
        <w:t xml:space="preserve">В работе </w:t>
      </w:r>
      <w:sdt>
        <w:sdtPr>
          <w:id w:val="-620839763"/>
          <w:citation/>
        </w:sdtPr>
        <w:sdtContent>
          <w:r>
            <w:fldChar w:fldCharType="begin"/>
          </w:r>
          <w:r w:rsidR="0001174A">
            <w:instrText xml:space="preserve">CITATION Кур11 \l 1049 </w:instrText>
          </w:r>
          <w:r>
            <w:fldChar w:fldCharType="separate"/>
          </w:r>
          <w:r w:rsidR="00E303DB">
            <w:rPr>
              <w:noProof/>
            </w:rPr>
            <w:t>[8]</w:t>
          </w:r>
          <w:r>
            <w:fldChar w:fldCharType="end"/>
          </w:r>
        </w:sdtContent>
      </w:sdt>
      <w:r>
        <w:t xml:space="preserve"> м</w:t>
      </w:r>
      <w:r w:rsidR="0040201F">
        <w:t xml:space="preserve">етодом ЯМР сразу после облучения было установлено, что все образующиеся </w:t>
      </w:r>
      <w:proofErr w:type="spellStart"/>
      <w:r w:rsidR="0040201F">
        <w:t>аминозамещённые</w:t>
      </w:r>
      <w:proofErr w:type="spellEnd"/>
      <w:r w:rsidR="0040201F">
        <w:t xml:space="preserve"> </w:t>
      </w:r>
      <w:proofErr w:type="spellStart"/>
      <w:r w:rsidR="0040201F">
        <w:t>фенолэфиры</w:t>
      </w:r>
      <w:proofErr w:type="spellEnd"/>
      <w:r w:rsidR="0040201F">
        <w:t xml:space="preserve"> являются нестабильными и распадаются в </w:t>
      </w:r>
      <w:proofErr w:type="spellStart"/>
      <w:r w:rsidR="0040201F">
        <w:t>темновой</w:t>
      </w:r>
      <w:proofErr w:type="spellEnd"/>
      <w:r w:rsidR="0040201F">
        <w:t xml:space="preserve"> реакции на пирокатехин и </w:t>
      </w:r>
      <w:proofErr w:type="gramStart"/>
      <w:r w:rsidR="0040201F">
        <w:t>азот-содержащие</w:t>
      </w:r>
      <w:proofErr w:type="gramEnd"/>
      <w:r w:rsidR="0040201F">
        <w:t xml:space="preserve"> соединения.</w:t>
      </w:r>
      <w:r w:rsidR="00957116">
        <w:t xml:space="preserve">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группе. </w:t>
      </w:r>
      <w:r w:rsidR="00854DB4">
        <w:t>Однако не</w:t>
      </w:r>
      <w:r w:rsidR="00854DB4" w:rsidRPr="00FA2D51">
        <w:t xml:space="preserve"> только структура </w:t>
      </w:r>
      <w:proofErr w:type="spellStart"/>
      <w:r w:rsidR="00854DB4" w:rsidRPr="00FA2D51">
        <w:t>фенолэфиров</w:t>
      </w:r>
      <w:proofErr w:type="spellEnd"/>
      <w:r w:rsidR="00854DB4" w:rsidRPr="00FA2D51">
        <w:t>, но и донорно-акцепторны</w:t>
      </w:r>
      <w:r w:rsidR="00854DB4">
        <w:t xml:space="preserve">е свойства </w:t>
      </w:r>
      <w:r w:rsidR="00854DB4" w:rsidRPr="00FA2D51">
        <w:t>заместителей влия</w:t>
      </w:r>
      <w:r w:rsidR="00854DB4">
        <w:t>ю</w:t>
      </w:r>
      <w:r w:rsidR="00854DB4" w:rsidRPr="00FA2D51">
        <w:t>т на устойчивость</w:t>
      </w:r>
      <w:r w:rsidR="00854DB4">
        <w:t xml:space="preserve"> этих эфиров</w:t>
      </w:r>
      <w:r w:rsidR="00854DB4" w:rsidRPr="00FA2D51">
        <w:t>.</w:t>
      </w:r>
      <w:r w:rsidR="00854DB4" w:rsidRPr="00D2740F">
        <w:t xml:space="preserve"> </w:t>
      </w:r>
      <w:r w:rsidR="00854DB4">
        <w:t>Согласно</w:t>
      </w:r>
      <w:r>
        <w:t xml:space="preserve"> </w:t>
      </w:r>
      <w:sdt>
        <w:sdtPr>
          <w:id w:val="-116262369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E303DB">
            <w:rPr>
              <w:noProof/>
            </w:rPr>
            <w:t>[6]</w:t>
          </w:r>
          <w:r>
            <w:fldChar w:fldCharType="end"/>
          </w:r>
        </w:sdtContent>
      </w:sdt>
      <w:r>
        <w:t xml:space="preserve"> </w:t>
      </w:r>
      <w:r w:rsidR="00854DB4">
        <w:t>реакция распада идет</w:t>
      </w:r>
      <w:r>
        <w:t xml:space="preserve">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_Ref134898811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11</w:t>
      </w:r>
      <w:r>
        <w:fldChar w:fldCharType="end"/>
      </w:r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</w:t>
      </w:r>
      <w:proofErr w:type="spellStart"/>
      <w:r>
        <w:t>фенолэфира</w:t>
      </w:r>
      <w:proofErr w:type="spellEnd"/>
      <w:r>
        <w:t xml:space="preserve">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66410B3B" w:rsidR="00E07A4C" w:rsidRPr="00017EE8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3" w:name="_Ref134898811"/>
                              <w:bookmarkStart w:id="74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73"/>
                              <w:r>
                                <w:t xml:space="preserve">. Механизм распада </w:t>
                              </w:r>
                              <w:proofErr w:type="spellStart"/>
                              <w:r>
                                <w:t>аминозамещенного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фенолэфира</w:t>
                              </w:r>
                              <w:bookmarkEnd w:id="74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62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">
                <v:shape id="Рисунок 47" o:spid="_x0000_s1063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42" o:title=""/>
                </v:shape>
                <v:shape id="Надпись 48" o:spid="_x0000_s1064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66410B3B" w:rsidR="00E07A4C" w:rsidRPr="00017EE8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5" w:name="_Ref134898811"/>
                        <w:bookmarkStart w:id="76" w:name="_Ref134898808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75"/>
                        <w:r>
                          <w:t xml:space="preserve">. Механизм распада </w:t>
                        </w:r>
                        <w:proofErr w:type="spellStart"/>
                        <w:r>
                          <w:t>аминозамещенного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фенолэфира</w:t>
                        </w:r>
                        <w:bookmarkEnd w:id="76"/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3CFB9AB9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,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E07A4C">
        <w:t xml:space="preserve">Таблица </w:t>
      </w:r>
      <w:r w:rsidR="00E07A4C">
        <w:rPr>
          <w:noProof/>
        </w:rPr>
        <w:t>1</w:t>
      </w:r>
      <w:r>
        <w:fldChar w:fldCharType="end"/>
      </w:r>
      <w:r>
        <w:t xml:space="preserve">. </w:t>
      </w:r>
      <w:r w:rsidRPr="00236B4A">
        <w:t xml:space="preserve">Из-за быстрого разложения </w:t>
      </w:r>
      <w:proofErr w:type="spellStart"/>
      <w:r w:rsidRPr="00236B4A">
        <w:t>фенолэфиров</w:t>
      </w:r>
      <w:proofErr w:type="spellEnd"/>
      <w:r w:rsidRPr="00236B4A">
        <w:t xml:space="preserve"> и </w:t>
      </w:r>
      <w:proofErr w:type="spellStart"/>
      <w:r w:rsidRPr="00236B4A">
        <w:t>невыделения</w:t>
      </w:r>
      <w:proofErr w:type="spellEnd"/>
      <w:r w:rsidRPr="00236B4A">
        <w:t xml:space="preserve"> их в чистом виде нельзя точно соотнести структуры изомеров с измеренными </w:t>
      </w:r>
      <w:r>
        <w:t xml:space="preserve">в ходе работы </w:t>
      </w:r>
      <w:sdt>
        <w:sdtPr>
          <w:id w:val="-1954782731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2C2224">
            <w:rPr>
              <w:noProof/>
            </w:rPr>
            <w:t>[7]</w:t>
          </w:r>
          <w:r>
            <w:fldChar w:fldCharType="end"/>
          </w:r>
        </w:sdtContent>
      </w:sdt>
      <w:r>
        <w:t xml:space="preserve"> </w:t>
      </w:r>
      <w:r w:rsidRPr="00236B4A">
        <w:t>химическими сдвигами</w:t>
      </w:r>
      <w:r>
        <w:t xml:space="preserve">, поэтому нельзя </w:t>
      </w:r>
      <w:commentRangeStart w:id="77"/>
      <w:r>
        <w:t>однозначно определить константы распада</w:t>
      </w:r>
      <w:commentRangeEnd w:id="77"/>
      <w:r>
        <w:rPr>
          <w:rStyle w:val="afc"/>
          <w:rFonts w:eastAsia="SimSun" w:cstheme="minorBidi"/>
          <w:color w:val="auto"/>
          <w:lang w:eastAsia="en-US"/>
        </w:rPr>
        <w:commentReference w:id="77"/>
      </w:r>
      <w:r>
        <w:t>.</w:t>
      </w:r>
      <w:r w:rsidRPr="00FA2D51">
        <w:t xml:space="preserve"> </w:t>
      </w:r>
    </w:p>
    <w:p w14:paraId="13B65A96" w14:textId="346CB922" w:rsidR="00E60B0F" w:rsidRDefault="00E60B0F" w:rsidP="003D68D9">
      <w:pPr>
        <w:pStyle w:val="aff5"/>
      </w:pPr>
    </w:p>
    <w:p w14:paraId="3B03B19B" w14:textId="70C71FD4" w:rsidR="00D35582" w:rsidRDefault="00D35582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69C78663" w:rsidR="00E07A4C" w:rsidRPr="001A6EFC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8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78"/>
                              <w:r>
                                <w:t xml:space="preserve">. Константы распада различных </w:t>
                              </w:r>
                              <w:proofErr w:type="spellStart"/>
                              <w:r>
                                <w:t>фенолэфиров</w:t>
                              </w:r>
                              <w:proofErr w:type="spellEnd"/>
                              <w:r>
                                <w:t xml:space="preserve">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65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G1cSA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">
                <v:group id="Группа 44" o:spid="_x0000_s1066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7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45" o:title="" croptop="564f" cropright="27600f"/>
                  </v:shape>
                  <v:shape id="Рисунок 43" o:spid="_x0000_s1068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46" o:title="" croptop="1431f" cropbottom="1231f" cropright="25230f"/>
                  </v:shape>
                </v:group>
                <v:shape id="Надпись 45" o:spid="_x0000_s1069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69C78663" w:rsidR="00E07A4C" w:rsidRPr="001A6EFC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9" w:name="_Ref13482679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79"/>
                        <w:r>
                          <w:t xml:space="preserve">. Константы распада различных </w:t>
                        </w:r>
                        <w:proofErr w:type="spellStart"/>
                        <w:r>
                          <w:t>фенолэфиров</w:t>
                        </w:r>
                        <w:proofErr w:type="spellEnd"/>
                        <w:r>
                          <w:t xml:space="preserve">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933DCE" w14:textId="3E33FAF8" w:rsidR="00D2740F" w:rsidRDefault="00D2740F" w:rsidP="003D68D9">
      <w:pPr>
        <w:pStyle w:val="aff5"/>
      </w:pPr>
    </w:p>
    <w:p w14:paraId="53C287D1" w14:textId="77777777" w:rsidR="000626B8" w:rsidRDefault="000626B8" w:rsidP="000626B8">
      <w:pPr>
        <w:pStyle w:val="33"/>
      </w:pPr>
      <w:r>
        <w:t xml:space="preserve">Реакции </w:t>
      </w:r>
      <w:proofErr w:type="spellStart"/>
      <w:r>
        <w:t>феноксильных</w:t>
      </w:r>
      <w:proofErr w:type="spellEnd"/>
      <w:r>
        <w:t xml:space="preserve"> радикалов</w:t>
      </w:r>
    </w:p>
    <w:p w14:paraId="68E13EC8" w14:textId="7245D29F" w:rsidR="000626B8" w:rsidRDefault="000626B8" w:rsidP="000626B8">
      <w:pPr>
        <w:pStyle w:val="a3"/>
      </w:pPr>
      <w:commentRangeStart w:id="80"/>
      <w:r w:rsidRPr="00786CA9">
        <w:t xml:space="preserve">Кинетика исчезновения </w:t>
      </w:r>
      <w:proofErr w:type="spellStart"/>
      <w:r w:rsidRPr="00786CA9">
        <w:t>семихиноновых</w:t>
      </w:r>
      <w:proofErr w:type="spellEnd"/>
      <w:r w:rsidRPr="00786CA9">
        <w:t xml:space="preserve"> радикалов описывается уравнением реакции второго порядка. Реакция гибели нейтральных </w:t>
      </w:r>
      <w:proofErr w:type="spellStart"/>
      <w:r w:rsidRPr="00786CA9">
        <w:t>семихиноновых</w:t>
      </w:r>
      <w:proofErr w:type="spellEnd"/>
      <w:r w:rsidRPr="00786CA9">
        <w:t xml:space="preserve"> радикалов представляет собой реакцию </w:t>
      </w:r>
      <w:proofErr w:type="spellStart"/>
      <w:r w:rsidRPr="00786CA9">
        <w:t>диспропорционирования</w:t>
      </w:r>
      <w:commentRangeEnd w:id="80"/>
      <w:proofErr w:type="spellEnd"/>
      <w:r>
        <w:rPr>
          <w:rStyle w:val="afc"/>
          <w:rFonts w:eastAsia="SimSun" w:cstheme="minorBidi"/>
          <w:color w:val="auto"/>
          <w:lang w:eastAsia="en-US"/>
        </w:rPr>
        <w:commentReference w:id="80"/>
      </w:r>
      <w:r w:rsidR="00E303DB"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DefaultPlaceholder_-1854013440"/>
          </w:placeholder>
        </w:sdtPr>
        <w:sdtContent>
          <w:r w:rsidR="00E303DB">
            <w:fldChar w:fldCharType="begin"/>
          </w:r>
          <w:r w:rsidR="00E303D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xMDoyNToyOCIsIlByb2plY3QiOnsiJHJlZiI6IjgifX0sIlVzZU51bWJlcmluZ1R5cGVPZlBhcmVudERvY3VtZW50IjpmYWxzZX1dLCJGb3JtYXR0ZWRUZXh0Ijp7IiRpZCI6IjE0IiwiQ291bnQiOjEsIlRleHRVbml0cyI6W3siJGlkIjoiMTUiLCJGb250U3R5bGUiOnsiJGlkIjoiMTYiLCJOZXV0cmFsIjp0cnVlfSwiUmVhZGluZ09yZGVyIjoxLCJUZXh0IjoiWzMzXSJ9XX0sIlRhZyI6IkNpdGF2aVBsYWNlaG9sZGVyIzEyMDY1YzU2LWYyYWQtNDZlYy1iZGY1LTkxNTc4NGFkZGY2OCIsIlRleHQiOiJbMzNdIiwiV0FJVmVyc2lvbiI6IjYuMTUuMi4wIn0=}</w:instrText>
          </w:r>
          <w:r w:rsidR="00E303DB">
            <w:fldChar w:fldCharType="separate"/>
          </w:r>
          <w:hyperlink r:id="rId47" w:tooltip="Khudyakov, I.V. Short-lived Phenoxy- and Semiquinone Radicals / I.V. Khudyakov, V.A. Kuz'min // Russian Chemical Reviews. – 1975. – Т.44, №10. – C.801…" w:history="1">
            <w:r w:rsidR="00E303DB">
              <w:t>[33]</w:t>
            </w:r>
          </w:hyperlink>
          <w:r w:rsidR="00E303DB">
            <w:fldChar w:fldCharType="end"/>
          </w:r>
        </w:sdtContent>
      </w:sdt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0626B8" w14:paraId="3CF4E532" w14:textId="77777777" w:rsidTr="000626B8">
        <w:tc>
          <w:tcPr>
            <w:tcW w:w="500" w:type="pct"/>
          </w:tcPr>
          <w:p w14:paraId="2432610A" w14:textId="77777777" w:rsidR="000626B8" w:rsidRDefault="000626B8" w:rsidP="000626B8">
            <w:pPr>
              <w:pStyle w:val="a3"/>
            </w:pPr>
          </w:p>
        </w:tc>
        <w:tc>
          <w:tcPr>
            <w:tcW w:w="4000" w:type="pct"/>
          </w:tcPr>
          <w:p w14:paraId="3BC18311" w14:textId="77777777" w:rsidR="000626B8" w:rsidRPr="00236A88" w:rsidRDefault="00E07A4C" w:rsidP="000626B8">
            <w:pPr>
              <w:pStyle w:val="a3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09CDF321" w14:textId="6CC722F4" w:rsidR="000626B8" w:rsidRDefault="000626B8" w:rsidP="000626B8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1A098F73" w14:textId="268BC5F5" w:rsidR="000626B8" w:rsidRDefault="000626B8" w:rsidP="000626B8">
      <w:pPr>
        <w:pStyle w:val="a2"/>
      </w:pPr>
      <w:r>
        <w:t xml:space="preserve">Константы скорости реакций гибели нейтральных </w:t>
      </w:r>
      <w:commentRangeStart w:id="81"/>
      <w:proofErr w:type="spellStart"/>
      <w:r>
        <w:t>семихиноновых</w:t>
      </w:r>
      <w:commentRangeEnd w:id="81"/>
      <w:proofErr w:type="spellEnd"/>
      <w:r>
        <w:rPr>
          <w:rStyle w:val="afc"/>
          <w:rFonts w:eastAsia="SimSun" w:cstheme="minorBidi"/>
          <w:color w:val="auto"/>
          <w:lang w:eastAsia="en-US"/>
        </w:rPr>
        <w:commentReference w:id="81"/>
      </w:r>
      <w:r>
        <w:t xml:space="preserve"> радикалов при комнатной температуре в невязких растворителях обычно имеют </w:t>
      </w:r>
      <w:commentRangeStart w:id="82"/>
      <w:r>
        <w:t>значение</w:t>
      </w:r>
      <w:commentRangeEnd w:id="82"/>
      <w:r>
        <w:rPr>
          <w:rStyle w:val="afc"/>
          <w:rFonts w:eastAsia="SimSun" w:cstheme="minorBidi"/>
          <w:color w:val="auto"/>
          <w:lang w:eastAsia="en-US"/>
        </w:rPr>
        <w:commentReference w:id="82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disp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E07A4C" w:rsidRPr="003D089E">
        <w:t xml:space="preserve">Таблица </w:t>
      </w:r>
      <w:r w:rsidR="00E07A4C">
        <w:rPr>
          <w:noProof/>
        </w:rPr>
        <w:t>2</w:t>
      </w:r>
      <w:r>
        <w:fldChar w:fldCharType="end"/>
      </w:r>
      <w:r>
        <w:t>. Диффузионная константа</w:t>
      </w:r>
      <w:r w:rsidRPr="0041419D">
        <w:t xml:space="preserve"> </w:t>
      </w:r>
      <w:r>
        <w:t xml:space="preserve">имеет тот же порядок является в большинстве случаев численно большей </w:t>
      </w:r>
      <w:sdt>
        <w:sdtPr>
          <w:alias w:val="To edit, see citavi.com/edit"/>
          <w:tag w:val="CitaviPlaceholder#7e65f048-205c-4787-b43c-398060ec69fe"/>
          <w:id w:val="-750424477"/>
          <w:placeholder>
            <w:docPart w:val="A4FDDA42AD11468B966B39ECA72695D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MDg4MGY5LTgzOTUtNGRkOC1hYmVkLWI3NjAzZjQ3ZWYyNy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wOToxMzozMCIsIlByb2plY3QiOnsiJHJlZiI6IjgifX0sIlVzZU51bWJlcmluZ1R5cGVPZlBhcmVudERvY3VtZW50IjpmYWxzZX1dLCJGb3JtYXR0ZWRUZXh0Ijp7IiRpZCI6IjE0IiwiQ291bnQiOjEsIlRleHRVbml0cyI6W3siJGlkIjoiMTUiLCJGb250U3R5bGUiOnsiJGlkIjoiMTYiLCJOZXV0cmFsIjp0cnVlfSwiUmVhZGluZ09yZGVyIjoxLCJUZXh0IjoiWzMzXSJ9XX0sIlRhZyI6IkNpdGF2aVBsYWNlaG9sZGVyIzdlNjVmMDQ4LTIwNWMtNDc4Ny1iNDNjLTM5ODA2MGVjNjlmZSIsIlRleHQiOiJbMzN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E618E4">
              <w:t>[33]</w:t>
            </w:r>
          </w:hyperlink>
          <w:r>
            <w:fldChar w:fldCharType="end"/>
          </w:r>
        </w:sdtContent>
      </w:sdt>
      <w:r>
        <w:t xml:space="preserve">. </w:t>
      </w:r>
    </w:p>
    <w:p w14:paraId="7BD0F1E9" w14:textId="3A55C971" w:rsidR="000626B8" w:rsidRDefault="000626B8" w:rsidP="000626B8">
      <w:pPr>
        <w:pStyle w:val="a3"/>
      </w:pPr>
      <w:r>
        <w:t>А</w:t>
      </w:r>
      <w:r w:rsidRPr="0041419D">
        <w:t xml:space="preserve"> реакция гибели радикал-анионов является, по-видимому, реакцией переноса электрона</w:t>
      </w:r>
      <w:r>
        <w:t xml:space="preserve"> </w:t>
      </w:r>
      <w:sdt>
        <w:sdtPr>
          <w:alias w:val="To edit, see citavi.com/edit"/>
          <w:tag w:val="CitaviPlaceholder#475d4372-004f-44c8-b570-58c512b3027d"/>
          <w:id w:val="-769550273"/>
          <w:placeholder>
            <w:docPart w:val="A4FDDA42AD11468B966B39ECA72695D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lNzVkZDg3LWYxOTQtNDk1ZC1hMDUwLTZkNDEwYTZmYjIxN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wOToxMzozMCIsIlByb2plY3QiOnsiJHJlZiI6IjgifX0sIlVzZU51bWJlcmluZ1R5cGVPZlBhcmVudERvY3VtZW50IjpmYWxzZX1dLCJGb3JtYXR0ZWRUZXh0Ijp7IiRpZCI6IjE0IiwiQ291bnQiOjEsIlRleHRVbml0cyI6W3siJGlkIjoiMTUiLCJGb250U3R5bGUiOnsiJGlkIjoiMTYiLCJOZXV0cmFsIjp0cnVlfSwiUmVhZGluZ09yZGVyIjoxLCJUZXh0IjoiWzMzXSJ9XX0sIlRhZyI6IkNpdGF2aVBsYWNlaG9sZGVyIzQ3NWQ0MzcyLTAwNGYtNDRjOC1iNTcwLTU4YzUxMmIzMDI3ZCIsIlRleHQiOiJbMzN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E618E4">
              <w:t>[33]</w:t>
            </w:r>
          </w:hyperlink>
          <w:r>
            <w:fldChar w:fldCharType="end"/>
          </w:r>
        </w:sdtContent>
      </w:sdt>
      <w:r w:rsidRPr="004141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0626B8" w14:paraId="191B6AC7" w14:textId="77777777" w:rsidTr="000626B8">
        <w:tc>
          <w:tcPr>
            <w:tcW w:w="500" w:type="pct"/>
          </w:tcPr>
          <w:p w14:paraId="19DD6E42" w14:textId="77777777" w:rsidR="000626B8" w:rsidRDefault="000626B8" w:rsidP="000626B8">
            <w:pPr>
              <w:pStyle w:val="a3"/>
            </w:pPr>
          </w:p>
        </w:tc>
        <w:tc>
          <w:tcPr>
            <w:tcW w:w="4000" w:type="pct"/>
          </w:tcPr>
          <w:p w14:paraId="5EDBA222" w14:textId="77777777" w:rsidR="000626B8" w:rsidRDefault="00E07A4C" w:rsidP="000626B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2AE7C91F" w14:textId="1205D7CF" w:rsidR="000626B8" w:rsidRDefault="000626B8" w:rsidP="000626B8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4BDC16D4" w14:textId="1E93DB87" w:rsidR="000626B8" w:rsidRDefault="000626B8" w:rsidP="000626B8">
      <w:pPr>
        <w:pStyle w:val="a2"/>
      </w:pPr>
      <w:r>
        <w:t xml:space="preserve">Константы скорости реакций гибели радикал-анионов имеют значения на порядок меньше, чем константы скоростей реакций гибели соответствующих нейтральных радикалов см.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E07A4C" w:rsidRPr="003D089E">
        <w:t xml:space="preserve">Таблица </w:t>
      </w:r>
      <w:r w:rsidR="00E07A4C">
        <w:rPr>
          <w:noProof/>
        </w:rPr>
        <w:t>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7079b4ed-4ff4-4240-a761-914864e0ad66"/>
          <w:id w:val="1326013246"/>
          <w:placeholder>
            <w:docPart w:val="A4FDDA42AD11468B966B39ECA72695D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MTU0ZTY1LTQ0ZDEtNDllZi1hNGYwLTYzZGUzYzZlNzcx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N1QwOToxMzozMCIsIlByb2plY3QiOnsiJHJlZiI6IjgifX0sIlVzZU51bWJlcmluZ1R5cGVPZlBhcmVudERvY3VtZW50IjpmYWxzZX1dLCJGb3JtYXR0ZWRUZXh0Ijp7IiRpZCI6IjE0IiwiQ291bnQiOjEsIlRleHRVbml0cyI6W3siJGlkIjoiMTUiLCJGb250U3R5bGUiOnsiJGlkIjoiMTYiLCJOZXV0cmFsIjp0cnVlfSwiUmVhZGluZ09yZGVyIjoxLCJUZXh0IjoiWzMzXSJ9XX0sIlRhZyI6IkNpdGF2aVBsYWNlaG9sZGVyIzcwNzliNGVkLTRmZjQtNDI0MC1hNzYxLTkxNDg2NGUwYWQ2NiIsIlRleHQiOiJbMzN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E618E4">
              <w:t>[33]</w:t>
            </w:r>
          </w:hyperlink>
          <w:r>
            <w:fldChar w:fldCharType="end"/>
          </w:r>
        </w:sdtContent>
      </w:sdt>
      <w:r>
        <w:t xml:space="preserve">. Наиболее простое объяснение, которое можно дать этому </w:t>
      </w:r>
      <w:r>
        <w:lastRenderedPageBreak/>
        <w:t>факту, заключается в том, что если взаимодействие радикал-анионов во многом определяется диффузией, то для заряженных частиц учитывается еще и кулоновское отталкивание (</w:t>
      </w:r>
      <w:commentRangeStart w:id="83"/>
      <w:commentRangeStart w:id="84"/>
      <w:r>
        <w:t>притяжение</w:t>
      </w:r>
      <w:commentRangeEnd w:id="83"/>
      <w:r>
        <w:rPr>
          <w:rStyle w:val="afc"/>
          <w:rFonts w:eastAsia="SimSun" w:cstheme="minorBidi"/>
          <w:color w:val="auto"/>
          <w:lang w:eastAsia="en-US"/>
        </w:rPr>
        <w:commentReference w:id="83"/>
      </w:r>
      <w:commentRangeEnd w:id="84"/>
      <w:r>
        <w:rPr>
          <w:rStyle w:val="afc"/>
          <w:rFonts w:eastAsia="SimSun" w:cstheme="minorBidi"/>
          <w:color w:val="auto"/>
          <w:lang w:eastAsia="en-US"/>
        </w:rPr>
        <w:commentReference w:id="84"/>
      </w:r>
      <w:r>
        <w:t>).</w:t>
      </w:r>
    </w:p>
    <w:p w14:paraId="5564A83E" w14:textId="77777777" w:rsidR="000626B8" w:rsidRDefault="000626B8" w:rsidP="000626B8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AF5BA6E" wp14:editId="0FFDD452">
                <wp:extent cx="5156294" cy="4535157"/>
                <wp:effectExtent l="0" t="0" r="635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94" cy="4535157"/>
                          <a:chOff x="0" y="212311"/>
                          <a:chExt cx="5156835" cy="453636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571607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7FEE02" w14:textId="6E9D203C" w:rsidR="00E07A4C" w:rsidRPr="003D089E" w:rsidRDefault="00E07A4C" w:rsidP="000626B8">
                              <w:pPr>
                                <w:pStyle w:val="af4"/>
                              </w:pPr>
                              <w:bookmarkStart w:id="85" w:name="_Ref135124116"/>
                              <w:bookmarkStart w:id="86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85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8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5BA6E" id="Группа 77" o:spid="_x0000_s1070" style="width:406pt;height:357.1pt;mso-position-horizontal-relative:char;mso-position-vertical-relative:line" coordorigin=",2123" coordsize="51568,45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">
                <v:shape id="Рисунок 75" o:spid="_x0000_s1071" type="#_x0000_t75" style="position:absolute;left:6902;top:5716;width:40804;height:4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49" o:title="" croptop="4354f"/>
                </v:shape>
                <v:shape id="Надпись 76" o:spid="_x0000_s1072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697FEE02" w14:textId="6E9D203C" w:rsidR="00E07A4C" w:rsidRPr="003D089E" w:rsidRDefault="00E07A4C" w:rsidP="000626B8">
                        <w:pPr>
                          <w:pStyle w:val="af4"/>
                        </w:pPr>
                        <w:bookmarkStart w:id="87" w:name="_Ref135124116"/>
                        <w:bookmarkStart w:id="88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87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88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973B93" w14:textId="3A7EA850" w:rsidR="000626B8" w:rsidRDefault="000626B8" w:rsidP="000626B8">
      <w:pPr>
        <w:pStyle w:val="a3"/>
      </w:pPr>
      <w:r>
        <w:t>При этом</w:t>
      </w:r>
      <w:commentRangeStart w:id="89"/>
      <w:r>
        <w:t xml:space="preserve"> в системе наблюдается равновесие между </w:t>
      </w:r>
      <w:commentRangeEnd w:id="89"/>
      <w:r>
        <w:rPr>
          <w:rStyle w:val="afc"/>
          <w:rFonts w:eastAsia="SimSun" w:cstheme="minorBidi"/>
          <w:color w:val="auto"/>
          <w:lang w:eastAsia="en-US"/>
        </w:rPr>
        <w:commentReference w:id="89"/>
      </w:r>
      <w:proofErr w:type="spellStart"/>
      <w:r>
        <w:t>оксифеноксильными</w:t>
      </w:r>
      <w:proofErr w:type="spellEnd"/>
      <w:r>
        <w:t xml:space="preserve"> радикалами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4FDDA42AD11468B966B39ECA72695D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Dk6MDg6NDciLCJQcm9qZWN0Ijp7IiRyZWYiOiI4In19LCJVc2VOdW1iZXJpbmdUeXBlT2ZQYXJlbnREb2N1bWVudCI6ZmFsc2V9XSwiRm9ybWF0dGVkVGV4dCI6eyIkaWQiOiIxMSIsIkNvdW50IjoxLCJUZXh0VW5pdHMiOlt7IiRpZCI6IjEyIiwiRm9udFN0eWxlIjp7IiRpZCI6IjEzIiwiTmV1dHJhbCI6dHJ1ZX0sIlJlYWRpbmdPcmRlciI6MSwiVGV4dCI6IlsyOV0ifV19LCJUYWciOiJDaXRhdmlQbGFjZWhvbGRlciM3MjFlMjI1Ny04ZGVjLTQwNzMtODM1YS1mYWFmZjVmYjIwZmQiLCJUZXh0IjoiWzI5XSIsIldBSVZlcnNpb24iOiI2LjE1LjIuMCJ9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618E4">
              <w:t>[29]</w:t>
            </w:r>
          </w:hyperlink>
          <w:r>
            <w:fldChar w:fldCharType="end"/>
          </w:r>
        </w:sdtContent>
      </w:sdt>
      <w:r>
        <w:t xml:space="preserve">, хиноном и пирокатехином, поэтому кроме реакций </w:t>
      </w:r>
      <w:proofErr w:type="spellStart"/>
      <w:r>
        <w:t>диспропорционирования</w:t>
      </w:r>
      <w:proofErr w:type="spellEnd"/>
      <w:r>
        <w:t xml:space="preserve">,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12</w:t>
      </w:r>
      <w:r>
        <w:fldChar w:fldCharType="end"/>
      </w:r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90"/>
      <w:r>
        <w:t xml:space="preserve">константа равновесия </w:t>
      </w:r>
      <w:commentRangeEnd w:id="90"/>
      <w:r>
        <w:rPr>
          <w:rStyle w:val="afc"/>
          <w:rFonts w:eastAsia="SimSun" w:cstheme="minorBidi"/>
          <w:color w:val="auto"/>
          <w:lang w:eastAsia="en-US"/>
        </w:rPr>
        <w:commentReference w:id="90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FC42EAE039B74C3098716831BFE4A6C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E618E4">
              <w:t>[29]</w:t>
            </w:r>
          </w:hyperlink>
          <w:r>
            <w:fldChar w:fldCharType="end"/>
          </w:r>
        </w:sdtContent>
      </w:sdt>
      <w:r>
        <w:t>.</w:t>
      </w:r>
    </w:p>
    <w:p w14:paraId="71D54333" w14:textId="77777777" w:rsidR="000626B8" w:rsidRDefault="000626B8" w:rsidP="000626B8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7C716C6" wp14:editId="4BC15A42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DAAD0C" w14:textId="0CB87489" w:rsidR="00E07A4C" w:rsidRPr="0062379C" w:rsidRDefault="00E07A4C" w:rsidP="000626B8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1" w:name="_Ref13505167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91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Взаимодействовие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оксифеноксильных</w:t>
                              </w:r>
                              <w:proofErr w:type="spellEnd"/>
                              <w:r>
                                <w:t xml:space="preserve">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716C6" id="Группа 70" o:spid="_x0000_s1073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">
                <v:shape id="Рисунок 68" o:spid="_x0000_s1074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51" o:title=""/>
                </v:shape>
                <v:shape id="Надпись 69" o:spid="_x0000_s1075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6BDAAD0C" w14:textId="0CB87489" w:rsidR="00E07A4C" w:rsidRPr="0062379C" w:rsidRDefault="00E07A4C" w:rsidP="000626B8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2" w:name="_Ref13505167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bookmarkEnd w:id="92"/>
                        <w:r>
                          <w:t xml:space="preserve">. </w:t>
                        </w:r>
                        <w:proofErr w:type="spellStart"/>
                        <w:r>
                          <w:t>Взаимодействовие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оксифеноксильных</w:t>
                        </w:r>
                        <w:proofErr w:type="spellEnd"/>
                        <w:r>
                          <w:t xml:space="preserve">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002B3" w14:textId="02454009" w:rsidR="000626B8" w:rsidRDefault="000626B8" w:rsidP="000626B8">
      <w:pPr>
        <w:pStyle w:val="a2"/>
      </w:pP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“</w:t>
      </w:r>
      <w:commentRangeStart w:id="93"/>
      <w:r>
        <w:t>дополнительног</w:t>
      </w:r>
      <w:commentRangeEnd w:id="93"/>
      <w:r>
        <w:rPr>
          <w:rStyle w:val="afc"/>
          <w:rFonts w:eastAsia="SimSun" w:cstheme="minorBidi"/>
          <w:color w:val="auto"/>
          <w:lang w:eastAsia="en-US"/>
        </w:rPr>
        <w:commentReference w:id="93"/>
      </w:r>
      <w:r>
        <w:t xml:space="preserve">о”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13</w:t>
      </w:r>
      <w:r>
        <w:fldChar w:fldCharType="end"/>
      </w:r>
      <w:r>
        <w:t>:</w:t>
      </w:r>
    </w:p>
    <w:p w14:paraId="52F45A94" w14:textId="77777777" w:rsidR="000626B8" w:rsidRDefault="000626B8" w:rsidP="000626B8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3B075E2" wp14:editId="33A74C20">
                <wp:extent cx="4677410" cy="303085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030855"/>
                          <a:chOff x="0" y="0"/>
                          <a:chExt cx="4677410" cy="303085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2D9BE5" w14:textId="4A8B304B" w:rsidR="00E07A4C" w:rsidRPr="00273B61" w:rsidRDefault="00E07A4C" w:rsidP="000626B8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4" w:name="_Ref13505231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94"/>
                              <w:r>
                                <w:t>. Реакция образования пирокатехина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075E2" id="Группа 73" o:spid="_x0000_s1076" style="width:368.3pt;height:238.65pt;mso-position-horizontal-relative:char;mso-position-vertical-relative:line" coordsize="46774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">
                <v:shape id="Рисунок 71" o:spid="_x0000_s1077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53" o:title=""/>
                </v:shape>
                <v:shape id="Надпись 72" o:spid="_x0000_s1078" type="#_x0000_t202" style="position:absolute;top:28600;width:4677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3F2D9BE5" w14:textId="4A8B304B" w:rsidR="00E07A4C" w:rsidRPr="00273B61" w:rsidRDefault="00E07A4C" w:rsidP="000626B8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5" w:name="_Ref13505231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95"/>
                        <w:r>
                          <w:t>. Реакция образования пирокатехина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43B989" w14:textId="28D03226" w:rsidR="000626B8" w:rsidRPr="003A452C" w:rsidRDefault="000626B8" w:rsidP="000626B8">
      <w:pPr>
        <w:pStyle w:val="a3"/>
        <w:rPr>
          <w:lang w:eastAsia="en-US"/>
        </w:rPr>
      </w:pPr>
      <w:r>
        <w:rPr>
          <w:lang w:eastAsia="en-US"/>
        </w:rPr>
        <w:t>Известно, что эффективность ингибирования радикальной полимеризации пара-</w:t>
      </w:r>
      <w:proofErr w:type="spellStart"/>
      <w:r>
        <w:rPr>
          <w:lang w:eastAsia="en-US"/>
        </w:rPr>
        <w:t>бензохинонами</w:t>
      </w:r>
      <w:proofErr w:type="spellEnd"/>
      <w:r>
        <w:rPr>
          <w:lang w:eastAsia="en-US"/>
        </w:rPr>
        <w:t xml:space="preserve"> определяется их </w:t>
      </w:r>
      <w:proofErr w:type="spellStart"/>
      <w:r>
        <w:rPr>
          <w:lang w:eastAsia="en-US"/>
        </w:rPr>
        <w:t>электроно</w:t>
      </w:r>
      <w:proofErr w:type="spellEnd"/>
      <w:r>
        <w:rPr>
          <w:lang w:eastAsia="en-US"/>
        </w:rPr>
        <w:t xml:space="preserve">-акцепторными свойствами и стерической затрудненностью карбонильных групп в молекуле хинона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FC42EAE039B74C3098716831BFE4A6C3"/>
          </w:placeholder>
        </w:sdtPr>
        <w:sdtContent>
          <w:r>
            <w:rPr>
              <w:lang w:eastAsia="en-US"/>
            </w:rPr>
            <w:fldChar w:fldCharType="begin"/>
          </w:r>
          <w:r w:rsidR="00E618E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CaWJUZVhLZXkiOiIuLi4xOTY2Ii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MtMDUtMTdUMDk6MzQ6MjMiLCJQcm9qZWN0Ijp7IiRyZWYiOiI4In19LCJVc2VOdW1iZXJpbmdUeXBlT2ZQYXJlbnREb2N1bWVudCI6ZmFsc2V9XSwiRm9ybWF0dGVkVGV4dCI6eyIkaWQiOiIxMCIsIkNvdW50IjoxLCJUZXh0VW5pdHMiOlt7IiRpZCI6IjExIiwiRm9udFN0eWxlIjp7IiRpZCI6IjEyIiwiTmV1dHJhbCI6dHJ1ZX0sIlJlYWRpbmdPcmRlciI6MSwiVGV4dCI6IlszNF0ifV19LCJUYWciOiJDaXRhdmlQbGFjZWhvbGRlciMyNDFiYzlhZS0xNjVkLTRlMzMtYjY0NS03YmU4MTEzNGMwN2EiLCJUZXh0IjoiWzM0XSIsIldBSVZlcnNpb24iOiI2LjE1LjIuMCJ9}</w:instrText>
          </w:r>
          <w:r>
            <w:rPr>
              <w:lang w:eastAsia="en-US"/>
            </w:rP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E618E4">
              <w:rPr>
                <w:lang w:eastAsia="en-US"/>
              </w:rPr>
              <w:t>[34]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>. Таким образом, в рассматриваемых системах влияние природы 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и аминов на ингибирование полимеризации ММА при облучении проявляется дважды: на стадии засветки, </w:t>
      </w:r>
      <w:commentRangeStart w:id="96"/>
      <w:r>
        <w:rPr>
          <w:lang w:eastAsia="en-US"/>
        </w:rPr>
        <w:t>поскольку константа скорости фотовосстановления хинона и скорости накопления в системе пирокатехина является функцией окислительно-восстановительных характеристик и хинона</w:t>
      </w:r>
      <w:commentRangeEnd w:id="96"/>
      <w:r>
        <w:rPr>
          <w:rStyle w:val="afc"/>
          <w:rFonts w:eastAsia="SimSun" w:cstheme="minorBidi"/>
          <w:color w:val="auto"/>
          <w:lang w:eastAsia="en-US"/>
        </w:rPr>
        <w:commentReference w:id="96"/>
      </w:r>
      <w:r>
        <w:rPr>
          <w:lang w:eastAsia="en-US"/>
        </w:rPr>
        <w:t>, и амина; и на стадии “</w:t>
      </w:r>
      <w:proofErr w:type="spellStart"/>
      <w:r>
        <w:rPr>
          <w:lang w:eastAsia="en-US"/>
        </w:rPr>
        <w:t>темновой</w:t>
      </w:r>
      <w:proofErr w:type="spellEnd"/>
      <w:r>
        <w:rPr>
          <w:lang w:eastAsia="en-US"/>
        </w:rPr>
        <w:t xml:space="preserve">” реакции образования ингибиторных </w:t>
      </w:r>
      <w:proofErr w:type="spellStart"/>
      <w:r>
        <w:rPr>
          <w:lang w:eastAsia="en-US"/>
        </w:rPr>
        <w:t>оксифеноксильных</w:t>
      </w:r>
      <w:proofErr w:type="spellEnd"/>
      <w:r>
        <w:rPr>
          <w:lang w:eastAsia="en-US"/>
        </w:rPr>
        <w:t xml:space="preserve"> радикалов, когда основность амина существенно влияет на равновесие между хиноном и пирокатехином, с одной стороны, и </w:t>
      </w:r>
      <w:proofErr w:type="spellStart"/>
      <w:r>
        <w:rPr>
          <w:lang w:eastAsia="en-US"/>
        </w:rPr>
        <w:t>оксифеноксильными</w:t>
      </w:r>
      <w:proofErr w:type="spellEnd"/>
      <w:r>
        <w:rPr>
          <w:lang w:eastAsia="en-US"/>
        </w:rPr>
        <w:t xml:space="preserve"> радикалами, с другой.</w:t>
      </w:r>
    </w:p>
    <w:p w14:paraId="5831611C" w14:textId="77777777" w:rsidR="000626B8" w:rsidRDefault="000626B8" w:rsidP="000626B8">
      <w:pPr>
        <w:pStyle w:val="a3"/>
      </w:pPr>
    </w:p>
    <w:p w14:paraId="79674CAE" w14:textId="77777777" w:rsidR="000626B8" w:rsidRDefault="000626B8" w:rsidP="000626B8">
      <w:pPr>
        <w:pStyle w:val="a3"/>
      </w:pPr>
    </w:p>
    <w:p w14:paraId="6B2FC73F" w14:textId="22FB9CD9" w:rsidR="000626B8" w:rsidRDefault="000626B8" w:rsidP="000626B8">
      <w:pPr>
        <w:pStyle w:val="a3"/>
        <w:rPr>
          <w:lang w:eastAsia="en-US"/>
        </w:rPr>
      </w:pPr>
    </w:p>
    <w:p w14:paraId="29BCE61C" w14:textId="4ED47944" w:rsidR="000626B8" w:rsidRDefault="000626B8" w:rsidP="000626B8">
      <w:pPr>
        <w:pStyle w:val="a3"/>
        <w:rPr>
          <w:lang w:eastAsia="en-US"/>
        </w:rPr>
      </w:pPr>
    </w:p>
    <w:p w14:paraId="483D0F47" w14:textId="77777777" w:rsidR="000626B8" w:rsidRPr="000626B8" w:rsidRDefault="000626B8" w:rsidP="000626B8">
      <w:pPr>
        <w:pStyle w:val="a3"/>
        <w:rPr>
          <w:lang w:eastAsia="en-US"/>
        </w:rPr>
      </w:pPr>
    </w:p>
    <w:p w14:paraId="1BA61898" w14:textId="422FEA22" w:rsidR="00D46C54" w:rsidRDefault="000626B8" w:rsidP="00460A9A">
      <w:pPr>
        <w:pStyle w:val="33"/>
        <w:rPr>
          <w:noProof/>
        </w:rPr>
      </w:pPr>
      <w:r>
        <w:rPr>
          <w:noProof/>
        </w:rPr>
        <w:t>Доп</w:t>
      </w:r>
    </w:p>
    <w:p w14:paraId="17B361F9" w14:textId="223024FC" w:rsidR="00460A9A" w:rsidRPr="00E303DB" w:rsidRDefault="002C1E0A" w:rsidP="00026A25">
      <w:pPr>
        <w:pStyle w:val="a3"/>
      </w:pPr>
      <w:commentRangeStart w:id="97"/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 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 w:rsidRPr="00E303DB">
        <w:t>аминильного</w:t>
      </w:r>
      <w:proofErr w:type="spellEnd"/>
      <w:r w:rsidRPr="00E303DB">
        <w:t xml:space="preserve"> радикалов</w:t>
      </w:r>
      <w:r w:rsidR="00EA584A" w:rsidRPr="00E303DB">
        <w:t xml:space="preserve"> см. </w:t>
      </w:r>
      <w:commentRangeEnd w:id="97"/>
      <w:r w:rsidR="000626B8" w:rsidRPr="00E303DB">
        <w:rPr>
          <w:rStyle w:val="afc"/>
          <w:rFonts w:eastAsia="SimSun" w:cstheme="minorBidi"/>
          <w:color w:val="auto"/>
          <w:lang w:eastAsia="en-US"/>
        </w:rPr>
        <w:commentReference w:id="97"/>
      </w:r>
      <w:r w:rsidR="00026A25" w:rsidRPr="00E303DB">
        <w:fldChar w:fldCharType="begin"/>
      </w:r>
      <w:r w:rsidR="00026A25" w:rsidRPr="00E303DB">
        <w:instrText xml:space="preserve"> REF _Ref134865353 \h </w:instrText>
      </w:r>
      <w:r w:rsidR="00D50E28" w:rsidRPr="00E303DB">
        <w:instrText xml:space="preserve"> \* MERGEFORMAT </w:instrText>
      </w:r>
      <w:r w:rsidR="00026A25" w:rsidRPr="00E303DB">
        <w:fldChar w:fldCharType="separate"/>
      </w:r>
      <w:r w:rsidR="00E07A4C">
        <w:t xml:space="preserve">Схема </w:t>
      </w:r>
      <w:r w:rsidR="00E07A4C">
        <w:rPr>
          <w:noProof/>
        </w:rPr>
        <w:t>14</w:t>
      </w:r>
      <w:r w:rsidR="00E07A4C">
        <w:t>. Механизм образования радикалов.</w:t>
      </w:r>
      <w:r w:rsidR="00026A25" w:rsidRPr="00E303DB">
        <w:fldChar w:fldCharType="end"/>
      </w:r>
      <w:r w:rsidRPr="00E303DB">
        <w:t xml:space="preserve">. Они могут </w:t>
      </w:r>
      <w:proofErr w:type="spellStart"/>
      <w:r w:rsidRPr="00E303DB">
        <w:t>рекомбинировать</w:t>
      </w:r>
      <w:proofErr w:type="spellEnd"/>
      <w:r w:rsidRPr="00E303DB">
        <w:t xml:space="preserve"> и дать </w:t>
      </w:r>
      <w:proofErr w:type="spellStart"/>
      <w:r w:rsidRPr="00E303DB">
        <w:t>фенолэфир</w:t>
      </w:r>
      <w:proofErr w:type="spellEnd"/>
      <w:r w:rsidRPr="00E303DB">
        <w:t>, который является главным первичным продуктом фотовосстановления орто-</w:t>
      </w:r>
      <w:proofErr w:type="spellStart"/>
      <w:r w:rsidRPr="00E303DB">
        <w:t>бензохинонов</w:t>
      </w:r>
      <w:proofErr w:type="spellEnd"/>
      <w:r w:rsidRPr="00E303DB">
        <w:t xml:space="preserve">. 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 </w:t>
      </w:r>
      <w:proofErr w:type="spellStart"/>
      <w:r w:rsidRPr="00E303DB">
        <w:t>Фенолэфир</w:t>
      </w:r>
      <w:proofErr w:type="spellEnd"/>
      <w:r w:rsidRPr="00E303DB">
        <w:t xml:space="preserve"> (</w:t>
      </w:r>
      <w:r w:rsidR="00CC5A5F" w:rsidRPr="00E303DB">
        <w:t xml:space="preserve">под </w:t>
      </w:r>
      <w:r w:rsidRPr="00E303DB">
        <w:t>вакуум</w:t>
      </w:r>
      <w:r w:rsidR="00CC5A5F" w:rsidRPr="00E303DB">
        <w:t xml:space="preserve">ом при </w:t>
      </w:r>
      <w:r w:rsidRPr="00E303DB">
        <w:t>комнатн</w:t>
      </w:r>
      <w:r w:rsidR="00CC5A5F" w:rsidRPr="00E303DB">
        <w:t>ой</w:t>
      </w:r>
      <w:r w:rsidRPr="00E303DB">
        <w:t xml:space="preserve"> температур</w:t>
      </w:r>
      <w:r w:rsidR="00CC5A5F" w:rsidRPr="00E303DB">
        <w:t>е</w:t>
      </w:r>
      <w:r w:rsidRPr="00E303DB">
        <w:t>) в</w:t>
      </w:r>
      <w:r w:rsidR="00CC5A5F" w:rsidRPr="00E303DB">
        <w:t xml:space="preserve"> результате</w:t>
      </w:r>
      <w:r w:rsidRPr="00E303DB">
        <w:t xml:space="preserve"> </w:t>
      </w:r>
      <w:proofErr w:type="spellStart"/>
      <w:r w:rsidRPr="00E303DB">
        <w:t>темно</w:t>
      </w:r>
      <w:r w:rsidR="00CC5A5F" w:rsidRPr="00E303DB">
        <w:t>вой</w:t>
      </w:r>
      <w:proofErr w:type="spellEnd"/>
      <w:r w:rsidR="00CC5A5F" w:rsidRPr="00E303DB">
        <w:t xml:space="preserve"> реакции</w:t>
      </w:r>
      <w:r w:rsidRPr="00E303DB">
        <w:t xml:space="preserve"> превращается в пирокатехин. Стабильность </w:t>
      </w:r>
      <w:proofErr w:type="spellStart"/>
      <w:r w:rsidRPr="00E303DB">
        <w:t>фенолэфиров</w:t>
      </w:r>
      <w:proofErr w:type="spellEnd"/>
      <w:r w:rsidRPr="00E303DB">
        <w:t xml:space="preserve"> увеличивается при уменьшении объема заместителя рядом с новой эфирной связью. Также устойчивость </w:t>
      </w:r>
      <w:proofErr w:type="spellStart"/>
      <w:r w:rsidRPr="00E303DB">
        <w:t>фенолэфиров</w:t>
      </w:r>
      <w:proofErr w:type="spellEnd"/>
      <w:r w:rsidRPr="00E303DB">
        <w:t xml:space="preserve"> также зависит от </w:t>
      </w:r>
      <w:proofErr w:type="spellStart"/>
      <w:r w:rsidRPr="00E303DB">
        <w:t>red</w:t>
      </w:r>
      <w:proofErr w:type="spellEnd"/>
      <w:r w:rsidRPr="00E303DB">
        <w:t>/</w:t>
      </w:r>
      <w:proofErr w:type="spellStart"/>
      <w:r w:rsidRPr="00E303DB">
        <w:t>ox</w:t>
      </w:r>
      <w:proofErr w:type="spellEnd"/>
      <w:r w:rsidRPr="00E303DB">
        <w:t xml:space="preserve"> свойств реагентов. Чем слабее </w:t>
      </w:r>
      <w:r w:rsidR="00CC5A5F" w:rsidRPr="00E303DB">
        <w:t xml:space="preserve">электронно-акцепторные свойства </w:t>
      </w:r>
      <w:r w:rsidRPr="00E303DB">
        <w:t>хинон</w:t>
      </w:r>
      <w:r w:rsidR="00CC5A5F" w:rsidRPr="00E303DB">
        <w:t>ов</w:t>
      </w:r>
      <w:r w:rsidRPr="00E303DB">
        <w:t xml:space="preserve"> и чем слабее </w:t>
      </w:r>
      <w:r w:rsidR="00CC5A5F" w:rsidRPr="00E303DB">
        <w:t xml:space="preserve">электронно-донорные свойства </w:t>
      </w:r>
      <w:r w:rsidRPr="00E303DB">
        <w:t>амин</w:t>
      </w:r>
      <w:r w:rsidR="00CC5A5F" w:rsidRPr="00E303DB">
        <w:t>ов</w:t>
      </w:r>
      <w:r w:rsidRPr="00E303DB">
        <w:t xml:space="preserve">, тем стабильнее </w:t>
      </w:r>
      <w:proofErr w:type="spellStart"/>
      <w:r w:rsidRPr="00E303DB">
        <w:t>фенолэфиры</w:t>
      </w:r>
      <w:proofErr w:type="spellEnd"/>
      <w:r w:rsidRPr="00E303DB">
        <w:t>.</w:t>
      </w:r>
      <w:r w:rsidR="00EA584A" w:rsidRPr="00E303DB">
        <w:rPr>
          <w:noProof/>
        </w:rPr>
        <w:t xml:space="preserve"> </w:t>
      </w:r>
    </w:p>
    <w:p w14:paraId="31FBAFBD" w14:textId="1756F598" w:rsidR="00EA584A" w:rsidRPr="003D68D9" w:rsidRDefault="00EA584A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9E5428" wp14:editId="1BB9D0F5">
                <wp:extent cx="5645785" cy="3226435"/>
                <wp:effectExtent l="0" t="0" r="0" b="0"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5" cy="3226435"/>
                          <a:chOff x="0" y="0"/>
                          <a:chExt cx="6832600" cy="390461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373380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5F6788" w14:textId="14F5DF33" w:rsidR="00E07A4C" w:rsidRPr="00E43886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8" w:name="_Ref13486535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>. Механизм образования радикалов.</w:t>
                              </w:r>
                              <w:bookmarkEnd w:id="9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E5428" id="Группа 52" o:spid="_x0000_s1079" style="width:444.55pt;height:254.05pt;mso-position-horizontal-relative:char;mso-position-vertical-relative:line" coordsize="68326,3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">
                <v:shape id="Рисунок 50" o:spid="_x0000_s1080" type="#_x0000_t75" style="position:absolute;width:68326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">
                  <v:imagedata r:id="rId55" o:title=""/>
                </v:shape>
                <v:shape id="Надпись 51" o:spid="_x0000_s1081" type="#_x0000_t202" style="position:absolute;top:37338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14:paraId="2F5F6788" w14:textId="14F5DF33" w:rsidR="00E07A4C" w:rsidRPr="00E43886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9" w:name="_Ref13486535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>. Механизм образования радикалов.</w:t>
                        </w:r>
                        <w:bookmarkEnd w:id="99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5269A4" w14:textId="1B636F52" w:rsidR="00D46C54" w:rsidRDefault="00CC5A5F" w:rsidP="00DB000E">
      <w:pPr>
        <w:pStyle w:val="a3"/>
        <w:rPr>
          <w:strike/>
        </w:rPr>
      </w:pPr>
      <w:r w:rsidRPr="00E303DB">
        <w:t xml:space="preserve">Нельзя так же исключать реакцию фотовосстановления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на пирокатехин и о-хинон. Например, 3,5- и 3,6-ди-трет-бутилбензохинонов-1,2 в присутствии соответствующих им пирокатехинов </w:t>
      </w:r>
      <w:commentRangeStart w:id="100"/>
      <w:commentRangeStart w:id="101"/>
      <w:r w:rsidRPr="00E303DB">
        <w:t>приводит</w:t>
      </w:r>
      <w:commentRangeEnd w:id="100"/>
      <w:r w:rsidRPr="00E303DB">
        <w:rPr>
          <w:rStyle w:val="afc"/>
          <w:rFonts w:eastAsia="SimSun" w:cstheme="minorBidi"/>
          <w:color w:val="auto"/>
          <w:lang w:eastAsia="en-US"/>
        </w:rPr>
        <w:commentReference w:id="100"/>
      </w:r>
      <w:commentRangeEnd w:id="101"/>
      <w:r w:rsidR="00B04A91" w:rsidRPr="00E303DB">
        <w:rPr>
          <w:rStyle w:val="afc"/>
          <w:rFonts w:eastAsia="SimSun" w:cstheme="minorBidi"/>
          <w:color w:val="auto"/>
          <w:lang w:eastAsia="en-US"/>
        </w:rPr>
        <w:commentReference w:id="101"/>
      </w:r>
      <w:r w:rsidRPr="00E303DB">
        <w:t xml:space="preserve">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 </w:t>
      </w:r>
      <w:sdt>
        <w:sdtPr>
          <w:id w:val="1230585099"/>
          <w:citation/>
        </w:sdtPr>
        <w:sdtContent>
          <w:r w:rsidRPr="00E303DB">
            <w:fldChar w:fldCharType="begin"/>
          </w:r>
          <w:r w:rsidRPr="00E303DB">
            <w:instrText xml:space="preserve">CITATION The17 \l 1033 </w:instrText>
          </w:r>
          <w:r w:rsidRPr="00E303DB">
            <w:fldChar w:fldCharType="separate"/>
          </w:r>
          <w:r w:rsidR="00E303DB">
            <w:rPr>
              <w:noProof/>
            </w:rPr>
            <w:t>[9]</w:t>
          </w:r>
          <w:r w:rsidRPr="00E303DB">
            <w:fldChar w:fldCharType="end"/>
          </w:r>
        </w:sdtContent>
      </w:sdt>
      <w:r w:rsidR="00DB000E" w:rsidRPr="00E303DB">
        <w:t xml:space="preserve"> </w:t>
      </w:r>
      <w:r w:rsidR="00DB000E" w:rsidRPr="00E303DB">
        <w:fldChar w:fldCharType="begin"/>
      </w:r>
      <w:r w:rsidR="00DB000E" w:rsidRPr="00E303DB">
        <w:instrText xml:space="preserve"> REF _Ref135051196 \h </w:instrText>
      </w:r>
      <w:r w:rsidR="00D50E28" w:rsidRPr="00E303DB">
        <w:instrText xml:space="preserve"> \* MERGEFORMAT </w:instrText>
      </w:r>
      <w:r w:rsidR="00DB000E" w:rsidRPr="00E303DB">
        <w:fldChar w:fldCharType="separate"/>
      </w:r>
      <w:r w:rsidR="00E07A4C">
        <w:rPr>
          <w:b/>
          <w:bCs/>
        </w:rPr>
        <w:t>Ошибка! Источник ссылки не найден.</w:t>
      </w:r>
      <w:r w:rsidR="00DB000E" w:rsidRPr="00E303DB">
        <w:fldChar w:fldCharType="end"/>
      </w:r>
      <w:r w:rsidRPr="00D50E28">
        <w:rPr>
          <w:strike/>
        </w:rPr>
        <w:t>:</w:t>
      </w:r>
    </w:p>
    <w:p w14:paraId="447A89B3" w14:textId="7D782DEE" w:rsidR="00171A6D" w:rsidRDefault="00171A6D" w:rsidP="00DB000E">
      <w:pPr>
        <w:pStyle w:val="a3"/>
        <w:rPr>
          <w:strike/>
        </w:rPr>
      </w:pPr>
    </w:p>
    <w:p w14:paraId="0686FBA6" w14:textId="0370D046" w:rsidR="00171A6D" w:rsidRDefault="00171A6D" w:rsidP="00DB000E">
      <w:pPr>
        <w:pStyle w:val="a3"/>
        <w:rPr>
          <w:strike/>
        </w:rPr>
      </w:pPr>
    </w:p>
    <w:p w14:paraId="19F2AD0D" w14:textId="77777777" w:rsidR="00171A6D" w:rsidRPr="00D50E28" w:rsidRDefault="00171A6D" w:rsidP="00DB000E">
      <w:pPr>
        <w:pStyle w:val="a3"/>
        <w:rPr>
          <w:strike/>
        </w:rPr>
      </w:pP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5761664F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Dg6NDg6MDg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618E4">
              <w:t>[35]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E07A4C">
        <w:t xml:space="preserve">Схема </w:t>
      </w:r>
      <w:r w:rsidR="00E07A4C">
        <w:rPr>
          <w:noProof/>
        </w:rPr>
        <w:t>15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AA19CE">
        <w:fldChar w:fldCharType="begin"/>
      </w:r>
      <w:r w:rsidR="00AA19CE">
        <w:instrText xml:space="preserve"> REF _Ref134996846 \h </w:instrText>
      </w:r>
      <w:r w:rsidR="00AA19CE">
        <w:fldChar w:fldCharType="separate"/>
      </w:r>
      <w:r w:rsidR="00E07A4C">
        <w:t xml:space="preserve">Схема </w:t>
      </w:r>
      <w:r w:rsidR="00E07A4C">
        <w:rPr>
          <w:noProof/>
        </w:rPr>
        <w:t>16</w:t>
      </w:r>
      <w:r w:rsidR="00AA19CE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Dg6NDg6MDg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618E4">
              <w:t>[35]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</w:t>
      </w:r>
      <w:commentRangeStart w:id="102"/>
      <w:r w:rsidR="00C17DFB">
        <w:t>же</w:t>
      </w:r>
      <w:commentRangeEnd w:id="102"/>
      <w:r w:rsidR="00C17DFB">
        <w:rPr>
          <w:rStyle w:val="afc"/>
          <w:rFonts w:eastAsia="SimSun" w:cstheme="minorBidi"/>
          <w:color w:val="auto"/>
          <w:lang w:eastAsia="en-US"/>
        </w:rPr>
        <w:commentReference w:id="102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dUMDg6NDg6MDg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E618E4">
              <w:t>[35]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0C75FF49" w:rsidR="00E07A4C" w:rsidRPr="00EF334A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3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bookmarkEnd w:id="103"/>
                              <w:r>
                                <w:t xml:space="preserve">. Схема </w:t>
                              </w:r>
                              <w:proofErr w:type="spellStart"/>
                              <w:r>
                                <w:t>декарбонилирования</w:t>
                              </w:r>
                              <w:proofErr w:type="spellEnd"/>
                              <w:r>
                                <w:t xml:space="preserve">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82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">
                <v:shape id="Рисунок 53" o:spid="_x0000_s1083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57" o:title=""/>
                </v:shape>
                <v:shape id="Надпись 54" o:spid="_x0000_s1084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0C75FF49" w:rsidR="00E07A4C" w:rsidRPr="00EF334A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4" w:name="_Ref13499650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bookmarkEnd w:id="104"/>
                        <w:r>
                          <w:t xml:space="preserve">. Схема </w:t>
                        </w:r>
                        <w:proofErr w:type="spellStart"/>
                        <w:r>
                          <w:t>декарбонилирования</w:t>
                        </w:r>
                        <w:proofErr w:type="spellEnd"/>
                        <w:r>
                          <w:t xml:space="preserve">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6EC1CCEB" w:rsidR="00E07A4C" w:rsidRPr="005E6924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5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bookmarkEnd w:id="105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Димеризация</w:t>
                              </w:r>
                              <w:proofErr w:type="spellEnd"/>
                              <w:r>
                                <w:t xml:space="preserve"> замещённого </w:t>
                              </w:r>
                              <w:proofErr w:type="spellStart"/>
                              <w:proofErr w:type="gramStart"/>
                              <w:r>
                                <w:t>бицикло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85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">
                <v:shape id="Рисунок 35" o:spid="_x0000_s1086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59" o:title=""/>
                </v:shape>
                <v:shape id="Надпись 36" o:spid="_x0000_s1087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6EC1CCEB" w:rsidR="00E07A4C" w:rsidRPr="005E6924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6" w:name="_Ref13499684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bookmarkEnd w:id="106"/>
                        <w:r>
                          <w:t xml:space="preserve">. </w:t>
                        </w:r>
                        <w:proofErr w:type="spellStart"/>
                        <w:r>
                          <w:t>Димеризация</w:t>
                        </w:r>
                        <w:proofErr w:type="spellEnd"/>
                        <w:r>
                          <w:t xml:space="preserve"> замещённого </w:t>
                        </w:r>
                        <w:proofErr w:type="spellStart"/>
                        <w:proofErr w:type="gramStart"/>
                        <w:r>
                          <w:t>бицикло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12D74F1C" w:rsidR="003608D7" w:rsidRDefault="003608D7" w:rsidP="00E454A5">
      <w:pPr>
        <w:pStyle w:val="33"/>
      </w:pPr>
      <w:commentRangeStart w:id="107"/>
      <w:commentRangeStart w:id="108"/>
      <w:r>
        <w:t>Ингибирование</w:t>
      </w:r>
      <w:commentRangeEnd w:id="107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107"/>
      </w:r>
      <w:commentRangeEnd w:id="108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108"/>
      </w:r>
      <w:r w:rsidR="006636C3">
        <w:t xml:space="preserve"> полимеризации</w:t>
      </w:r>
    </w:p>
    <w:p w14:paraId="5353074D" w14:textId="3329D77A" w:rsidR="00AE7EDD" w:rsidRDefault="001764D1" w:rsidP="00E45A6B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109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109"/>
      <w:r>
        <w:rPr>
          <w:rStyle w:val="afc"/>
          <w:rFonts w:eastAsia="SimSun" w:cstheme="minorBidi"/>
          <w:color w:val="auto"/>
          <w:lang w:eastAsia="en-US"/>
        </w:rPr>
        <w:commentReference w:id="109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E618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E618E4">
              <w:t>[36]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 xml:space="preserve">в </w:t>
      </w:r>
      <w:r w:rsidR="00725F81" w:rsidRPr="00725F81">
        <w:lastRenderedPageBreak/>
        <w:t>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E618E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}</w:instrText>
          </w:r>
          <w:r w:rsidR="00863D0D">
            <w:fldChar w:fldCharType="separate"/>
          </w:r>
          <w:hyperlink w:anchor="_CTVL00180be62af4b4d4f9cb1655a1d0676010e" w:tooltip="Hohenberg P., K.W. / K.W. Hohenberg P. // Phys. Rev. B. – 1964. – Т.136, №3. – C.864." w:history="1">
            <w:r w:rsidR="00E618E4">
              <w:t>[37</w:t>
            </w:r>
          </w:hyperlink>
          <w:hyperlink w:anchor="_CTVL0019be5edbfe1b245c98aa2b9cb5f1da22e" w:tooltip="Kohn W., Sham L. J. / Kohn W., Sham L. J. // Phys. Rev. A. – 1965. – Т.140, №4. – C.1133." w:history="1">
            <w:r w:rsidR="00E618E4">
              <w:t>, 38]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110"/>
      <w:r w:rsidR="006F35F2" w:rsidRPr="006F35F2">
        <w:t>36Q</w:t>
      </w:r>
      <w:commentRangeEnd w:id="110"/>
      <w:r w:rsidR="00CA6E82">
        <w:rPr>
          <w:rStyle w:val="afc"/>
          <w:rFonts w:eastAsia="SimSun" w:cstheme="minorBidi"/>
          <w:color w:val="auto"/>
          <w:lang w:eastAsia="en-US"/>
        </w:rPr>
        <w:commentReference w:id="110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E07A4C">
        <w:t xml:space="preserve">Рисунок </w:t>
      </w:r>
      <w:r w:rsidR="00E07A4C">
        <w:rPr>
          <w:noProof/>
        </w:rPr>
        <w:t>3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4409229B" w:rsidR="00E07A4C" w:rsidRPr="00085B74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1" w:name="_Ref13504593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11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88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">
                <v:shape id="Рисунок 38" o:spid="_x0000_s1089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61" o:title=""/>
                </v:shape>
                <v:shape id="Надпись 39" o:spid="_x0000_s1090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4409229B" w:rsidR="00E07A4C" w:rsidRPr="00085B74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2" w:name="_Ref13504593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112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44C1B032" w:rsidR="006F35F2" w:rsidRDefault="006F35F2" w:rsidP="000626B8">
      <w:pPr>
        <w:pStyle w:val="a2"/>
      </w:pPr>
      <w: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 w:rsidR="00E07A4C">
        <w:t xml:space="preserve">Схема </w:t>
      </w:r>
      <w:r w:rsidR="00E07A4C">
        <w:rPr>
          <w:noProof/>
        </w:rPr>
        <w:t>17</w:t>
      </w:r>
      <w:r>
        <w:fldChar w:fldCharType="end"/>
      </w:r>
      <w: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0E9BF464" w:rsidR="00E07A4C" w:rsidRPr="002A68A7" w:rsidRDefault="00E07A4C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3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bookmarkEnd w:id="113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91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">
                <v:shape id="Рисунок 56" o:spid="_x0000_s1092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63" o:title=""/>
                </v:shape>
                <v:shape id="Надпись 57" o:spid="_x0000_s1093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0E9BF464" w:rsidR="00E07A4C" w:rsidRPr="002A68A7" w:rsidRDefault="00E07A4C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4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bookmarkEnd w:id="114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210BB72C" w:rsidR="00B55CA9" w:rsidRDefault="00255FBF" w:rsidP="000626B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E07A4C">
        <w:t xml:space="preserve">Таблица </w:t>
      </w:r>
      <w:r w:rsidR="00E07A4C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47FF0EAE" w:rsidR="00E07A4C" w:rsidRPr="0035319E" w:rsidRDefault="00E07A4C" w:rsidP="00B55CA9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5" w:name="_Ref13504690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15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94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">
                <v:shape id="Рисунок 59" o:spid="_x0000_s1095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65" o:title="" cropright="2300f"/>
                </v:shape>
                <v:shape id="Надпись 60" o:spid="_x0000_s1096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47FF0EAE" w:rsidR="00E07A4C" w:rsidRPr="0035319E" w:rsidRDefault="00E07A4C" w:rsidP="00B55CA9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6" w:name="_Ref13504690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116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25D2DE9F" w:rsidR="00B55CA9" w:rsidRDefault="00725F81" w:rsidP="00B55CA9">
      <w:pPr>
        <w:pStyle w:val="a3"/>
      </w:pPr>
      <w:r w:rsidRPr="00725F81">
        <w:lastRenderedPageBreak/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 главную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E07A4C">
        <w:t xml:space="preserve">Таблица </w:t>
      </w:r>
      <w:r w:rsidR="00E07A4C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393E3ED1" w14:textId="20448752" w:rsidR="007B63FE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1AEDB615" w:rsidR="00E07A4C" w:rsidRPr="00C652B6" w:rsidRDefault="00E07A4C" w:rsidP="007B63F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7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117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97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">
                <v:shape id="Рисунок 65" o:spid="_x0000_s1098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67" o:title=""/>
                </v:shape>
                <v:shape id="Надпись 66" o:spid="_x0000_s1099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1AEDB615" w:rsidR="00E07A4C" w:rsidRPr="00C652B6" w:rsidRDefault="00E07A4C" w:rsidP="007B63F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8" w:name="_Ref135047443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118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B820ED" w14:textId="0AF85BCF" w:rsidR="00255FBF" w:rsidRDefault="00255FBF" w:rsidP="00255FBF">
      <w:pPr>
        <w:pStyle w:val="aff5"/>
        <w:rPr>
          <w:noProof/>
        </w:rPr>
      </w:pPr>
    </w:p>
    <w:p w14:paraId="600ACBC4" w14:textId="749A592C" w:rsidR="00255FBF" w:rsidRDefault="00255FBF" w:rsidP="000626B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119"/>
      <w:r w:rsidR="009C105D">
        <w:t>электронная</w:t>
      </w:r>
      <w:r w:rsidRPr="00255FBF">
        <w:t xml:space="preserve"> </w:t>
      </w:r>
      <w:commentRangeEnd w:id="119"/>
      <w:r w:rsidR="009C105D">
        <w:rPr>
          <w:rStyle w:val="afc"/>
          <w:rFonts w:eastAsia="SimSun" w:cstheme="minorBidi"/>
          <w:color w:val="auto"/>
          <w:lang w:eastAsia="en-US"/>
        </w:rPr>
        <w:commentReference w:id="119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E07A4C">
        <w:t xml:space="preserve">Схема </w:t>
      </w:r>
      <w:r w:rsidR="00E07A4C">
        <w:rPr>
          <w:noProof/>
        </w:rPr>
        <w:t>18</w:t>
      </w:r>
      <w:r w:rsidR="00D54142">
        <w:fldChar w:fldCharType="end"/>
      </w:r>
      <w:r w:rsidR="00D54142">
        <w:t>: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56CB28" wp14:editId="6820C83C">
                <wp:extent cx="3441700" cy="4717415"/>
                <wp:effectExtent l="0" t="0" r="6350" b="698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717415"/>
                          <a:chOff x="0" y="0"/>
                          <a:chExt cx="3441700" cy="471741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1324E252" w:rsidR="00E07A4C" w:rsidRPr="005F0583" w:rsidRDefault="00E07A4C" w:rsidP="00D54142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0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bookmarkEnd w:id="120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100" style="width:271pt;height:371.45pt;mso-position-horizontal-relative:char;mso-position-vertical-relative:line" coordsize="34417,47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">
                <v:shape id="Рисунок 62" o:spid="_x0000_s1101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69" o:title=""/>
                </v:shape>
                <v:shape id="Надпись 63" o:spid="_x0000_s1102" type="#_x0000_t202" style="position:absolute;top:45466;width:3441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1324E252" w:rsidR="00E07A4C" w:rsidRPr="005F0583" w:rsidRDefault="00E07A4C" w:rsidP="00D54142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21" w:name="_Ref1350468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bookmarkEnd w:id="121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596D11" w14:textId="4D76155C" w:rsidR="00383542" w:rsidRDefault="004D45E5" w:rsidP="00CC12F7">
      <w:pPr>
        <w:pStyle w:val="33"/>
      </w:pPr>
      <w:r w:rsidRPr="00EE2A7A">
        <w:t>Итоговый механизм</w:t>
      </w:r>
    </w:p>
    <w:p w14:paraId="461E41F0" w14:textId="5C344714" w:rsidR="00EE2A7A" w:rsidRPr="00EE2A7A" w:rsidRDefault="00EE2A7A" w:rsidP="00EE2A7A">
      <w:pPr>
        <w:pStyle w:val="a3"/>
      </w:pPr>
      <w:proofErr w:type="spellStart"/>
      <w:r>
        <w:rPr>
          <w:lang w:val="en-US"/>
        </w:rPr>
        <w:t>Encias</w:t>
      </w:r>
      <w:proofErr w:type="spellEnd"/>
      <w:r w:rsidRPr="00EE2A7A">
        <w:t xml:space="preserve">1990 </w:t>
      </w:r>
      <w:proofErr w:type="spellStart"/>
      <w:r>
        <w:rPr>
          <w:lang w:val="en-US"/>
        </w:rPr>
        <w:t>polimerisatiion</w:t>
      </w:r>
      <w:proofErr w:type="spellEnd"/>
      <w:r w:rsidRPr="00EE2A7A">
        <w:t xml:space="preserve"> </w:t>
      </w:r>
      <w:r>
        <w:rPr>
          <w:lang w:val="en-US"/>
        </w:rPr>
        <w:t>scheme</w:t>
      </w:r>
      <w:r w:rsidRPr="00EE2A7A">
        <w:t xml:space="preserve"> </w:t>
      </w:r>
      <w:r>
        <w:t>от</w:t>
      </w:r>
      <w:r w:rsidRPr="00EE2A7A">
        <w:t xml:space="preserve"> </w:t>
      </w:r>
      <w:r>
        <w:t>туда</w:t>
      </w:r>
      <w:r w:rsidRPr="00EE2A7A">
        <w:t xml:space="preserve"> </w:t>
      </w:r>
      <w:r>
        <w:t>взять</w:t>
      </w:r>
      <w:r w:rsidRPr="00EE2A7A">
        <w:t xml:space="preserve"> </w:t>
      </w:r>
      <w:r>
        <w:t>схему</w:t>
      </w:r>
      <w:r w:rsidRPr="00EE2A7A">
        <w:t xml:space="preserve"> </w:t>
      </w:r>
      <w:r>
        <w:t>и</w:t>
      </w:r>
      <w:r w:rsidRPr="00EE2A7A">
        <w:t xml:space="preserve"> </w:t>
      </w:r>
      <w:r>
        <w:t>источники!</w:t>
      </w:r>
    </w:p>
    <w:p w14:paraId="68C9DD66" w14:textId="6AE1206D" w:rsidR="00CC12F7" w:rsidRPr="00E454A5" w:rsidRDefault="00CC12F7" w:rsidP="00CC12F7">
      <w:pPr>
        <w:pStyle w:val="a3"/>
        <w:rPr>
          <w:strike/>
        </w:rPr>
      </w:pPr>
      <w:r w:rsidRPr="00543881">
        <w:rPr>
          <w:strike/>
        </w:rPr>
        <w:t>Промежуточный</w:t>
      </w:r>
      <w:r w:rsidRPr="00E454A5">
        <w:rPr>
          <w:strike/>
        </w:rPr>
        <w:t xml:space="preserve"> </w:t>
      </w:r>
      <w:r w:rsidRPr="00543881">
        <w:rPr>
          <w:strike/>
        </w:rPr>
        <w:t>механизм</w:t>
      </w:r>
      <w:r w:rsidRPr="00E454A5">
        <w:rPr>
          <w:strike/>
        </w:rPr>
        <w:t>:</w:t>
      </w:r>
    </w:p>
    <w:p w14:paraId="12103BB8" w14:textId="7D0B955C" w:rsidR="00CC12F7" w:rsidRPr="00543881" w:rsidRDefault="00CC12F7" w:rsidP="00CC12F7">
      <w:pPr>
        <w:pStyle w:val="a3"/>
        <w:rPr>
          <w:strike/>
        </w:rPr>
      </w:pPr>
      <w:r w:rsidRPr="00543881">
        <w:rPr>
          <w:strike/>
          <w:noProof/>
        </w:rPr>
        <w:drawing>
          <wp:inline distT="0" distB="0" distL="0" distR="0" wp14:anchorId="7069F9C0" wp14:editId="3D080730">
            <wp:extent cx="4826000" cy="13420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1412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97C" w14:textId="6F3AE9A5" w:rsidR="00CC12F7" w:rsidRPr="00543881" w:rsidRDefault="004D45E5" w:rsidP="00CC12F7">
      <w:pPr>
        <w:pStyle w:val="a3"/>
        <w:rPr>
          <w:strike/>
        </w:rPr>
      </w:pPr>
      <w:r w:rsidRPr="00543881">
        <w:rPr>
          <w:strike/>
        </w:rPr>
        <w:t xml:space="preserve">Общий механизм </w:t>
      </w:r>
      <w:proofErr w:type="spellStart"/>
      <w:r w:rsidRPr="00543881">
        <w:rPr>
          <w:strike/>
        </w:rPr>
        <w:t>фотополимеризации</w:t>
      </w:r>
      <w:proofErr w:type="spellEnd"/>
      <w:r w:rsidRPr="00543881">
        <w:rPr>
          <w:strike/>
        </w:rPr>
        <w:t xml:space="preserve"> с участием системы </w:t>
      </w:r>
      <w:proofErr w:type="spellStart"/>
      <w:r w:rsidRPr="00543881">
        <w:rPr>
          <w:strike/>
        </w:rPr>
        <w:t>карбонилное</w:t>
      </w:r>
      <w:proofErr w:type="spellEnd"/>
      <w:r w:rsidRPr="00543881">
        <w:rPr>
          <w:strike/>
        </w:rPr>
        <w:t xml:space="preserve"> соединение-донор водорода показан на Схеме выше </w:t>
      </w:r>
      <w:sdt>
        <w:sdtPr>
          <w:rPr>
            <w:strike/>
          </w:rPr>
          <w:id w:val="-1804528810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Крю82 \l 1049 </w:instrText>
          </w:r>
          <w:r w:rsidR="001B5F85" w:rsidRPr="00543881">
            <w:rPr>
              <w:strike/>
            </w:rPr>
            <w:fldChar w:fldCharType="separate"/>
          </w:r>
          <w:r w:rsidR="00E303DB">
            <w:rPr>
              <w:noProof/>
            </w:rPr>
            <w:t>[10]</w:t>
          </w:r>
          <w:r w:rsidR="001B5F85" w:rsidRPr="00543881">
            <w:rPr>
              <w:strike/>
            </w:rPr>
            <w:fldChar w:fldCharType="end"/>
          </w:r>
        </w:sdtContent>
      </w:sdt>
      <w:r w:rsidRPr="00543881">
        <w:rPr>
          <w:strike/>
        </w:rPr>
        <w:t xml:space="preserve">. Как было сказано, </w:t>
      </w:r>
      <w:proofErr w:type="spellStart"/>
      <w:r w:rsidRPr="00543881">
        <w:rPr>
          <w:strike/>
        </w:rPr>
        <w:t>феноксильный</w:t>
      </w:r>
      <w:proofErr w:type="spellEnd"/>
      <w:r w:rsidRPr="00543881">
        <w:rPr>
          <w:strike/>
        </w:rPr>
        <w:t xml:space="preserve"> (QH·) и </w:t>
      </w:r>
      <w:proofErr w:type="spellStart"/>
      <w:r w:rsidRPr="00543881">
        <w:rPr>
          <w:strike/>
        </w:rPr>
        <w:t>аминоалкильный</w:t>
      </w:r>
      <w:proofErr w:type="spellEnd"/>
      <w:r w:rsidRPr="00543881">
        <w:rPr>
          <w:strike/>
        </w:rPr>
        <w:t xml:space="preserve"> радикалы (D·) образуются при реакции фотовосстановления бинарной системы о-</w:t>
      </w:r>
      <w:proofErr w:type="spellStart"/>
      <w:r w:rsidRPr="00543881">
        <w:rPr>
          <w:strike/>
        </w:rPr>
        <w:t>бензохинон</w:t>
      </w:r>
      <w:proofErr w:type="spellEnd"/>
      <w:r w:rsidRPr="00543881">
        <w:rPr>
          <w:strike/>
        </w:rPr>
        <w:t xml:space="preserve"> - амин. Они определяют дальнейшее направление полимеризации. Радикал D· может реагировать с мономером и давать радикалы роста. Также он может </w:t>
      </w:r>
      <w:proofErr w:type="spellStart"/>
      <w:r w:rsidRPr="00543881">
        <w:rPr>
          <w:strike/>
        </w:rPr>
        <w:t>рекомбинировать</w:t>
      </w:r>
      <w:proofErr w:type="spellEnd"/>
      <w:r w:rsidRPr="00543881">
        <w:rPr>
          <w:strike/>
        </w:rPr>
        <w:t xml:space="preserve"> с QH· и образовывать </w:t>
      </w:r>
      <w:proofErr w:type="spellStart"/>
      <w:r w:rsidRPr="00543881">
        <w:rPr>
          <w:strike/>
        </w:rPr>
        <w:t>фенолэфир</w:t>
      </w:r>
      <w:proofErr w:type="spellEnd"/>
      <w:r w:rsidRPr="00543881">
        <w:rPr>
          <w:strike/>
        </w:rPr>
        <w:t xml:space="preserve">. Это неблагоприятно, так как </w:t>
      </w:r>
      <w:proofErr w:type="spellStart"/>
      <w:r w:rsidRPr="00543881">
        <w:rPr>
          <w:strike/>
        </w:rPr>
        <w:t>фенолэфиры</w:t>
      </w:r>
      <w:proofErr w:type="spellEnd"/>
      <w:r w:rsidRPr="00543881">
        <w:rPr>
          <w:strike/>
        </w:rPr>
        <w:t xml:space="preserve"> могут тормозить полимеризацию, как и пирокатехины, которые получаются при </w:t>
      </w:r>
      <w:proofErr w:type="spellStart"/>
      <w:r w:rsidRPr="00543881">
        <w:rPr>
          <w:strike/>
        </w:rPr>
        <w:t>диспропорционировании</w:t>
      </w:r>
      <w:proofErr w:type="spellEnd"/>
      <w:r w:rsidRPr="00543881">
        <w:rPr>
          <w:strike/>
        </w:rPr>
        <w:t xml:space="preserve"> двух радикалов QH· </w:t>
      </w:r>
      <w:sdt>
        <w:sdtPr>
          <w:rPr>
            <w:strike/>
          </w:rPr>
          <w:id w:val="255800907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Shu09 \l 1049 </w:instrText>
          </w:r>
          <w:r w:rsidR="001B5F85" w:rsidRPr="00543881">
            <w:rPr>
              <w:strike/>
            </w:rPr>
            <w:fldChar w:fldCharType="separate"/>
          </w:r>
          <w:r w:rsidR="00E303DB">
            <w:rPr>
              <w:noProof/>
            </w:rPr>
            <w:t>[11]</w:t>
          </w:r>
          <w:r w:rsidR="001B5F85" w:rsidRPr="00543881">
            <w:rPr>
              <w:strike/>
            </w:rPr>
            <w:fldChar w:fldCharType="end"/>
          </w:r>
        </w:sdtContent>
      </w:sdt>
      <w:r w:rsidR="001B5F85" w:rsidRPr="00543881">
        <w:rPr>
          <w:strike/>
        </w:rPr>
        <w:t>.</w:t>
      </w:r>
    </w:p>
    <w:p w14:paraId="7BDF2248" w14:textId="1FD25FC6" w:rsidR="0027712E" w:rsidRDefault="0027712E" w:rsidP="00644CFE">
      <w:pPr>
        <w:pStyle w:val="23"/>
      </w:pPr>
      <w:bookmarkStart w:id="122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lastRenderedPageBreak/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E07A4C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7C590FBE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480875FC" w14:textId="301A4417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123"/>
      <w:r w:rsidR="00E452D9">
        <w:t>высоки</w:t>
      </w:r>
      <w:commentRangeEnd w:id="123"/>
      <w:r w:rsidR="00E452D9">
        <w:rPr>
          <w:rStyle w:val="afc"/>
          <w:rFonts w:eastAsia="SimSun" w:cstheme="minorBidi"/>
          <w:color w:val="auto"/>
          <w:lang w:eastAsia="en-US"/>
        </w:rPr>
        <w:commentReference w:id="123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dUMDg6NDg6MDgiLCJQcm9qZWN0Ijp7IiRyZWYiOiI4In19LCJVc2VOdW1iZXJpbmdUeXBlT2ZQYXJlbnREb2N1bWVudCI6ZmFsc2V9XSwiRm9ybWF0dGVkVGV4dCI6eyIkaWQiOiIxMCIsIkNvdW50IjoxLCJUZXh0VW5pdHMiOlt7IiRpZCI6IjExIiwiRm9udFN0eWxlIjp7IiRpZCI6IjEyIiwiTmV1dHJhbCI6dHJ1ZX0sIlJlYWRpbmdPcmRlciI6MSwiVGV4dCI6IlszOV0ifV19LCJUYWciOiJDaXRhdmlQbGFjZWhvbGRlciM2NjgxMWE2My00MjVlLTQ2YzYtODA1YS04OWRkM2M2MTMwNjkiLCJUZXh0IjoiWzM5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E618E4">
              <w:t>[39]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124"/>
      <w:r w:rsidR="00E452D9">
        <w:t>10</w:t>
      </w:r>
      <w:commentRangeEnd w:id="124"/>
      <w:r w:rsidR="00E452D9">
        <w:rPr>
          <w:rStyle w:val="afc"/>
          <w:rFonts w:eastAsia="SimSun" w:cstheme="minorBidi"/>
          <w:color w:val="auto"/>
          <w:lang w:eastAsia="en-US"/>
        </w:rPr>
        <w:commentReference w:id="124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2QxMTJlNWIyLTQ3NjMtNDk0Yy04N2VkLTFjNGVmODQ5NWM4YyIsIlRleHQiOiJbNDB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E618E4">
              <w:t>[40]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125"/>
      <w:r w:rsidR="00891194">
        <w:t>механизм</w:t>
      </w:r>
      <w:commentRangeEnd w:id="125"/>
      <w:r w:rsidR="00321798">
        <w:rPr>
          <w:rStyle w:val="afc"/>
          <w:rFonts w:eastAsia="SimSun" w:cstheme="minorBidi"/>
          <w:color w:val="auto"/>
          <w:lang w:eastAsia="en-US"/>
        </w:rPr>
        <w:commentReference w:id="125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8A0F289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E07A4C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E07A4C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6E97F0D0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E07A4C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6E86B0D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E07A4C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E07A4C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126" w:name="_Hlk134744679"/>
      <w:bookmarkEnd w:id="122"/>
      <w:r>
        <w:t>Дискретизация по времени</w:t>
      </w:r>
    </w:p>
    <w:p w14:paraId="31E62F58" w14:textId="6345773A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>, заменяется на коне</w:t>
      </w:r>
      <w:proofErr w:type="spellStart"/>
      <w:r w:rsidR="00B22EDA">
        <w:t>чное</w:t>
      </w:r>
      <w:proofErr w:type="spellEnd"/>
      <w:r w:rsidR="00B22EDA">
        <w:t xml:space="preserve">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dUMDg6NDg6MDgiLCJQcm9qZWN0Ijp7IiRyZWYiOiI4In19LCJVc2VOdW1iZXJpbmdUeXBlT2ZQYXJlbnREb2N1bWVudCI6ZmFsc2V9XSwiRm9ybWF0dGVkVGV4dCI6eyIkaWQiOiI5IiwiQ291bnQiOjEsIlRleHRVbml0cyI6W3siJGlkIjoiMTAiLCJGb250U3R5bGUiOnsiJGlkIjoiMTEiLCJOZXV0cmFsIjp0cnVlfSwiUmVhZGluZ09yZGVyIjoxLCJUZXh0IjoiWzQxXSJ9XX0sIlRhZyI6IkNpdGF2aVBsYWNlaG9sZGVyI2FkNjQ1YjJiLWJjMjktNDFiMC1hMDQ2LTIxMjZlMmU0NmIyYiIsIlRleHQiOiJbNDF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E618E4">
              <w:t>[41]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56E67C90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2NkZGQxMDk4LTJkZWYtNGQzYi1iNTM5LWI2OWI4MmM5Yzg2ZiIsIlRleHQiOiJbNDB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E618E4">
              <w:t>[40]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E07A4C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079C60A4" w:rsidR="006838B0" w:rsidRDefault="006838B0" w:rsidP="00185B6A">
            <w:pPr>
              <w:pStyle w:val="a3"/>
              <w:jc w:val="center"/>
            </w:pPr>
            <w:bookmarkStart w:id="127" w:name="_Ref134637239"/>
            <w:r>
              <w:t>(</w:t>
            </w:r>
            <w:fldSimple w:instr=" SEQ Формула \*ARABIC ">
              <w:r w:rsidR="00E07A4C">
                <w:rPr>
                  <w:noProof/>
                </w:rPr>
                <w:t>8</w:t>
              </w:r>
            </w:fldSimple>
            <w:r>
              <w:t>)</w:t>
            </w:r>
            <w:bookmarkEnd w:id="127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w:lastRenderedPageBreak/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E07A4C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E07A4C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074BF971" w:rsidR="006838B0" w:rsidRDefault="006838B0" w:rsidP="00185B6A">
            <w:pPr>
              <w:pStyle w:val="a3"/>
              <w:jc w:val="center"/>
            </w:pPr>
            <w:bookmarkStart w:id="128" w:name="_Ref134637241"/>
            <w:r>
              <w:t>(</w:t>
            </w:r>
            <w:fldSimple w:instr=" SEQ Формула \*ARABIC ">
              <w:r w:rsidR="00E07A4C">
                <w:rPr>
                  <w:noProof/>
                </w:rPr>
                <w:t>9</w:t>
              </w:r>
            </w:fldSimple>
            <w:r>
              <w:t>)</w:t>
            </w:r>
            <w:bookmarkEnd w:id="128"/>
          </w:p>
        </w:tc>
      </w:tr>
    </w:tbl>
    <w:p w14:paraId="0606CF9D" w14:textId="33DA51B3" w:rsidR="00A410D0" w:rsidRDefault="00E07A4C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129"/>
      <w:proofErr w:type="spellStart"/>
      <w:r w:rsidR="007A699D" w:rsidRPr="007A699D">
        <w:t>нижнетреугольной</w:t>
      </w:r>
      <w:commentRangeEnd w:id="129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129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N1QwODo0ODowOCIsIlByb2plY3QiOnsiJHJlZiI6IjgifX0sIlVzZU51bWJlcmluZ1R5cGVPZlBhcmVudERvY3VtZW50IjpmYWxzZX1dLCJGb3JtYXR0ZWRUZXh0Ijp7IiRpZCI6IjE0IiwiQ291bnQiOjEsIlRleHRVbml0cyI6W3siJGlkIjoiMTUiLCJGb250U3R5bGUiOnsiJGlkIjoiMTYiLCJOZXV0cmFsIjp0cnVlfSwiUmVhZGluZ09yZGVyIjoxLCJUZXh0IjoiWzQyXSJ9XX0sIlRhZyI6IkNpdGF2aVBsYWNlaG9sZGVyIzVhNzY2YjYyLTI0ODUtNDA5Ni1hODcyLTE4YzBmMWUyNjYyYiIsIlRleHQiOiJbNDJ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E618E4">
              <w:t>[42]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E07A4C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D4A307B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7FB18147" w14:textId="354E2546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130" w:name="_Hlk134744698"/>
      <w:bookmarkEnd w:id="126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131"/>
      <w:r w:rsidR="00234C78">
        <w:t>см. Практическую часть</w:t>
      </w:r>
      <w:commentRangeEnd w:id="131"/>
      <w:r w:rsidR="00321798">
        <w:rPr>
          <w:rStyle w:val="afc"/>
          <w:rFonts w:eastAsia="SimSun" w:cstheme="minorBidi"/>
          <w:color w:val="auto"/>
          <w:lang w:eastAsia="en-US"/>
        </w:rPr>
        <w:commentReference w:id="131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dUMDg6NDg6MDgiLCJQcm9qZWN0Ijp7IiRyZWYiOiI4In19LCJVc2VOdW1iZXJpbmdUeXBlT2ZQYXJlbnREb2N1bWVudCI6ZmFsc2V9XSwiRm9ybWF0dGVkVGV4dCI6eyIkaWQiOiIxNCIsIkNvdW50IjoxLCJUZXh0VW5pdHMiOlt7IiRpZCI6IjE1IiwiRm9udFN0eWxlIjp7IiRpZCI6IjE2IiwiTmV1dHJhbCI6dHJ1ZX0sIlJlYWRpbmdPcmRlciI6MSwiVGV4dCI6Ils0M10ifV19LCJUYWciOiJDaXRhdmlQbGFjZWhvbGRlciM3NzVmNjAxNS1jMTQxLTQ3Y2MtYTljMi03ZDBlNzVlZTJkOWYiLCJUZXh0IjoiWzQz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E618E4">
              <w:t>[43]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068C2224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E07A4C">
        <w:t>(</w:t>
      </w:r>
      <w:r w:rsidR="00E07A4C">
        <w:rPr>
          <w:noProof/>
        </w:rPr>
        <w:t>8</w:t>
      </w:r>
      <w:r w:rsidR="00E07A4C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E07A4C">
        <w:t>(</w:t>
      </w:r>
      <w:r w:rsidR="00E07A4C">
        <w:rPr>
          <w:noProof/>
        </w:rPr>
        <w:t>9</w:t>
      </w:r>
      <w:r w:rsidR="00E07A4C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8472"/>
        <w:gridCol w:w="1124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E07A4C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741548D5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2B362FAA" w14:textId="285FF5AA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0626B8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3VDA4OjQ4OjA4IiwiUHJvamVjdCI6eyIkcmVmIjoiOCJ9fSwiVXNlTnVtYmVyaW5nVHlwZU9mUGFyZW50RG9jdW1lbnQiOmZhbHNlfV0sIkZvcm1hdHRlZFRleHQiOnsiJGlkIjoiMTAiLCJDb3VudCI6MSwiVGV4dFVuaXRzIjpbeyIkaWQiOiIxMSIsIkZvbnRTdHlsZSI6eyIkaWQiOiIxMiIsIk5ldXRyYWwiOnRydWV9LCJSZWFkaW5nT3JkZXIiOjEsIlRleHQiOiJbNDRdIn1dfSwiVGFnIjoiQ2l0YXZpUGxhY2Vob2xkZXIjY2JmYzI2NWMtY2U0OC00OTcyLTllYTUtYmU2MWM0ODNiNWU3IiwiVGV4dCI6Ils0NF0iLCJXQUlWZXJzaW9uIjoiNi4xNS4yLjAifQ==}</w:instrText>
          </w:r>
          <w:r w:rsidR="00321798">
            <w:rPr>
              <w:color w:val="111111"/>
            </w:rP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E618E4">
              <w:rPr>
                <w:color w:val="111111"/>
              </w:rPr>
              <w:t>[44]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060C7E8F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</w:t>
      </w:r>
      <w:r w:rsidR="00DD4F77">
        <w:rPr>
          <w:color w:val="111111"/>
        </w:rPr>
        <w:lastRenderedPageBreak/>
        <w:t>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0626B8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N1QwODo0ODowOCIsIlByb2plY3QiOnsiJHJlZiI6IjgifX0sIlVzZU51bWJlcmluZ1R5cGVPZlBhcmVudERvY3VtZW50IjpmYWxzZX1dLCJGb3JtYXR0ZWRUZXh0Ijp7IiRpZCI6IjEwIiwiQ291bnQiOjEsIlRleHRVbml0cyI6W3siJGlkIjoiMTEiLCJGb250U3R5bGUiOnsiJGlkIjoiMTIiLCJOZXV0cmFsIjp0cnVlfSwiUmVhZGluZ09yZGVyIjoxLCJUZXh0IjoiWzQ1XSJ9XX0sIlRhZyI6IkNpdGF2aVBsYWNlaG9sZGVyIzIyZWFmZDdlLTQ1NTMtNGI1Zi05ODAyLWNiNGMyODYxNGUzZiIsIlRleHQiOiJbNDV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E618E4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E07A4C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4A038954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E07A4C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498BFB4C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0626B8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N1QwODo0ODowOCIsIlByb2plY3QiOnsiJHJlZiI6IjgifX0sIlVzZU51bWJlcmluZ1R5cGVPZlBhcmVudERvY3VtZW50IjpmYWxzZX1dLCJGb3JtYXR0ZWRUZXh0Ijp7IiRpZCI6IjExIiwiQ291bnQiOjEsIlRleHRVbml0cyI6W3siJGlkIjoiMTIiLCJGb250U3R5bGUiOnsiJGlkIjoiMTMiLCJOZXV0cmFsIjp0cnVlfSwiUmVhZGluZ09yZGVyIjoxLCJUZXh0IjoiWzQ2XSJ9XX0sIlRhZyI6IkNpdGF2aVBsYWNlaG9sZGVyIzhmMGUxOTE0LTFhYWYtNDMyMC04YjlmLTQ0YzMyYzU0MzBjMC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E618E4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3123E81A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0626B8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dUMDg6NDg6MDgiLCJQcm9qZWN0Ijp7IiRyZWYiOiI4In19LCJVc2VOdW1iZXJpbmdUeXBlT2ZQYXJlbnREb2N1bWVudCI6ZmFsc2V9XSwiRm9ybWF0dGVkVGV4dCI6eyIkaWQiOiIxMiIsIkNvdW50IjoxLCJUZXh0VW5pdHMiOlt7IiRpZCI6IjEzIiwiRm9udFN0eWxlIjp7IiRpZCI6IjE0IiwiTmV1dHJhbCI6dHJ1ZX0sIlJlYWRpbmdPcmRlciI6MSwiVGV4dCI6Ils0N10ifV19LCJUYWciOiJDaXRhdmlQbGFjZWhvbGRlciNkZDdhMzkyZC04YWE4LTRlMWUtYjg3My1jNGYyY2NiZTNmMTMiLCJUZXh0IjoiWzQ3XSIsIldBSVZlcnNpb24iOiI2LjE1LjIuMCJ9}</w:instrText>
          </w:r>
          <w:r w:rsidR="00321798">
            <w:rPr>
              <w:color w:val="111111"/>
            </w:rP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E618E4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132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132"/>
      <w:r>
        <w:rPr>
          <w:rStyle w:val="afc"/>
          <w:rFonts w:eastAsia="SimSun" w:cstheme="minorBidi"/>
          <w:color w:val="auto"/>
          <w:lang w:eastAsia="en-US"/>
        </w:rPr>
        <w:commentReference w:id="132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133" w:name="_Hlk134744726"/>
      <w:bookmarkEnd w:id="130"/>
      <w:r>
        <w:t>Линеаризация системы и итерационное решение</w:t>
      </w:r>
    </w:p>
    <w:p w14:paraId="1BEAAB6F" w14:textId="4BE87D83" w:rsidR="00B30060" w:rsidRDefault="007148E3" w:rsidP="00C83C57">
      <w:pPr>
        <w:pStyle w:val="a3"/>
      </w:pPr>
      <w:commentRangeStart w:id="134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134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134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dUMDg6NDg6MDgiLCJQcm9qZWN0Ijp7IiRyZWYiOiI4In19LCJVc2VOdW1iZXJpbmdUeXBlT2ZQYXJlbnREb2N1bWVudCI6ZmFsc2V9XSwiRm9ybWF0dGVkVGV4dCI6eyIkaWQiOiIxMSIsIkNvdW50IjoxLCJUZXh0VW5pdHMiOlt7IiRpZCI6IjEyIiwiRm9udFN0eWxlIjp7IiRpZCI6IjEzIiwiTmV1dHJhbCI6dHJ1ZX0sIlJlYWRpbmdPcmRlciI6MSwiVGV4dCI6Ils0OF0ifV19LCJUYWciOiJDaXRhdmlQbGFjZWhvbGRlciMzYzBjMGI2YS01MWU3LTRmZjktYTM5My0zNDk3OGU3YTBiMzUiLCJUZXh0IjoiWzQ4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E618E4">
              <w:t>[48]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</w:t>
      </w:r>
      <w:r w:rsidR="00B30060" w:rsidRPr="00B30060">
        <w:lastRenderedPageBreak/>
        <w:t>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dUMDg6NDg6MDgiLCJQcm9qZWN0Ijp7IiRyZWYiOiI4In19LCJVc2VOdW1iZXJpbmdUeXBlT2ZQYXJlbnREb2N1bWVudCI6ZmFsc2V9XSwiRm9ybWF0dGVkVGV4dCI6eyIkaWQiOiIxMiIsIkNvdW50IjoxLCJUZXh0VW5pdHMiOlt7IiRpZCI6IjEzIiwiRm9udFN0eWxlIjp7IiRpZCI6IjE0IiwiTmV1dHJhbCI6dHJ1ZX0sIlJlYWRpbmdPcmRlciI6MSwiVGV4dCI6Ils0N10ifV19LCJUYWciOiJDaXRhdmlQbGFjZWhvbGRlciM0MjVjZmFjNS0xMThiLTQ3MDItYTFjZi03ZGYyYTkxNTNlYzMiLCJUZXh0IjoiWzQ3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E618E4">
              <w:t>[47]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E07A4C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4CE779EB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2AAC690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E07A4C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3D8EBDEE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E07A4C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342DDBF1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3VDA4OjQ4OjA4IiwiUHJvamVjdCI6eyIkcmVmIjoiOCJ9fSwiVXNlTnVtYmVyaW5nVHlwZU9mUGFyZW50RG9jdW1lbnQiOmZhbHNlfV0sIkZvcm1hdHRlZFRleHQiOnsiJGlkIjoiMTAiLCJDb3VudCI6MSwiVGV4dFVuaXRzIjpbeyIkaWQiOiIxMSIsIkZvbnRTdHlsZSI6eyIkaWQiOiIxMiIsIk5ldXRyYWwiOnRydWV9LCJSZWFkaW5nT3JkZXIiOjEsIlRleHQiOiJbNDldIn1dfSwiVGFnIjoiQ2l0YXZpUGxhY2Vob2xkZXIjYjZmZjc3ZTctZjRiYi00ZjEwLTk4YjQtMzdmZTFkYjkwNDE2IiwiVGV4dCI6Ils0OV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E618E4">
              <w:t>[49]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dUMDg6NDg6MDg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NjYTRlMTYzMi00ZGY2LTQ2NmMtODdhYi1mYTg4MTc0ZDVhY2QiLCJUZXh0IjoiWzUw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E618E4">
              <w:t>[50]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129B7815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3VDA4OjQ4OjA4IiwiUHJvamVjdCI6eyIkcmVmIjoiOCJ9fSwiVXNlTnVtYmVyaW5nVHlwZU9mUGFyZW50RG9jdW1lbnQiOmZhbHNlfV0sIkZvcm1hdHRlZFRleHQiOnsiJGlkIjoiMTUiLCJDb3VudCI6MSwiVGV4dFVuaXRzIjpbeyIkaWQiOiIxNiIsIkZvbnRTdHlsZSI6eyIkaWQiOiIxNyIsIk5ldXRyYWwiOnRydWV9LCJSZWFkaW5nT3JkZXIiOjEsIlRleHQiOiJbNTFdIn1dfSwiVGFnIjoiQ2l0YXZpUGxhY2Vob2xkZXIjNWZiODg4ZDMtZTIxOS00MDNkLWJhYjQtMGViYWU1YmI4MDA4IiwiVGV4dCI6Ils1MV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E618E4">
              <w:t>[51]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5272A11B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dUMDg6NDg6MDgiLCJQcm9qZWN0Ijp7IiRyZWYiOiI4In19LCJVc2VOdW1iZXJpbmdUeXBlT2ZQYXJlbnREb2N1bWVudCI6ZmFsc2V9XSwiRm9ybWF0dGVkVGV4dCI6eyIkaWQiOiIxMiIsIkNvdW50IjoxLCJUZXh0VW5pdHMiOlt7IiRpZCI6IjEzIiwiRm9udFN0eWxlIjp7IiRpZCI6IjE0IiwiTmV1dHJhbCI6dHJ1ZX0sIlJlYWRpbmdPcmRlciI6MSwiVGV4dCI6Ils1Ml0ifV19LCJUYWciOiJDaXRhdmlQbGFjZWhvbGRlciMyYjljZTQ1NC0yMDM5LTQyNTAtYTBiNy03YjJhOWMwMTdiZTgiLCJUZXh0IjoiWzUy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E618E4">
              <w:t>[52]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51E828D0" w:rsidR="00936AF3" w:rsidRPr="004516FC" w:rsidRDefault="00D04235" w:rsidP="0015000C">
      <w:pPr>
        <w:pStyle w:val="a3"/>
        <w:ind w:firstLine="0"/>
      </w:pPr>
      <w:r w:rsidRPr="00D04235">
        <w:lastRenderedPageBreak/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dUMDg6NDg6MDgiLCJQcm9qZWN0Ijp7IiRyZWYiOiI4In19LCJVc2VOdW1iZXJpbmdUeXBlT2ZQYXJlbnREb2N1bWVudCI6ZmFsc2V9XSwiRm9ybWF0dGVkVGV4dCI6eyIkaWQiOiIxNCIsIkNvdW50IjoxLCJUZXh0VW5pdHMiOlt7IiRpZCI6IjE1IiwiRm9udFN0eWxlIjp7IiRpZCI6IjE2IiwiTmV1dHJhbCI6dHJ1ZX0sIlJlYWRpbmdPcmRlciI6MSwiVGV4dCI6Ils1M10ifV19LCJUYWciOiJDaXRhdmlQbGFjZWhvbGRlciMwM2RlNjAzYS01ZmI2LTQxMzYtOWNkZi05ZTk1ZGYyMDVjNWUiLCJUZXh0IjoiWzUz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E618E4">
              <w:t>[53]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0626B8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3VDA4OjQ4OjA4IiwiUHJvamVjdCI6eyIkcmVmIjoiOCJ9fSwiVXNlTnVtYmVyaW5nVHlwZU9mUGFyZW50RG9jdW1lbnQiOmZhbHNlfV0sIkZvcm1hdHRlZFRleHQiOnsiJGlkIjoiMTIiLCJDb3VudCI6MSwiVGV4dFVuaXRzIjpbeyIkaWQiOiIxMyIsIkZvbnRTdHlsZSI6eyIkaWQiOiIxNCIsIk5ldXRyYWwiOnRydWV9LCJSZWFkaW5nT3JkZXIiOjEsIlRleHQiOiJbNTRdIn1dfSwiVGFnIjoiQ2l0YXZpUGxhY2Vob2xkZXIjN2ZiYjAzM2EtMTAyYi00NjAyLTlmMWMtOGQ3MTBhYzZkMGI4IiwiVGV4dCI6Ils1NF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E618E4">
              <w:t>[54]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135" w:name="_Hlk134744735"/>
      <w:bookmarkEnd w:id="133"/>
      <w:commentRangeStart w:id="136"/>
      <w:r>
        <w:t>Используемые методы</w:t>
      </w:r>
      <w:commentRangeEnd w:id="136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136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135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401B23CC" w:rsidR="00107C7E" w:rsidRDefault="00107C7E" w:rsidP="00D87B12">
      <w:pPr>
        <w:pStyle w:val="11"/>
      </w:pPr>
      <w:r>
        <w:lastRenderedPageBreak/>
        <w:t>Выводы</w:t>
      </w:r>
    </w:p>
    <w:p w14:paraId="6C390E31" w14:textId="2D3EB742" w:rsidR="00107C7E" w:rsidRDefault="00107C7E" w:rsidP="00D87B12">
      <w:pPr>
        <w:pStyle w:val="11"/>
      </w:pPr>
      <w:r>
        <w:lastRenderedPageBreak/>
        <w:t>Список литературы</w:t>
      </w:r>
    </w:p>
    <w:sdt>
      <w:sdtPr>
        <w:id w:val="198049887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7A4716A5" w14:textId="77777777" w:rsidR="00156B5D" w:rsidRDefault="00B36656" w:rsidP="00EB0C92">
              <w:pPr>
                <w:rPr>
                  <w:noProof/>
                </w:rPr>
              </w:pPr>
              <w:r>
                <w:fldChar w:fldCharType="begin"/>
              </w:r>
              <w:r w:rsidRPr="00D3606B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10327"/>
              </w:tblGrid>
              <w:tr w:rsidR="00156B5D" w14:paraId="2653F4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B8B0C4" w14:textId="10647E1F" w:rsidR="00156B5D" w:rsidRDefault="00156B5D">
                    <w:pPr>
                      <w:pStyle w:val="afb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62409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П. Шурыгина и В. К. Черкасов, «Механизм фотовосстановления орто-хинонов,» 2006. </w:t>
                    </w:r>
                  </w:p>
                </w:tc>
              </w:tr>
              <w:tr w:rsidR="00156B5D" w14:paraId="592367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C6C7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D4007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Э. Р. Жиганшина, А. С. Чесноков и М. В. Арсеньев, «Фотоинициирование радикальной полимеризации олигоэфир(мет)акрилатов полифункциональными о-бензохинонами,» Нижний Новгород, 2022.</w:t>
                    </w:r>
                  </w:p>
                </w:tc>
              </w:tr>
              <w:tr w:rsidR="00156B5D" w14:paraId="0EFAAA9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DD88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97E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Ельцов, О. Студзинский и В. Гребенкина, «Инициирование светом реакции хинонов,» </w:t>
                    </w:r>
                    <w:r>
                      <w:rPr>
                        <w:i/>
                        <w:iCs/>
                        <w:noProof/>
                      </w:rPr>
                      <w:t xml:space="preserve">Успехи химии, </w:t>
                    </w:r>
                    <w:r>
                      <w:rPr>
                        <w:noProof/>
                      </w:rPr>
                      <w:t xml:space="preserve">т. 46, № 2, pp. 185-227, 1977. </w:t>
                    </w:r>
                  </w:p>
                </w:tc>
              </w:tr>
              <w:tr w:rsidR="00156B5D" w:rsidRPr="00E303DB" w14:paraId="02883D9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6E67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93A2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Calvert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Pitts, Photochemistry., New York-London-Sydney, 1965. </w:t>
                    </w:r>
                  </w:p>
                </w:tc>
              </w:tr>
              <w:tr w:rsidR="00156B5D" w14:paraId="44D6AAE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AF7A6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F7DC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Carapllucci, H. Wolf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W. K., «Photoreduction of 9,10-phenantrenquinone,»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91, pp. 4635 - 4639, 1969. </w:t>
                    </w:r>
                  </w:p>
                </w:tc>
              </w:tr>
              <w:tr w:rsidR="00156B5D" w14:paraId="649365A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656A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7012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R. Rathore, S. Hubig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Kochi, «Direct observation and structural characterization of the encounter complex in bimolecular electron transfers with photoactivated acceptors,»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119, pp. 11468 - 11479, 1997. </w:t>
                    </w:r>
                  </w:p>
                </w:tc>
              </w:tr>
              <w:tr w:rsidR="00156B5D" w14:paraId="51BD0C6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B035A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07FE8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Беккер, Введение в фотохимию органических соединений., Ленинград: Химия, 1976. </w:t>
                    </w:r>
                  </w:p>
                </w:tc>
              </w:tr>
              <w:tr w:rsidR="00156B5D" w14:paraId="1B53C2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10F6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08A9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E303DB" w14:paraId="7B7FB6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470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67359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A. J. Barltrop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D. Coyle, Excited states in organic chemistry., London-New York-Sydney-Toronto, 1975. </w:t>
                    </w:r>
                  </w:p>
                </w:tc>
              </w:tr>
              <w:tr w:rsidR="00156B5D" w:rsidRPr="00E303DB" w14:paraId="16D7B15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8176B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B46D7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Bruce, «Light-induced reactions of quinones,»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Quart. Rev. High Energ. Chem., </w:t>
                    </w:r>
                    <w:r w:rsidRPr="00E454A5">
                      <w:rPr>
                        <w:noProof/>
                        <w:lang w:val="en-US"/>
                      </w:rPr>
                      <w:t xml:space="preserve">pp. 405-428, 1967. </w:t>
                    </w:r>
                  </w:p>
                </w:tc>
              </w:tr>
              <w:tr w:rsidR="00156B5D" w14:paraId="13C45C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BA306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030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Tsubomura, «Photochemical reaction of p-benzoquinone complexes with aromatic molecules,»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45, pp. 2433-2437, 1972. </w:t>
                    </w:r>
                  </w:p>
                </w:tc>
              </w:tr>
              <w:tr w:rsidR="00156B5D" w:rsidRPr="00E303DB" w14:paraId="1710CB8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C98D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5077CD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«Proton transfer reactions in benzophenone/N,N-dimethylaniline photochemistry.,»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In Advances in photochemistry,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27, p. 51. </w:t>
                    </w:r>
                  </w:p>
                </w:tc>
              </w:tr>
              <w:tr w:rsidR="00156B5D" w:rsidRPr="00E303DB" w14:paraId="13B0396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C4A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FE350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Miyasaka, M. K., K. Kamada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N. Mataga,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Chem. Soc. Jpn.,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63, pp. 3385 - 3397, 1990. </w:t>
                    </w:r>
                  </w:p>
                </w:tc>
              </w:tr>
              <w:tr w:rsidR="00156B5D" w14:paraId="7732618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95CC0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C0EC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Devadoss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R. Fessenden, «Picosecond and nanosegond studies of the photoreduction of benzophenone by N,N-diethylaniline and triethylamine,»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95, pp. 7253-7260, 1991. </w:t>
                    </w:r>
                  </w:p>
                </w:tc>
              </w:tr>
              <w:tr w:rsidR="00156B5D" w14:paraId="2826895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D5562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81B9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L. J. Peters, «Role of contact and solvent-separated radical ion pairs in the diffusional quenching of trans-stilbene excited singlet state by fumaronitrile,»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96, pp. 8941 - 8945, 1992. </w:t>
                    </w:r>
                  </w:p>
                </w:tc>
              </w:tr>
              <w:tr w:rsidR="00156B5D" w14:paraId="5402839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702F5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D40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S. Peters, «A Theory-experiment conundrum for proton transfer,»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Acc. </w:t>
                    </w:r>
                    <w:r>
                      <w:rPr>
                        <w:i/>
                        <w:iCs/>
                        <w:noProof/>
                      </w:rPr>
                      <w:t xml:space="preserve">Chem. Res., </w:t>
                    </w:r>
                    <w:r>
                      <w:rPr>
                        <w:noProof/>
                      </w:rPr>
                      <w:t xml:space="preserve">т. 42, № 1, pp. 89 - 96, 2009. </w:t>
                    </w:r>
                  </w:p>
                </w:tc>
              </w:tr>
              <w:tr w:rsidR="00156B5D" w14:paraId="77F10E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7E82C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D01F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С. А. Чесноков и Г. Абакумов, «Полимеризация мономеров (мет)акрилового ряда под действием видимого света, инициируемая о-хинонами.,» Нижний Новгород, 2014.</w:t>
                    </w:r>
                  </w:p>
                </w:tc>
              </w:tr>
              <w:tr w:rsidR="00156B5D" w14:paraId="2187B83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BB11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92746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Lee, «Picosecond dynamics of the photoreduction of benzophenone by DABCO,»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97, pp. 3761 - 3764, 1993. </w:t>
                    </w:r>
                  </w:p>
                </w:tc>
              </w:tr>
              <w:tr w:rsidR="00156B5D" w14:paraId="1864041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B3871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52B7D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C. A.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P. Timbers, «A picosecond kinetic study of nonadiabatic proton transfer within the contact radical ion pair of substituted benzophenones/N,N-diethylaniline,»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122, pp. 107 - 113, 2000. </w:t>
                    </w:r>
                  </w:p>
                </w:tc>
              </w:tr>
              <w:tr w:rsidR="00156B5D" w14:paraId="03F2989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64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36EE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T. Otsuki, «The reaction of photo-excited phenantrenquinone with dibenzyl ether. Formation of an adduct and its decomposition studied by the CIDNP method,»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44, p. 2885, 1971. </w:t>
                    </w:r>
                  </w:p>
                </w:tc>
              </w:tr>
              <w:tr w:rsidR="00156B5D" w14:paraId="3D1224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5B3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478DA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E303DB" w14:paraId="27D4B8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A2F2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F881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Zhong, J. Zhou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C. Braun, «Electron-transfer absorption of sterically bulky donor-acceptor pairs: electron donor-acceptor complexes or random pairs?,»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Photochemistry and Photobiology A: 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161, pp. 1-9, 2003. </w:t>
                    </w:r>
                  </w:p>
                </w:tc>
              </w:tr>
              <w:tr w:rsidR="00156B5D" w:rsidRPr="00E303DB" w14:paraId="6D349CB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E2C1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DC392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Haga, H. Takayanagi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Tokumaru, «Photoinduced electron transfer between acenaphthylene and 1,4-benzoquinones. Formation of dimmers of acenaphthylene and 1:1 adducts and effect of excitation mode on reactivity of the charge-transfer complexes,»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Chem. Soc., Perkin Trans.,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2, pp. 734 - 745, 2002. </w:t>
                    </w:r>
                  </w:p>
                </w:tc>
              </w:tr>
              <w:tr w:rsidR="00156B5D" w14:paraId="30DB2A4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6E03A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F2DC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Maruyama, K. Ono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Osugi, «Relative rate of hydrogen abstraction by the triplet state of phenanthraquinone,»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42, pp. 3357 - 3359, 1969. </w:t>
                    </w:r>
                  </w:p>
                </w:tc>
              </w:tr>
              <w:tr w:rsidR="00156B5D" w14:paraId="5FC2C4F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F154C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E73F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Ю. А. Курский,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1860A56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BC89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1C43C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П. Левин, А. Беляев и В. Кузьмин, «Исследование триплетных состояний пространственно-затрудненных хинонов методом лазерного фотолиза,» </w:t>
                    </w:r>
                    <w:r>
                      <w:rPr>
                        <w:i/>
                        <w:iCs/>
                        <w:noProof/>
                      </w:rPr>
                      <w:t xml:space="preserve">Изв. АН СССР, сер. xим., </w:t>
                    </w:r>
                    <w:r>
                      <w:rPr>
                        <w:noProof/>
                      </w:rPr>
                      <w:t xml:space="preserve">№ 2, pp. 448 - 451, 1987. </w:t>
                    </w:r>
                  </w:p>
                </w:tc>
              </w:tr>
              <w:tr w:rsidR="00156B5D" w14:paraId="299EED9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B602CF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96A7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К. Ю. Алексеевич,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221AF5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0E18D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BDF8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Крюков, Фотоперенос электрона и его прикладные аспекты, Киев: Наукова думка, 1982. </w:t>
                    </w:r>
                  </w:p>
                </w:tc>
              </w:tr>
              <w:tr w:rsidR="00156B5D" w14:paraId="0236D58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E66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8D77B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Shushunova, «Inhibition of polymerization of methyl methacrylate by an ortho-benzoquinone-amine system,»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Polym. </w:t>
                    </w:r>
                    <w:r>
                      <w:rPr>
                        <w:i/>
                        <w:iCs/>
                        <w:noProof/>
                      </w:rPr>
                      <w:t xml:space="preserve">Sci. B., </w:t>
                    </w:r>
                    <w:r>
                      <w:rPr>
                        <w:noProof/>
                      </w:rPr>
                      <w:t xml:space="preserve">т. 51, № 11, pp. 427-437, 2009. </w:t>
                    </w:r>
                  </w:p>
                </w:tc>
              </w:tr>
              <w:tr w:rsidR="00156B5D" w:rsidRPr="00E303DB" w14:paraId="5FEC0D1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AAE71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708D5E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Progr. Polym. Sci,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21, p. 593, 1996. </w:t>
                    </w:r>
                  </w:p>
                </w:tc>
              </w:tr>
              <w:tr w:rsidR="00156B5D" w:rsidRPr="00E303DB" w14:paraId="4CD2D84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F97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C3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P. Pappas, «Radiation Curing Science and T echnology,»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Plenum Press,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1992. </w:t>
                    </w:r>
                  </w:p>
                </w:tc>
              </w:tr>
              <w:tr w:rsidR="00156B5D" w14:paraId="5574FB8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F3F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E1F4B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А. В. Евсеев, В. Э. Лазарянц, М. А. Марков, В. С. Михлин, М. А. Суровцев и Е. В. Ферштут, «Жидкая фотополимеризующаяся композиция для лазерной стереолитографии». Патент RU2395827C2, 2008.</w:t>
                    </w:r>
                  </w:p>
                </w:tc>
              </w:tr>
              <w:tr w:rsidR="00156B5D" w14:paraId="0B1668F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219A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FDCF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И. Арнольд, Обыкновенные дифференциальные уравнения, Наука, 1984. </w:t>
                    </w:r>
                  </w:p>
                </w:tc>
              </w:tr>
              <w:tr w:rsidR="00156B5D" w14:paraId="23FF5E1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66CA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432C1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Мышенков и М. Е.В., Численное решение обыкновенных дифференциальных уравнений, Москва, 2005. </w:t>
                    </w:r>
                  </w:p>
                </w:tc>
              </w:tr>
              <w:tr w:rsidR="00156B5D" w14:paraId="16D22FC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C8D2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2FEE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Г. Пименов, Численные методы : в 2 ч, Екатеринбург, 2014. </w:t>
                    </w:r>
                  </w:p>
                </w:tc>
              </w:tr>
              <w:tr w:rsidR="00156B5D" w:rsidRPr="00E303DB" w14:paraId="580EE23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8005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56D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E. Fehlberg, Low-order classical Runge-Kutta formulas with stepsize control and their application to some heat transfer problems., National aeronautics and space administration., 1969. </w:t>
                    </w:r>
                  </w:p>
                </w:tc>
              </w:tr>
              <w:tr w:rsidR="00156B5D" w14:paraId="206FF8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9C50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98F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Б. Квон и В. Г. Пименов, Неявные методы типа Рунге-Кутта для функционально-дифференциальных уравнений, 1997. </w:t>
                    </w:r>
                  </w:p>
                </w:tc>
              </w:tr>
              <w:tr w:rsidR="00156B5D" w14:paraId="370321D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91DF9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AC77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А. Самарский и А. В. Гулин, Численные методы: учеб. пособие для вузов., Москва: Наука, 1989. </w:t>
                    </w:r>
                  </w:p>
                </w:tc>
              </w:tr>
              <w:tr w:rsidR="00156B5D" w14:paraId="472B860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36C88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B84B3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Джеймс и Р. Вернер., Итерационные методы решения нелинейных систем уравнений со многими неизвестными., Москва: Мир, 1975. </w:t>
                    </w:r>
                  </w:p>
                </w:tc>
              </w:tr>
              <w:tr w:rsidR="00156B5D" w14:paraId="5852E2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29C9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DBD4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Н. С. Бахвалов, Н. П. Жидков и Г. М. Кобельков, Численные методы., Москва: Лаборатория Базовых Знаний, 2001. </w:t>
                    </w:r>
                  </w:p>
                </w:tc>
              </w:tr>
              <w:tr w:rsidR="00156B5D" w14:paraId="35A3D3E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05C7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A83FC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Эстербю и З. Златев, Прямые методы для разреженных матриц, 1987. </w:t>
                    </w:r>
                  </w:p>
                </w:tc>
              </w:tr>
              <w:tr w:rsidR="00156B5D" w14:paraId="0EDF316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05A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9C03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Ф. Авхадиев, Численные методы алгебры и анализа, Казань: Казанский университет, 2019. </w:t>
                    </w:r>
                  </w:p>
                </w:tc>
              </w:tr>
              <w:tr w:rsidR="00156B5D" w:rsidRPr="00E303DB" w14:paraId="1E2AB05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77243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45B9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I. Duff, A. Erisman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Reid, Direct Methods for Sparse Matrices, 1989. </w:t>
                    </w:r>
                  </w:p>
                </w:tc>
              </w:tr>
              <w:tr w:rsidR="00156B5D" w:rsidRPr="00E303DB" w14:paraId="241CA4B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BC80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E833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Y. Saad., Iterative Methods For Sparse Linear Systems, 2003. </w:t>
                    </w:r>
                  </w:p>
                </w:tc>
              </w:tr>
              <w:tr w:rsidR="00156B5D" w:rsidRPr="00E303DB" w14:paraId="25286A7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7716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7028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>Intel, «oneMKL PARDISO - Parallel Direct Sparse Solver Interface,» [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454A5">
                      <w:rPr>
                        <w:noProof/>
                        <w:lang w:val="en-US"/>
                      </w:rPr>
                      <w:t>]. Available: https://www.intel.com/content/www/us/en/docs/onemkl/developer-reference-c/2023-0/onemkl-pardiso-parallel-direct-sparse-solver-iface.html.</w:t>
                    </w:r>
                  </w:p>
                </w:tc>
              </w:tr>
              <w:tr w:rsidR="00156B5D" w14:paraId="4A6C064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9B3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790D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«The use of UV irradiation in polymerization.,»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C. Polym. </w:t>
                    </w:r>
                    <w:r>
                      <w:rPr>
                        <w:i/>
                        <w:iCs/>
                        <w:noProof/>
                      </w:rPr>
                      <w:t xml:space="preserve">Int., </w:t>
                    </w:r>
                    <w:r>
                      <w:rPr>
                        <w:noProof/>
                      </w:rPr>
                      <w:t xml:space="preserve">т. 45, p. 133–141, 1998. </w:t>
                    </w:r>
                  </w:p>
                </w:tc>
              </w:tr>
              <w:tr w:rsidR="00156B5D" w:rsidRPr="00E303DB" w14:paraId="47B30D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AD0C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673D9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Carre, C. Decker, J. P. Fouassier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. J. Lougnot, «Lasers and Photopolymers,»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Laser Chem.,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10, pp. 349-366, 1990. </w:t>
                    </w:r>
                  </w:p>
                </w:tc>
              </w:tr>
              <w:tr w:rsidR="00156B5D" w:rsidRPr="00E303DB" w14:paraId="3A953BF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3BEF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92B77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D. Decker, «Macromol. Sci,»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Pure Appl. Chem,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34, p. 605, 1997. </w:t>
                    </w:r>
                  </w:p>
                </w:tc>
              </w:tr>
              <w:tr w:rsidR="00156B5D" w:rsidRPr="00CE6554" w14:paraId="7996D23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2AC77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327A9E" w14:textId="77777777" w:rsidR="00156B5D" w:rsidRPr="00FC078C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Kloosterboer,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Adv. Polym. </w:t>
                    </w:r>
                    <w:r w:rsidRPr="00FC078C">
                      <w:rPr>
                        <w:i/>
                        <w:iCs/>
                        <w:noProof/>
                        <w:lang w:val="en-US"/>
                      </w:rPr>
                      <w:t xml:space="preserve">Sci., </w:t>
                    </w:r>
                    <w:r>
                      <w:rPr>
                        <w:noProof/>
                      </w:rPr>
                      <w:t>т</w:t>
                    </w:r>
                    <w:r w:rsidRPr="00FC078C">
                      <w:rPr>
                        <w:noProof/>
                        <w:lang w:val="en-US"/>
                      </w:rPr>
                      <w:t xml:space="preserve">. 84, 1988. </w:t>
                    </w:r>
                  </w:p>
                </w:tc>
              </w:tr>
              <w:tr w:rsidR="00156B5D" w:rsidRPr="00E303DB" w14:paraId="4318AEB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0A96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4F450B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H. Nasab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B. C. Vermeire, «Third-order Paired Explicit Runge-Kutta schemes for stiff systems of equations,»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Computational Physics,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468, 2022. </w:t>
                    </w:r>
                  </w:p>
                </w:tc>
              </w:tr>
              <w:tr w:rsidR="00156B5D" w:rsidRPr="00E303DB" w14:paraId="3FAF147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F41FF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7B0D03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K. Oldring,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Chemistry &amp; Technology of UV &amp; EB Formulations for Coatings,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1991. </w:t>
                    </w:r>
                  </w:p>
                </w:tc>
              </w:tr>
              <w:tr w:rsidR="00156B5D" w:rsidRPr="00E303DB" w14:paraId="5C39109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0F40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8F298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O. Schenk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Gartner, «wo-level scheduling in PARDISO: Improved Scalability on Shared Memory Multiprocessing Systems,»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Parallel Computing,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28, 2002. </w:t>
                    </w:r>
                  </w:p>
                </w:tc>
              </w:tr>
              <w:tr w:rsidR="00156B5D" w14:paraId="1B1B9A7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3E1D9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01EE3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К. В. Гир, «Численное интегрирование обыкновенных дифференциальных уравнений,» </w:t>
                    </w:r>
                    <w:r>
                      <w:rPr>
                        <w:i/>
                        <w:iCs/>
                        <w:noProof/>
                      </w:rPr>
                      <w:t xml:space="preserve">Mathematics of Computation, </w:t>
                    </w:r>
                    <w:r>
                      <w:rPr>
                        <w:noProof/>
                      </w:rPr>
                      <w:t xml:space="preserve">т. 98, 1967. </w:t>
                    </w:r>
                  </w:p>
                </w:tc>
              </w:tr>
            </w:tbl>
            <w:p w14:paraId="0D012704" w14:textId="77777777" w:rsidR="00156B5D" w:rsidRDefault="00156B5D">
              <w:pPr>
                <w:divId w:val="403799151"/>
                <w:rPr>
                  <w:rFonts w:eastAsia="Times New Roman"/>
                  <w:noProof/>
                </w:rPr>
              </w:pPr>
            </w:p>
            <w:p w14:paraId="744D8640" w14:textId="1D68D6D4" w:rsidR="00B36656" w:rsidRDefault="00B36656" w:rsidP="00EB0C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093B5D" w14:textId="2210EDFA" w:rsidR="00B36656" w:rsidRDefault="00B36656" w:rsidP="00D87B12">
      <w:pPr>
        <w:pStyle w:val="a3"/>
      </w:pPr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14E3F0BE" w14:textId="77777777" w:rsidR="00E303DB" w:rsidRPr="00E303DB" w:rsidRDefault="000053AF" w:rsidP="00E303DB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E303DB">
            <w:t>Список</w:t>
          </w:r>
          <w:r w:rsidR="00E303DB" w:rsidRPr="00E303DB">
            <w:rPr>
              <w:lang w:val="en-US"/>
            </w:rPr>
            <w:t xml:space="preserve"> </w:t>
          </w:r>
          <w:r w:rsidR="00E303DB">
            <w:t>литературы</w:t>
          </w:r>
        </w:p>
        <w:p w14:paraId="16B338AE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1.</w:t>
          </w:r>
          <w:r w:rsidRPr="00E303DB">
            <w:rPr>
              <w:lang w:val="en-US"/>
            </w:rPr>
            <w:tab/>
          </w:r>
          <w:bookmarkStart w:id="137" w:name="_CTVL00102ba0894b4054580acd6a36cb9b208a8"/>
          <w:r w:rsidRPr="00E303DB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E303DB">
            <w:rPr>
              <w:lang w:val="en-US"/>
            </w:rPr>
            <w:t>.45, №2. – C.133–141.</w:t>
          </w:r>
        </w:p>
        <w:bookmarkEnd w:id="137"/>
        <w:p w14:paraId="2F9C0EEA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2.</w:t>
          </w:r>
          <w:r w:rsidRPr="00E303DB">
            <w:rPr>
              <w:lang w:val="en-US"/>
            </w:rPr>
            <w:tab/>
          </w:r>
          <w:bookmarkStart w:id="138" w:name="_CTVL001ae62df1c2426409396dee33b3c34f31c"/>
          <w:r w:rsidRPr="00E303DB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E303DB">
            <w:rPr>
              <w:lang w:val="en-US"/>
            </w:rPr>
            <w:t>Oldring</w:t>
          </w:r>
          <w:proofErr w:type="spellEnd"/>
          <w:r w:rsidRPr="00E303DB">
            <w:rPr>
              <w:lang w:val="en-US"/>
            </w:rPr>
            <w:t xml:space="preserve">, N.S. Allen, K.K. </w:t>
          </w:r>
          <w:proofErr w:type="spellStart"/>
          <w:r w:rsidRPr="00E303DB">
            <w:rPr>
              <w:lang w:val="en-US"/>
            </w:rPr>
            <w:t>Dietliker</w:t>
          </w:r>
          <w:proofErr w:type="spellEnd"/>
          <w:r w:rsidRPr="00E303DB">
            <w:rPr>
              <w:lang w:val="en-US"/>
            </w:rPr>
            <w:t xml:space="preserve"> [</w:t>
          </w:r>
          <w:r>
            <w:t>и</w:t>
          </w:r>
          <w:r w:rsidRPr="00E303DB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E303DB">
            <w:rPr>
              <w:lang w:val="en-US"/>
            </w:rPr>
            <w:t>.], 1991.</w:t>
          </w:r>
        </w:p>
        <w:bookmarkEnd w:id="138"/>
        <w:p w14:paraId="2FDBA658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3.</w:t>
          </w:r>
          <w:r w:rsidRPr="00E303DB">
            <w:rPr>
              <w:lang w:val="en-US"/>
            </w:rPr>
            <w:tab/>
          </w:r>
          <w:bookmarkStart w:id="139" w:name="_CTVL0010b5c196a7662405c85dc864fb3134b46"/>
          <w:r w:rsidRPr="00E303DB">
            <w:rPr>
              <w:lang w:val="en-US"/>
            </w:rPr>
            <w:t xml:space="preserve">Lasers and Photopolymers / C. </w:t>
          </w:r>
          <w:proofErr w:type="spellStart"/>
          <w:r w:rsidRPr="00E303DB">
            <w:rPr>
              <w:lang w:val="en-US"/>
            </w:rPr>
            <w:t>Carre</w:t>
          </w:r>
          <w:proofErr w:type="spellEnd"/>
          <w:r w:rsidRPr="00E303DB">
            <w:rPr>
              <w:lang w:val="en-US"/>
            </w:rPr>
            <w:t xml:space="preserve">, C. Decker, J.P. </w:t>
          </w:r>
          <w:proofErr w:type="spellStart"/>
          <w:r w:rsidRPr="00E303DB">
            <w:rPr>
              <w:lang w:val="en-US"/>
            </w:rPr>
            <w:t>Fouassier</w:t>
          </w:r>
          <w:proofErr w:type="spellEnd"/>
          <w:r w:rsidRPr="00E303DB">
            <w:rPr>
              <w:lang w:val="en-US"/>
            </w:rPr>
            <w:t xml:space="preserve">, D.J. </w:t>
          </w:r>
          <w:proofErr w:type="spellStart"/>
          <w:r w:rsidRPr="00E303DB">
            <w:rPr>
              <w:lang w:val="en-US"/>
            </w:rPr>
            <w:t>Lougnot</w:t>
          </w:r>
          <w:proofErr w:type="spellEnd"/>
          <w:r w:rsidRPr="00E303DB">
            <w:rPr>
              <w:lang w:val="en-US"/>
            </w:rPr>
            <w:t xml:space="preserve"> // Laser Chemistry. – 1990. – </w:t>
          </w:r>
          <w:r>
            <w:t>Т</w:t>
          </w:r>
          <w:r w:rsidRPr="00E303DB">
            <w:rPr>
              <w:lang w:val="en-US"/>
            </w:rPr>
            <w:t>.10, №5-6. – C.349–366.</w:t>
          </w:r>
        </w:p>
        <w:bookmarkEnd w:id="139"/>
        <w:p w14:paraId="17B1AD02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4.</w:t>
          </w:r>
          <w:r w:rsidRPr="00E303DB">
            <w:rPr>
              <w:lang w:val="en-US"/>
            </w:rPr>
            <w:tab/>
          </w:r>
          <w:bookmarkStart w:id="140" w:name="_CTVL00151b2b1ee088e4183b1fc32db850d3839"/>
          <w:r w:rsidRPr="00E303DB">
            <w:rPr>
              <w:lang w:val="en-US"/>
            </w:rPr>
            <w:t>Pappas, S.P. Radiation curing / S.P. Pappas, 1992.</w:t>
          </w:r>
        </w:p>
        <w:bookmarkEnd w:id="140"/>
        <w:p w14:paraId="39ABF3B1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5.</w:t>
          </w:r>
          <w:r w:rsidRPr="00E303DB">
            <w:rPr>
              <w:lang w:val="en-US"/>
            </w:rPr>
            <w:tab/>
          </w:r>
          <w:bookmarkStart w:id="141" w:name="_CTVL001ab75b46309be4ee5b38c04fd1e949d34"/>
          <w:proofErr w:type="spellStart"/>
          <w:r w:rsidRPr="00E303DB">
            <w:rPr>
              <w:lang w:val="en-US"/>
            </w:rPr>
            <w:t>Kloosterboer</w:t>
          </w:r>
          <w:proofErr w:type="spellEnd"/>
          <w:r w:rsidRPr="00E303DB">
            <w:rPr>
              <w:lang w:val="en-US"/>
            </w:rPr>
            <w:t xml:space="preserve">, J.G. / J.G. </w:t>
          </w:r>
          <w:proofErr w:type="spellStart"/>
          <w:r w:rsidRPr="00E303DB">
            <w:rPr>
              <w:lang w:val="en-US"/>
            </w:rPr>
            <w:t>Kloosterboer</w:t>
          </w:r>
          <w:proofErr w:type="spellEnd"/>
          <w:r w:rsidRPr="00E303DB">
            <w:rPr>
              <w:lang w:val="en-US"/>
            </w:rPr>
            <w:t xml:space="preserve"> // Adv. </w:t>
          </w:r>
          <w:proofErr w:type="spellStart"/>
          <w:r w:rsidRPr="00E303DB">
            <w:rPr>
              <w:lang w:val="en-US"/>
            </w:rPr>
            <w:t>Polym</w:t>
          </w:r>
          <w:proofErr w:type="spellEnd"/>
          <w:r w:rsidRPr="00E303DB">
            <w:rPr>
              <w:lang w:val="en-US"/>
            </w:rPr>
            <w:t>. Sci. – 1988. – </w:t>
          </w:r>
          <w:r>
            <w:t>Т</w:t>
          </w:r>
          <w:r w:rsidRPr="00E303DB">
            <w:rPr>
              <w:lang w:val="en-US"/>
            </w:rPr>
            <w:t>.84.</w:t>
          </w:r>
        </w:p>
        <w:bookmarkEnd w:id="141"/>
        <w:p w14:paraId="5A241002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6.</w:t>
          </w:r>
          <w:r w:rsidRPr="00E303DB">
            <w:rPr>
              <w:lang w:val="en-US"/>
            </w:rPr>
            <w:tab/>
          </w:r>
          <w:bookmarkStart w:id="142" w:name="_CTVL001b8a662bd057c4565858afb9872ef0c97"/>
          <w:r w:rsidRPr="00E303DB">
            <w:rPr>
              <w:lang w:val="en-US"/>
            </w:rPr>
            <w:t xml:space="preserve">Decker, C. / C. Decker // </w:t>
          </w:r>
          <w:proofErr w:type="spellStart"/>
          <w:r w:rsidRPr="00E303DB">
            <w:rPr>
              <w:lang w:val="en-US"/>
            </w:rPr>
            <w:t>Progr</w:t>
          </w:r>
          <w:proofErr w:type="spellEnd"/>
          <w:r w:rsidRPr="00E303DB">
            <w:rPr>
              <w:lang w:val="en-US"/>
            </w:rPr>
            <w:t xml:space="preserve">. </w:t>
          </w:r>
          <w:proofErr w:type="spellStart"/>
          <w:r w:rsidRPr="00E303DB">
            <w:rPr>
              <w:lang w:val="en-US"/>
            </w:rPr>
            <w:t>Polym</w:t>
          </w:r>
          <w:proofErr w:type="spellEnd"/>
          <w:r w:rsidRPr="00E303DB">
            <w:rPr>
              <w:lang w:val="en-US"/>
            </w:rPr>
            <w:t>. Sci. – 1996. – </w:t>
          </w:r>
          <w:r>
            <w:t>Т</w:t>
          </w:r>
          <w:r w:rsidRPr="00E303DB">
            <w:rPr>
              <w:lang w:val="en-US"/>
            </w:rPr>
            <w:t>.21. – C.593.</w:t>
          </w:r>
        </w:p>
        <w:bookmarkEnd w:id="142"/>
        <w:p w14:paraId="7ABA05B0" w14:textId="77777777" w:rsidR="00E303DB" w:rsidRDefault="00E303DB" w:rsidP="00E303DB">
          <w:pPr>
            <w:pStyle w:val="CitaviBibliographyEntry"/>
          </w:pPr>
          <w:r w:rsidRPr="00E303DB">
            <w:rPr>
              <w:lang w:val="en-US"/>
            </w:rPr>
            <w:t>7.</w:t>
          </w:r>
          <w:r w:rsidRPr="00E303DB">
            <w:rPr>
              <w:lang w:val="en-US"/>
            </w:rPr>
            <w:tab/>
          </w:r>
          <w:bookmarkStart w:id="143" w:name="_CTVL0011b6dea1e39f14210ba312914715a2ca3"/>
          <w:r w:rsidRPr="00E303DB">
            <w:rPr>
              <w:lang w:val="en-US"/>
            </w:rPr>
            <w:t xml:space="preserve">Decker, C. </w:t>
          </w:r>
          <w:proofErr w:type="spellStart"/>
          <w:r w:rsidRPr="00E303DB">
            <w:rPr>
              <w:lang w:val="en-US"/>
            </w:rPr>
            <w:t>Macromol</w:t>
          </w:r>
          <w:proofErr w:type="spellEnd"/>
          <w:r w:rsidRPr="00E303DB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43"/>
        <w:p w14:paraId="4236B564" w14:textId="77777777" w:rsidR="00E303DB" w:rsidRDefault="00E303DB" w:rsidP="00E303DB">
          <w:pPr>
            <w:pStyle w:val="CitaviBibliographyEntry"/>
          </w:pPr>
          <w:r>
            <w:t>8.</w:t>
          </w:r>
          <w:r>
            <w:tab/>
          </w:r>
          <w:bookmarkStart w:id="144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44"/>
        <w:p w14:paraId="2200023A" w14:textId="77777777" w:rsidR="00E303DB" w:rsidRDefault="00E303DB" w:rsidP="00E303DB">
          <w:pPr>
            <w:pStyle w:val="CitaviBibliographyEntry"/>
          </w:pPr>
          <w:r>
            <w:t>9.</w:t>
          </w:r>
          <w:r>
            <w:tab/>
          </w:r>
          <w:bookmarkStart w:id="145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5"/>
        <w:p w14:paraId="6F60E2F2" w14:textId="77777777" w:rsidR="00E303DB" w:rsidRDefault="00E303DB" w:rsidP="00E303DB">
          <w:pPr>
            <w:pStyle w:val="CitaviBibliographyEntry"/>
          </w:pPr>
          <w:r>
            <w:t>10.</w:t>
          </w:r>
          <w:r>
            <w:tab/>
          </w:r>
          <w:bookmarkStart w:id="146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46"/>
        <w:p w14:paraId="336288E2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lastRenderedPageBreak/>
            <w:t>11.</w:t>
          </w:r>
          <w:r w:rsidRPr="00E303DB">
            <w:rPr>
              <w:lang w:val="en-US"/>
            </w:rPr>
            <w:tab/>
          </w:r>
          <w:bookmarkStart w:id="147" w:name="_CTVL0015042abb9e2344c32b864ac209cc9040b"/>
          <w:proofErr w:type="spellStart"/>
          <w:r w:rsidRPr="00E303DB">
            <w:rPr>
              <w:lang w:val="en-US"/>
            </w:rPr>
            <w:t>El'tsov</w:t>
          </w:r>
          <w:proofErr w:type="spellEnd"/>
          <w:r w:rsidRPr="00E303DB">
            <w:rPr>
              <w:lang w:val="en-US"/>
            </w:rPr>
            <w:t xml:space="preserve">, A.V. Photoinitiation of the Reactions of Quinones / A.V. </w:t>
          </w:r>
          <w:proofErr w:type="spellStart"/>
          <w:r w:rsidRPr="00E303DB">
            <w:rPr>
              <w:lang w:val="en-US"/>
            </w:rPr>
            <w:t>El'tsov</w:t>
          </w:r>
          <w:proofErr w:type="spellEnd"/>
          <w:r w:rsidRPr="00E303DB">
            <w:rPr>
              <w:lang w:val="en-US"/>
            </w:rPr>
            <w:t xml:space="preserve">, O.P. </w:t>
          </w:r>
          <w:proofErr w:type="spellStart"/>
          <w:r w:rsidRPr="00E303DB">
            <w:rPr>
              <w:lang w:val="en-US"/>
            </w:rPr>
            <w:t>Studzinskii</w:t>
          </w:r>
          <w:proofErr w:type="spellEnd"/>
          <w:r w:rsidRPr="00E303DB">
            <w:rPr>
              <w:lang w:val="en-US"/>
            </w:rPr>
            <w:t xml:space="preserve">, V.M. </w:t>
          </w:r>
          <w:proofErr w:type="spellStart"/>
          <w:r w:rsidRPr="00E303DB">
            <w:rPr>
              <w:lang w:val="en-US"/>
            </w:rPr>
            <w:t>Grebenkina</w:t>
          </w:r>
          <w:proofErr w:type="spellEnd"/>
          <w:r w:rsidRPr="00E303DB">
            <w:rPr>
              <w:lang w:val="en-US"/>
            </w:rPr>
            <w:t xml:space="preserve"> // Russian Chemical Reviews. – 1977. – </w:t>
          </w:r>
          <w:r>
            <w:t>Т</w:t>
          </w:r>
          <w:r w:rsidRPr="00E303DB">
            <w:rPr>
              <w:lang w:val="en-US"/>
            </w:rPr>
            <w:t>.46, №2. – C.93–114.</w:t>
          </w:r>
        </w:p>
        <w:bookmarkEnd w:id="147"/>
        <w:p w14:paraId="3B1853A0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12.</w:t>
          </w:r>
          <w:r w:rsidRPr="00E303DB">
            <w:rPr>
              <w:lang w:val="en-US"/>
            </w:rPr>
            <w:tab/>
          </w:r>
          <w:bookmarkStart w:id="148" w:name="_CTVL001e847070fb205461b8ab5be1baa2cb533"/>
          <w:r w:rsidRPr="00E303DB">
            <w:rPr>
              <w:lang w:val="en-US"/>
            </w:rPr>
            <w:t>Calvert, J.G. Photochemistry / J.G. Calvert, J.N. Pitts. – New York, N.Y.: Wiley, 1966. – 899 c.</w:t>
          </w:r>
        </w:p>
        <w:bookmarkEnd w:id="148"/>
        <w:p w14:paraId="7ACFAFAB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13.</w:t>
          </w:r>
          <w:r w:rsidRPr="00E303DB">
            <w:rPr>
              <w:lang w:val="en-US"/>
            </w:rPr>
            <w:tab/>
          </w:r>
          <w:bookmarkStart w:id="149" w:name="_CTVL0018a1ae8a3bf9a45698c73307aa964a900"/>
          <w:proofErr w:type="spellStart"/>
          <w:r w:rsidRPr="00E303DB">
            <w:rPr>
              <w:lang w:val="en-US"/>
            </w:rPr>
            <w:t>Carapllucci</w:t>
          </w:r>
          <w:proofErr w:type="spellEnd"/>
          <w:r w:rsidRPr="00E303DB">
            <w:rPr>
              <w:lang w:val="en-US"/>
            </w:rPr>
            <w:t xml:space="preserve">, P.A. Photoreduction of 9,10-phenantrenquinone / P.A. </w:t>
          </w:r>
          <w:proofErr w:type="spellStart"/>
          <w:r w:rsidRPr="00E303DB">
            <w:rPr>
              <w:lang w:val="en-US"/>
            </w:rPr>
            <w:t>Carapllucci</w:t>
          </w:r>
          <w:proofErr w:type="spellEnd"/>
          <w:r w:rsidRPr="00E303DB">
            <w:rPr>
              <w:lang w:val="en-US"/>
            </w:rPr>
            <w:t>, H.P. Wolf, W. K. // J. Amer. Chem. Soc. – 1969. – </w:t>
          </w:r>
          <w:r>
            <w:t>Т</w:t>
          </w:r>
          <w:r w:rsidRPr="00E303DB">
            <w:rPr>
              <w:lang w:val="en-US"/>
            </w:rPr>
            <w:t>.91. – C.4635–4639.</w:t>
          </w:r>
        </w:p>
        <w:bookmarkEnd w:id="149"/>
        <w:p w14:paraId="2CEAD592" w14:textId="77777777" w:rsidR="00E303DB" w:rsidRDefault="00E303DB" w:rsidP="00E303DB">
          <w:pPr>
            <w:pStyle w:val="CitaviBibliographyEntry"/>
          </w:pPr>
          <w:r w:rsidRPr="00E303DB">
            <w:rPr>
              <w:lang w:val="en-US"/>
            </w:rPr>
            <w:t>14.</w:t>
          </w:r>
          <w:r w:rsidRPr="00E303DB">
            <w:rPr>
              <w:lang w:val="en-US"/>
            </w:rPr>
            <w:tab/>
          </w:r>
          <w:bookmarkStart w:id="150" w:name="_CTVL0018a285f2686c44f1f830cda3675130b90"/>
          <w:r w:rsidRPr="00E303DB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E303DB">
            <w:rPr>
              <w:lang w:val="en-US"/>
            </w:rPr>
            <w:t>Hubig</w:t>
          </w:r>
          <w:proofErr w:type="spellEnd"/>
          <w:r w:rsidRPr="00E303DB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1997. – Т.119. – C.11468–11479.</w:t>
          </w:r>
        </w:p>
        <w:bookmarkEnd w:id="150"/>
        <w:p w14:paraId="4B2FAF64" w14:textId="77777777" w:rsidR="00E303DB" w:rsidRDefault="00E303DB" w:rsidP="00E303DB">
          <w:pPr>
            <w:pStyle w:val="CitaviBibliographyEntry"/>
          </w:pPr>
          <w:r>
            <w:t>15.</w:t>
          </w:r>
          <w:r>
            <w:tab/>
          </w:r>
          <w:bookmarkStart w:id="151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1"/>
        <w:p w14:paraId="2204B126" w14:textId="77777777" w:rsidR="00E303DB" w:rsidRDefault="00E303DB" w:rsidP="00E303DB">
          <w:pPr>
            <w:pStyle w:val="CitaviBibliographyEntry"/>
          </w:pPr>
          <w:r>
            <w:t>16.</w:t>
          </w:r>
          <w:r>
            <w:tab/>
          </w:r>
          <w:bookmarkStart w:id="152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52"/>
        <w:p w14:paraId="2DA4A7A0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>
            <w:t>17.</w:t>
          </w:r>
          <w:r>
            <w:tab/>
          </w:r>
          <w:bookmarkStart w:id="153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E303DB">
            <w:rPr>
              <w:lang w:val="en-US"/>
            </w:rPr>
            <w:t xml:space="preserve"> </w:t>
          </w:r>
          <w:r>
            <w:t>СССР</w:t>
          </w:r>
          <w:r w:rsidRPr="00E303DB">
            <w:rPr>
              <w:lang w:val="en-US"/>
            </w:rPr>
            <w:t xml:space="preserve">, </w:t>
          </w:r>
          <w:r>
            <w:t>сер</w:t>
          </w:r>
          <w:r w:rsidRPr="00E303DB">
            <w:rPr>
              <w:lang w:val="en-US"/>
            </w:rPr>
            <w:t>. x</w:t>
          </w:r>
          <w:r>
            <w:t>им</w:t>
          </w:r>
          <w:r w:rsidRPr="00E303DB">
            <w:rPr>
              <w:lang w:val="en-US"/>
            </w:rPr>
            <w:t>. – 1987. – №2. – C.448–451.</w:t>
          </w:r>
        </w:p>
        <w:bookmarkEnd w:id="153"/>
        <w:p w14:paraId="1F312F55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18.</w:t>
          </w:r>
          <w:r w:rsidRPr="00E303DB">
            <w:rPr>
              <w:lang w:val="en-US"/>
            </w:rPr>
            <w:tab/>
          </w:r>
          <w:bookmarkStart w:id="154" w:name="_CTVL0019a1980ac37d9419d926bf5fcb1cdd5c7"/>
          <w:proofErr w:type="spellStart"/>
          <w:r w:rsidRPr="00E303DB">
            <w:rPr>
              <w:lang w:val="en-US"/>
            </w:rPr>
            <w:t>Barltrop</w:t>
          </w:r>
          <w:proofErr w:type="spellEnd"/>
          <w:r w:rsidRPr="00E303DB">
            <w:rPr>
              <w:lang w:val="en-US"/>
            </w:rPr>
            <w:t xml:space="preserve">, J.A. Excited states in organic chemistry / J.A. </w:t>
          </w:r>
          <w:proofErr w:type="spellStart"/>
          <w:r w:rsidRPr="00E303DB">
            <w:rPr>
              <w:lang w:val="en-US"/>
            </w:rPr>
            <w:t>Barltrop</w:t>
          </w:r>
          <w:proofErr w:type="spellEnd"/>
          <w:r w:rsidRPr="00E303DB">
            <w:rPr>
              <w:lang w:val="en-US"/>
            </w:rPr>
            <w:t>, J.D. Coyle. – London: Wiley, 1975.</w:t>
          </w:r>
        </w:p>
        <w:bookmarkEnd w:id="154"/>
        <w:p w14:paraId="6C70E8CC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19.</w:t>
          </w:r>
          <w:r w:rsidRPr="00E303DB">
            <w:rPr>
              <w:lang w:val="en-US"/>
            </w:rPr>
            <w:tab/>
          </w:r>
          <w:bookmarkStart w:id="155" w:name="_CTVL001e8b5474b67e14347bf61d83bfcb294be"/>
          <w:r w:rsidRPr="00E303DB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E303DB">
            <w:rPr>
              <w:lang w:val="en-US"/>
            </w:rPr>
            <w:t>acetylquinol</w:t>
          </w:r>
          <w:proofErr w:type="spellEnd"/>
          <w:r w:rsidRPr="00E303DB">
            <w:rPr>
              <w:lang w:val="en-US"/>
            </w:rPr>
            <w:t xml:space="preserve"> from 1,4-benzoquinone and acetaldehyde / J.M. Bruce, E. </w:t>
          </w:r>
          <w:proofErr w:type="spellStart"/>
          <w:r w:rsidRPr="00E303DB">
            <w:rPr>
              <w:lang w:val="en-US"/>
            </w:rPr>
            <w:t>Cutts</w:t>
          </w:r>
          <w:proofErr w:type="spellEnd"/>
          <w:r w:rsidRPr="00E303DB">
            <w:rPr>
              <w:lang w:val="en-US"/>
            </w:rPr>
            <w:t xml:space="preserve"> // Journal of the Chemical Society C: Organic. – 1966. – C.449.</w:t>
          </w:r>
        </w:p>
        <w:bookmarkEnd w:id="155"/>
        <w:p w14:paraId="64EB0C89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20.</w:t>
          </w:r>
          <w:r w:rsidRPr="00E303DB">
            <w:rPr>
              <w:lang w:val="en-US"/>
            </w:rPr>
            <w:tab/>
          </w:r>
          <w:bookmarkStart w:id="156" w:name="_CTVL0017780c177f7a84040b233caa3a173ca5c"/>
          <w:proofErr w:type="spellStart"/>
          <w:r w:rsidRPr="00E303DB">
            <w:rPr>
              <w:lang w:val="en-US"/>
            </w:rPr>
            <w:t>Arimitsu</w:t>
          </w:r>
          <w:proofErr w:type="spellEnd"/>
          <w:r w:rsidRPr="00E303DB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E303DB">
            <w:rPr>
              <w:lang w:val="en-US"/>
            </w:rPr>
            <w:t>Arimitsu</w:t>
          </w:r>
          <w:proofErr w:type="spellEnd"/>
          <w:r w:rsidRPr="00E303DB">
            <w:rPr>
              <w:lang w:val="en-US"/>
            </w:rPr>
            <w:t xml:space="preserve">, H. </w:t>
          </w:r>
          <w:proofErr w:type="spellStart"/>
          <w:r w:rsidRPr="00E303DB">
            <w:rPr>
              <w:lang w:val="en-US"/>
            </w:rPr>
            <w:t>Tsubomura</w:t>
          </w:r>
          <w:proofErr w:type="spellEnd"/>
          <w:r w:rsidRPr="00E303DB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E303DB">
            <w:rPr>
              <w:lang w:val="en-US"/>
            </w:rPr>
            <w:t>.45, №8. – C.2433–2437.</w:t>
          </w:r>
        </w:p>
        <w:bookmarkEnd w:id="156"/>
        <w:p w14:paraId="266341D8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21.</w:t>
          </w:r>
          <w:r w:rsidRPr="00E303DB">
            <w:rPr>
              <w:lang w:val="en-US"/>
            </w:rPr>
            <w:tab/>
          </w:r>
          <w:bookmarkStart w:id="157" w:name="_CTVL0013ba6da625dcb48eb92d602275be4e3b0"/>
          <w:r w:rsidRPr="00E303DB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E303DB">
            <w:rPr>
              <w:lang w:val="en-US"/>
            </w:rPr>
            <w:t>N ,</w:t>
          </w:r>
          <w:proofErr w:type="gramEnd"/>
          <w:r w:rsidRPr="00E303DB">
            <w:rPr>
              <w:lang w:val="en-US"/>
            </w:rPr>
            <w:t xml:space="preserve"> N -Dimethylaniline in Acetonitrile Solution / H. </w:t>
          </w:r>
          <w:proofErr w:type="spellStart"/>
          <w:r w:rsidRPr="00E303DB">
            <w:rPr>
              <w:lang w:val="en-US"/>
            </w:rPr>
            <w:t>Miyasaka</w:t>
          </w:r>
          <w:proofErr w:type="spellEnd"/>
          <w:r w:rsidRPr="00E303DB">
            <w:rPr>
              <w:lang w:val="en-US"/>
            </w:rPr>
            <w:t xml:space="preserve">, K. Morita, K. </w:t>
          </w:r>
          <w:proofErr w:type="spellStart"/>
          <w:r w:rsidRPr="00E303DB">
            <w:rPr>
              <w:lang w:val="en-US"/>
            </w:rPr>
            <w:t>Kamada</w:t>
          </w:r>
          <w:proofErr w:type="spellEnd"/>
          <w:r w:rsidRPr="00E303DB">
            <w:rPr>
              <w:lang w:val="en-US"/>
            </w:rPr>
            <w:t xml:space="preserve">, N. </w:t>
          </w:r>
          <w:proofErr w:type="spellStart"/>
          <w:r w:rsidRPr="00E303DB">
            <w:rPr>
              <w:lang w:val="en-US"/>
            </w:rPr>
            <w:t>Mataga</w:t>
          </w:r>
          <w:proofErr w:type="spellEnd"/>
          <w:r w:rsidRPr="00E303DB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E303DB">
            <w:rPr>
              <w:lang w:val="en-US"/>
            </w:rPr>
            <w:t>.63, №12. – C.3385–3397.</w:t>
          </w:r>
        </w:p>
        <w:bookmarkEnd w:id="157"/>
        <w:p w14:paraId="530F6AD4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22.</w:t>
          </w:r>
          <w:r w:rsidRPr="00E303DB">
            <w:rPr>
              <w:lang w:val="en-US"/>
            </w:rPr>
            <w:tab/>
          </w:r>
          <w:bookmarkStart w:id="158" w:name="_CTVL001e2e3ff0a3f444252876f32760ae81dcc"/>
          <w:r w:rsidRPr="00E303DB">
            <w:rPr>
              <w:lang w:val="en-US"/>
            </w:rPr>
            <w:t>Peters, K.S. Proton-Transfer Reactions in Benzophenone/</w:t>
          </w:r>
          <w:proofErr w:type="gramStart"/>
          <w:r w:rsidRPr="00E303DB">
            <w:rPr>
              <w:lang w:val="en-US"/>
            </w:rPr>
            <w:t>N,N</w:t>
          </w:r>
          <w:proofErr w:type="gramEnd"/>
          <w:r w:rsidRPr="00E303DB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E303DB">
            <w:rPr>
              <w:lang w:val="en-US"/>
            </w:rPr>
            <w:t>.27. – C.51–82.</w:t>
          </w:r>
        </w:p>
        <w:bookmarkEnd w:id="158"/>
        <w:p w14:paraId="04AA75F6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23.</w:t>
          </w:r>
          <w:r w:rsidRPr="00E303DB">
            <w:rPr>
              <w:lang w:val="en-US"/>
            </w:rPr>
            <w:tab/>
          </w:r>
          <w:bookmarkStart w:id="159" w:name="_CTVL001e38ff760cb1346c5ad4d92b07adbd62e"/>
          <w:proofErr w:type="spellStart"/>
          <w:r w:rsidRPr="00E303DB">
            <w:rPr>
              <w:lang w:val="en-US"/>
            </w:rPr>
            <w:t>Devadoss</w:t>
          </w:r>
          <w:proofErr w:type="spellEnd"/>
          <w:r w:rsidRPr="00E303DB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E303DB">
            <w:rPr>
              <w:lang w:val="en-US"/>
            </w:rPr>
            <w:t>N,N</w:t>
          </w:r>
          <w:proofErr w:type="gramEnd"/>
          <w:r w:rsidRPr="00E303DB">
            <w:rPr>
              <w:lang w:val="en-US"/>
            </w:rPr>
            <w:t>-</w:t>
          </w:r>
          <w:proofErr w:type="spellStart"/>
          <w:r w:rsidRPr="00E303DB">
            <w:rPr>
              <w:lang w:val="en-US"/>
            </w:rPr>
            <w:t>diethylaniline</w:t>
          </w:r>
          <w:proofErr w:type="spellEnd"/>
          <w:r w:rsidRPr="00E303DB">
            <w:rPr>
              <w:lang w:val="en-US"/>
            </w:rPr>
            <w:t xml:space="preserve"> and triethylamine / C. </w:t>
          </w:r>
          <w:proofErr w:type="spellStart"/>
          <w:r w:rsidRPr="00E303DB">
            <w:rPr>
              <w:lang w:val="en-US"/>
            </w:rPr>
            <w:t>Devadoss</w:t>
          </w:r>
          <w:proofErr w:type="spellEnd"/>
          <w:r w:rsidRPr="00E303DB">
            <w:rPr>
              <w:lang w:val="en-US"/>
            </w:rPr>
            <w:t>, R.W. Fessenden // J. Phys. Chem. – 1991. – </w:t>
          </w:r>
          <w:r>
            <w:t>Т</w:t>
          </w:r>
          <w:r w:rsidRPr="00E303DB">
            <w:rPr>
              <w:lang w:val="en-US"/>
            </w:rPr>
            <w:t>.95, №19. – C.7253–7260.</w:t>
          </w:r>
        </w:p>
        <w:bookmarkEnd w:id="159"/>
        <w:p w14:paraId="494D913B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24.</w:t>
          </w:r>
          <w:r w:rsidRPr="00E303DB">
            <w:rPr>
              <w:lang w:val="en-US"/>
            </w:rPr>
            <w:tab/>
          </w:r>
          <w:bookmarkStart w:id="160" w:name="_CTVL0012b7f60b93d564e73807e2915eb54653b"/>
          <w:r w:rsidRPr="00E303DB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E303DB">
            <w:rPr>
              <w:lang w:val="en-US"/>
            </w:rPr>
            <w:t>.96. – C.223–233.</w:t>
          </w:r>
        </w:p>
        <w:bookmarkEnd w:id="160"/>
        <w:p w14:paraId="107F32DF" w14:textId="77777777" w:rsidR="00E303DB" w:rsidRDefault="00E303DB" w:rsidP="00E303DB">
          <w:pPr>
            <w:pStyle w:val="CitaviBibliographyEntry"/>
          </w:pPr>
          <w:r w:rsidRPr="00E303DB">
            <w:rPr>
              <w:lang w:val="en-US"/>
            </w:rPr>
            <w:t>25.</w:t>
          </w:r>
          <w:r w:rsidRPr="00E303DB">
            <w:rPr>
              <w:lang w:val="en-US"/>
            </w:rPr>
            <w:tab/>
          </w:r>
          <w:bookmarkStart w:id="161" w:name="_CTVL001292c6354d73e44b08a255cb21fa4e588"/>
          <w:r w:rsidRPr="00E303DB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>. R</w:t>
          </w:r>
          <w:proofErr w:type="spellStart"/>
          <w:r>
            <w:t>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61"/>
        <w:p w14:paraId="72E47153" w14:textId="77777777" w:rsidR="00E303DB" w:rsidRDefault="00E303DB" w:rsidP="00E303DB">
          <w:pPr>
            <w:pStyle w:val="CitaviBibliographyEntry"/>
          </w:pPr>
          <w:r>
            <w:t>26.</w:t>
          </w:r>
          <w:r>
            <w:tab/>
          </w:r>
          <w:bookmarkStart w:id="162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2"/>
        <w:p w14:paraId="7FFA8489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lastRenderedPageBreak/>
            <w:t>27.</w:t>
          </w:r>
          <w:r w:rsidRPr="00E303DB">
            <w:rPr>
              <w:lang w:val="en-US"/>
            </w:rPr>
            <w:tab/>
          </w:r>
          <w:bookmarkStart w:id="163" w:name="_CTVL001ec43236ddad642fbaf34a7b8fe91327d"/>
          <w:r w:rsidRPr="00E303DB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E303DB">
            <w:rPr>
              <w:lang w:val="en-US"/>
            </w:rPr>
            <w:t>.97. – C.3761–3764.</w:t>
          </w:r>
        </w:p>
        <w:bookmarkEnd w:id="163"/>
        <w:p w14:paraId="78305757" w14:textId="77777777" w:rsidR="00E303DB" w:rsidRDefault="00E303DB" w:rsidP="00E303DB">
          <w:pPr>
            <w:pStyle w:val="CitaviBibliographyEntry"/>
          </w:pPr>
          <w:r w:rsidRPr="00E303DB">
            <w:rPr>
              <w:lang w:val="en-US"/>
            </w:rPr>
            <w:t>28.</w:t>
          </w:r>
          <w:r w:rsidRPr="00E303DB">
            <w:rPr>
              <w:lang w:val="en-US"/>
            </w:rPr>
            <w:tab/>
          </w:r>
          <w:bookmarkStart w:id="164" w:name="_CTVL0013b14bcf754ef4de4aa6e87347afa2d59"/>
          <w:r w:rsidRPr="00E303DB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E303DB">
            <w:rPr>
              <w:lang w:val="en-US"/>
            </w:rPr>
            <w:t>N,N</w:t>
          </w:r>
          <w:proofErr w:type="gramEnd"/>
          <w:r w:rsidRPr="00E303DB">
            <w:rPr>
              <w:lang w:val="en-US"/>
            </w:rPr>
            <w:t>-</w:t>
          </w:r>
          <w:proofErr w:type="spellStart"/>
          <w:r w:rsidRPr="00E303DB">
            <w:rPr>
              <w:lang w:val="en-US"/>
            </w:rPr>
            <w:t>diethylaniline</w:t>
          </w:r>
          <w:proofErr w:type="spellEnd"/>
          <w:r w:rsidRPr="00E303DB">
            <w:rPr>
              <w:lang w:val="en-US"/>
            </w:rPr>
            <w:t xml:space="preserve"> / K. Peters, A. Cashin, P. Timbers // J. Amer. </w:t>
          </w:r>
          <w:proofErr w:type="spellStart"/>
          <w:r>
            <w:t>Chem</w:t>
          </w:r>
          <w:proofErr w:type="spellEnd"/>
          <w:r>
            <w:t>. S</w:t>
          </w:r>
          <w:proofErr w:type="spellStart"/>
          <w:r>
            <w:t>oc</w:t>
          </w:r>
          <w:proofErr w:type="spellEnd"/>
          <w:r>
            <w:t>. – 2000. – Т.122. – C.107–113.</w:t>
          </w:r>
        </w:p>
        <w:bookmarkEnd w:id="164"/>
        <w:p w14:paraId="7681FFE5" w14:textId="77777777" w:rsidR="00E303DB" w:rsidRDefault="00E303DB" w:rsidP="00E303DB">
          <w:pPr>
            <w:pStyle w:val="CitaviBibliographyEntry"/>
          </w:pPr>
          <w:r>
            <w:t>29.</w:t>
          </w:r>
          <w:r>
            <w:tab/>
          </w:r>
          <w:bookmarkStart w:id="165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65"/>
        <w:p w14:paraId="0416279D" w14:textId="77777777" w:rsidR="00E303DB" w:rsidRDefault="00E303DB" w:rsidP="00E303DB">
          <w:pPr>
            <w:pStyle w:val="CitaviBibliographyEntry"/>
          </w:pPr>
          <w:r>
            <w:t>30.</w:t>
          </w:r>
          <w:r>
            <w:tab/>
          </w:r>
          <w:bookmarkStart w:id="166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66"/>
        <w:p w14:paraId="55A23FC3" w14:textId="77777777" w:rsidR="00E303DB" w:rsidRDefault="00E303DB" w:rsidP="00E303DB">
          <w:pPr>
            <w:pStyle w:val="CitaviBibliographyEntry"/>
          </w:pPr>
          <w:r>
            <w:t>31.</w:t>
          </w:r>
          <w:r>
            <w:tab/>
          </w:r>
          <w:bookmarkStart w:id="167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67"/>
        <w:p w14:paraId="29029742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32.</w:t>
          </w:r>
          <w:r w:rsidRPr="00E303DB">
            <w:rPr>
              <w:lang w:val="en-US"/>
            </w:rPr>
            <w:tab/>
          </w:r>
          <w:bookmarkStart w:id="168" w:name="_CTVL001f518b82a216a4ba89453698ba6ec2f5e"/>
          <w:r w:rsidRPr="00E303DB">
            <w:rPr>
              <w:lang w:val="en-US"/>
            </w:rPr>
            <w:t xml:space="preserve">Maruyama, K. The reaction of photo-excited </w:t>
          </w:r>
          <w:proofErr w:type="spellStart"/>
          <w:r w:rsidRPr="00E303DB">
            <w:rPr>
              <w:lang w:val="en-US"/>
            </w:rPr>
            <w:t>phenantrenquinone</w:t>
          </w:r>
          <w:proofErr w:type="spellEnd"/>
          <w:r w:rsidRPr="00E303DB">
            <w:rPr>
              <w:lang w:val="en-US"/>
            </w:rPr>
            <w:t xml:space="preserve"> with dibenzyl ether. Formation of an </w:t>
          </w:r>
          <w:proofErr w:type="spellStart"/>
          <w:r w:rsidRPr="00E303DB">
            <w:rPr>
              <w:lang w:val="en-US"/>
            </w:rPr>
            <w:t>adduct</w:t>
          </w:r>
          <w:proofErr w:type="spellEnd"/>
          <w:r w:rsidRPr="00E303DB">
            <w:rPr>
              <w:lang w:val="en-US"/>
            </w:rPr>
            <w:t xml:space="preserve"> and its decomposition studied by the CIDNP method / K. Maruyama, T. </w:t>
          </w:r>
          <w:proofErr w:type="spellStart"/>
          <w:r w:rsidRPr="00E303DB">
            <w:rPr>
              <w:lang w:val="en-US"/>
            </w:rPr>
            <w:t>Otsuki</w:t>
          </w:r>
          <w:proofErr w:type="spellEnd"/>
          <w:r w:rsidRPr="00E303DB">
            <w:rPr>
              <w:lang w:val="en-US"/>
            </w:rPr>
            <w:t xml:space="preserve"> // Bull. Chem. Soc. Japan. – 1971. – </w:t>
          </w:r>
          <w:r>
            <w:t>Т</w:t>
          </w:r>
          <w:r w:rsidRPr="00E303DB">
            <w:rPr>
              <w:lang w:val="en-US"/>
            </w:rPr>
            <w:t>.44. – C.2885.</w:t>
          </w:r>
        </w:p>
        <w:bookmarkEnd w:id="168"/>
        <w:p w14:paraId="0A883C94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33.</w:t>
          </w:r>
          <w:r w:rsidRPr="00E303DB">
            <w:rPr>
              <w:lang w:val="en-US"/>
            </w:rPr>
            <w:tab/>
          </w:r>
          <w:bookmarkStart w:id="169" w:name="_CTVL001367e67b3d3c14dbab8d1d6323d13ec85"/>
          <w:proofErr w:type="spellStart"/>
          <w:r w:rsidRPr="00E303DB">
            <w:rPr>
              <w:lang w:val="en-US"/>
            </w:rPr>
            <w:t>Khudyakov</w:t>
          </w:r>
          <w:proofErr w:type="spellEnd"/>
          <w:r w:rsidRPr="00E303DB">
            <w:rPr>
              <w:lang w:val="en-US"/>
            </w:rPr>
            <w:t xml:space="preserve">, I.V. Short-lived Phenoxy- and Semiquinone Radicals / I.V. </w:t>
          </w:r>
          <w:proofErr w:type="spellStart"/>
          <w:r w:rsidRPr="00E303DB">
            <w:rPr>
              <w:lang w:val="en-US"/>
            </w:rPr>
            <w:t>Khudyakov</w:t>
          </w:r>
          <w:proofErr w:type="spellEnd"/>
          <w:r w:rsidRPr="00E303DB">
            <w:rPr>
              <w:lang w:val="en-US"/>
            </w:rPr>
            <w:t xml:space="preserve">, V.A. </w:t>
          </w:r>
          <w:proofErr w:type="spellStart"/>
          <w:r w:rsidRPr="00E303DB">
            <w:rPr>
              <w:lang w:val="en-US"/>
            </w:rPr>
            <w:t>Kuz'min</w:t>
          </w:r>
          <w:proofErr w:type="spellEnd"/>
          <w:r w:rsidRPr="00E303DB">
            <w:rPr>
              <w:lang w:val="en-US"/>
            </w:rPr>
            <w:t xml:space="preserve"> // Russian Chemical Reviews. – 1975. – </w:t>
          </w:r>
          <w:r>
            <w:t>Т</w:t>
          </w:r>
          <w:r w:rsidRPr="00E303DB">
            <w:rPr>
              <w:lang w:val="en-US"/>
            </w:rPr>
            <w:t>.44, №10. – C.801–815.</w:t>
          </w:r>
        </w:p>
        <w:bookmarkEnd w:id="169"/>
        <w:p w14:paraId="385B5004" w14:textId="77777777" w:rsidR="00E303DB" w:rsidRDefault="00E303DB" w:rsidP="00E303DB">
          <w:pPr>
            <w:pStyle w:val="CitaviBibliographyEntry"/>
          </w:pPr>
          <w:r>
            <w:t>34.</w:t>
          </w:r>
          <w:r>
            <w:tab/>
          </w:r>
          <w:bookmarkStart w:id="170" w:name="_CTVL0017c42405d132d46b1b4369905265ff9d2"/>
          <w:r>
            <w:t>Б</w:t>
          </w:r>
          <w:proofErr w:type="spellStart"/>
          <w:r>
            <w:t>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70"/>
        <w:p w14:paraId="391E1053" w14:textId="77777777" w:rsidR="00E303DB" w:rsidRDefault="00E303DB" w:rsidP="00E303DB">
          <w:pPr>
            <w:pStyle w:val="CitaviBibliographyEntry"/>
          </w:pPr>
          <w:r>
            <w:t>35.</w:t>
          </w:r>
          <w:r>
            <w:tab/>
          </w:r>
          <w:bookmarkStart w:id="171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1"/>
        <w:p w14:paraId="67A1AFCC" w14:textId="77777777" w:rsidR="00E303DB" w:rsidRDefault="00E303DB" w:rsidP="00E303DB">
          <w:pPr>
            <w:pStyle w:val="CitaviBibliographyEntry"/>
          </w:pPr>
          <w:r>
            <w:t>36.</w:t>
          </w:r>
          <w:r>
            <w:tab/>
          </w:r>
          <w:bookmarkStart w:id="172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72"/>
        <w:p w14:paraId="7F8E52C9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37.</w:t>
          </w:r>
          <w:r w:rsidRPr="00E303DB">
            <w:rPr>
              <w:lang w:val="en-US"/>
            </w:rPr>
            <w:tab/>
          </w:r>
          <w:bookmarkStart w:id="173" w:name="_CTVL00180be62af4b4d4f9cb1655a1d0676010e"/>
          <w:r w:rsidRPr="00E303DB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E303DB">
            <w:rPr>
              <w:lang w:val="en-US"/>
            </w:rPr>
            <w:t>.136, №3. – C.864.</w:t>
          </w:r>
        </w:p>
        <w:bookmarkEnd w:id="173"/>
        <w:p w14:paraId="7925A9A1" w14:textId="77777777" w:rsidR="00E303DB" w:rsidRDefault="00E303DB" w:rsidP="00E303DB">
          <w:pPr>
            <w:pStyle w:val="CitaviBibliographyEntry"/>
          </w:pPr>
          <w:r w:rsidRPr="00E303DB">
            <w:rPr>
              <w:lang w:val="en-US"/>
            </w:rPr>
            <w:t>38.</w:t>
          </w:r>
          <w:r w:rsidRPr="00E303DB">
            <w:rPr>
              <w:lang w:val="en-US"/>
            </w:rPr>
            <w:tab/>
          </w:r>
          <w:bookmarkStart w:id="174" w:name="_CTVL0019be5edbfe1b245c98aa2b9cb5f1da22e"/>
          <w:r w:rsidRPr="00E303DB">
            <w:rPr>
              <w:lang w:val="en-US"/>
            </w:rPr>
            <w:t xml:space="preserve">Kohn W., Sham L. J. / Kohn W., Sham L. J. // Phys. </w:t>
          </w:r>
          <w:proofErr w:type="spellStart"/>
          <w:r>
            <w:t>Rev</w:t>
          </w:r>
          <w:proofErr w:type="spellEnd"/>
          <w:r>
            <w:t>. A. – 1965. – Т.140, №4. – C.1133.</w:t>
          </w:r>
        </w:p>
        <w:bookmarkEnd w:id="174"/>
        <w:p w14:paraId="16A536DD" w14:textId="77777777" w:rsidR="00E303DB" w:rsidRDefault="00E303DB" w:rsidP="00E303DB">
          <w:pPr>
            <w:pStyle w:val="CitaviBibliographyEntry"/>
          </w:pPr>
          <w:r>
            <w:t>39.</w:t>
          </w:r>
          <w:r>
            <w:tab/>
          </w:r>
          <w:bookmarkStart w:id="175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75"/>
        <w:p w14:paraId="6787B4B3" w14:textId="77777777" w:rsidR="00E303DB" w:rsidRDefault="00E303DB" w:rsidP="00E303DB">
          <w:pPr>
            <w:pStyle w:val="CitaviBibliographyEntry"/>
          </w:pPr>
          <w:r>
            <w:t>40.</w:t>
          </w:r>
          <w:r>
            <w:tab/>
          </w:r>
          <w:bookmarkStart w:id="176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76"/>
        <w:p w14:paraId="346CB3B2" w14:textId="77777777" w:rsidR="00E303DB" w:rsidRDefault="00E303DB" w:rsidP="00E303DB">
          <w:pPr>
            <w:pStyle w:val="CitaviBibliographyEntry"/>
          </w:pPr>
          <w:r>
            <w:t>41.</w:t>
          </w:r>
          <w:r>
            <w:tab/>
          </w:r>
          <w:bookmarkStart w:id="177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77"/>
        <w:p w14:paraId="73E445F3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42.</w:t>
          </w:r>
          <w:r w:rsidRPr="00E303DB">
            <w:rPr>
              <w:lang w:val="en-US"/>
            </w:rPr>
            <w:tab/>
          </w:r>
          <w:bookmarkStart w:id="178" w:name="_CTVL0017c21c809c7b34edbbeb1dbcde00a753a"/>
          <w:r w:rsidRPr="00E303DB">
            <w:rPr>
              <w:lang w:val="en-US"/>
            </w:rPr>
            <w:t xml:space="preserve">Fehlberg, E. </w:t>
          </w:r>
          <w:proofErr w:type="spellStart"/>
          <w:r w:rsidRPr="00E303DB">
            <w:rPr>
              <w:lang w:val="en-US"/>
            </w:rPr>
            <w:t>Klassische</w:t>
          </w:r>
          <w:proofErr w:type="spellEnd"/>
          <w:r w:rsidRPr="00E303DB">
            <w:rPr>
              <w:lang w:val="en-US"/>
            </w:rPr>
            <w:t xml:space="preserve"> Runge-</w:t>
          </w:r>
          <w:proofErr w:type="spellStart"/>
          <w:r w:rsidRPr="00E303DB">
            <w:rPr>
              <w:lang w:val="en-US"/>
            </w:rPr>
            <w:t>Kutta</w:t>
          </w:r>
          <w:proofErr w:type="spellEnd"/>
          <w:r w:rsidRPr="00E303DB">
            <w:rPr>
              <w:lang w:val="en-US"/>
            </w:rPr>
            <w:t>-</w:t>
          </w:r>
          <w:proofErr w:type="spellStart"/>
          <w:r w:rsidRPr="00E303DB">
            <w:rPr>
              <w:lang w:val="en-US"/>
            </w:rPr>
            <w:t>Formeln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vierter</w:t>
          </w:r>
          <w:proofErr w:type="spellEnd"/>
          <w:r w:rsidRPr="00E303DB">
            <w:rPr>
              <w:lang w:val="en-US"/>
            </w:rPr>
            <w:t xml:space="preserve"> und </w:t>
          </w:r>
          <w:proofErr w:type="spellStart"/>
          <w:r w:rsidRPr="00E303DB">
            <w:rPr>
              <w:lang w:val="en-US"/>
            </w:rPr>
            <w:t>niedrigerer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Ordnung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mit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Schrittweiten-Kontrolle</w:t>
          </w:r>
          <w:proofErr w:type="spellEnd"/>
          <w:r w:rsidRPr="00E303DB">
            <w:rPr>
              <w:lang w:val="en-US"/>
            </w:rPr>
            <w:t xml:space="preserve"> und </w:t>
          </w:r>
          <w:proofErr w:type="spellStart"/>
          <w:r w:rsidRPr="00E303DB">
            <w:rPr>
              <w:lang w:val="en-US"/>
            </w:rPr>
            <w:t>ihre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Anwendung</w:t>
          </w:r>
          <w:proofErr w:type="spellEnd"/>
          <w:r w:rsidRPr="00E303DB">
            <w:rPr>
              <w:lang w:val="en-US"/>
            </w:rPr>
            <w:t xml:space="preserve"> auf </w:t>
          </w:r>
          <w:proofErr w:type="spellStart"/>
          <w:r w:rsidRPr="00E303DB">
            <w:rPr>
              <w:lang w:val="en-US"/>
            </w:rPr>
            <w:t>Wärmeleitungsprobleme</w:t>
          </w:r>
          <w:proofErr w:type="spellEnd"/>
          <w:r w:rsidRPr="00E303DB">
            <w:rPr>
              <w:lang w:val="en-US"/>
            </w:rPr>
            <w:t xml:space="preserve"> / E. Fehlberg: National aeronautics and space administration, 1970.</w:t>
          </w:r>
        </w:p>
        <w:bookmarkEnd w:id="178"/>
        <w:p w14:paraId="27E8FB04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43.</w:t>
          </w:r>
          <w:r w:rsidRPr="00E303DB">
            <w:rPr>
              <w:lang w:val="en-US"/>
            </w:rPr>
            <w:tab/>
          </w:r>
          <w:bookmarkStart w:id="179" w:name="_CTVL001ab6d0e4e9680468b8aaf80297df161cd"/>
          <w:proofErr w:type="spellStart"/>
          <w:r w:rsidRPr="00E303DB">
            <w:rPr>
              <w:lang w:val="en-US"/>
            </w:rPr>
            <w:t>Hedayati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Nasab</w:t>
          </w:r>
          <w:proofErr w:type="spellEnd"/>
          <w:r w:rsidRPr="00E303DB">
            <w:rPr>
              <w:lang w:val="en-US"/>
            </w:rPr>
            <w:t>, S. Third-order Paired Explicit Runge-</w:t>
          </w:r>
          <w:proofErr w:type="spellStart"/>
          <w:r w:rsidRPr="00E303DB">
            <w:rPr>
              <w:lang w:val="en-US"/>
            </w:rPr>
            <w:t>Kutta</w:t>
          </w:r>
          <w:proofErr w:type="spellEnd"/>
          <w:r w:rsidRPr="00E303DB">
            <w:rPr>
              <w:lang w:val="en-US"/>
            </w:rPr>
            <w:t xml:space="preserve"> schemes for stiff systems of equations / S. </w:t>
          </w:r>
          <w:proofErr w:type="spellStart"/>
          <w:r w:rsidRPr="00E303DB">
            <w:rPr>
              <w:lang w:val="en-US"/>
            </w:rPr>
            <w:t>Hedayati</w:t>
          </w:r>
          <w:proofErr w:type="spellEnd"/>
          <w:r w:rsidRPr="00E303DB">
            <w:rPr>
              <w:lang w:val="en-US"/>
            </w:rPr>
            <w:t xml:space="preserve"> </w:t>
          </w:r>
          <w:proofErr w:type="spellStart"/>
          <w:r w:rsidRPr="00E303DB">
            <w:rPr>
              <w:lang w:val="en-US"/>
            </w:rPr>
            <w:t>Nasab</w:t>
          </w:r>
          <w:proofErr w:type="spellEnd"/>
          <w:r w:rsidRPr="00E303DB">
            <w:rPr>
              <w:lang w:val="en-US"/>
            </w:rPr>
            <w:t xml:space="preserve">, B.C. </w:t>
          </w:r>
          <w:proofErr w:type="spellStart"/>
          <w:r w:rsidRPr="00E303DB">
            <w:rPr>
              <w:lang w:val="en-US"/>
            </w:rPr>
            <w:t>Vermeire</w:t>
          </w:r>
          <w:proofErr w:type="spellEnd"/>
          <w:r w:rsidRPr="00E303DB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E303DB">
            <w:rPr>
              <w:lang w:val="en-US"/>
            </w:rPr>
            <w:t>.468. – C.111470.</w:t>
          </w:r>
        </w:p>
        <w:bookmarkEnd w:id="179"/>
        <w:p w14:paraId="203C2907" w14:textId="77777777" w:rsidR="00E303DB" w:rsidRDefault="00E303DB" w:rsidP="00E303DB">
          <w:pPr>
            <w:pStyle w:val="CitaviBibliographyEntry"/>
          </w:pPr>
          <w:r>
            <w:t>44.</w:t>
          </w:r>
          <w:r>
            <w:tab/>
          </w:r>
          <w:bookmarkStart w:id="180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80"/>
        <w:p w14:paraId="1AF4004D" w14:textId="77777777" w:rsidR="00E303DB" w:rsidRDefault="00E303DB" w:rsidP="00E303DB">
          <w:pPr>
            <w:pStyle w:val="CitaviBibliographyEntry"/>
          </w:pPr>
          <w:r>
            <w:t>45.</w:t>
          </w:r>
          <w:r>
            <w:tab/>
          </w:r>
          <w:bookmarkStart w:id="181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81"/>
        <w:p w14:paraId="5518B704" w14:textId="77777777" w:rsidR="00E303DB" w:rsidRDefault="00E303DB" w:rsidP="00E303DB">
          <w:pPr>
            <w:pStyle w:val="CitaviBibliographyEntry"/>
          </w:pPr>
          <w:r>
            <w:t>46.</w:t>
          </w:r>
          <w:r>
            <w:tab/>
          </w:r>
          <w:bookmarkStart w:id="182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82"/>
        <w:p w14:paraId="6C7C9E46" w14:textId="77777777" w:rsidR="00E303DB" w:rsidRDefault="00E303DB" w:rsidP="00E303DB">
          <w:pPr>
            <w:pStyle w:val="CitaviBibliographyEntry"/>
          </w:pPr>
          <w:r>
            <w:lastRenderedPageBreak/>
            <w:t>47.</w:t>
          </w:r>
          <w:r>
            <w:tab/>
          </w:r>
          <w:bookmarkStart w:id="183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83"/>
        <w:p w14:paraId="2A549B96" w14:textId="77777777" w:rsidR="00E303DB" w:rsidRDefault="00E303DB" w:rsidP="00E303DB">
          <w:pPr>
            <w:pStyle w:val="CitaviBibliographyEntry"/>
          </w:pPr>
          <w:r>
            <w:t>48.</w:t>
          </w:r>
          <w:r>
            <w:tab/>
          </w:r>
          <w:bookmarkStart w:id="184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84"/>
        <w:p w14:paraId="1A2F883A" w14:textId="77777777" w:rsidR="00E303DB" w:rsidRDefault="00E303DB" w:rsidP="00E303DB">
          <w:pPr>
            <w:pStyle w:val="CitaviBibliographyEntry"/>
          </w:pPr>
          <w:r>
            <w:t>49.</w:t>
          </w:r>
          <w:r>
            <w:tab/>
          </w:r>
          <w:bookmarkStart w:id="185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85"/>
        <w:p w14:paraId="5ABD1A11" w14:textId="77777777" w:rsidR="00E303DB" w:rsidRDefault="00E303DB" w:rsidP="00E303DB">
          <w:pPr>
            <w:pStyle w:val="CitaviBibliographyEntry"/>
          </w:pPr>
          <w:r>
            <w:t>50.</w:t>
          </w:r>
          <w:r>
            <w:tab/>
          </w:r>
          <w:bookmarkStart w:id="186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86"/>
        <w:p w14:paraId="62F7B09F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51.</w:t>
          </w:r>
          <w:r w:rsidRPr="00E303DB">
            <w:rPr>
              <w:lang w:val="en-US"/>
            </w:rPr>
            <w:tab/>
          </w:r>
          <w:bookmarkStart w:id="187" w:name="_CTVL0010b56564199754e62bb0829457e16fdf2"/>
          <w:r w:rsidRPr="00E303DB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E303DB">
            <w:rPr>
              <w:lang w:val="en-US"/>
            </w:rPr>
            <w:t>Erisman</w:t>
          </w:r>
          <w:proofErr w:type="spellEnd"/>
          <w:r w:rsidRPr="00E303DB">
            <w:rPr>
              <w:lang w:val="en-US"/>
            </w:rPr>
            <w:t>, J.K. Reid. – Oxford: Oxford University Press, 2017.</w:t>
          </w:r>
        </w:p>
        <w:bookmarkEnd w:id="187"/>
        <w:p w14:paraId="35681923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52.</w:t>
          </w:r>
          <w:r w:rsidRPr="00E303DB">
            <w:rPr>
              <w:lang w:val="en-US"/>
            </w:rPr>
            <w:tab/>
          </w:r>
          <w:bookmarkStart w:id="188" w:name="_CTVL00152f8f42f720f4e04b70625d8f3ebe7c8"/>
          <w:r w:rsidRPr="00E303DB">
            <w:rPr>
              <w:lang w:val="en-US"/>
            </w:rPr>
            <w:t>Saad, Y. Iterative methods for sparse linear systems / Y. Saad. – Philadelphia: SIAM, 2003.</w:t>
          </w:r>
        </w:p>
        <w:bookmarkEnd w:id="188"/>
        <w:p w14:paraId="4F1C4D38" w14:textId="77777777" w:rsidR="00E303DB" w:rsidRPr="00E303D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53.</w:t>
          </w:r>
          <w:r w:rsidRPr="00E303DB">
            <w:rPr>
              <w:lang w:val="en-US"/>
            </w:rPr>
            <w:tab/>
          </w:r>
          <w:bookmarkStart w:id="189" w:name="_CTVL00123786719e4e74060a52dd6d5a04bbf83"/>
          <w:r w:rsidRPr="00E303DB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E303DB">
            <w:rPr>
              <w:lang w:val="en-US"/>
            </w:rPr>
            <w:t>Gärtner</w:t>
          </w:r>
          <w:proofErr w:type="spellEnd"/>
          <w:r w:rsidRPr="00E303DB">
            <w:rPr>
              <w:lang w:val="en-US"/>
            </w:rPr>
            <w:t xml:space="preserve"> // Parallel Computing. – 2002. – </w:t>
          </w:r>
          <w:r>
            <w:t>Т</w:t>
          </w:r>
          <w:r w:rsidRPr="00E303DB">
            <w:rPr>
              <w:lang w:val="en-US"/>
            </w:rPr>
            <w:t>.28, №2. – C.187–197.</w:t>
          </w:r>
        </w:p>
        <w:bookmarkEnd w:id="189"/>
        <w:p w14:paraId="7E865D85" w14:textId="3F87E3D5" w:rsidR="000053AF" w:rsidRPr="00E06C9B" w:rsidRDefault="00E303DB" w:rsidP="00E303DB">
          <w:pPr>
            <w:pStyle w:val="CitaviBibliographyEntry"/>
            <w:rPr>
              <w:lang w:val="en-US"/>
            </w:rPr>
          </w:pPr>
          <w:r w:rsidRPr="00E303DB">
            <w:rPr>
              <w:lang w:val="en-US"/>
            </w:rPr>
            <w:t>54.</w:t>
          </w:r>
          <w:r w:rsidRPr="00E303DB">
            <w:rPr>
              <w:lang w:val="en-US"/>
            </w:rPr>
            <w:tab/>
          </w:r>
          <w:bookmarkStart w:id="190" w:name="_CTVL0011ed0dec2a5e6408bb3deafe782c9dea5"/>
          <w:r w:rsidRPr="00E303DB">
            <w:rPr>
              <w:lang w:val="en-US"/>
            </w:rPr>
            <w:t xml:space="preserve">Intel. </w:t>
          </w:r>
          <w:proofErr w:type="spellStart"/>
          <w:r w:rsidRPr="00E303DB">
            <w:rPr>
              <w:lang w:val="en-US"/>
            </w:rPr>
            <w:t>oneMKL</w:t>
          </w:r>
          <w:proofErr w:type="spellEnd"/>
          <w:r w:rsidRPr="00E303DB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90"/>
          <w:r w:rsidRPr="00E303DB">
            <w:rPr>
              <w:lang w:val="en-US"/>
            </w:rPr>
            <w:t>.</w:t>
          </w:r>
          <w:r w:rsidR="000053AF">
            <w:fldChar w:fldCharType="end"/>
          </w:r>
        </w:p>
      </w:sdtContent>
    </w:sdt>
    <w:p w14:paraId="5335FDD9" w14:textId="77777777" w:rsidR="000053AF" w:rsidRPr="00E06C9B" w:rsidRDefault="000053AF" w:rsidP="000053AF">
      <w:pPr>
        <w:rPr>
          <w:lang w:val="en-US"/>
        </w:rPr>
      </w:pPr>
    </w:p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HOME" w:date="2023-05-14T11:55:00Z" w:initials="H">
    <w:p w14:paraId="78291C7C" w14:textId="1D1A5B7F" w:rsidR="00E07A4C" w:rsidRDefault="00E07A4C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4" w:author="HOME" w:date="2023-05-14T11:50:00Z" w:initials="H">
    <w:p w14:paraId="1AAA2AE6" w14:textId="337645BA" w:rsidR="00E07A4C" w:rsidRDefault="00E07A4C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5" w:author="HOME" w:date="2023-05-14T11:52:00Z" w:initials="H">
    <w:p w14:paraId="4BC14270" w14:textId="06169C26" w:rsidR="00E07A4C" w:rsidRDefault="00E07A4C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6" w:author="HOME" w:date="2023-05-14T12:01:00Z" w:initials="H">
    <w:p w14:paraId="161924FE" w14:textId="70263656" w:rsidR="00E07A4C" w:rsidRDefault="00E07A4C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7" w:author="HOME" w:date="2023-05-14T12:07:00Z" w:initials="H">
    <w:p w14:paraId="68633A22" w14:textId="10F58F69" w:rsidR="00E07A4C" w:rsidRDefault="00E07A4C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8" w:author="HOME" w:date="2023-05-14T12:10:00Z" w:initials="H">
    <w:p w14:paraId="04777181" w14:textId="5B5DB2F5" w:rsidR="00E07A4C" w:rsidRDefault="00E07A4C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9" w:author="HOME" w:date="2023-05-14T12:12:00Z" w:initials="H">
    <w:p w14:paraId="25190B0A" w14:textId="72E00AF5" w:rsidR="00E07A4C" w:rsidRDefault="00E07A4C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0" w:author="HOME" w:date="2023-05-14T12:15:00Z" w:initials="H">
    <w:p w14:paraId="1CE79B8B" w14:textId="1C933637" w:rsidR="00E07A4C" w:rsidRDefault="00E07A4C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6" w:author="HOME" w:date="2023-05-16T08:19:00Z" w:initials="H">
    <w:p w14:paraId="6B4DC14F" w14:textId="4BA4CDE0" w:rsidR="00E07A4C" w:rsidRPr="00C77E20" w:rsidRDefault="00E07A4C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инфа про 1.4 хиноны, не </w:t>
      </w:r>
      <w:proofErr w:type="gramStart"/>
      <w:r>
        <w:t>факт</w:t>
      </w:r>
      <w:proofErr w:type="gramEnd"/>
      <w:r>
        <w:t xml:space="preserve"> что это подойдет, так как там он говорит: все идет не из Т, а из </w:t>
      </w:r>
      <w:r>
        <w:rPr>
          <w:lang w:val="en-US"/>
        </w:rPr>
        <w:t>S</w:t>
      </w:r>
    </w:p>
  </w:comment>
  <w:comment w:id="17" w:author="HOME" w:date="2023-05-14T12:21:00Z" w:initials="H">
    <w:p w14:paraId="1C0493B9" w14:textId="51C75425" w:rsidR="00E07A4C" w:rsidRPr="00975EA5" w:rsidRDefault="00E07A4C">
      <w:pPr>
        <w:pStyle w:val="afd"/>
      </w:pPr>
      <w:r>
        <w:rPr>
          <w:rStyle w:val="afc"/>
        </w:rPr>
        <w:annotationRef/>
      </w:r>
      <w:r>
        <w:t>переделал и ниже тоже</w:t>
      </w:r>
    </w:p>
  </w:comment>
  <w:comment w:id="18" w:author="HOME" w:date="2023-05-16T08:09:00Z" w:initials="H">
    <w:p w14:paraId="07794238" w14:textId="48CCC2A1" w:rsidR="00E07A4C" w:rsidRDefault="00E07A4C">
      <w:pPr>
        <w:pStyle w:val="afd"/>
      </w:pPr>
      <w:r>
        <w:rPr>
          <w:rStyle w:val="afc"/>
        </w:rPr>
        <w:annotationRef/>
      </w:r>
      <w:r>
        <w:t>из этого можно найти константы скорости</w:t>
      </w:r>
    </w:p>
  </w:comment>
  <w:comment w:id="19" w:author="HOME" w:date="2023-05-14T12:18:00Z" w:initials="H">
    <w:p w14:paraId="60467B02" w14:textId="01C48008" w:rsidR="00E07A4C" w:rsidRDefault="00E07A4C">
      <w:pPr>
        <w:pStyle w:val="afd"/>
      </w:pPr>
      <w:r>
        <w:rPr>
          <w:rStyle w:val="afc"/>
        </w:rPr>
        <w:annotationRef/>
      </w:r>
      <w:r>
        <w:t>вставить время</w:t>
      </w:r>
    </w:p>
  </w:comment>
  <w:comment w:id="20" w:author="HOME" w:date="2023-05-17T09:46:00Z" w:initials="H">
    <w:p w14:paraId="6CBC08E7" w14:textId="74BC2CDB" w:rsidR="00E07A4C" w:rsidRDefault="00E07A4C">
      <w:pPr>
        <w:pStyle w:val="afd"/>
      </w:pPr>
      <w:r>
        <w:rPr>
          <w:rStyle w:val="afc"/>
        </w:rPr>
        <w:annotationRef/>
      </w:r>
      <w:r>
        <w:t>источники?</w:t>
      </w:r>
    </w:p>
  </w:comment>
  <w:comment w:id="26" w:author="HOME" w:date="2023-05-14T12:22:00Z" w:initials="H">
    <w:p w14:paraId="4FB1FAD1" w14:textId="61AC4746" w:rsidR="00E07A4C" w:rsidRDefault="00E07A4C">
      <w:pPr>
        <w:pStyle w:val="afd"/>
      </w:pPr>
      <w:r>
        <w:rPr>
          <w:rStyle w:val="afc"/>
        </w:rPr>
        <w:annotationRef/>
      </w:r>
      <w:r>
        <w:t xml:space="preserve">это неверно, они есть, вставить множество </w:t>
      </w:r>
      <w:proofErr w:type="spellStart"/>
      <w:r>
        <w:rPr>
          <w:lang w:val="en-US"/>
        </w:rPr>
        <w:t>kH</w:t>
      </w:r>
      <w:proofErr w:type="spellEnd"/>
      <w:r>
        <w:t xml:space="preserve"> </w:t>
      </w:r>
    </w:p>
    <w:p w14:paraId="2E10F576" w14:textId="697F321A" w:rsidR="00E07A4C" w:rsidRPr="00962A62" w:rsidRDefault="00E07A4C">
      <w:pPr>
        <w:pStyle w:val="afd"/>
      </w:pPr>
      <w:r>
        <w:t>немецкая</w:t>
      </w:r>
      <w:r w:rsidRPr="007A67C0">
        <w:rPr>
          <w:lang w:val="en-US"/>
        </w:rPr>
        <w:t xml:space="preserve"> </w:t>
      </w:r>
      <w:r>
        <w:t>статья</w:t>
      </w:r>
      <w:r w:rsidRPr="007A67C0">
        <w:rPr>
          <w:lang w:val="en-US"/>
        </w:rPr>
        <w:t xml:space="preserve">, </w:t>
      </w:r>
      <w:r>
        <w:rPr>
          <w:lang w:val="en-US"/>
        </w:rPr>
        <w:t>advanced</w:t>
      </w:r>
      <w:r w:rsidRPr="007A67C0">
        <w:rPr>
          <w:lang w:val="en-US"/>
        </w:rPr>
        <w:t xml:space="preserve"> </w:t>
      </w:r>
      <w:r>
        <w:rPr>
          <w:lang w:val="en-US"/>
        </w:rPr>
        <w:t>and</w:t>
      </w:r>
      <w:r w:rsidRPr="007A67C0">
        <w:rPr>
          <w:lang w:val="en-US"/>
        </w:rPr>
        <w:t xml:space="preserve"> </w:t>
      </w:r>
      <w:r>
        <w:rPr>
          <w:lang w:val="en-US"/>
        </w:rPr>
        <w:t>another</w:t>
      </w:r>
      <w:r w:rsidRPr="007A67C0">
        <w:rPr>
          <w:lang w:val="en-US"/>
        </w:rPr>
        <w:t xml:space="preserve"> </w:t>
      </w:r>
      <w:r>
        <w:rPr>
          <w:lang w:val="en-US"/>
        </w:rPr>
        <w:t>scheme</w:t>
      </w:r>
      <w:r w:rsidRPr="007A67C0">
        <w:rPr>
          <w:lang w:val="en-US"/>
        </w:rPr>
        <w:t xml:space="preserve"> </w:t>
      </w:r>
      <w:r>
        <w:t>вставить</w:t>
      </w:r>
      <w:r w:rsidRPr="007A67C0">
        <w:rPr>
          <w:lang w:val="en-US"/>
        </w:rPr>
        <w:t xml:space="preserve">. </w:t>
      </w:r>
      <w:r>
        <w:t>По ним вопросы</w:t>
      </w:r>
    </w:p>
  </w:comment>
  <w:comment w:id="27" w:author="HOME" w:date="2023-05-16T14:10:00Z" w:initials="H">
    <w:p w14:paraId="0789C7AB" w14:textId="43A84EB2" w:rsidR="00E07A4C" w:rsidRDefault="00E07A4C">
      <w:pPr>
        <w:pStyle w:val="afd"/>
      </w:pPr>
      <w:r>
        <w:rPr>
          <w:rStyle w:val="afc"/>
        </w:rPr>
        <w:annotationRef/>
      </w:r>
      <w:r>
        <w:t>я не согласен, это вообще бред, мы просто еще не знаем всего</w:t>
      </w:r>
    </w:p>
  </w:comment>
  <w:comment w:id="28" w:author="HOME" w:date="2023-05-11T21:19:00Z" w:initials="H">
    <w:p w14:paraId="7FF579F8" w14:textId="4E422D53" w:rsidR="00E07A4C" w:rsidRPr="008712D1" w:rsidRDefault="00E07A4C" w:rsidP="00841974">
      <w:pPr>
        <w:pStyle w:val="afd"/>
      </w:pPr>
      <w:r>
        <w:rPr>
          <w:rStyle w:val="afc"/>
        </w:rPr>
        <w:annotationRef/>
      </w:r>
      <w:r>
        <w:rPr>
          <w:rStyle w:val="afc"/>
        </w:rPr>
        <w:t xml:space="preserve">нужно ли перерисовать схему используя статьи с полной схемой и соединить их вместе и заменить А на </w:t>
      </w:r>
      <w:r>
        <w:rPr>
          <w:rStyle w:val="afc"/>
          <w:lang w:val="en-US"/>
        </w:rPr>
        <w:t>Q</w:t>
      </w:r>
    </w:p>
  </w:comment>
  <w:comment w:id="29" w:author="HOME" w:date="2023-05-12T17:08:00Z" w:initials="H">
    <w:p w14:paraId="3CAAC860" w14:textId="5CEBE20A" w:rsidR="00E07A4C" w:rsidRDefault="00E07A4C">
      <w:pPr>
        <w:pStyle w:val="afd"/>
      </w:pPr>
      <w:r>
        <w:rPr>
          <w:rStyle w:val="afc"/>
        </w:rPr>
        <w:annotationRef/>
      </w:r>
      <w:r>
        <w:t>Так ли это? Или использовать другую схему, а если нет констант, можно вообще забить на это все, пусть будет, но считать я буду проще</w:t>
      </w:r>
    </w:p>
  </w:comment>
  <w:comment w:id="30" w:author="HOME" w:date="2023-05-16T14:12:00Z" w:initials="H">
    <w:p w14:paraId="3C35107B" w14:textId="09BBB49A" w:rsidR="00E07A4C" w:rsidRDefault="00E07A4C">
      <w:pPr>
        <w:pStyle w:val="afd"/>
      </w:pPr>
      <w:r>
        <w:rPr>
          <w:rStyle w:val="afc"/>
        </w:rPr>
        <w:annotationRef/>
      </w:r>
      <w:r>
        <w:t>На этой схеме – просто сумма</w:t>
      </w:r>
    </w:p>
  </w:comment>
  <w:comment w:id="33" w:author="HOME" w:date="2023-05-16T14:54:00Z" w:initials="H">
    <w:p w14:paraId="6AA3EDCA" w14:textId="77777777" w:rsidR="00E07A4C" w:rsidRPr="004D745C" w:rsidRDefault="00E07A4C" w:rsidP="00EE6AF8">
      <w:pPr>
        <w:pStyle w:val="afd"/>
      </w:pPr>
      <w:r>
        <w:rPr>
          <w:rStyle w:val="afc"/>
        </w:rPr>
        <w:annotationRef/>
      </w:r>
      <w:r>
        <w:t xml:space="preserve">Начало </w:t>
      </w:r>
      <w:proofErr w:type="spellStart"/>
      <w:r>
        <w:t>перефраз</w:t>
      </w:r>
      <w:proofErr w:type="spellEnd"/>
    </w:p>
  </w:comment>
  <w:comment w:id="34" w:author="HOME" w:date="2023-05-16T14:38:00Z" w:initials="H">
    <w:p w14:paraId="0B82DDD8" w14:textId="4D8664DD" w:rsidR="00E07A4C" w:rsidRDefault="00E07A4C">
      <w:pPr>
        <w:pStyle w:val="afd"/>
      </w:pPr>
      <w:r>
        <w:rPr>
          <w:rStyle w:val="afc"/>
        </w:rPr>
        <w:annotationRef/>
      </w:r>
      <w:r>
        <w:t xml:space="preserve">если верить </w:t>
      </w:r>
      <w:proofErr w:type="spellStart"/>
      <w:r>
        <w:t>левину</w:t>
      </w:r>
      <w:proofErr w:type="spellEnd"/>
      <w:r>
        <w:t xml:space="preserve"> и </w:t>
      </w:r>
      <w:proofErr w:type="spellStart"/>
      <w:r>
        <w:t>кузьмину</w:t>
      </w:r>
      <w:proofErr w:type="spellEnd"/>
      <w:r>
        <w:t xml:space="preserve">, но там другая </w:t>
      </w:r>
      <w:proofErr w:type="spellStart"/>
      <w:r>
        <w:t>сфхема</w:t>
      </w:r>
      <w:proofErr w:type="spellEnd"/>
      <w:r>
        <w:t xml:space="preserve"> и есть константа </w:t>
      </w:r>
      <w:r>
        <w:rPr>
          <w:lang w:val="en-US"/>
        </w:rPr>
        <w:t>KH</w:t>
      </w:r>
      <w:r>
        <w:t xml:space="preserve"> равновесия в клетке, дополнить </w:t>
      </w:r>
      <w:proofErr w:type="gramStart"/>
      <w:r>
        <w:t>про амину</w:t>
      </w:r>
      <w:proofErr w:type="gramEnd"/>
      <w:r>
        <w:t xml:space="preserve"> из </w:t>
      </w:r>
      <w:proofErr w:type="spellStart"/>
      <w:r>
        <w:t>кузьмина</w:t>
      </w:r>
      <w:proofErr w:type="spellEnd"/>
      <w:r>
        <w:t xml:space="preserve"> стр. 18-19, но что?</w:t>
      </w:r>
    </w:p>
  </w:comment>
  <w:comment w:id="35" w:author="HOME" w:date="2023-05-16T09:00:00Z" w:initials="H">
    <w:p w14:paraId="3D2C143B" w14:textId="4A6556AD" w:rsidR="00E07A4C" w:rsidRDefault="00E07A4C">
      <w:pPr>
        <w:pStyle w:val="afd"/>
      </w:pPr>
      <w:r>
        <w:rPr>
          <w:rStyle w:val="afc"/>
        </w:rPr>
        <w:annotationRef/>
      </w:r>
      <w:r>
        <w:t>Это не хинон, уточнить из диссера и разобраться в других реакциях</w:t>
      </w:r>
    </w:p>
  </w:comment>
  <w:comment w:id="36" w:author="HOME" w:date="2023-05-16T08:55:00Z" w:initials="H">
    <w:p w14:paraId="5408AE17" w14:textId="78C51401" w:rsidR="00E07A4C" w:rsidRPr="0097363D" w:rsidRDefault="00E07A4C">
      <w:pPr>
        <w:pStyle w:val="afd"/>
      </w:pPr>
      <w:r>
        <w:rPr>
          <w:rStyle w:val="afc"/>
        </w:rPr>
        <w:annotationRef/>
      </w:r>
      <w:r>
        <w:t>Нет на этой схеме</w:t>
      </w:r>
    </w:p>
  </w:comment>
  <w:comment w:id="37" w:author="HOME" w:date="2023-05-14T12:25:00Z" w:initials="H">
    <w:p w14:paraId="7ECAC0C6" w14:textId="2514BFAA" w:rsidR="00E07A4C" w:rsidRDefault="00E07A4C">
      <w:pPr>
        <w:pStyle w:val="afd"/>
      </w:pPr>
      <w:r>
        <w:rPr>
          <w:rStyle w:val="afc"/>
        </w:rPr>
        <w:annotationRef/>
      </w:r>
      <w:r>
        <w:t>Добавить схему с хиноном</w:t>
      </w:r>
    </w:p>
  </w:comment>
  <w:comment w:id="40" w:author="HOME" w:date="2023-05-13T22:45:00Z" w:initials="H">
    <w:p w14:paraId="2239C6CE" w14:textId="313FCB14" w:rsidR="00E07A4C" w:rsidRDefault="00E07A4C">
      <w:pPr>
        <w:pStyle w:val="afd"/>
      </w:pPr>
      <w:r>
        <w:rPr>
          <w:rStyle w:val="afc"/>
        </w:rPr>
        <w:annotationRef/>
      </w:r>
      <w:r>
        <w:t>Уточнить, ошибка здесь!</w:t>
      </w:r>
    </w:p>
  </w:comment>
  <w:comment w:id="42" w:author="HOME" w:date="2023-05-16T09:51:00Z" w:initials="H">
    <w:p w14:paraId="771CAC21" w14:textId="72ED8EAB" w:rsidR="00E07A4C" w:rsidRDefault="00E07A4C">
      <w:pPr>
        <w:pStyle w:val="afd"/>
      </w:pPr>
      <w:r>
        <w:rPr>
          <w:rStyle w:val="afc"/>
        </w:rPr>
        <w:annotationRef/>
      </w:r>
      <w:r>
        <w:t>Либо вообще, либо должным образом: только как константа, а не диффузионная модель</w:t>
      </w:r>
    </w:p>
  </w:comment>
  <w:comment w:id="41" w:author="HOME" w:date="2023-05-17T09:03:00Z" w:initials="H">
    <w:p w14:paraId="44707975" w14:textId="340FFB53" w:rsidR="00E07A4C" w:rsidRDefault="00E07A4C">
      <w:pPr>
        <w:pStyle w:val="afd"/>
      </w:pPr>
      <w:r>
        <w:rPr>
          <w:rStyle w:val="afc"/>
        </w:rPr>
        <w:annotationRef/>
      </w:r>
      <w:r>
        <w:t>В конец раздела 3ур</w:t>
      </w:r>
    </w:p>
  </w:comment>
  <w:comment w:id="43" w:author="HOME" w:date="2023-05-17T08:57:00Z" w:initials="H">
    <w:p w14:paraId="62B3DDF8" w14:textId="2ABE6CF5" w:rsidR="00E07A4C" w:rsidRDefault="00E07A4C">
      <w:pPr>
        <w:pStyle w:val="afd"/>
      </w:pPr>
      <w:r>
        <w:rPr>
          <w:rStyle w:val="afc"/>
        </w:rPr>
        <w:annotationRef/>
      </w:r>
      <w:r>
        <w:t>Правильно ли назвал</w:t>
      </w:r>
    </w:p>
  </w:comment>
  <w:comment w:id="46" w:author="HOME" w:date="2023-05-16T13:49:00Z" w:initials="H">
    <w:p w14:paraId="040C4833" w14:textId="77777777" w:rsidR="00E07A4C" w:rsidRPr="00111886" w:rsidRDefault="00E07A4C" w:rsidP="00A82AA0">
      <w:pPr>
        <w:pStyle w:val="afd"/>
      </w:pPr>
      <w:r>
        <w:rPr>
          <w:rStyle w:val="afc"/>
        </w:rPr>
        <w:annotationRef/>
      </w:r>
      <w:r>
        <w:rPr>
          <w:lang w:val="en-US"/>
        </w:rPr>
        <w:t>Start</w:t>
      </w:r>
      <w:r w:rsidRPr="00111886">
        <w:t xml:space="preserve"> </w:t>
      </w:r>
      <w:proofErr w:type="spellStart"/>
      <w:r>
        <w:rPr>
          <w:lang w:val="en-US"/>
        </w:rPr>
        <w:t>rephr</w:t>
      </w:r>
      <w:proofErr w:type="spellEnd"/>
    </w:p>
  </w:comment>
  <w:comment w:id="47" w:author="HOME" w:date="2023-05-16T20:08:00Z" w:initials="H">
    <w:p w14:paraId="5511F632" w14:textId="066FB7C1" w:rsidR="00E07A4C" w:rsidRPr="00E906B7" w:rsidRDefault="00E07A4C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48" w:author="HOME" w:date="2023-05-16T13:58:00Z" w:initials="H">
    <w:p w14:paraId="663A73B6" w14:textId="77777777" w:rsidR="00E07A4C" w:rsidRDefault="00E07A4C" w:rsidP="00A82AA0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51" w:author="HOME" w:date="2023-05-17T09:06:00Z" w:initials="H">
    <w:p w14:paraId="3CE3394A" w14:textId="6982D010" w:rsidR="00E07A4C" w:rsidRDefault="00E07A4C">
      <w:pPr>
        <w:pStyle w:val="afd"/>
      </w:pPr>
      <w:r>
        <w:rPr>
          <w:rStyle w:val="afc"/>
        </w:rPr>
        <w:annotationRef/>
      </w:r>
      <w:r>
        <w:t>В конец 3ур</w:t>
      </w:r>
    </w:p>
  </w:comment>
  <w:comment w:id="53" w:author="HOME" w:date="2023-05-16T15:10:00Z" w:initials="H">
    <w:p w14:paraId="34F0AE06" w14:textId="3E13186C" w:rsidR="00E07A4C" w:rsidRDefault="00E07A4C">
      <w:pPr>
        <w:pStyle w:val="afd"/>
      </w:pPr>
      <w:r>
        <w:rPr>
          <w:rStyle w:val="afc"/>
        </w:rPr>
        <w:annotationRef/>
      </w:r>
      <w:r>
        <w:t xml:space="preserve">Надо ли это? И проверить точно ли 9,10фенантрахинон а не </w:t>
      </w:r>
      <w:proofErr w:type="spellStart"/>
      <w:r>
        <w:t>сульфопроизводное</w:t>
      </w:r>
      <w:proofErr w:type="spellEnd"/>
      <w:r>
        <w:t xml:space="preserve"> 9,10фантрахинон</w:t>
      </w:r>
    </w:p>
  </w:comment>
  <w:comment w:id="54" w:author="HOME" w:date="2023-05-16T15:28:00Z" w:initials="H">
    <w:p w14:paraId="44C028EA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>добавить</w:t>
      </w:r>
    </w:p>
  </w:comment>
  <w:comment w:id="55" w:author="HOME" w:date="2023-05-17T09:44:00Z" w:initials="H">
    <w:p w14:paraId="565AA2A2" w14:textId="1C89457A" w:rsidR="00E07A4C" w:rsidRDefault="00E07A4C">
      <w:pPr>
        <w:pStyle w:val="afd"/>
      </w:pPr>
      <w:r>
        <w:rPr>
          <w:rStyle w:val="afc"/>
        </w:rPr>
        <w:annotationRef/>
      </w:r>
      <w:r>
        <w:t>первый акт из диссера</w:t>
      </w:r>
    </w:p>
  </w:comment>
  <w:comment w:id="56" w:author="HOME" w:date="2023-05-12T11:21:00Z" w:initials="H">
    <w:p w14:paraId="7EE49B92" w14:textId="77777777" w:rsidR="00E07A4C" w:rsidRPr="00962A62" w:rsidRDefault="00E07A4C" w:rsidP="00E618E4">
      <w:pPr>
        <w:pStyle w:val="afd"/>
      </w:pPr>
      <w:r>
        <w:rPr>
          <w:rStyle w:val="afc"/>
        </w:rPr>
        <w:annotationRef/>
      </w:r>
      <w:r>
        <w:t xml:space="preserve">Какие константы скорости образования </w:t>
      </w:r>
      <w:proofErr w:type="spellStart"/>
      <w:r>
        <w:t>кетолов</w:t>
      </w:r>
      <w:proofErr w:type="spellEnd"/>
      <w:r>
        <w:t xml:space="preserve"> и эфиров? Возможно </w:t>
      </w:r>
      <w:r>
        <w:rPr>
          <w:lang w:val="en-US"/>
        </w:rPr>
        <w:t>schemes</w:t>
      </w:r>
    </w:p>
  </w:comment>
  <w:comment w:id="59" w:author="HOME" w:date="2023-05-17T09:20:00Z" w:initials="H">
    <w:p w14:paraId="446DD746" w14:textId="6CA5AC54" w:rsidR="00E07A4C" w:rsidRDefault="00E07A4C">
      <w:pPr>
        <w:pStyle w:val="afd"/>
      </w:pPr>
      <w:r>
        <w:rPr>
          <w:rStyle w:val="afc"/>
        </w:rPr>
        <w:annotationRef/>
      </w:r>
      <w:r>
        <w:t>убрать ТЭ</w:t>
      </w:r>
    </w:p>
  </w:comment>
  <w:comment w:id="60" w:author="HOME" w:date="2023-05-16T15:37:00Z" w:initials="H">
    <w:p w14:paraId="1C929DC7" w14:textId="4927199E" w:rsidR="00E07A4C" w:rsidRDefault="00E07A4C">
      <w:pPr>
        <w:pStyle w:val="afd"/>
      </w:pPr>
      <w:r>
        <w:rPr>
          <w:rStyle w:val="afc"/>
        </w:rPr>
        <w:annotationRef/>
      </w:r>
      <w:r>
        <w:t>нужна ли она</w:t>
      </w:r>
    </w:p>
  </w:comment>
  <w:comment w:id="61" w:author="HOME" w:date="2023-05-16T15:34:00Z" w:initials="H">
    <w:p w14:paraId="0363ADCC" w14:textId="6C3C87F7" w:rsidR="00E07A4C" w:rsidRDefault="00E07A4C">
      <w:pPr>
        <w:pStyle w:val="afd"/>
      </w:pPr>
      <w:r>
        <w:rPr>
          <w:rStyle w:val="afc"/>
        </w:rPr>
        <w:annotationRef/>
      </w:r>
      <w:r>
        <w:t>сделать таблицу нормальной</w:t>
      </w:r>
    </w:p>
  </w:comment>
  <w:comment w:id="62" w:author="HOME" w:date="2023-05-16T15:45:00Z" w:initials="H">
    <w:p w14:paraId="3407C64D" w14:textId="3BC8DEF7" w:rsidR="00E07A4C" w:rsidRDefault="00E07A4C">
      <w:pPr>
        <w:pStyle w:val="afd"/>
      </w:pPr>
      <w:r>
        <w:rPr>
          <w:rStyle w:val="afc"/>
        </w:rPr>
        <w:annotationRef/>
      </w:r>
      <w:r>
        <w:t xml:space="preserve">которая должна </w:t>
      </w:r>
      <w:proofErr w:type="spellStart"/>
      <w:r>
        <w:t>соответсвовать</w:t>
      </w:r>
      <w:proofErr w:type="spellEnd"/>
      <w:r>
        <w:t xml:space="preserve"> общей схеме или 1 из</w:t>
      </w:r>
    </w:p>
  </w:comment>
  <w:comment w:id="65" w:author="HOME" w:date="2023-05-17T10:23:00Z" w:initials="H">
    <w:p w14:paraId="2ED1C453" w14:textId="1C4F0A14" w:rsidR="00E07A4C" w:rsidRDefault="00E07A4C">
      <w:pPr>
        <w:pStyle w:val="afd"/>
      </w:pPr>
      <w:r>
        <w:rPr>
          <w:rStyle w:val="afc"/>
        </w:rPr>
        <w:annotationRef/>
      </w:r>
      <w:r>
        <w:t xml:space="preserve">найти в </w:t>
      </w:r>
      <w:proofErr w:type="spellStart"/>
      <w:r>
        <w:t>дисере</w:t>
      </w:r>
      <w:proofErr w:type="spellEnd"/>
      <w:r>
        <w:t xml:space="preserve"> и дописать источники</w:t>
      </w:r>
    </w:p>
  </w:comment>
  <w:comment w:id="68" w:author="HOME" w:date="2023-05-16T16:03:00Z" w:initials="H">
    <w:p w14:paraId="3B422869" w14:textId="3982E8A4" w:rsidR="00E07A4C" w:rsidRDefault="00E07A4C">
      <w:pPr>
        <w:pStyle w:val="afd"/>
      </w:pPr>
      <w:r>
        <w:rPr>
          <w:rStyle w:val="afc"/>
        </w:rPr>
        <w:annotationRef/>
      </w:r>
      <w:r>
        <w:t xml:space="preserve">что это, восстановление или просто </w:t>
      </w:r>
      <w:proofErr w:type="spellStart"/>
      <w:r>
        <w:t>побочки</w:t>
      </w:r>
      <w:proofErr w:type="spellEnd"/>
      <w:r>
        <w:t>?</w:t>
      </w:r>
    </w:p>
  </w:comment>
  <w:comment w:id="69" w:author="HOME" w:date="2023-05-16T16:11:00Z" w:initials="H">
    <w:p w14:paraId="269C7D79" w14:textId="75DCD911" w:rsidR="00E07A4C" w:rsidRDefault="00E07A4C">
      <w:pPr>
        <w:pStyle w:val="afd"/>
      </w:pPr>
      <w:r>
        <w:rPr>
          <w:rStyle w:val="afc"/>
        </w:rPr>
        <w:annotationRef/>
      </w:r>
      <w:r>
        <w:t>Обязательно!!!!!</w:t>
      </w:r>
    </w:p>
  </w:comment>
  <w:comment w:id="70" w:author="HOME" w:date="2023-05-13T20:01:00Z" w:initials="H">
    <w:p w14:paraId="5F3FEF28" w14:textId="7B575989" w:rsidR="00E07A4C" w:rsidRDefault="00E07A4C">
      <w:pPr>
        <w:pStyle w:val="afd"/>
      </w:pPr>
      <w:r>
        <w:rPr>
          <w:rStyle w:val="afc"/>
        </w:rPr>
        <w:annotationRef/>
      </w:r>
      <w:r>
        <w:t>Почему нет изопропила?</w:t>
      </w:r>
    </w:p>
  </w:comment>
  <w:comment w:id="71" w:author="HOME" w:date="2023-05-12T13:03:00Z" w:initials="H">
    <w:p w14:paraId="0B278BAD" w14:textId="37AF4D29" w:rsidR="00E07A4C" w:rsidRPr="00A90BCC" w:rsidRDefault="00E07A4C">
      <w:pPr>
        <w:pStyle w:val="afd"/>
      </w:pPr>
      <w:r>
        <w:rPr>
          <w:rStyle w:val="afc"/>
        </w:rPr>
        <w:annotationRef/>
      </w:r>
      <w:r>
        <w:t>Константы скорости?</w:t>
      </w:r>
    </w:p>
  </w:comment>
  <w:comment w:id="72" w:author="HOME" w:date="2023-05-13T17:51:00Z" w:initials="H">
    <w:p w14:paraId="280AB057" w14:textId="11AAECE1" w:rsidR="00E07A4C" w:rsidRDefault="00E07A4C" w:rsidP="00A743F4">
      <w:pPr>
        <w:pStyle w:val="afd"/>
      </w:pPr>
      <w:r>
        <w:rPr>
          <w:rStyle w:val="afc"/>
        </w:rPr>
        <w:annotationRef/>
      </w:r>
      <w:r>
        <w:t>Неточная формулировка</w:t>
      </w:r>
    </w:p>
  </w:comment>
  <w:comment w:id="77" w:author="HOME" w:date="2023-05-12T23:34:00Z" w:initials="H">
    <w:p w14:paraId="3BE7EDF3" w14:textId="77777777" w:rsidR="00E07A4C" w:rsidRDefault="00E07A4C" w:rsidP="00CC5A5F">
      <w:pPr>
        <w:pStyle w:val="afd"/>
      </w:pPr>
      <w:r>
        <w:rPr>
          <w:rStyle w:val="afc"/>
        </w:rPr>
        <w:annotationRef/>
      </w:r>
      <w:r>
        <w:t>Точно ли?</w:t>
      </w:r>
    </w:p>
  </w:comment>
  <w:comment w:id="80" w:author="HOME" w:date="2023-05-16T10:01:00Z" w:initials="H">
    <w:p w14:paraId="3420261E" w14:textId="77777777" w:rsidR="00E07A4C" w:rsidRPr="00786CA9" w:rsidRDefault="00E07A4C" w:rsidP="000626B8">
      <w:pPr>
        <w:pStyle w:val="afd"/>
      </w:pPr>
      <w:r>
        <w:rPr>
          <w:rStyle w:val="afc"/>
        </w:rPr>
        <w:annotationRef/>
      </w:r>
      <w:r>
        <w:t xml:space="preserve">Начало </w:t>
      </w:r>
      <w:proofErr w:type="spellStart"/>
      <w:r>
        <w:t>перефраз</w:t>
      </w:r>
      <w:proofErr w:type="spellEnd"/>
    </w:p>
  </w:comment>
  <w:comment w:id="81" w:author="HOME" w:date="2023-05-16T10:33:00Z" w:initials="H">
    <w:p w14:paraId="5063131B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значения </w:t>
      </w:r>
      <w:proofErr w:type="spellStart"/>
      <w:r>
        <w:rPr>
          <w:lang w:val="en-US"/>
        </w:rPr>
        <w:t>pK</w:t>
      </w:r>
      <w:proofErr w:type="spellEnd"/>
      <w:r>
        <w:t xml:space="preserve"> </w:t>
      </w:r>
      <w:proofErr w:type="spellStart"/>
      <w:r>
        <w:t>семхин</w:t>
      </w:r>
      <w:proofErr w:type="spellEnd"/>
      <w:r>
        <w:t xml:space="preserve"> радикалов, но это без </w:t>
      </w:r>
      <w:proofErr w:type="gramStart"/>
      <w:r>
        <w:t>полимеризации</w:t>
      </w:r>
      <w:proofErr w:type="gramEnd"/>
      <w:r>
        <w:t xml:space="preserve"> а просто равновесие в растворе</w:t>
      </w:r>
    </w:p>
  </w:comment>
  <w:comment w:id="82" w:author="HOME" w:date="2023-05-16T10:04:00Z" w:initials="H">
    <w:p w14:paraId="03E0D438" w14:textId="77777777" w:rsidR="00E07A4C" w:rsidRPr="00852EB5" w:rsidRDefault="00E07A4C" w:rsidP="000626B8">
      <w:pPr>
        <w:pStyle w:val="afd"/>
      </w:pPr>
      <w:r>
        <w:rPr>
          <w:rStyle w:val="afc"/>
        </w:rPr>
        <w:annotationRef/>
      </w:r>
      <w:r>
        <w:t>уточнить единицы измерения</w:t>
      </w:r>
    </w:p>
  </w:comment>
  <w:comment w:id="83" w:author="HOME" w:date="2023-05-16T10:22:00Z" w:initials="H">
    <w:p w14:paraId="633A20EA" w14:textId="77777777" w:rsidR="00E07A4C" w:rsidRPr="0041419D" w:rsidRDefault="00E07A4C" w:rsidP="000626B8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еще ссылки на реакции с кислородом и другими </w:t>
      </w:r>
      <w:r>
        <w:rPr>
          <w:lang w:val="en-US"/>
        </w:rPr>
        <w:t>Ox</w:t>
      </w:r>
      <w:r>
        <w:t>. Нужны ли они?</w:t>
      </w:r>
    </w:p>
  </w:comment>
  <w:comment w:id="84" w:author="HOME" w:date="2023-05-16T10:31:00Z" w:initials="H">
    <w:p w14:paraId="480D902B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89" w:author="HOME" w:date="2023-05-16T20:23:00Z" w:initials="H">
    <w:p w14:paraId="4B608F52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90" w:author="HOME" w:date="2023-05-15T14:01:00Z" w:initials="H">
    <w:p w14:paraId="5267247D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93" w:author="HOME" w:date="2023-05-15T14:11:00Z" w:initials="H">
    <w:p w14:paraId="59EFB83C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>Плохой термин</w:t>
      </w:r>
    </w:p>
  </w:comment>
  <w:comment w:id="96" w:author="HOME" w:date="2023-05-15T14:28:00Z" w:initials="H">
    <w:p w14:paraId="5C7BB40E" w14:textId="77777777" w:rsidR="00E07A4C" w:rsidRDefault="00E07A4C" w:rsidP="000626B8">
      <w:pPr>
        <w:pStyle w:val="afd"/>
      </w:pPr>
      <w:r>
        <w:rPr>
          <w:rStyle w:val="afc"/>
        </w:rPr>
        <w:annotationRef/>
      </w:r>
      <w:r>
        <w:t xml:space="preserve">Перефразировать для встраивания ингибирования как реакции </w:t>
      </w:r>
      <w:proofErr w:type="spellStart"/>
      <w:r>
        <w:t>семихинонного</w:t>
      </w:r>
      <w:proofErr w:type="spellEnd"/>
      <w:r>
        <w:t xml:space="preserve"> радикала</w:t>
      </w:r>
    </w:p>
  </w:comment>
  <w:comment w:id="97" w:author="HOME" w:date="2023-05-17T09:14:00Z" w:initials="H">
    <w:p w14:paraId="0D9EA4C0" w14:textId="55E026F7" w:rsidR="00E07A4C" w:rsidRDefault="00E07A4C">
      <w:pPr>
        <w:pStyle w:val="afd"/>
      </w:pPr>
      <w:r>
        <w:rPr>
          <w:rStyle w:val="afc"/>
        </w:rPr>
        <w:annotationRef/>
      </w:r>
      <w:r>
        <w:t>Все это в восстановление аминами. Это из диссера про 2фотонку. Куда это вписать?</w:t>
      </w:r>
    </w:p>
  </w:comment>
  <w:comment w:id="100" w:author="HOME" w:date="2023-05-12T11:20:00Z" w:initials="H">
    <w:p w14:paraId="240B2114" w14:textId="77777777" w:rsidR="00E07A4C" w:rsidRDefault="00E07A4C" w:rsidP="00CC5A5F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101" w:author="HOME" w:date="2023-05-14T12:28:00Z" w:initials="H">
    <w:p w14:paraId="68C57BF5" w14:textId="2CA6492F" w:rsidR="00E07A4C" w:rsidRPr="00B04A91" w:rsidRDefault="00E07A4C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102" w:author="HOME" w:date="2023-05-14T22:57:00Z" w:initials="H">
    <w:p w14:paraId="34418477" w14:textId="1B0601F4" w:rsidR="00E07A4C" w:rsidRDefault="00E07A4C">
      <w:pPr>
        <w:pStyle w:val="afd"/>
      </w:pPr>
      <w:r>
        <w:rPr>
          <w:rStyle w:val="afc"/>
        </w:rPr>
        <w:annotationRef/>
      </w:r>
      <w:r>
        <w:t xml:space="preserve">Там есть константа обмена, но это вроде обмен поляризацией при </w:t>
      </w:r>
      <w:proofErr w:type="spellStart"/>
      <w:r>
        <w:t>ямр</w:t>
      </w:r>
      <w:proofErr w:type="spellEnd"/>
      <w:r>
        <w:t xml:space="preserve"> и не нужно. Там есть еще пероксиды, но я думаю это тоже не надо</w:t>
      </w:r>
    </w:p>
  </w:comment>
  <w:comment w:id="107" w:author="HOME" w:date="2023-05-12T16:23:00Z" w:initials="H">
    <w:p w14:paraId="520E48B8" w14:textId="6EE020A3" w:rsidR="00E07A4C" w:rsidRDefault="00E07A4C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108" w:author="HOME" w:date="2023-05-14T12:29:00Z" w:initials="H">
    <w:p w14:paraId="7B28C7A4" w14:textId="77777777" w:rsidR="00E07A4C" w:rsidRDefault="00E07A4C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E07A4C" w:rsidRDefault="00E07A4C">
      <w:pPr>
        <w:pStyle w:val="afd"/>
      </w:pPr>
    </w:p>
  </w:comment>
  <w:comment w:id="109" w:author="HOME" w:date="2023-05-16T19:13:00Z" w:initials="H">
    <w:p w14:paraId="01971D87" w14:textId="54979BE0" w:rsidR="00E07A4C" w:rsidRDefault="00E07A4C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110" w:author="HOME" w:date="2023-05-15T13:50:00Z" w:initials="H">
    <w:p w14:paraId="2FC38999" w14:textId="1BC5765D" w:rsidR="00E07A4C" w:rsidRDefault="00E07A4C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119" w:author="HOME" w:date="2023-05-16T19:36:00Z" w:initials="H">
    <w:p w14:paraId="205A4103" w14:textId="2BF9970F" w:rsidR="00E07A4C" w:rsidRDefault="00E07A4C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123" w:author="HOME" w:date="2023-05-10T13:28:00Z" w:initials="H">
    <w:p w14:paraId="65CA7866" w14:textId="7D941900" w:rsidR="00E07A4C" w:rsidRDefault="00E07A4C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124" w:author="HOME" w:date="2023-05-10T13:21:00Z" w:initials="H">
    <w:p w14:paraId="27234FD7" w14:textId="77777777" w:rsidR="00E07A4C" w:rsidRDefault="00E07A4C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125" w:author="HOME" w:date="2023-05-14T21:30:00Z" w:initials="H">
    <w:p w14:paraId="4DB10CD7" w14:textId="1D2AC75F" w:rsidR="00E07A4C" w:rsidRDefault="00E07A4C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129" w:author="HOME" w:date="2023-05-11T10:42:00Z" w:initials="H">
    <w:p w14:paraId="4D62CFCD" w14:textId="470B8DA7" w:rsidR="00E07A4C" w:rsidRDefault="00E07A4C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131" w:author="HOME" w:date="2023-05-14T21:35:00Z" w:initials="H">
    <w:p w14:paraId="2964ED90" w14:textId="6E4481CA" w:rsidR="00E07A4C" w:rsidRPr="00321798" w:rsidRDefault="00E07A4C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132" w:author="HOME" w:date="2023-05-10T20:08:00Z" w:initials="H">
    <w:p w14:paraId="2AC5B54B" w14:textId="449E9AC7" w:rsidR="00E07A4C" w:rsidRDefault="00E07A4C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134" w:author="HOME" w:date="2023-05-14T21:40:00Z" w:initials="H">
    <w:p w14:paraId="041906DE" w14:textId="50441DEF" w:rsidR="00E07A4C" w:rsidRPr="00C83C57" w:rsidRDefault="00E07A4C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136" w:author="HOME" w:date="2023-05-11T11:32:00Z" w:initials="H">
    <w:p w14:paraId="7162795D" w14:textId="74A0BC28" w:rsidR="00E07A4C" w:rsidRDefault="00E07A4C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6B4DC14F" w15:done="0"/>
  <w15:commentEx w15:paraId="1C0493B9" w15:done="0"/>
  <w15:commentEx w15:paraId="07794238" w15:done="0"/>
  <w15:commentEx w15:paraId="60467B02" w15:done="0"/>
  <w15:commentEx w15:paraId="6CBC08E7" w15:done="0"/>
  <w15:commentEx w15:paraId="2E10F576" w15:done="0"/>
  <w15:commentEx w15:paraId="0789C7AB" w15:done="0"/>
  <w15:commentEx w15:paraId="7FF579F8" w15:done="0"/>
  <w15:commentEx w15:paraId="3CAAC860" w15:done="0"/>
  <w15:commentEx w15:paraId="3C35107B" w15:done="0"/>
  <w15:commentEx w15:paraId="6AA3EDCA" w15:done="0"/>
  <w15:commentEx w15:paraId="0B82DDD8" w15:done="0"/>
  <w15:commentEx w15:paraId="3D2C143B" w15:done="0"/>
  <w15:commentEx w15:paraId="5408AE17" w15:done="0"/>
  <w15:commentEx w15:paraId="7ECAC0C6" w15:done="0"/>
  <w15:commentEx w15:paraId="2239C6CE" w15:done="0"/>
  <w15:commentEx w15:paraId="771CAC21" w15:done="0"/>
  <w15:commentEx w15:paraId="44707975" w15:done="0"/>
  <w15:commentEx w15:paraId="62B3DDF8" w15:done="0"/>
  <w15:commentEx w15:paraId="040C4833" w15:done="0"/>
  <w15:commentEx w15:paraId="5511F632" w15:done="0"/>
  <w15:commentEx w15:paraId="663A73B6" w15:done="0"/>
  <w15:commentEx w15:paraId="3CE3394A" w15:done="0"/>
  <w15:commentEx w15:paraId="34F0AE06" w15:done="0"/>
  <w15:commentEx w15:paraId="44C028EA" w15:done="0"/>
  <w15:commentEx w15:paraId="565AA2A2" w15:done="0"/>
  <w15:commentEx w15:paraId="7EE49B92" w15:done="0"/>
  <w15:commentEx w15:paraId="446DD746" w15:done="0"/>
  <w15:commentEx w15:paraId="1C929DC7" w15:done="0"/>
  <w15:commentEx w15:paraId="0363ADCC" w15:done="0"/>
  <w15:commentEx w15:paraId="3407C64D" w15:done="0"/>
  <w15:commentEx w15:paraId="2ED1C453" w15:done="0"/>
  <w15:commentEx w15:paraId="3B422869" w15:done="0"/>
  <w15:commentEx w15:paraId="269C7D79" w15:done="0"/>
  <w15:commentEx w15:paraId="5F3FEF28" w15:done="0"/>
  <w15:commentEx w15:paraId="0B278BAD" w15:done="0"/>
  <w15:commentEx w15:paraId="280AB057" w15:done="0"/>
  <w15:commentEx w15:paraId="3BE7EDF3" w15:done="0"/>
  <w15:commentEx w15:paraId="3420261E" w15:done="0"/>
  <w15:commentEx w15:paraId="5063131B" w15:done="0"/>
  <w15:commentEx w15:paraId="03E0D438" w15:done="0"/>
  <w15:commentEx w15:paraId="633A20EA" w15:done="0"/>
  <w15:commentEx w15:paraId="480D902B" w15:done="0"/>
  <w15:commentEx w15:paraId="4B608F52" w15:done="0"/>
  <w15:commentEx w15:paraId="5267247D" w15:done="0"/>
  <w15:commentEx w15:paraId="59EFB83C" w15:done="0"/>
  <w15:commentEx w15:paraId="5C7BB40E" w15:done="0"/>
  <w15:commentEx w15:paraId="0D9EA4C0" w15:done="0"/>
  <w15:commentEx w15:paraId="240B2114" w15:done="0"/>
  <w15:commentEx w15:paraId="68C57BF5" w15:paraIdParent="240B2114" w15:done="0"/>
  <w15:commentEx w15:paraId="34418477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DBB21" w16cex:dateUtc="2023-05-16T05:19:00Z"/>
  <w16cex:commentExtensible w16cex:durableId="280B50B6" w16cex:dateUtc="2023-05-14T09:21:00Z"/>
  <w16cex:commentExtensible w16cex:durableId="280DB8A1" w16cex:dateUtc="2023-05-16T05:09:00Z"/>
  <w16cex:commentExtensible w16cex:durableId="280B5023" w16cex:dateUtc="2023-05-14T09:18:00Z"/>
  <w16cex:commentExtensible w16cex:durableId="280F2100" w16cex:dateUtc="2023-05-17T06:46:00Z"/>
  <w16cex:commentExtensible w16cex:durableId="280B50F3" w16cex:dateUtc="2023-05-14T09:22:00Z"/>
  <w16cex:commentExtensible w16cex:durableId="280E0D3B" w16cex:dateUtc="2023-05-16T11:10:00Z"/>
  <w16cex:commentExtensible w16cex:durableId="2807DA64" w16cex:dateUtc="2023-05-11T18:19:00Z"/>
  <w16cex:commentExtensible w16cex:durableId="2808F0FA" w16cex:dateUtc="2023-05-12T14:08:00Z"/>
  <w16cex:commentExtensible w16cex:durableId="280E0DE1" w16cex:dateUtc="2023-05-16T11:12:00Z"/>
  <w16cex:commentExtensible w16cex:durableId="280E179F" w16cex:dateUtc="2023-05-16T11:54:00Z"/>
  <w16cex:commentExtensible w16cex:durableId="280E13FB" w16cex:dateUtc="2023-05-16T11:38:00Z"/>
  <w16cex:commentExtensible w16cex:durableId="280DC4CB" w16cex:dateUtc="2023-05-16T06:00:00Z"/>
  <w16cex:commentExtensible w16cex:durableId="280DC37C" w16cex:dateUtc="2023-05-16T05:55:00Z"/>
  <w16cex:commentExtensible w16cex:durableId="280B51CF" w16cex:dateUtc="2023-05-14T09:25:00Z"/>
  <w16cex:commentExtensible w16cex:durableId="280A9184" w16cex:dateUtc="2023-05-13T19:45:00Z"/>
  <w16cex:commentExtensible w16cex:durableId="280DD0A7" w16cex:dateUtc="2023-05-16T06:51:00Z"/>
  <w16cex:commentExtensible w16cex:durableId="280F16D4" w16cex:dateUtc="2023-05-17T06:03:00Z"/>
  <w16cex:commentExtensible w16cex:durableId="280F1573" w16cex:dateUtc="2023-05-17T05:57:00Z"/>
  <w16cex:commentExtensible w16cex:durableId="280E14DD" w16cex:dateUtc="2023-05-16T10:49:00Z"/>
  <w16cex:commentExtensible w16cex:durableId="280E6152" w16cex:dateUtc="2023-05-16T17:08:00Z"/>
  <w16cex:commentExtensible w16cex:durableId="280E14DC" w16cex:dateUtc="2023-05-16T10:58:00Z"/>
  <w16cex:commentExtensible w16cex:durableId="280F178D" w16cex:dateUtc="2023-05-17T06:06:00Z"/>
  <w16cex:commentExtensible w16cex:durableId="280E1B57" w16cex:dateUtc="2023-05-16T12:10:00Z"/>
  <w16cex:commentExtensible w16cex:durableId="280E1FA6" w16cex:dateUtc="2023-05-16T12:28:00Z"/>
  <w16cex:commentExtensible w16cex:durableId="280F2065" w16cex:dateUtc="2023-05-17T06:44:00Z"/>
  <w16cex:commentExtensible w16cex:durableId="28089F9C" w16cex:dateUtc="2023-05-12T08:21:00Z"/>
  <w16cex:commentExtensible w16cex:durableId="280F1AE5" w16cex:dateUtc="2023-05-17T06:20:00Z"/>
  <w16cex:commentExtensible w16cex:durableId="280E21A3" w16cex:dateUtc="2023-05-16T12:37:00Z"/>
  <w16cex:commentExtensible w16cex:durableId="280E2100" w16cex:dateUtc="2023-05-16T12:34:00Z"/>
  <w16cex:commentExtensible w16cex:durableId="280E23A9" w16cex:dateUtc="2023-05-16T12:45:00Z"/>
  <w16cex:commentExtensible w16cex:durableId="280F298E" w16cex:dateUtc="2023-05-17T07:23:00Z"/>
  <w16cex:commentExtensible w16cex:durableId="280E27C8" w16cex:dateUtc="2023-05-16T13:03:00Z"/>
  <w16cex:commentExtensible w16cex:durableId="280E29C1" w16cex:dateUtc="2023-05-16T13:11:00Z"/>
  <w16cex:commentExtensible w16cex:durableId="280A6B33" w16cex:dateUtc="2023-05-13T17:01:00Z"/>
  <w16cex:commentExtensible w16cex:durableId="2808B7A9" w16cex:dateUtc="2023-05-12T10:03:00Z"/>
  <w16cex:commentExtensible w16cex:durableId="280A4CB1" w16cex:dateUtc="2023-05-13T14:51:00Z"/>
  <w16cex:commentExtensible w16cex:durableId="28094BA0" w16cex:dateUtc="2023-05-12T20:34:00Z"/>
  <w16cex:commentExtensible w16cex:durableId="280DD2FF" w16cex:dateUtc="2023-05-16T07:01:00Z"/>
  <w16cex:commentExtensible w16cex:durableId="280DDA80" w16cex:dateUtc="2023-05-16T07:33:00Z"/>
  <w16cex:commentExtensible w16cex:durableId="280DD3BC" w16cex:dateUtc="2023-05-16T07:04:00Z"/>
  <w16cex:commentExtensible w16cex:durableId="280DD7CB" w16cex:dateUtc="2023-05-16T07:22:00Z"/>
  <w16cex:commentExtensible w16cex:durableId="280DDA17" w16cex:dateUtc="2023-05-16T07:31:00Z"/>
  <w16cex:commentExtensible w16cex:durableId="280E64B9" w16cex:dateUtc="2023-05-16T17:23:00Z"/>
  <w16cex:commentExtensible w16cex:durableId="280CB9C5" w16cex:dateUtc="2023-05-15T11:01:00Z"/>
  <w16cex:commentExtensible w16cex:durableId="280CBC1E" w16cex:dateUtc="2023-05-15T11:11:00Z"/>
  <w16cex:commentExtensible w16cex:durableId="280CC008" w16cex:dateUtc="2023-05-15T11:28:00Z"/>
  <w16cex:commentExtensible w16cex:durableId="280F1970" w16cex:dateUtc="2023-05-17T06:14:00Z"/>
  <w16cex:commentExtensible w16cex:durableId="28089F8C" w16cex:dateUtc="2023-05-12T08:20:00Z"/>
  <w16cex:commentExtensible w16cex:durableId="280B526F" w16cex:dateUtc="2023-05-14T09:28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6B4DC14F" w16cid:durableId="280DBB21"/>
  <w16cid:commentId w16cid:paraId="1C0493B9" w16cid:durableId="280B50B6"/>
  <w16cid:commentId w16cid:paraId="07794238" w16cid:durableId="280DB8A1"/>
  <w16cid:commentId w16cid:paraId="60467B02" w16cid:durableId="280B5023"/>
  <w16cid:commentId w16cid:paraId="6CBC08E7" w16cid:durableId="280F2100"/>
  <w16cid:commentId w16cid:paraId="2E10F576" w16cid:durableId="280B50F3"/>
  <w16cid:commentId w16cid:paraId="0789C7AB" w16cid:durableId="280E0D3B"/>
  <w16cid:commentId w16cid:paraId="7FF579F8" w16cid:durableId="2807DA64"/>
  <w16cid:commentId w16cid:paraId="3CAAC860" w16cid:durableId="2808F0FA"/>
  <w16cid:commentId w16cid:paraId="3C35107B" w16cid:durableId="280E0DE1"/>
  <w16cid:commentId w16cid:paraId="6AA3EDCA" w16cid:durableId="280E179F"/>
  <w16cid:commentId w16cid:paraId="0B82DDD8" w16cid:durableId="280E13FB"/>
  <w16cid:commentId w16cid:paraId="3D2C143B" w16cid:durableId="280DC4CB"/>
  <w16cid:commentId w16cid:paraId="5408AE17" w16cid:durableId="280DC37C"/>
  <w16cid:commentId w16cid:paraId="7ECAC0C6" w16cid:durableId="280B51CF"/>
  <w16cid:commentId w16cid:paraId="2239C6CE" w16cid:durableId="280A9184"/>
  <w16cid:commentId w16cid:paraId="771CAC21" w16cid:durableId="280DD0A7"/>
  <w16cid:commentId w16cid:paraId="44707975" w16cid:durableId="280F16D4"/>
  <w16cid:commentId w16cid:paraId="62B3DDF8" w16cid:durableId="280F1573"/>
  <w16cid:commentId w16cid:paraId="040C4833" w16cid:durableId="280E14DD"/>
  <w16cid:commentId w16cid:paraId="5511F632" w16cid:durableId="280E6152"/>
  <w16cid:commentId w16cid:paraId="663A73B6" w16cid:durableId="280E14DC"/>
  <w16cid:commentId w16cid:paraId="3CE3394A" w16cid:durableId="280F178D"/>
  <w16cid:commentId w16cid:paraId="34F0AE06" w16cid:durableId="280E1B57"/>
  <w16cid:commentId w16cid:paraId="44C028EA" w16cid:durableId="280E1FA6"/>
  <w16cid:commentId w16cid:paraId="565AA2A2" w16cid:durableId="280F2065"/>
  <w16cid:commentId w16cid:paraId="7EE49B92" w16cid:durableId="28089F9C"/>
  <w16cid:commentId w16cid:paraId="446DD746" w16cid:durableId="280F1AE5"/>
  <w16cid:commentId w16cid:paraId="1C929DC7" w16cid:durableId="280E21A3"/>
  <w16cid:commentId w16cid:paraId="0363ADCC" w16cid:durableId="280E2100"/>
  <w16cid:commentId w16cid:paraId="3407C64D" w16cid:durableId="280E23A9"/>
  <w16cid:commentId w16cid:paraId="2ED1C453" w16cid:durableId="280F298E"/>
  <w16cid:commentId w16cid:paraId="3B422869" w16cid:durableId="280E27C8"/>
  <w16cid:commentId w16cid:paraId="269C7D79" w16cid:durableId="280E29C1"/>
  <w16cid:commentId w16cid:paraId="5F3FEF28" w16cid:durableId="280A6B33"/>
  <w16cid:commentId w16cid:paraId="0B278BAD" w16cid:durableId="2808B7A9"/>
  <w16cid:commentId w16cid:paraId="280AB057" w16cid:durableId="280A4CB1"/>
  <w16cid:commentId w16cid:paraId="3BE7EDF3" w16cid:durableId="28094BA0"/>
  <w16cid:commentId w16cid:paraId="3420261E" w16cid:durableId="280DD2FF"/>
  <w16cid:commentId w16cid:paraId="5063131B" w16cid:durableId="280DDA80"/>
  <w16cid:commentId w16cid:paraId="03E0D438" w16cid:durableId="280DD3BC"/>
  <w16cid:commentId w16cid:paraId="633A20EA" w16cid:durableId="280DD7CB"/>
  <w16cid:commentId w16cid:paraId="480D902B" w16cid:durableId="280DDA17"/>
  <w16cid:commentId w16cid:paraId="4B608F52" w16cid:durableId="280E64B9"/>
  <w16cid:commentId w16cid:paraId="5267247D" w16cid:durableId="280CB9C5"/>
  <w16cid:commentId w16cid:paraId="59EFB83C" w16cid:durableId="280CBC1E"/>
  <w16cid:commentId w16cid:paraId="5C7BB40E" w16cid:durableId="280CC008"/>
  <w16cid:commentId w16cid:paraId="0D9EA4C0" w16cid:durableId="280F1970"/>
  <w16cid:commentId w16cid:paraId="240B2114" w16cid:durableId="28089F8C"/>
  <w16cid:commentId w16cid:paraId="68C57BF5" w16cid:durableId="280B526F"/>
  <w16cid:commentId w16cid:paraId="34418477" w16cid:durableId="280BE5C1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53B3A"/>
    <w:rsid w:val="00053E58"/>
    <w:rsid w:val="00060B6F"/>
    <w:rsid w:val="00061E5C"/>
    <w:rsid w:val="00062010"/>
    <w:rsid w:val="000626B8"/>
    <w:rsid w:val="0007403B"/>
    <w:rsid w:val="00081494"/>
    <w:rsid w:val="000844EB"/>
    <w:rsid w:val="0008703F"/>
    <w:rsid w:val="000A3471"/>
    <w:rsid w:val="000C5EC1"/>
    <w:rsid w:val="000E740E"/>
    <w:rsid w:val="000F0FC7"/>
    <w:rsid w:val="000F5D36"/>
    <w:rsid w:val="00105252"/>
    <w:rsid w:val="00106DFE"/>
    <w:rsid w:val="00107C7E"/>
    <w:rsid w:val="0011188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64D1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A9E"/>
    <w:rsid w:val="002C1E0A"/>
    <w:rsid w:val="002C2224"/>
    <w:rsid w:val="002C3E2B"/>
    <w:rsid w:val="002D4680"/>
    <w:rsid w:val="002F0945"/>
    <w:rsid w:val="002F3C9D"/>
    <w:rsid w:val="002F4CF7"/>
    <w:rsid w:val="002F790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4494"/>
    <w:rsid w:val="003F44E2"/>
    <w:rsid w:val="003F5ADC"/>
    <w:rsid w:val="003F76A4"/>
    <w:rsid w:val="0040201F"/>
    <w:rsid w:val="004106B0"/>
    <w:rsid w:val="0041419D"/>
    <w:rsid w:val="004350B6"/>
    <w:rsid w:val="00441670"/>
    <w:rsid w:val="00450EDD"/>
    <w:rsid w:val="004516FC"/>
    <w:rsid w:val="004601CE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4FB2"/>
    <w:rsid w:val="00510E70"/>
    <w:rsid w:val="00512E26"/>
    <w:rsid w:val="00517BBB"/>
    <w:rsid w:val="005206D7"/>
    <w:rsid w:val="00527F6C"/>
    <w:rsid w:val="005365EA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78C9"/>
    <w:rsid w:val="007579F6"/>
    <w:rsid w:val="007815EF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F3EB8"/>
    <w:rsid w:val="008005C0"/>
    <w:rsid w:val="00806A5D"/>
    <w:rsid w:val="008101A1"/>
    <w:rsid w:val="0081412B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91194"/>
    <w:rsid w:val="008B451D"/>
    <w:rsid w:val="008C3FB4"/>
    <w:rsid w:val="008D7EE4"/>
    <w:rsid w:val="008E00D4"/>
    <w:rsid w:val="009022A5"/>
    <w:rsid w:val="009223BD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986"/>
    <w:rsid w:val="009A443D"/>
    <w:rsid w:val="009B2E27"/>
    <w:rsid w:val="009B41FA"/>
    <w:rsid w:val="009C105D"/>
    <w:rsid w:val="009C1A4B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B71D0"/>
    <w:rsid w:val="00AB77F0"/>
    <w:rsid w:val="00AE092A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3688"/>
    <w:rsid w:val="00C74938"/>
    <w:rsid w:val="00C77D1B"/>
    <w:rsid w:val="00C77E20"/>
    <w:rsid w:val="00C83C57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407E"/>
    <w:rsid w:val="00D21DF3"/>
    <w:rsid w:val="00D2740F"/>
    <w:rsid w:val="00D35582"/>
    <w:rsid w:val="00D3606B"/>
    <w:rsid w:val="00D46C54"/>
    <w:rsid w:val="00D50E28"/>
    <w:rsid w:val="00D54142"/>
    <w:rsid w:val="00D60F00"/>
    <w:rsid w:val="00D62EA6"/>
    <w:rsid w:val="00D720B6"/>
    <w:rsid w:val="00D72AD9"/>
    <w:rsid w:val="00D87B12"/>
    <w:rsid w:val="00D903EB"/>
    <w:rsid w:val="00DB000E"/>
    <w:rsid w:val="00DB150E"/>
    <w:rsid w:val="00DD0A12"/>
    <w:rsid w:val="00DD1997"/>
    <w:rsid w:val="00DD4F77"/>
    <w:rsid w:val="00DF30AF"/>
    <w:rsid w:val="00DF4100"/>
    <w:rsid w:val="00E02AF2"/>
    <w:rsid w:val="00E06C9B"/>
    <w:rsid w:val="00E06D06"/>
    <w:rsid w:val="00E07A4C"/>
    <w:rsid w:val="00E26B7F"/>
    <w:rsid w:val="00E303DB"/>
    <w:rsid w:val="00E452D9"/>
    <w:rsid w:val="00E454A5"/>
    <w:rsid w:val="00E45A6B"/>
    <w:rsid w:val="00E529C3"/>
    <w:rsid w:val="00E60B0F"/>
    <w:rsid w:val="00E618E4"/>
    <w:rsid w:val="00E6661F"/>
    <w:rsid w:val="00E6698E"/>
    <w:rsid w:val="00E77C5A"/>
    <w:rsid w:val="00E865FC"/>
    <w:rsid w:val="00E906B7"/>
    <w:rsid w:val="00EA5198"/>
    <w:rsid w:val="00EA5420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E6AF8"/>
    <w:rsid w:val="00EF4421"/>
    <w:rsid w:val="00EF572B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5594"/>
    <w:rsid w:val="00F56C72"/>
    <w:rsid w:val="00F71484"/>
    <w:rsid w:val="00F820D4"/>
    <w:rsid w:val="00F868A6"/>
    <w:rsid w:val="00F906D8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BC3CC1"/>
    <w:pPr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BC3CC1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3"/>
    <w:next w:val="a3"/>
    <w:link w:val="48"/>
    <w:qFormat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eastAsia="Times New Roman" w:cstheme="minorHAns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#_CTVL001367e67b3d3c14dbab8d1d6323d13ec85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microsoft.com/office/2011/relationships/commentsExtended" Target="commentsExtended.xml"/><Relationship Id="rId51" Type="http://schemas.openxmlformats.org/officeDocument/2006/relationships/image" Target="media/image41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18/08/relationships/commentsExtensible" Target="commentsExtensible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comments" Target="comments.xml"/><Relationship Id="rId7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5F94C6A2294AF9A0A863A25240F4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A5E43AF-BFB0-4566-83D2-1FE0B6210B29}"/>
      </w:docPartPr>
      <w:docPartBody>
        <w:p w:rsidR="005817F6" w:rsidRDefault="005817F6" w:rsidP="005817F6">
          <w:pPr>
            <w:pStyle w:val="6E5F94C6A2294AF9A0A863A25240F4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4FDDA42AD11468B966B39ECA72695D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ED1A4A-72DC-425E-851E-7833E053660D}"/>
      </w:docPartPr>
      <w:docPartBody>
        <w:p w:rsidR="0031307B" w:rsidRDefault="0031307B" w:rsidP="0031307B">
          <w:pPr>
            <w:pStyle w:val="A4FDDA42AD11468B966B39ECA72695D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42EAE039B74C3098716831BFE4A6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404A48-4BB7-4C18-8F7B-BB85E80BC879}"/>
      </w:docPartPr>
      <w:docPartBody>
        <w:p w:rsidR="0031307B" w:rsidRDefault="0031307B" w:rsidP="0031307B">
          <w:pPr>
            <w:pStyle w:val="FC42EAE039B74C3098716831BFE4A6C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6E6960C1E745E1B060B79E04B7A0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8E8D090-03EB-4BBC-9680-5E0DD5B0F27F}"/>
      </w:docPartPr>
      <w:docPartBody>
        <w:p w:rsidR="00420BB5" w:rsidRDefault="0031307B" w:rsidP="0031307B">
          <w:pPr>
            <w:pStyle w:val="156E6960C1E745E1B060B79E04B7A072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31307B"/>
    <w:rsid w:val="00420BB5"/>
    <w:rsid w:val="00535FCC"/>
    <w:rsid w:val="005817F6"/>
    <w:rsid w:val="00C81D6C"/>
    <w:rsid w:val="00F0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307B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Dec96</b:Tag>
    <b:SourceType>JournalArticle</b:SourceType>
    <b:Guid>{B154B714-C6D0-4D6A-8892-6DFD38557D92}</b:Guid>
    <b:Author>
      <b:Author>
        <b:NameList>
          <b:Person>
            <b:Last>Decker</b:Last>
            <b:First>C.</b:First>
          </b:Person>
        </b:NameList>
      </b:Author>
    </b:Author>
    <b:JournalName>Progr. Polym. Sci</b:JournalName>
    <b:Year>1996</b:Year>
    <b:Pages>593</b:Pages>
    <b:Volume>21</b:Volume>
    <b:RefOrder>12</b:RefOrder>
  </b:Source>
  <b:Source>
    <b:Tag>Pap92</b:Tag>
    <b:SourceType>JournalArticle</b:SourceType>
    <b:Guid>{A4A90E30-2F0B-499A-B0C6-8BF214F66964}</b:Guid>
    <b:Author>
      <b:Author>
        <b:NameList>
          <b:Person>
            <b:Last>Pappas</b:Last>
            <b:First>S.</b:First>
            <b:Middle>P.</b:Middle>
          </b:Person>
        </b:NameList>
      </b:Author>
    </b:Author>
    <b:Title>Radiation Curing Science and T echnology</b:Title>
    <b:JournalName>Plenum Press</b:JournalName>
    <b:Year>1992</b:Year>
    <b:RefOrder>13</b:RefOrder>
  </b:Source>
  <b:Source>
    <b:Tag>ЖИГ22</b:Tag>
    <b:SourceType>Report</b:SourceType>
    <b:Guid>{0AE0B2EA-B853-4E02-A65E-732FAABA598F}</b:Guid>
    <b:Author>
      <b:Author>
        <b:NameList>
          <b:Person>
            <b:Last>Жиганшина</b:Last>
            <b:First>Э.</b:First>
            <b:Middle>Р.</b:Middle>
          </b:Person>
          <b:Person>
            <b:Last>Чесноков</b:Last>
            <b:First>А.</b:First>
            <b:Middle>С.</b:Middle>
          </b:Person>
          <b:Person>
            <b:Last>Арсеньев</b:Last>
            <b:First>М.</b:First>
            <b:Middle>В.</b:Middle>
          </b:Person>
        </b:NameList>
      </b:Author>
    </b:Author>
    <b:Title>Фотоинициирование радикальной полимеризации олигоэфир(мет)акрилатов полифункциональными о-бензохинонами</b:Title>
    <b:Year>2022</b:Year>
    <b:City>Нижний Новгород</b:City>
    <b:RefOrder>14</b:RefOrder>
  </b:Source>
  <b:Source>
    <b:Tag>АВЕ08</b:Tag>
    <b:SourceType>Patent</b:SourceType>
    <b:Guid>{60963A47-F52D-4E19-B72F-375E3D349813}</b:Guid>
    <b:Author>
      <b:Inventor>
        <b:NameList>
          <b:Person>
            <b:Last>Евсеев</b:Last>
            <b:First>А.</b:First>
            <b:Middle>В.</b:Middle>
          </b:Person>
          <b:Person>
            <b:Last>Лазарянц</b:Last>
            <b:First>В.</b:First>
            <b:Middle>Э.</b:Middle>
          </b:Person>
          <b:Person>
            <b:Last>Марков</b:Last>
            <b:First>М.</b:First>
            <b:Middle>А.</b:Middle>
          </b:Person>
          <b:Person>
            <b:Last>Михлин</b:Last>
            <b:First>В.</b:First>
            <b:Middle>С.</b:Middle>
          </b:Person>
          <b:Person>
            <b:Last>Суровцев</b:Last>
            <b:First>М.</b:First>
            <b:Middle>А.</b:Middle>
          </b:Person>
          <b:Person>
            <b:Last>Ферштут</b:Last>
            <b:First>Е.</b:First>
            <b:Middle>В.</b:Middle>
          </b:Person>
        </b:NameList>
      </b:Inventor>
    </b:Author>
    <b:Title>Жидкая фотополимеризующаяся композиция для лазерной стереолитографии</b:Title>
    <b:Year>2008</b:Year>
    <b:PatentNumber>RU2395827C2</b:PatentNumber>
    <b:RefOrder>15</b:RefOrder>
  </b:Source>
  <b:Source>
    <b:Tag>ВИА84</b:Tag>
    <b:SourceType>Book</b:SourceType>
    <b:Guid>{B41BC9B0-DD79-46D9-99EA-CF76C26F894F}</b:Guid>
    <b:Title>Обыкновенные дифференциальные уравнения</b:Title>
    <b:Year>1984</b:Year>
    <b:Publisher>Наука</b:Publisher>
    <b:Author>
      <b:Author>
        <b:NameList>
          <b:Person>
            <b:Last>Арнольд</b:Last>
            <b:First>В.</b:First>
            <b:Middle>И.</b:Middle>
          </b:Person>
        </b:NameList>
      </b:Author>
    </b:Author>
    <b:RefOrder>16</b:RefOrder>
  </b:Source>
  <b:Source>
    <b:Tag>Мыш05</b:Tag>
    <b:SourceType>Book</b:SourceType>
    <b:Guid>{6E8A3664-5A34-48AE-AD40-D72F9FAE9F23}</b:Guid>
    <b:Author>
      <b:Author>
        <b:NameList>
          <b:Person>
            <b:Last>Мышенков</b:Last>
            <b:First>В.И.</b:First>
          </b:Person>
          <b:Person>
            <b:Last>Е.В.</b:Last>
            <b:First>Мышенков</b:First>
          </b:Person>
        </b:NameList>
      </b:Author>
    </b:Author>
    <b:Title>Численное решение обыкновенных дифференциальных уравнений</b:Title>
    <b:Year>2005</b:Year>
    <b:City>Москва</b:City>
    <b:RefOrder>17</b:RefOrder>
  </b:Source>
  <b:Source>
    <b:Tag>Пим14</b:Tag>
    <b:SourceType>Book</b:SourceType>
    <b:Guid>{1DE1DF8D-489C-4ADF-8B88-9E01F9B5A7BA}</b:Guid>
    <b:Author>
      <b:Author>
        <b:NameList>
          <b:Person>
            <b:Last>Пименов</b:Last>
            <b:First>В.</b:First>
            <b:Middle>Г.</b:Middle>
          </b:Person>
        </b:NameList>
      </b:Author>
    </b:Author>
    <b:Title>Численные методы : в 2 ч</b:Title>
    <b:Year>2014</b:Year>
    <b:City>Екатеринбург</b:City>
    <b:RefOrder>18</b:RefOrder>
  </b:Source>
  <b:Source>
    <b:Tag>Erw69</b:Tag>
    <b:SourceType>Book</b:SourceType>
    <b:Guid>{6E424CA2-0159-4BE6-BF69-D3F246429180}</b:Guid>
    <b:Author>
      <b:Author>
        <b:NameList>
          <b:Person>
            <b:Last>Fehlberg</b:Last>
            <b:First>Erwin</b:First>
          </b:Person>
        </b:NameList>
      </b:Author>
    </b:Author>
    <b:Title>Low-order classical Runge-Kutta formulas with stepsize control and their application to some heat transfer problems.</b:Title>
    <b:Year>1969</b:Year>
    <b:Publisher>National aeronautics and space administration.</b:Publisher>
    <b:RefOrder>19</b:RefOrder>
  </b:Source>
  <b:Source>
    <b:Tag>Кво97</b:Tag>
    <b:SourceType>Book</b:SourceType>
    <b:Guid>{E7C56FAB-2DC0-4C0F-8310-11D42D07246C}</b:Guid>
    <b:Author>
      <b:Author>
        <b:NameList>
          <b:Person>
            <b:Last>Квон</b:Last>
            <b:First>О.</b:First>
            <b:Middle>Б.</b:Middle>
          </b:Person>
          <b:Person>
            <b:Last>Пименов</b:Last>
            <b:First>В.</b:First>
            <b:Middle>Г.</b:Middle>
          </b:Person>
        </b:NameList>
      </b:Author>
    </b:Author>
    <b:Title>Неявные методы типа Рунге-Кутта для функционально-дифференциальных уравнений</b:Title>
    <b:Year>1997</b:Year>
    <b:RefOrder>20</b:RefOrder>
  </b:Source>
  <b:Source>
    <b:Tag>Сам89</b:Tag>
    <b:SourceType>Book</b:SourceType>
    <b:Guid>{30284F02-0DF6-4F26-9EC0-6D6CE92E0782}</b:Guid>
    <b:Author>
      <b:Author>
        <b:NameList>
          <b:Person>
            <b:Last>Самарский</b:Last>
            <b:First>А.</b:First>
            <b:Middle>А.</b:Middle>
          </b:Person>
          <b:Person>
            <b:Last>Гулин</b:Last>
            <b:First>А.</b:First>
            <b:Middle>В.</b:Middle>
          </b:Person>
        </b:NameList>
      </b:Author>
    </b:Author>
    <b:Title>Численные методы: учеб. пособие для вузов.</b:Title>
    <b:Year>1989</b:Year>
    <b:City>Москва</b:City>
    <b:Publisher>Наука</b:Publisher>
    <b:RefOrder>21</b:RefOrder>
  </b:Source>
  <b:Source>
    <b:Tag>Дже75</b:Tag>
    <b:SourceType>Book</b:SourceType>
    <b:Guid>{1FFEAF9B-E528-437D-A8B4-457ADA99ABA7}</b:Guid>
    <b:Author>
      <b:Author>
        <b:NameList>
          <b:Person>
            <b:Last>Джеймс</b:Last>
            <b:First>Ортега</b:First>
          </b:Person>
          <b:Person>
            <b:Last>Вернер.</b:Last>
            <b:First>Рейнболдт</b:First>
          </b:Person>
        </b:NameList>
      </b:Author>
    </b:Author>
    <b:Title>Итерационные методы решения нелинейных систем уравнений со многими неизвестными.</b:Title>
    <b:Year>1975</b:Year>
    <b:City>Москва</b:City>
    <b:Publisher>Мир</b:Publisher>
    <b:RefOrder>22</b:RefOrder>
  </b:Source>
  <b:Source>
    <b:Tag>Бах01</b:Tag>
    <b:SourceType>Book</b:SourceType>
    <b:Guid>{5D955B68-4B15-4402-8238-5E050EA79524}</b:Guid>
    <b:Author>
      <b:Author>
        <b:NameList>
          <b:Person>
            <b:Last>Бахвалов</b:Last>
            <b:First>Н.</b:First>
            <b:Middle>С.</b:Middle>
          </b:Person>
          <b:Person>
            <b:Last>Жидков</b:Last>
            <b:First>Н.</b:First>
            <b:Middle>П.</b:Middle>
          </b:Person>
          <b:Person>
            <b:Last>Кобельков</b:Last>
            <b:First>Г.</b:First>
            <b:Middle>М.</b:Middle>
          </b:Person>
        </b:NameList>
      </b:Author>
    </b:Author>
    <b:Title>Численные методы.</b:Title>
    <b:Year>2001</b:Year>
    <b:City>Москва</b:City>
    <b:Publisher>Лаборатория Базовых Знаний</b:Publisher>
    <b:RefOrder>23</b:RefOrder>
  </b:Source>
  <b:Source>
    <b:Tag>Эст87</b:Tag>
    <b:SourceType>Book</b:SourceType>
    <b:Guid>{98B0D029-20A2-4D3B-81D0-281AB2BB323A}</b:Guid>
    <b:Author>
      <b:Author>
        <b:NameList>
          <b:Person>
            <b:Last>Эстербю</b:Last>
            <b:First>О.</b:First>
          </b:Person>
          <b:Person>
            <b:Last>Златев</b:Last>
            <b:First>З.</b:First>
          </b:Person>
        </b:NameList>
      </b:Author>
    </b:Author>
    <b:Title>Прямые методы для разреженных матриц</b:Title>
    <b:Year>1987</b:Year>
    <b:RefOrder>24</b:RefOrder>
  </b:Source>
  <b:Source>
    <b:Tag>Авх19</b:Tag>
    <b:SourceType>Book</b:SourceType>
    <b:Guid>{FA7873F6-37B6-451D-9F5E-E211EA9124F4}</b:Guid>
    <b:Author>
      <b:Author>
        <b:NameList>
          <b:Person>
            <b:Last>Авхадиев</b:Last>
            <b:First>Ф.Г.</b:First>
          </b:Person>
        </b:NameList>
      </b:Author>
    </b:Author>
    <b:Title>Численные методы алгебры и анализа</b:Title>
    <b:Year>2019</b:Year>
    <b:City>Казань</b:City>
    <b:Publisher>Казанский университет</b:Publisher>
    <b:RefOrder>25</b:RefOrder>
  </b:Source>
  <b:Source>
    <b:Tag>Duf89</b:Tag>
    <b:SourceType>Book</b:SourceType>
    <b:Guid>{1620784E-75F0-45C6-88DF-5B6FD278E4CC}</b:Guid>
    <b:Author>
      <b:Author>
        <b:NameList>
          <b:Person>
            <b:Last>Duff</b:Last>
            <b:First>I.S.</b:First>
          </b:Person>
          <b:Person>
            <b:Last>Erisman</b:Last>
            <b:First>A.M.</b:First>
          </b:Person>
          <b:Person>
            <b:Last>Reid</b:Last>
            <b:First>J.K.</b:First>
          </b:Person>
        </b:NameList>
      </b:Author>
    </b:Author>
    <b:Title>Direct Methods for Sparse Matrices</b:Title>
    <b:Year>1989</b:Year>
    <b:RefOrder>26</b:RefOrder>
  </b:Source>
  <b:Source>
    <b:Tag>YSa03</b:Tag>
    <b:SourceType>Book</b:SourceType>
    <b:Guid>{18C960A2-DC91-4EF7-B06D-0DEA434E2CCF}</b:Guid>
    <b:Author>
      <b:Author>
        <b:NameList>
          <b:Person>
            <b:Last>Saad.</b:Last>
            <b:First>Y.</b:First>
          </b:Person>
        </b:NameList>
      </b:Author>
    </b:Author>
    <b:Title>Iterative Methods For Sparse Linear Systems</b:Title>
    <b:Year>2003</b:Year>
    <b:RefOrder>27</b:RefOrder>
  </b:Source>
  <b:Source>
    <b:Tag>Int</b:Tag>
    <b:SourceType>InternetSite</b:SourceType>
    <b:Guid>{89A814DF-D936-4D9F-976A-85D10ABEEDBC}</b:Guid>
    <b:Title>oneMKL PARDISO - Parallel Direct Sparse Solver Interface</b:Title>
    <b:Author>
      <b:Author>
        <b:NameList>
          <b:Person>
            <b:Last>Intel</b:Last>
          </b:Person>
        </b:NameList>
      </b:Author>
    </b:Author>
    <b:URL>https://www.intel.com/content/www/us/en/docs/onemkl/developer-reference-c/2023-0/onemkl-pardiso-parallel-direct-sparse-solver-iface.html</b:URL>
    <b:RefOrder>28</b:RefOrder>
  </b:Source>
  <b:Source>
    <b:Tag>Ель77</b:Tag>
    <b:SourceType>JournalArticle</b:SourceType>
    <b:Guid>{864782F8-44AC-43C5-88E8-47E61220E648}</b:Guid>
    <b:Title>Инициирование светом реакции хинонов</b:Title>
    <b:Year>1977</b:Year>
    <b:Author>
      <b:Author>
        <b:NameList>
          <b:Person>
            <b:Last>Ельцов</b:Last>
            <b:First>А.В.</b:First>
          </b:Person>
          <b:Person>
            <b:Last>Студзинский</b:Last>
            <b:First>О.П.</b:First>
          </b:Person>
          <b:Person>
            <b:Last>Гребенкина</b:Last>
            <b:First>В.М.</b:First>
          </b:Person>
        </b:NameList>
      </b:Author>
    </b:Author>
    <b:JournalName>Успехи химии</b:JournalName>
    <b:Pages>185-227</b:Pages>
    <b:Volume>46</b:Volume>
    <b:Issue>2</b:Issue>
    <b:RefOrder>1</b:RefOrder>
  </b:Source>
  <b:Source>
    <b:Tag>Чер06</b:Tag>
    <b:SourceType>JournalArticle</b:SourceType>
    <b:Guid>{4BA67AD3-E0B5-40E3-93F1-5A9B6B5E6A20}</b:Guid>
    <b:Title>Механизм фотовосстановления орто-хинонов</b:Title>
    <b:Year>2006</b:Year>
    <b:Author>
      <b:Author>
        <b:NameList>
          <b:Person>
            <b:Last>Шурыгина</b:Last>
            <b:First>М.</b:First>
            <b:Middle>П.</b:Middle>
          </b:Person>
          <b:Person>
            <b:Last>Черкасов</b:Last>
            <b:First>В.</b:First>
            <b:Middle>К.</b:Middle>
          </b:Person>
        </b:NameList>
      </b:Author>
    </b:Author>
    <b:City>Нижний Новгород</b:City>
    <b:RefOrder>6</b:RefOrder>
  </b:Source>
  <b:Source>
    <b:Tag>Cal65</b:Tag>
    <b:SourceType>Book</b:SourceType>
    <b:Guid>{C3E33045-C33C-49FF-AB15-9FF6CD17BB42}</b:Guid>
    <b:Author>
      <b:Author>
        <b:NameList>
          <b:Person>
            <b:Last>Calvert</b:Last>
            <b:First>J.</b:First>
            <b:Middle>G.</b:Middle>
          </b:Person>
          <b:Person>
            <b:Last>Pitts</b:Last>
            <b:First>J.N.</b:First>
          </b:Person>
        </b:NameList>
      </b:Author>
    </b:Author>
    <b:Title>Photochemistry.</b:Title>
    <b:JournalName>Photochemistry</b:JournalName>
    <b:Year>1965</b:Year>
    <b:City>New York-London-Sydney</b:City>
    <b:RefOrder>29</b:RefOrder>
  </b:Source>
  <b:Source>
    <b:Tag>Бек76</b:Tag>
    <b:SourceType>Book</b:SourceType>
    <b:Guid>{6C96E323-05F2-4E94-A779-C7740D9F29A4}</b:Guid>
    <b:Author>
      <b:Author>
        <b:NameList>
          <b:Person>
            <b:Last>Беккер</b:Last>
            <b:First>Г.О.</b:First>
          </b:Person>
        </b:NameList>
      </b:Author>
    </b:Author>
    <b:Title>Введение в фотохимию органических соединений.</b:Title>
    <b:Year>1976</b:Year>
    <b:City>Ленинград</b:City>
    <b:Publisher>Химия</b:Publisher>
    <b:RefOrder>30</b:RefOrder>
  </b:Source>
  <b:Source>
    <b:Tag>Dec98</b:Tag>
    <b:SourceType>JournalArticle</b:SourceType>
    <b:Guid>{E36F684F-671F-4394-8565-D2C30519BD56}</b:Guid>
    <b:Author>
      <b:Author>
        <b:NameList>
          <b:Person>
            <b:Last>Decker</b:Last>
            <b:First>C.</b:First>
          </b:Person>
        </b:NameList>
      </b:Author>
    </b:Author>
    <b:Title>The use of UV irradiation in polymerization.</b:Title>
    <b:Year>1998</b:Year>
    <b:Publisher>C. Polym. Int</b:Publisher>
    <b:PeriodicalTitle>C. Polym. Int</b:PeriodicalTitle>
    <b:Pages>133–141</b:Pages>
    <b:JournalName>C. Polym. Int.</b:JournalName>
    <b:Volume>45</b:Volume>
    <b:RefOrder>31</b:RefOrder>
  </b:Source>
  <b:Source>
    <b:Tag>Bar75</b:Tag>
    <b:SourceType>Book</b:SourceType>
    <b:Guid>{71225230-7E7E-498E-9418-A7B2FACD3DDC}</b:Guid>
    <b:Title>Excited states in organic chemistry.</b:Title>
    <b:Year>1975</b:Year>
    <b:Author>
      <b:Author>
        <b:NameList>
          <b:Person>
            <b:Last>Barltrop</b:Last>
            <b:First>A.</b:First>
            <b:Middle>J.</b:Middle>
          </b:Person>
          <b:Person>
            <b:Last>Coyle</b:Last>
            <b:First>J.</b:First>
            <b:Middle>D.</b:Middle>
          </b:Person>
        </b:NameList>
      </b:Author>
    </b:Author>
    <b:City>London-New York-Sydney-Toronto</b:City>
    <b:RefOrder>32</b:RefOrder>
  </b:Source>
  <b:Source>
    <b:Tag>Car69</b:Tag>
    <b:SourceType>JournalArticle</b:SourceType>
    <b:Guid>{1B33D531-2B82-4765-94AD-AD9791A720EA}</b:Guid>
    <b:Title>Photoreduction of 9,10-phenantrenquinone</b:Title>
    <b:Year>1969</b:Year>
    <b:Author>
      <b:Author>
        <b:NameList>
          <b:Person>
            <b:Last>Carapllucci</b:Last>
            <b:First>P.A.</b:First>
          </b:Person>
          <b:Person>
            <b:Last>Wolf</b:Last>
            <b:First>H.P.</b:First>
          </b:Person>
          <b:Person>
            <b:Last>K.</b:Last>
            <b:First>Weiss</b:First>
          </b:Person>
        </b:NameList>
      </b:Author>
    </b:Author>
    <b:JournalName>J. Amer. Chem. Soc.</b:JournalName>
    <b:Pages>4635 - 4639</b:Pages>
    <b:Volume>91</b:Volume>
    <b:RefOrder>33</b:RefOrder>
  </b:Source>
  <b:Source>
    <b:Tag>CCA90</b:Tag>
    <b:SourceType>JournalArticle</b:SourceType>
    <b:Guid>{2F4C92D2-8696-4D38-A8BE-182B491CD29E}</b:Guid>
    <b:Author>
      <b:Author>
        <b:NameList>
          <b:Person>
            <b:Last>Carre</b:Last>
            <b:First>C.</b:First>
          </b:Person>
          <b:Person>
            <b:Last>Decker</b:Last>
            <b:First>C.</b:First>
          </b:Person>
          <b:Person>
            <b:Last>Fouassier</b:Last>
            <b:First>J.</b:First>
            <b:Middle>P.</b:Middle>
          </b:Person>
          <b:Person>
            <b:Last>Lougnot</b:Last>
            <b:First>В.</b:First>
            <b:Middle>J.</b:Middle>
          </b:Person>
        </b:NameList>
      </b:Author>
    </b:Author>
    <b:Title>Lasers and Photopolymers</b:Title>
    <b:JournalName>Laser Chem.</b:JournalName>
    <b:Year>1990</b:Year>
    <b:Pages>349-366</b:Pages>
    <b:Volume>10</b:Volume>
    <b:RefOrder>34</b:RefOrder>
  </b:Source>
  <b:Source>
    <b:Tag>Dec97</b:Tag>
    <b:SourceType>JournalArticle</b:SourceType>
    <b:Guid>{CB7D247D-1DA3-41F5-BFF1-1258B66F64F2}</b:Guid>
    <b:Author>
      <b:Author>
        <b:NameList>
          <b:Person>
            <b:Last>Decker</b:Last>
            <b:First>C.</b:First>
          </b:Person>
          <b:Person>
            <b:Last>Decker</b:Last>
            <b:First>D.</b:First>
          </b:Person>
        </b:NameList>
      </b:Author>
    </b:Author>
    <b:JournalName>Pure Appl. Chem</b:JournalName>
    <b:Year>1997</b:Year>
    <b:Pages>605</b:Pages>
    <b:Title>Macromol. Sci</b:Title>
    <b:Volume>34</b:Volume>
    <b:RefOrder>35</b:RefOrder>
  </b:Source>
  <b:Source>
    <b:Tag>Dev91</b:Tag>
    <b:SourceType>JournalArticle</b:SourceType>
    <b:Guid>{DCED84C4-B6B2-491A-9DAC-5E6200D3953A}</b:Guid>
    <b:Author>
      <b:Author>
        <b:NameList>
          <b:Person>
            <b:Last>Devadoss</b:Last>
            <b:First>C.</b:First>
          </b:Person>
          <b:Person>
            <b:Last>Fessenden</b:Last>
            <b:First>R.W.</b:First>
          </b:Person>
        </b:NameList>
      </b:Author>
    </b:Author>
    <b:Title>Picosecond and nanosegond studies of the photoreduction of benzophenone by N,N-diethylaniline and triethylamine</b:Title>
    <b:JournalName>J. Phys. Chem.</b:JournalName>
    <b:Year>1991</b:Year>
    <b:Pages>7253-7260</b:Pages>
    <b:Volume>95</b:Volume>
    <b:RefOrder>36</b:RefOrder>
  </b:Source>
  <b:Source>
    <b:Tag>Klo88</b:Tag>
    <b:SourceType>JournalArticle</b:SourceType>
    <b:Guid>{D5B30852-FC11-4606-A2CE-17A0BB1DD604}</b:Guid>
    <b:Author>
      <b:Author>
        <b:NameList>
          <b:Person>
            <b:Last>Kloosterboer</b:Last>
            <b:First>J.</b:First>
            <b:Middle>G,</b:Middle>
          </b:Person>
        </b:NameList>
      </b:Author>
    </b:Author>
    <b:JournalName>Adv. Polym. Sci.</b:JournalName>
    <b:Year>1988</b:Year>
    <b:Volume>84</b:Volume>
    <b:RefOrder>37</b:RefOrder>
  </b:Source>
  <b:Source>
    <b:Tag>Mar71</b:Tag>
    <b:SourceType>JournalArticle</b:SourceType>
    <b:Guid>{41A7D933-A359-4D13-9AD2-9E94D28ABF60}</b:Guid>
    <b:Author>
      <b:Author>
        <b:NameList>
          <b:Person>
            <b:Last>Maruyama</b:Last>
            <b:First>K.</b:First>
          </b:Person>
          <b:Person>
            <b:Last>Otsuki</b:Last>
            <b:First>T.</b:First>
          </b:Person>
        </b:NameList>
      </b:Author>
    </b:Author>
    <b:Title>The reaction of photo-excited phenantrenquinone with dibenzyl ether. Formation of an adduct and its decomposition studied by the CIDNP method</b:Title>
    <b:JournalName>Bull. Chem. Soc. Japan.</b:JournalName>
    <b:Year>1971</b:Year>
    <b:Pages>2885</b:Pages>
    <b:Volume>44</b:Volume>
    <b:RefOrder>38</b:RefOrder>
  </b:Source>
  <b:Source>
    <b:Tag>Miy90</b:Tag>
    <b:SourceType>JournalArticle</b:SourceType>
    <b:Guid>{6DDA7E45-14A8-4797-9D22-3FB70E5060FD}</b:Guid>
    <b:Author>
      <b:Author>
        <b:NameList>
          <b:Person>
            <b:Last>Miyasaka</b:Last>
            <b:First>H.</b:First>
          </b:Person>
          <b:Person>
            <b:Last>K.</b:Last>
            <b:First>Morita</b:First>
          </b:Person>
          <b:Person>
            <b:Last>Kamada</b:Last>
            <b:First>K.</b:First>
          </b:Person>
          <b:Person>
            <b:Last>Mataga</b:Last>
            <b:First>N.</b:First>
          </b:Person>
        </b:NameList>
      </b:Author>
    </b:Author>
    <b:JournalName>Bull. Chem. Soc. Jpn.</b:JournalName>
    <b:Year>1990</b:Year>
    <b:Pages>3385 - 3397</b:Pages>
    <b:Volume>63</b:Volume>
    <b:RefOrder>39</b:RefOrder>
  </b:Source>
  <b:Source>
    <b:Tag>Nas22</b:Tag>
    <b:SourceType>JournalArticle</b:SourceType>
    <b:Guid>{CA64DFE7-573F-4E8C-8024-466B6FDAAC0E}</b:Guid>
    <b:Author>
      <b:Author>
        <b:NameList>
          <b:Person>
            <b:Last>Nasab</b:Last>
            <b:First>Siavash</b:First>
            <b:Middle>Hedayati</b:Middle>
          </b:Person>
          <b:Person>
            <b:Last>Vermeire</b:Last>
            <b:First>Brian</b:First>
            <b:Middle>C.</b:Middle>
          </b:Person>
        </b:NameList>
      </b:Author>
    </b:Author>
    <b:Title>Third-order Paired Explicit Runge-Kutta schemes for stiff systems of equations</b:Title>
    <b:Year>2022</b:Year>
    <b:JournalName>Journal of Computational Physics</b:JournalName>
    <b:Volume>468</b:Volume>
    <b:RefOrder>40</b:RefOrder>
  </b:Source>
  <b:Source>
    <b:Tag>Old91</b:Tag>
    <b:SourceType>JournalArticle</b:SourceType>
    <b:Guid>{7693133E-0A46-4A26-80AD-5EDFF1C6795A}</b:Guid>
    <b:Author>
      <b:Author>
        <b:NameList>
          <b:Person>
            <b:Last>Oldring</b:Last>
            <b:First>P.</b:First>
            <b:Middle>K.</b:Middle>
          </b:Person>
        </b:NameList>
      </b:Author>
    </b:Author>
    <b:JournalName>Chemistry &amp; Technology of UV &amp; EB Formulations for Coatings</b:JournalName>
    <b:Year>1991</b:Year>
    <b:RefOrder>41</b:RefOrder>
  </b:Source>
  <b:Source>
    <b:Tag>Pet00</b:Tag>
    <b:SourceType>JournalArticle</b:SourceType>
    <b:Guid>{C2B250DC-DDB6-40BC-A314-365FFE5AE63F}</b:Guid>
    <b:Author>
      <b:Author>
        <b:NameList>
          <b:Person>
            <b:Last>Peters</b:Last>
            <b:First>K.S</b:First>
          </b:Person>
          <b:Person>
            <b:First>Cashin,</b:First>
            <b:Middle>A.</b:Middle>
          </b:Person>
          <b:Person>
            <b:Last>Timbers</b:Last>
            <b:First>P.</b:First>
          </b:Person>
        </b:NameList>
      </b:Author>
    </b:Author>
    <b:Title>A picosecond kinetic study of nonadiabatic proton transfer within the contact radical ion pair of substituted benzophenones/N,N-diethylaniline</b:Title>
    <b:JournalName>J. Amer. Chem. Soc.</b:JournalName>
    <b:Year>2000</b:Year>
    <b:Pages>107 - 113</b:Pages>
    <b:Volume>122</b:Volume>
    <b:RefOrder>42</b:RefOrder>
  </b:Source>
  <b:Source>
    <b:Tag>Pet</b:Tag>
    <b:SourceType>JournalArticle</b:SourceType>
    <b:Guid>{0036780B-BC3C-4DA6-9FCD-9AD67A83AFAE}</b:Guid>
    <b:Author>
      <b:Author>
        <b:NameList>
          <b:Person>
            <b:Last>Peters</b:Last>
            <b:First>K.S.</b:First>
          </b:Person>
        </b:NameList>
      </b:Author>
    </b:Author>
    <b:Title>Proton transfer reactions in benzophenone/N,N-dimethylaniline photochemistry.</b:Title>
    <b:JournalName>In Advances in photochemistry</b:JournalName>
    <b:Pages>51</b:Pages>
    <b:Volume>27</b:Volume>
    <b:RefOrder>43</b:RefOrder>
  </b:Source>
  <b:Source>
    <b:Tag>Pet92</b:Tag>
    <b:SourceType>JournalArticle</b:SourceType>
    <b:Guid>{C2213E0C-1ED3-4418-B991-C92D6BBF8049}</b:Guid>
    <b:Author>
      <b:Author>
        <b:NameList>
          <b:Person>
            <b:Last>Peters</b:Last>
            <b:First>K.S.:</b:First>
            <b:Middle>Lee, J.</b:Middle>
          </b:Person>
        </b:NameList>
      </b:Author>
    </b:Author>
    <b:Title>Role of contact and solvent-separated radical ion pairs in the diffusional quenching of trans-stilbene excited singlet state by fumaronitrile</b:Title>
    <b:JournalName>J. Phys. Chem.</b:JournalName>
    <b:Year>1992</b:Year>
    <b:Pages>8941 - 8945</b:Pages>
    <b:Volume>96</b:Volume>
    <b:RefOrder>44</b:RefOrder>
  </b:Source>
  <b:Source>
    <b:Tag>Rat97</b:Tag>
    <b:SourceType>JournalArticle</b:SourceType>
    <b:Guid>{81B12190-95C3-4AD7-919C-8EC7CB206B0B}</b:Guid>
    <b:Author>
      <b:Author>
        <b:NameList>
          <b:Person>
            <b:Last>Rathore</b:Last>
            <b:First>R.</b:First>
          </b:Person>
          <b:Person>
            <b:Last>Hubig</b:Last>
            <b:First>S.M.</b:First>
          </b:Person>
          <b:Person>
            <b:Last>Kochi</b:Last>
            <b:First>J.K.</b:First>
          </b:Person>
        </b:NameList>
      </b:Author>
    </b:Author>
    <b:Title>Direct observation and structural characterization of the encounter complex in bimolecular electron transfers with photoactivated acceptors</b:Title>
    <b:JournalName>J. Amer. Chem. Soc.</b:JournalName>
    <b:Year>1997</b:Year>
    <b:Pages>11468 - 11479</b:Pages>
    <b:Volume>119</b:Volume>
    <b:RefOrder>45</b:RefOrder>
  </b:Source>
  <b:Source>
    <b:Tag>Sch02</b:Tag>
    <b:SourceType>JournalArticle</b:SourceType>
    <b:Guid>{2EAF9476-857D-43C0-ABF6-BDDC63AA7580}</b:Guid>
    <b:Author>
      <b:Author>
        <b:NameList>
          <b:Person>
            <b:Last>Schenk</b:Last>
            <b:First>O.</b:First>
          </b:Person>
          <b:Person>
            <b:Last>Gartner</b:Last>
            <b:First>K.</b:First>
          </b:Person>
        </b:NameList>
      </b:Author>
    </b:Author>
    <b:Title>wo-level scheduling in PARDISO: Improved Scalability on Shared Memory Multiprocessing Systems</b:Title>
    <b:Year>2002</b:Year>
    <b:JournalName>Parallel Computing</b:JournalName>
    <b:Volume>28</b:Volume>
    <b:RefOrder>46</b:RefOrder>
  </b:Source>
  <b:Source>
    <b:Tag>Вал72</b:Tag>
    <b:SourceType>JournalArticle</b:SourceType>
    <b:Guid>{4D983A06-F0AF-4A33-888E-09AA76DEFABD}</b:Guid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Year>1972</b:Year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JournalName>Ж. физ. химии.</b:JournalName>
    <b:Pages>3065 - 3069</b:Pages>
    <b:Volume>46</b:Volume>
    <b:RefOrder>47</b:RefOrder>
  </b:Source>
  <b:Source>
    <b:Tag>Гир67</b:Tag>
    <b:SourceType>JournalArticle</b:SourceType>
    <b:Guid>{BCF9B91C-E4C2-4BFF-9BA0-66BDDC4609B4}</b:Guid>
    <b:Author>
      <b:Author>
        <b:NameList>
          <b:Person>
            <b:Last>Гир</b:Last>
            <b:First>К.</b:First>
            <b:Middle>В.</b:Middle>
          </b:Person>
        </b:NameList>
      </b:Author>
    </b:Author>
    <b:Title>Численное интегрирование обыкновенных дифференциальных уравнений</b:Title>
    <b:Year>1967</b:Year>
    <b:JournalName>Mathematics of Computation</b:JournalName>
    <b:Volume>98</b:Volume>
    <b:RefOrder>48</b:RefOrder>
  </b:Source>
  <b:Source>
    <b:Tag>Pet93</b:Tag>
    <b:SourceType>JournalArticle</b:SourceType>
    <b:Guid>{2CEEF836-F0EC-4483-A789-E4BB8B636D72}</b:Guid>
    <b:Author>
      <b:Author>
        <b:NameList>
          <b:Person>
            <b:Last>Peters</b:Last>
            <b:First>K.S.</b:First>
          </b:Person>
          <b:Person>
            <b:Last>Lee</b:Last>
            <b:First>J.</b:First>
          </b:Person>
        </b:NameList>
      </b:Author>
    </b:Author>
    <b:Title>Picosecond dynamics of the photoreduction of benzophenone by DABCO</b:Title>
    <b:JournalName>J. Phys. Chem.</b:JournalName>
    <b:Year>1993</b:Year>
    <b:Pages>3761 - 3764</b:Pages>
    <b:Volume>97</b:Volume>
    <b:RefOrder>49</b:RefOrder>
  </b:Source>
  <b:Source>
    <b:Tag>Zhu17</b:Tag>
    <b:SourceType>JournalArticle</b:SourceType>
    <b:Guid>{41C10732-3F57-4783-B085-88A86AF1A1B9}</b:Guid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JournalName>Ж. физ. химии.</b:JournalName>
    <b:Year>1972</b:Year>
    <b:Pages>3065 - 3069</b:Pages>
    <b:Volume>46</b:Volume>
    <b:RefOrder>2</b:RefOrder>
  </b:Source>
  <b:Source>
    <b:Tag>Kay94</b:Tag>
    <b:SourceType>JournalArticle</b:SourceType>
    <b:Guid>{9161B28F-C563-40D6-AE2B-E2D26E354A14}</b:Guid>
    <b:Author>
      <b:Author>
        <b:NameList>
          <b:Person>
            <b:Last>Zhong</b:Last>
            <b:First>C.</b:First>
          </b:Person>
          <b:Person>
            <b:Last>Zhou</b:Last>
            <b:First>J.</b:First>
          </b:Person>
          <b:Person>
            <b:Last>Braun</b:Last>
            <b:First>C.L.</b:First>
          </b:Person>
        </b:NameList>
      </b:Author>
    </b:Author>
    <b:Title>Electron-transfer absorption of sterically bulky donor-acceptor pairs: electron donor-acceptor complexes or random pairs?</b:Title>
    <b:JournalName>Journal of Photochemistry and Photobiology A: Chemistry</b:JournalName>
    <b:Year>2003</b:Year>
    <b:Pages>1-9</b:Pages>
    <b:Volume>161</b:Volume>
    <b:RefOrder>3</b:RefOrder>
  </b:Source>
  <b:Source>
    <b:Tag>Enc94</b:Tag>
    <b:SourceType>JournalArticle</b:SourceType>
    <b:Guid>{623995C5-9027-4FB3-BB0D-5D083DDFFF32}</b:Guid>
    <b:Author>
      <b:Author>
        <b:NameList>
          <b:Person>
            <b:Last>Haga</b:Last>
            <b:First>N.</b:First>
          </b:Person>
          <b:Person>
            <b:Last>Takayanagi</b:Last>
            <b:First>H.</b:First>
          </b:Person>
          <b:Person>
            <b:Last>Tokumaru</b:Last>
            <b:First>K.</b:First>
          </b:Person>
        </b:NameList>
      </b:Author>
    </b:Author>
    <b:Title>Photoinduced electron transfer between acenaphthylene and 1,4-benzoquinones. Formation of dimmers of acenaphthylene and 1:1 adducts and effect of excitation mode on reactivity of the charge-transfer complexes</b:Title>
    <b:JournalName>J. Chem. Soc., Perkin Trans.</b:JournalName>
    <b:Year>2002</b:Year>
    <b:Pages>734 - 745</b:Pages>
    <b:Volume>2</b:Volume>
    <b:RefOrder>4</b:RefOrder>
  </b:Source>
  <b:Source>
    <b:Tag>The17</b:Tag>
    <b:SourceType>JournalArticle</b:SourceType>
    <b:Guid>{6D9C6FFD-4D49-45B1-A17D-B48FF9E983D8}</b:Guid>
    <b:Title>Исследование триплетных состояний пространственно-затрудненных хинонов методом лазерного фотолиза</b:Title>
    <b:Year>1987</b:Year>
    <b:URL>https://formlabs.com/3d-printers/form-2/</b:URL>
    <b:Author>
      <b:Author>
        <b:NameList>
          <b:Person>
            <b:Last>Левин</b:Last>
            <b:First>П.П.</b:First>
          </b:Person>
          <b:Person>
            <b:Last>Беляев</b:Last>
            <b:First>А.Б.</b:First>
          </b:Person>
          <b:Person>
            <b:Last>Кузьмин</b:Last>
            <b:First>В.А.</b:First>
          </b:Person>
        </b:NameList>
      </b:Author>
    </b:Author>
    <b:JournalName>Изв. АН СССР, сер. xим.</b:JournalName>
    <b:Pages>448 - 451</b:Pages>
    <b:Issue>2</b:Issue>
    <b:RefOrder>9</b:RefOrder>
  </b:Source>
  <b:Source>
    <b:Tag>Fuk00</b:Tag>
    <b:SourceType>JournalArticle</b:SourceType>
    <b:Guid>{75F67C83-7C04-4DC6-963E-91DACBB18B31}</b:Guid>
    <b:Author>
      <b:Author>
        <b:NameList>
          <b:Person>
            <b:Last>Maruyama</b:Last>
            <b:First>K.</b:First>
          </b:Person>
          <b:Person>
            <b:Last>Ono</b:Last>
            <b:First>K.</b:First>
          </b:Person>
          <b:Person>
            <b:Last>Osugi</b:Last>
            <b:First>J.</b:First>
          </b:Person>
        </b:NameList>
      </b:Author>
    </b:Author>
    <b:Title>Relative rate of hydrogen abstraction by the triplet state of phenanthraquinone</b:Title>
    <b:Year>1969</b:Year>
    <b:JournalName>Bull. Chem. Soc. Japan.</b:JournalName>
    <b:Pages>3357 - 3359</b:Pages>
    <b:Volume>42</b:Volume>
    <b:RefOrder>5</b:RefOrder>
  </b:Source>
  <b:Source>
    <b:Tag>JMB67</b:Tag>
    <b:SourceType>JournalArticle</b:SourceType>
    <b:Guid>{1CECC9B5-B2EF-4565-8DA5-88CF8558770E}</b:Guid>
    <b:Author>
      <b:Author>
        <b:NameList>
          <b:Person>
            <b:Last>Bruce</b:Last>
            <b:First>J.M.</b:First>
          </b:Person>
        </b:NameList>
      </b:Author>
    </b:Author>
    <b:Title>Light-induced reactions of quinones</b:Title>
    <b:Year>1967</b:Year>
    <b:JournalName>Quart. Rev. High Energ. Chem.</b:JournalName>
    <b:Pages>405-428</b:Pages>
    <b:RefOrder>7</b:RefOrder>
  </b:Source>
  <b:Source>
    <b:Tag>Pet09</b:Tag>
    <b:SourceType>JournalArticle</b:SourceType>
    <b:Guid>{484B74DD-8308-47CE-B7B3-9609C501E1E0}</b:Guid>
    <b:Author>
      <b:Author>
        <b:NameList>
          <b:Person>
            <b:Last>Peters</b:Last>
            <b:First>K.</b:First>
            <b:Middle>S.</b:Middle>
          </b:Person>
        </b:NameList>
      </b:Author>
    </b:Author>
    <b:Title>A Theory-experiment conundrum for proton transfer</b:Title>
    <b:JournalName>Acc. Chem. Res.</b:JournalName>
    <b:Year>2009</b:Year>
    <b:Pages>89 - 96</b:Pages>
    <b:Volume>42</b:Volume>
    <b:Issue>1</b:Issue>
    <b:RefOrder>50</b:RefOrder>
  </b:Source>
  <b:Source>
    <b:Tag>Чес14</b:Tag>
    <b:SourceType>Report</b:SourceType>
    <b:Guid>{B803E54A-3F7B-46A7-85C0-131F633867E4}</b:Guid>
    <b:Author>
      <b:Author>
        <b:NameList>
          <b:Person>
            <b:Last>Чесноков</b:Last>
            <b:First>С.</b:First>
            <b:Middle>А.</b:Middle>
          </b:Person>
          <b:Person>
            <b:Last>Абакумов</b:Last>
            <b:First>Г.А.</b:First>
          </b:Person>
        </b:NameList>
      </b:Author>
    </b:Author>
    <b:Title>Полимеризация мономеров (мет)акрилового ряда под действием видимого света, инициируемая о-хинонами.</b:Title>
    <b:Year>2014</b:Year>
    <b:City>Нижний Новгород</b:City>
    <b:RefOrder>51</b:RefOrder>
  </b:Source>
  <b:Source>
    <b:Tag>Крю82</b:Tag>
    <b:SourceType>Book</b:SourceType>
    <b:Guid>{AB412E4E-178E-47F9-81ED-7D163F0DF7A0}</b:Guid>
    <b:Author>
      <b:Author>
        <b:NameList>
          <b:Person>
            <b:Last>Крюков</b:Last>
            <b:First>А.И.</b:First>
          </b:Person>
        </b:NameList>
      </b:Author>
    </b:Author>
    <b:Title>Фотоперенос электрона и его прикладные аспекты</b:Title>
    <b:Year>1982</b:Year>
    <b:Publisher>Наукова думка</b:Publisher>
    <b:City>Киев</b:City>
    <b:RefOrder>10</b:RefOrder>
  </b:Source>
  <b:Source>
    <b:Tag>Shu09</b:Tag>
    <b:SourceType>JournalArticle</b:SourceType>
    <b:Guid>{B28FAF34-4F0F-4849-A3BE-D1A340329130}</b:Guid>
    <b:Author>
      <b:Author>
        <b:NameList>
          <b:Person>
            <b:Last>Shushunova</b:Last>
            <b:First>N.Y.</b:First>
          </b:Person>
        </b:NameList>
      </b:Author>
    </b:Author>
    <b:Title>Inhibition of polymerization of methyl methacrylate by an ortho-benzoquinone-amine system</b:Title>
    <b:Year>2009</b:Year>
    <b:JournalName>Polym. Sci. B.</b:JournalName>
    <b:Pages>427-437</b:Pages>
    <b:Volume>51</b:Volume>
    <b:Issue>11</b:Issue>
    <b:RefOrder>11</b:RefOrder>
  </b:Source>
  <b:Source>
    <b:Tag>Ari72</b:Tag>
    <b:SourceType>JournalArticle</b:SourceType>
    <b:Guid>{EB461454-1612-483E-9A17-BE2FEC940460}</b:Guid>
    <b:Author>
      <b:Author>
        <b:NameList>
          <b:Person>
            <b:Last>Tsubomura</b:Last>
            <b:First>H.A.</b:First>
          </b:Person>
        </b:NameList>
      </b:Author>
    </b:Author>
    <b:Title>Photochemical reaction of p-benzoquinone complexes with aromatic molecules</b:Title>
    <b:JournalName>Bull. Chem. Soc. Japan.</b:JournalName>
    <b:Year>1972</b:Year>
    <b:Pages>2433-2437</b:Pages>
    <b:Volume>45</b:Volume>
    <b:RefOrder>52</b:RefOrder>
  </b:Source>
  <b:Source>
    <b:Tag>Кур11</b:Tag>
    <b:SourceType>Report</b:SourceType>
    <b:Guid>{2ACA21D5-A40E-41EA-8352-132A0DAD92BB}</b:Guid>
    <b:Author>
      <b:Author>
        <b:NameList>
          <b:Person>
            <b:Last>Курский</b:Last>
            <b:First>Ю.</b:First>
            <b:Middle>А.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8</b:RefOrder>
  </b:Source>
  <b:Source>
    <b:Tag>Заполнитель1</b:Tag>
    <b:SourceType>Report</b:SourceType>
    <b:Guid>{9878D4CA-11C2-4B76-B323-B7DDD38E4685}</b:Guid>
    <b:Author>
      <b:Author>
        <b:NameList>
          <b:Person>
            <b:Last>Алексеевич</b:Last>
            <b:First>Курский</b:First>
            <b:Middle>Юрий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53</b:RefOrder>
  </b:Source>
</b:Sources>
</file>

<file path=customXml/itemProps1.xml><?xml version="1.0" encoding="utf-8"?>
<ds:datastoreItem xmlns:ds="http://schemas.openxmlformats.org/officeDocument/2006/customXml" ds:itemID="{939E5799-9568-4C8D-ADA9-95826ABCB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2141</TotalTime>
  <Pages>41</Pages>
  <Words>69288</Words>
  <Characters>394943</Characters>
  <Application>Microsoft Office Word</Application>
  <DocSecurity>0</DocSecurity>
  <Lines>3291</Lines>
  <Paragraphs>926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164</cp:revision>
  <cp:lastPrinted>2023-05-17T07:35:00Z</cp:lastPrinted>
  <dcterms:created xsi:type="dcterms:W3CDTF">2023-05-11T21:24:00Z</dcterms:created>
  <dcterms:modified xsi:type="dcterms:W3CDTF">2023-05-17T07:38:00Z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8">
    <vt:lpwstr>D:\Programs\Citavi\User files\Projects\Course\Course.ctv6</vt:lpwstr>
  </property>
  <property fmtid="{D5CDD505-2E9C-101B-9397-08002B2CF9AE}" pid="12" name="CitaviDocumentProperty_1">
    <vt:lpwstr>6.15.2.0</vt:lpwstr>
  </property>
  <property fmtid="{D5CDD505-2E9C-101B-9397-08002B2CF9AE}" pid="13" name="CitaviDocumentProperty_6">
    <vt:lpwstr>False</vt:lpwstr>
  </property>
</Properties>
</file>