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r w:rsidRPr="00B150AB">
        <w:rPr>
          <w:b/>
          <w:sz w:val="32"/>
          <w:szCs w:val="24"/>
        </w:rPr>
        <w:t>полимеризационной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552A3354" w14:textId="77777777" w:rsidR="00B36656" w:rsidRDefault="00B36656" w:rsidP="00D87B12">
      <w:pPr>
        <w:pStyle w:val="a2"/>
      </w:pPr>
    </w:p>
    <w:p w14:paraId="7BA711EB" w14:textId="30089ADF" w:rsidR="002F4CF7" w:rsidRPr="00B36656" w:rsidRDefault="002F4CF7" w:rsidP="00D87B12">
      <w:pPr>
        <w:pStyle w:val="a2"/>
      </w:pPr>
      <w:bookmarkStart w:id="1" w:name="_Hlk134743897"/>
      <w:r w:rsidRPr="00B36656">
        <w:t>Структура работы</w:t>
      </w:r>
    </w:p>
    <w:p w14:paraId="48AA4C08" w14:textId="4A21542D" w:rsidR="002F4CF7" w:rsidRPr="00B36656" w:rsidRDefault="002F4CF7" w:rsidP="00D87B12">
      <w:pPr>
        <w:pStyle w:val="a2"/>
        <w:numPr>
          <w:ilvl w:val="0"/>
          <w:numId w:val="15"/>
        </w:numPr>
        <w:rPr>
          <w:highlight w:val="yellow"/>
        </w:rPr>
      </w:pPr>
      <w:r w:rsidRPr="00B36656">
        <w:rPr>
          <w:highlight w:val="yellow"/>
        </w:rPr>
        <w:t>Введение</w:t>
      </w:r>
    </w:p>
    <w:p w14:paraId="3201641E" w14:textId="7388B285" w:rsidR="002F4CF7" w:rsidRPr="00B36656" w:rsidRDefault="0026597B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Актуальность</w:t>
      </w:r>
    </w:p>
    <w:p w14:paraId="70BA39AE" w14:textId="441F553C" w:rsidR="0026597B" w:rsidRPr="00B36656" w:rsidRDefault="0026597B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Что такое фотополимеризация</w:t>
      </w:r>
    </w:p>
    <w:p w14:paraId="795F79D8" w14:textId="03084E8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Достоинства и недостатки фотополимеризации</w:t>
      </w:r>
    </w:p>
    <w:p w14:paraId="471220E6" w14:textId="4A4B4AE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 xml:space="preserve"> фотополимеризации</w:t>
      </w:r>
    </w:p>
    <w:p w14:paraId="5CD8C7A1" w14:textId="4B1BC2A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>изучения самой системы</w:t>
      </w:r>
    </w:p>
    <w:p w14:paraId="3FFE7192" w14:textId="3BBA6EAF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Актуальность численного моделирования такой системы </w:t>
      </w:r>
    </w:p>
    <w:p w14:paraId="7A34FED8" w14:textId="7DE5E788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Глобальные цели</w:t>
      </w:r>
    </w:p>
    <w:p w14:paraId="77F0403E" w14:textId="457D975A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Цели работы</w:t>
      </w:r>
    </w:p>
    <w:p w14:paraId="7341E2B6" w14:textId="3AF6BB8E" w:rsidR="002F4CF7" w:rsidRPr="00B36656" w:rsidRDefault="00AA62BF" w:rsidP="00D87B12">
      <w:pPr>
        <w:pStyle w:val="a2"/>
        <w:numPr>
          <w:ilvl w:val="0"/>
          <w:numId w:val="15"/>
        </w:numPr>
      </w:pPr>
      <w:r w:rsidRPr="00B36656">
        <w:t>Литературный обзор</w:t>
      </w:r>
    </w:p>
    <w:p w14:paraId="400093C2" w14:textId="0E1687ED" w:rsidR="002F4CF7" w:rsidRPr="00B36656" w:rsidRDefault="002F4CF7" w:rsidP="00D87B12">
      <w:pPr>
        <w:pStyle w:val="a2"/>
        <w:numPr>
          <w:ilvl w:val="1"/>
          <w:numId w:val="15"/>
        </w:numPr>
      </w:pPr>
      <w:r w:rsidRPr="00B36656">
        <w:t>Химизм</w:t>
      </w:r>
    </w:p>
    <w:p w14:paraId="0F84C38F" w14:textId="0F10629E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Механизм</w:t>
      </w:r>
    </w:p>
    <w:p w14:paraId="3051C1FE" w14:textId="514B0B23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 xml:space="preserve"> Особенности</w:t>
      </w:r>
    </w:p>
    <w:p w14:paraId="48B4E47C" w14:textId="675ADADD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Константы скоростей</w:t>
      </w:r>
    </w:p>
    <w:p w14:paraId="22B6EB02" w14:textId="3910685F" w:rsidR="002F4CF7" w:rsidRPr="00E02AF2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E02AF2">
        <w:rPr>
          <w:highlight w:val="yellow"/>
        </w:rPr>
        <w:t>Метод моделирования</w:t>
      </w:r>
    </w:p>
    <w:p w14:paraId="4580DA01" w14:textId="30E8B79E" w:rsidR="002F4CF7" w:rsidRPr="00E02AF2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методов</w:t>
      </w:r>
      <w:r w:rsidR="00AA62BF" w:rsidRPr="00E02AF2">
        <w:rPr>
          <w:highlight w:val="yellow"/>
        </w:rPr>
        <w:t xml:space="preserve"> и актуальность конкретного</w:t>
      </w:r>
    </w:p>
    <w:p w14:paraId="3F3607BD" w14:textId="69C71889" w:rsidR="00AA62BF" w:rsidRPr="00E02AF2" w:rsidRDefault="00AA62BF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особенностей метода</w:t>
      </w:r>
    </w:p>
    <w:p w14:paraId="16053D6D" w14:textId="2685FE85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Экспериментальная часть</w:t>
      </w:r>
    </w:p>
    <w:p w14:paraId="7D81F62D" w14:textId="2EC2DA0E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Полный механизм системы</w:t>
      </w:r>
    </w:p>
    <w:p w14:paraId="0434095B" w14:textId="38D2A7AB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Стадия предрасчета</w:t>
      </w:r>
    </w:p>
    <w:p w14:paraId="090A2C32" w14:textId="1069365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Описание расчета</w:t>
      </w:r>
    </w:p>
    <w:p w14:paraId="2F57556B" w14:textId="69493A2A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Графики расчетов</w:t>
      </w:r>
    </w:p>
    <w:p w14:paraId="339B015C" w14:textId="39495AF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Параметрическое исследование</w:t>
      </w:r>
    </w:p>
    <w:p w14:paraId="4E346DCE" w14:textId="476E14B9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 параметров</w:t>
      </w:r>
    </w:p>
    <w:p w14:paraId="651DC8F5" w14:textId="649390B7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Результаты</w:t>
      </w:r>
    </w:p>
    <w:p w14:paraId="0C23A0BD" w14:textId="51183039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Расчет системы и объяснение причин поведения концентраций</w:t>
      </w:r>
    </w:p>
    <w:p w14:paraId="59E871E9" w14:textId="193151BF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Экстремум параметрического исследования и его причины</w:t>
      </w:r>
    </w:p>
    <w:p w14:paraId="2E1E77E8" w14:textId="58CBEB71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Выводы – общие выжимки из результатов</w:t>
      </w:r>
    </w:p>
    <w:p w14:paraId="22142BA3" w14:textId="45E3908C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Заключение – задел на будущее, итог</w:t>
      </w:r>
    </w:p>
    <w:p w14:paraId="6562A1D8" w14:textId="7FD824B2" w:rsidR="00EB0C92" w:rsidRPr="00EB0C92" w:rsidRDefault="00AA62BF" w:rsidP="00EB0C92">
      <w:pPr>
        <w:pStyle w:val="a2"/>
        <w:numPr>
          <w:ilvl w:val="0"/>
          <w:numId w:val="15"/>
        </w:numPr>
      </w:pPr>
      <w:r w:rsidRPr="00B36656">
        <w:t>Список литературы</w:t>
      </w:r>
    </w:p>
    <w:p w14:paraId="29ADF4CC" w14:textId="5C306BF4" w:rsidR="00441670" w:rsidRDefault="00373AD7" w:rsidP="00D87B12">
      <w:pPr>
        <w:pStyle w:val="11"/>
        <w:rPr>
          <w:lang w:val="en-US"/>
        </w:rPr>
      </w:pPr>
      <w:bookmarkStart w:id="2" w:name="_Hlk134743938"/>
      <w:bookmarkEnd w:id="1"/>
      <w:r>
        <w:rPr>
          <w:rFonts w:hint="eastAsia"/>
          <w:lang w:val="en-US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 w:rsidR="00EC50FD">
        <w:t xml:space="preserve">Фотополимеризация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>эффективных фотоинициаторов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6CF6B17F" w:rsidR="00BB3F1E" w:rsidRDefault="00E77C5A" w:rsidP="00965194">
      <w:pPr>
        <w:pStyle w:val="a3"/>
      </w:pPr>
      <w:r>
        <w:t>Согласно Декер</w:t>
      </w:r>
      <w:r w:rsidR="00340C2F">
        <w:t>у</w:t>
      </w:r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My0wNS0xNVQxMjoxMTo0NS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 w:rsidR="000053AF">
            <w:fldChar w:fldCharType="separate"/>
          </w:r>
          <w:hyperlink r:id="rId11" w:tooltip="Decker, C. The use of UV irradiation in polymerization / C. Decker // Polymer International. – 1998. – Т.45, №2. – C.133–141." w:history="1">
            <w:r w:rsidR="006E5AA1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r>
        <w:t xml:space="preserve">фотополимеризация является одним из наиболее эффективных методов достижения квазиминутной полимеризации. Ее огромный потенциал в простом и быстром производстве материалов с особыми свойствами </w:t>
      </w:r>
      <w:r>
        <w:lastRenderedPageBreak/>
        <w:t>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VQxMjoxMTo0NS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r:id="rId12" w:tooltip="Chemistry &amp; technology of UV &amp; EB formulation for coatings, inks and paints / P.K.T. Oldring, N.S. Allen, K.K. Dietliker [и др.], 1991." w:history="1">
            <w:r w:rsidR="006E5AA1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1VDEyOjExOjQ1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r:id="rId13" w:tooltip="Lasers and Photopolymers / C. Carre, C. Decker, J.P. Fouassier, D.J. Lougnot // Laser Chemistry. – 1990. – Т.10, №5-6. – C.349–366." w:history="1">
            <w:r w:rsidR="006E5AA1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zLTA1LTE1VDEyOjExOjQ1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0053AF">
            <w:fldChar w:fldCharType="separate"/>
          </w:r>
          <w:hyperlink r:id="rId14" w:tooltip="Pappas, S.P. Radiation curing / S.P. Pappas, 1992." w:history="1">
            <w:r w:rsidR="006E5AA1">
              <w:t>[4]</w:t>
            </w:r>
          </w:hyperlink>
          <w:r w:rsidR="000053AF">
            <w:fldChar w:fldCharType="end"/>
          </w:r>
        </w:sdtContent>
      </w:sdt>
      <w:r>
        <w:t>, изготовление микрожидкостных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965194">
            <w:fldChar w:fldCharType="separate"/>
          </w:r>
          <w:hyperlink r:id="rId15" w:tooltip="Kloosterboer, J.G. / J.G. Kloosterboer // Adv. Polym. Sci. – 1988. – Т.84." w:history="1">
            <w:r w:rsidR="006E5AA1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965194">
            <w:fldChar w:fldCharType="separate"/>
          </w:r>
          <w:hyperlink r:id="rId16" w:tooltip="Decker, C. / C. Decker // Progr. Polym. Sci. – 1996. – Т.21. – C.593." w:history="1">
            <w:r w:rsidR="006E5AA1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My0wNS0xNVQxMjoxMTo0NS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965194">
            <w:fldChar w:fldCharType="separate"/>
          </w:r>
          <w:hyperlink r:id="rId17" w:tooltip="Decker, C. Macromol. Sci / C. Decker, D. Decker // Pure Appl. Chem. – 1997. – Т.34. – C.605." w:history="1">
            <w:r w:rsidR="006E5AA1">
              <w:t>[7]</w:t>
            </w:r>
          </w:hyperlink>
          <w:r w:rsidR="00965194">
            <w:fldChar w:fldCharType="end"/>
          </w:r>
        </w:sdtContent>
      </w:sdt>
      <w:r w:rsidR="009022A5">
        <w:t>. Фотополимеризация</w:t>
      </w:r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7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B27AD4" w:rsidRPr="00E77C5A">
        <w:t>оптоэлектроиике</w:t>
      </w:r>
      <w:commentRangeEnd w:id="7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. </w:t>
      </w:r>
      <w:r w:rsidR="00B65979" w:rsidRPr="00B65979">
        <w:t>Метод фотоинициируемой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My0wNS0xNVQxMjoxMTo0NS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965194">
            <w:fldChar w:fldCharType="separate"/>
          </w:r>
          <w:hyperlink r:id="rId18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E5AA1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r w:rsidR="00BB3F1E">
        <w:t>ф</w:t>
      </w:r>
      <w:r w:rsidR="00BB3F1E" w:rsidRPr="00BB3F1E">
        <w:t>отоинициаторы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8"/>
      <w:r>
        <w:t>полимеризации</w:t>
      </w:r>
      <w:commentRangeEnd w:id="8"/>
      <w:r>
        <w:rPr>
          <w:rStyle w:val="afc"/>
          <w:rFonts w:eastAsia="SimSun" w:cstheme="minorBidi"/>
          <w:color w:val="auto"/>
          <w:lang w:eastAsia="en-US"/>
        </w:rPr>
        <w:commentReference w:id="8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>безвредность и беззапаховость</w:t>
      </w:r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988985F" w:rsidR="00965194" w:rsidRDefault="00BB3F1E" w:rsidP="00965194">
      <w:pPr>
        <w:pStyle w:val="a3"/>
      </w:pPr>
      <w:commentRangeStart w:id="9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чтобы 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 например, метакрилатные,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о-бензохинонов</w:t>
      </w:r>
      <w:r w:rsidR="00F50791">
        <w:t xml:space="preserve">, которые давно изучаются в ИМХ РАН </w:t>
      </w:r>
      <w:commentRangeEnd w:id="9"/>
      <w:r w:rsidR="00970DA6">
        <w:rPr>
          <w:rStyle w:val="afc"/>
          <w:rFonts w:eastAsia="SimSun" w:cstheme="minorBidi"/>
          <w:color w:val="auto"/>
          <w:lang w:eastAsia="en-US"/>
        </w:rPr>
        <w:commentReference w:id="9"/>
      </w:r>
      <w:sdt>
        <w:sdtPr>
          <w:id w:val="-738777861"/>
          <w:citation/>
        </w:sdtPr>
        <w:sdtContent>
          <w:r w:rsidR="00F50791">
            <w:fldChar w:fldCharType="begin"/>
          </w:r>
          <w:r w:rsidR="00C90AFF">
            <w:instrText xml:space="preserve">CITATION Чер06 \l 1049 </w:instrText>
          </w:r>
          <w:r w:rsidR="00F50791">
            <w:fldChar w:fldCharType="separate"/>
          </w:r>
          <w:r w:rsidR="00B55CA9">
            <w:rPr>
              <w:noProof/>
            </w:rPr>
            <w:t xml:space="preserve"> [1]</w:t>
          </w:r>
          <w:r w:rsidR="00F50791">
            <w:fldChar w:fldCharType="end"/>
          </w:r>
        </w:sdtContent>
      </w:sdt>
      <w:sdt>
        <w:sdtPr>
          <w:id w:val="1678769862"/>
          <w:citation/>
        </w:sdtPr>
        <w:sdtContent>
          <w:r w:rsidR="00F50791">
            <w:fldChar w:fldCharType="begin"/>
          </w:r>
          <w:r w:rsidR="008E00D4">
            <w:instrText xml:space="preserve">CITATION ЖИГ22 \l 1049 </w:instrText>
          </w:r>
          <w:r w:rsidR="00F50791">
            <w:fldChar w:fldCharType="separate"/>
          </w:r>
          <w:r w:rsidR="00B55CA9">
            <w:rPr>
              <w:noProof/>
            </w:rPr>
            <w:t xml:space="preserve"> [2]</w:t>
          </w:r>
          <w:r w:rsidR="00F50791">
            <w:fldChar w:fldCharType="end"/>
          </w:r>
        </w:sdtContent>
      </w:sdt>
      <w:r w:rsidR="00970DA6">
        <w:t>.</w:t>
      </w:r>
      <w:r w:rsidR="00965194">
        <w:t xml:space="preserve"> </w:t>
      </w:r>
      <w:r w:rsidR="00F50791" w:rsidRPr="00F50791">
        <w:t xml:space="preserve">Изменение функциональных групп (включая полимеризационноспособные)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</w:t>
      </w:r>
      <w:r w:rsidR="0027712E">
        <w:t xml:space="preserve">, найти наилучшее строение фотоинициатора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фотополимеризации олигоэфир(мет)акрилатов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>систематических исследований проводимых в лаборатории фотополимеризации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0"/>
      <w:r w:rsidR="006C2616">
        <w:t xml:space="preserve">без учета диффузионных </w:t>
      </w:r>
      <w:commentRangeEnd w:id="10"/>
      <w:r w:rsidR="006C2616">
        <w:rPr>
          <w:rStyle w:val="afc"/>
          <w:rFonts w:eastAsia="SimSun" w:cstheme="minorBidi"/>
          <w:color w:val="auto"/>
          <w:lang w:eastAsia="en-US"/>
        </w:rPr>
        <w:commentReference w:id="10"/>
      </w:r>
      <w:r w:rsidR="006C2616">
        <w:t>процессов</w:t>
      </w:r>
      <w:r w:rsidR="00F16911">
        <w:t xml:space="preserve"> и расчет оптимальных параметров для проведения фотополимеризации.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1" w:name="_Hlk134744030"/>
      <w:bookmarkEnd w:id="2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2" w:name="_Hlk134744164"/>
      <w:r>
        <w:t>Описание химических реакций</w:t>
      </w:r>
    </w:p>
    <w:p w14:paraId="34C9E64A" w14:textId="77777777" w:rsidR="00841974" w:rsidRDefault="00841974" w:rsidP="0084197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</w:t>
      </w:r>
      <w:r>
        <w:t xml:space="preserve"> (Х)</w:t>
      </w:r>
      <w:r w:rsidRPr="00EB3250">
        <w:t xml:space="preserve">, в том числе хинонов,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</w:p>
    <w:p w14:paraId="409475A8" w14:textId="5745AC72" w:rsidR="00841974" w:rsidRDefault="00841974" w:rsidP="00841974">
      <w:pPr>
        <w:pStyle w:val="a3"/>
      </w:pP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>, дальнейшее превращение которых дает набор продуктов фотовосстановления</w:t>
      </w:r>
      <w:sdt>
        <w:sdtPr>
          <w:id w:val="-461655698"/>
          <w:citation/>
        </w:sdtPr>
        <w:sdtContent>
          <w:r>
            <w:fldChar w:fldCharType="begin"/>
          </w:r>
          <w:r>
            <w:instrText xml:space="preserve"> CITATION Ель77 \l 1049 </w:instrText>
          </w:r>
          <w:r>
            <w:fldChar w:fldCharType="separate"/>
          </w:r>
          <w:r w:rsidR="00B55CA9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B56037" w:rsidRDefault="002F7900" w:rsidP="00FE0519">
            <w:pPr>
              <w:pStyle w:val="a3"/>
              <w:rPr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2D6CA02" w:rsidR="00841974" w:rsidRDefault="00841974" w:rsidP="00FE0519">
            <w:pPr>
              <w:pStyle w:val="a3"/>
              <w:jc w:val="center"/>
            </w:pPr>
            <w:bookmarkStart w:id="13" w:name="_Ref114479140"/>
            <w:r>
              <w:t>(</w:t>
            </w:r>
            <w:fldSimple w:instr=" SEQ Формула \*ARABIC  \r 1 ">
              <w:r w:rsidR="00B55CA9">
                <w:rPr>
                  <w:noProof/>
                </w:rPr>
                <w:t>1</w:t>
              </w:r>
            </w:fldSimple>
            <w:r>
              <w:t>)</w:t>
            </w:r>
            <w:bookmarkEnd w:id="13"/>
          </w:p>
        </w:tc>
      </w:tr>
    </w:tbl>
    <w:p w14:paraId="164D8299" w14:textId="77777777" w:rsidR="00841974" w:rsidRDefault="00841974" w:rsidP="00975EA5">
      <w:pPr>
        <w:pStyle w:val="a2"/>
      </w:pPr>
      <w:r>
        <w:t xml:space="preserve">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определяет концентрации всех остальных компонентов дальнейшем.</w:t>
      </w:r>
    </w:p>
    <w:p w14:paraId="3697E5A0" w14:textId="77777777" w:rsidR="00841974" w:rsidRDefault="00841974" w:rsidP="00841974">
      <w:pPr>
        <w:pStyle w:val="33"/>
      </w:pPr>
      <w:bookmarkStart w:id="14" w:name="_Hlk134744241"/>
      <w:bookmarkEnd w:id="12"/>
      <w:r>
        <w:t>Поглощение кванта света</w:t>
      </w:r>
    </w:p>
    <w:p w14:paraId="323350CE" w14:textId="2C60D5FD" w:rsidR="00975EA5" w:rsidRDefault="00841974" w:rsidP="00975EA5">
      <w:pPr>
        <w:pStyle w:val="a3"/>
      </w:pPr>
      <w:r>
        <w:t>Процессы, связанные с поглощением света, а также соотношение энергий различных возбужденных состояний диарилкетонов и хинонов</w:t>
      </w:r>
      <w:r w:rsidR="000F0FC7">
        <w:t xml:space="preserve"> см.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B55CA9">
        <w:t xml:space="preserve">Схема </w:t>
      </w:r>
      <w:r w:rsidR="00B55CA9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>)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Pr="00E26B7F">
        <w:rPr>
          <w:noProof/>
        </w:rPr>
        <w:t xml:space="preserve"> </w:t>
      </w:r>
      <w:commentRangeStart w:id="15"/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r w:rsidR="00975EA5" w:rsidRPr="004601CE">
        <w:t>интеркомбинационн</w:t>
      </w:r>
      <w:r w:rsidR="00975EA5">
        <w:t>ая</w:t>
      </w:r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commentRangeEnd w:id="15"/>
      <w:r w:rsidR="00975EA5">
        <w:rPr>
          <w:rStyle w:val="afc"/>
          <w:rFonts w:eastAsia="SimSun" w:cstheme="minorBidi"/>
          <w:color w:val="auto"/>
          <w:lang w:eastAsia="en-US"/>
        </w:rPr>
        <w:commentReference w:id="15"/>
      </w:r>
      <w:sdt>
        <w:sdtPr>
          <w:id w:val="1684466083"/>
          <w:citation/>
        </w:sdtPr>
        <w:sdtContent>
          <w:r w:rsidR="00975EA5">
            <w:fldChar w:fldCharType="begin"/>
          </w:r>
          <w:r w:rsidR="00975EA5">
            <w:instrText xml:space="preserve"> CITATION ЖИГ22 \l 1049 </w:instrText>
          </w:r>
          <w:r w:rsidR="00975EA5">
            <w:fldChar w:fldCharType="separate"/>
          </w:r>
          <w:r w:rsidR="00B55CA9">
            <w:rPr>
              <w:noProof/>
            </w:rPr>
            <w:t xml:space="preserve"> [2]</w:t>
          </w:r>
          <w:r w:rsidR="00975EA5">
            <w:fldChar w:fldCharType="end"/>
          </w:r>
        </w:sdtContent>
      </w:sdt>
      <w:r w:rsidR="00975EA5" w:rsidRPr="004601CE">
        <w:t>, а время жизни низших возбужденных триплетных состояний для некоторых бензофенонов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id w:val="2075550562"/>
          <w:citation/>
        </w:sdtPr>
        <w:sdtContent>
          <w:r w:rsidR="00975EA5">
            <w:fldChar w:fldCharType="begin"/>
          </w:r>
          <w:r w:rsidR="00975EA5">
            <w:instrText xml:space="preserve"> CITATION Cal65 \l 1049 </w:instrText>
          </w:r>
          <w:r w:rsidR="00975EA5">
            <w:fldChar w:fldCharType="separate"/>
          </w:r>
          <w:r w:rsidR="00B55CA9">
            <w:rPr>
              <w:noProof/>
            </w:rPr>
            <w:t>[4]</w:t>
          </w:r>
          <w:r w:rsidR="00975EA5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~5*10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975EA5">
        <w:t xml:space="preserve">) </w:t>
      </w:r>
      <w:sdt>
        <w:sdtPr>
          <w:id w:val="744605672"/>
          <w:citation/>
        </w:sdtPr>
        <w:sdtContent>
          <w:r w:rsidR="00975EA5">
            <w:fldChar w:fldCharType="begin"/>
          </w:r>
          <w:r w:rsidR="00975EA5">
            <w:instrText xml:space="preserve">CITATION Car69 \l 1049 </w:instrText>
          </w:r>
          <w:r w:rsidR="00975EA5">
            <w:fldChar w:fldCharType="separate"/>
          </w:r>
          <w:r w:rsidR="00B55CA9">
            <w:rPr>
              <w:noProof/>
            </w:rPr>
            <w:t>[5]</w:t>
          </w:r>
          <w:r w:rsidR="00975EA5">
            <w:fldChar w:fldCharType="end"/>
          </w:r>
        </w:sdtContent>
      </w:sdt>
      <w:r w:rsidR="00975EA5">
        <w:t xml:space="preserve">, </w:t>
      </w:r>
      <w:commentRangeStart w:id="16"/>
      <w:commentRangeEnd w:id="16"/>
      <w:r w:rsidR="00975EA5">
        <w:rPr>
          <w:rStyle w:val="afc"/>
          <w:rFonts w:eastAsia="SimSun" w:cstheme="minorBidi"/>
          <w:color w:val="auto"/>
          <w:lang w:eastAsia="en-US"/>
        </w:rPr>
        <w:commentReference w:id="16"/>
      </w:r>
      <w:r w:rsidR="00975EA5">
        <w:t xml:space="preserve">(для </w:t>
      </w:r>
      <w:r w:rsidR="00975EA5" w:rsidRPr="00B31157">
        <w:t>тетрахлор-бензохинона-1,4 (пара-хлоранила)</w:t>
      </w:r>
      <w:r w:rsidR="00975EA5">
        <w:t xml:space="preserve">) </w:t>
      </w:r>
      <w:sdt>
        <w:sdtPr>
          <w:id w:val="1091889601"/>
          <w:citation/>
        </w:sdtPr>
        <w:sdtContent>
          <w:r w:rsidR="00975EA5">
            <w:fldChar w:fldCharType="begin"/>
          </w:r>
          <w:r w:rsidR="00975EA5">
            <w:instrText xml:space="preserve">CITATION Rat97 \l 1049 </w:instrText>
          </w:r>
          <w:r w:rsidR="00975EA5">
            <w:fldChar w:fldCharType="separate"/>
          </w:r>
          <w:r w:rsidR="00B55CA9">
            <w:rPr>
              <w:noProof/>
            </w:rPr>
            <w:t>[6]</w:t>
          </w:r>
          <w:r w:rsidR="00975EA5">
            <w:fldChar w:fldCharType="end"/>
          </w:r>
        </w:sdtContent>
      </w:sdt>
      <w:r w:rsidR="00975EA5">
        <w:t xml:space="preserve">,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 w:rsidRPr="00975EA5">
        <w:t xml:space="preserve"> </w:t>
      </w:r>
      <w:r w:rsidR="00975EA5">
        <w:t>(для б</w:t>
      </w:r>
      <w:r w:rsidR="00975EA5" w:rsidRPr="00B31157">
        <w:t>ензофенона</w:t>
      </w:r>
      <w:r w:rsidR="00975EA5">
        <w:t xml:space="preserve">) </w:t>
      </w:r>
      <w:sdt>
        <w:sdtPr>
          <w:id w:val="-1315798683"/>
          <w:citation/>
        </w:sdtPr>
        <w:sdtContent>
          <w:r w:rsidR="00975EA5">
            <w:fldChar w:fldCharType="begin"/>
          </w:r>
          <w:r w:rsidR="00975EA5">
            <w:instrText xml:space="preserve"> CITATION Бек76 \l 1049 </w:instrText>
          </w:r>
          <w:r w:rsidR="00975EA5">
            <w:fldChar w:fldCharType="separate"/>
          </w:r>
          <w:r w:rsidR="00B55CA9">
            <w:rPr>
              <w:noProof/>
            </w:rPr>
            <w:t>[7]</w:t>
          </w:r>
          <w:r w:rsidR="00975EA5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r w:rsidR="00975EA5" w:rsidRPr="004601CE">
        <w:t>фотовозбужденного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r w:rsidR="00975EA5" w:rsidRPr="004601CE">
        <w:t>бирадикальн</w:t>
      </w:r>
      <w:r w:rsidR="00975EA5">
        <w:t>ое</w:t>
      </w:r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 </w:t>
      </w:r>
      <w:sdt>
        <w:sdtPr>
          <w:id w:val="1183940911"/>
          <w:citation/>
        </w:sdtPr>
        <w:sdtContent>
          <w:r w:rsidR="00975EA5">
            <w:fldChar w:fldCharType="begin"/>
          </w:r>
          <w:r w:rsidR="00975EA5">
            <w:instrText xml:space="preserve">CITATION Вал72 \l 1049 </w:instrText>
          </w:r>
          <w:r w:rsidR="00975EA5">
            <w:fldChar w:fldCharType="separate"/>
          </w:r>
          <w:r w:rsidR="00B55CA9">
            <w:rPr>
              <w:noProof/>
            </w:rPr>
            <w:t>[8]</w:t>
          </w:r>
          <w:r w:rsidR="00975EA5">
            <w:fldChar w:fldCharType="end"/>
          </w:r>
        </w:sdtContent>
      </w:sdt>
      <w:r w:rsidR="00975EA5"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id w:val="2012025708"/>
          <w:citation/>
        </w:sdtPr>
        <w:sdtContent>
          <w:r w:rsidR="00975EA5">
            <w:fldChar w:fldCharType="begin"/>
          </w:r>
          <w:r w:rsidR="00975EA5">
            <w:instrText xml:space="preserve">CITATION Чер06 \l 1049 </w:instrText>
          </w:r>
          <w:r w:rsidR="00975EA5">
            <w:fldChar w:fldCharType="separate"/>
          </w:r>
          <w:r w:rsidR="00B55CA9">
            <w:rPr>
              <w:noProof/>
            </w:rPr>
            <w:t>[1]</w:t>
          </w:r>
          <w:r w:rsidR="00975EA5">
            <w:fldChar w:fldCharType="end"/>
          </w:r>
        </w:sdtContent>
      </w:sdt>
      <w:r w:rsidR="00975EA5">
        <w:t>.</w:t>
      </w: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23820C13" w:rsidR="002F7900" w:rsidRPr="004E4165" w:rsidRDefault="002F7900" w:rsidP="00255FBF">
                              <w:pPr>
                                <w:pStyle w:val="af4"/>
                              </w:pPr>
                              <w:bookmarkStart w:id="17" w:name="_Ref134792185"/>
                              <w:bookmarkStart w:id="18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7"/>
                              <w:r>
                                <w:t>. Энергетическая диаграмма фотовозбуждения диарилкетонов и хинонов с конденсированной ароматической системой</w:t>
                              </w:r>
                              <w:bookmarkEnd w:id="1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23820C13" w:rsidR="002F7900" w:rsidRPr="004E4165" w:rsidRDefault="002F7900" w:rsidP="00255FBF">
                        <w:pPr>
                          <w:pStyle w:val="af4"/>
                        </w:pPr>
                        <w:bookmarkStart w:id="19" w:name="_Ref134792185"/>
                        <w:bookmarkStart w:id="20" w:name="_Ref134792182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</w:t>
                          </w:r>
                        </w:fldSimple>
                        <w:bookmarkEnd w:id="19"/>
                        <w:r>
                          <w:t>. Энергетическая диаграмма фотовозбуждения диарилкетонов и хинонов с конденсированной ароматической системой</w:t>
                        </w:r>
                        <w:bookmarkEnd w:id="2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7E4FDF" w14:textId="125D1BC7" w:rsidR="00841974" w:rsidRDefault="00841974" w:rsidP="00841974">
      <w:pPr>
        <w:pStyle w:val="a3"/>
      </w:pPr>
      <w:r>
        <w:t xml:space="preserve">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3.0*10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C00F2E">
        <w:t>(</w:t>
      </w:r>
      <w:r>
        <w:t>для 3,5-ди-трет-бутилбензохинона-1,2</w:t>
      </w:r>
      <w:r w:rsidR="00C00F2E" w:rsidRPr="00C00F2E">
        <w:t xml:space="preserve"> </w:t>
      </w:r>
      <w:r w:rsidR="00C00F2E">
        <w:t>в толуоле)</w:t>
      </w:r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C00F2E">
        <w:t>(</w:t>
      </w:r>
      <w:r>
        <w:t>для 3,6-ди-трет-бутилбензохинона-1,2</w:t>
      </w:r>
      <w:r w:rsidR="00C00F2E" w:rsidRPr="00C00F2E">
        <w:t xml:space="preserve"> </w:t>
      </w:r>
      <w:r w:rsidR="00C00F2E">
        <w:t>в толуоле)</w:t>
      </w:r>
      <w:r>
        <w:t xml:space="preserve">. </w:t>
      </w:r>
    </w:p>
    <w:p w14:paraId="45CAFEF8" w14:textId="258BBA5B" w:rsidR="00841974" w:rsidRDefault="00841974" w:rsidP="00841974">
      <w:pPr>
        <w:pStyle w:val="33"/>
      </w:pPr>
      <w:bookmarkStart w:id="21" w:name="_Hlk134744485"/>
      <w:bookmarkEnd w:id="11"/>
      <w:bookmarkEnd w:id="14"/>
      <w:r>
        <w:t>Промежуточные состояния</w:t>
      </w:r>
    </w:p>
    <w:p w14:paraId="7C7906A7" w14:textId="18FF5299" w:rsidR="00CD36C3" w:rsidRPr="00CD36C3" w:rsidRDefault="00CD36C3" w:rsidP="00CD36C3">
      <w:pPr>
        <w:pStyle w:val="a3"/>
      </w:pPr>
      <w:r>
        <w:t xml:space="preserve">Наблюдается тушение триплетных состояний орто-бензохинонов в присутствии Н-доноров (пирокатехинов и диэтиланилина), которое происходит за счет реакции отрыва водорода от молекул DH с образованием радикалов </w:t>
      </w:r>
      <m:oMath>
        <m:r>
          <w:rPr>
            <w:rFonts w:ascii="Cambria Math" w:hAnsi="Cambria Math"/>
          </w:rPr>
          <m:t>o-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хинонН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>и</w:t>
      </w:r>
      <w:r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113BC">
        <w:t>.</w:t>
      </w:r>
      <w:r>
        <w:t xml:space="preserve"> </w:t>
      </w:r>
      <w:commentRangeStart w:id="22"/>
      <w:r>
        <w:t xml:space="preserve">Так как достоверных данных о последовательности реакций в источниках не найдено, предположительно константы скорости этих же процессов примерно равны </w:t>
      </w:r>
      <w:commentRangeEnd w:id="22"/>
      <w:r w:rsidR="00962A62">
        <w:rPr>
          <w:rStyle w:val="afc"/>
          <w:rFonts w:eastAsia="SimSun" w:cstheme="minorBidi"/>
          <w:color w:val="auto"/>
          <w:lang w:eastAsia="en-US"/>
        </w:rPr>
        <w:commentReference w:id="22"/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9D63E9">
        <w:rPr>
          <w:iCs/>
        </w:rPr>
        <w:t>.</w:t>
      </w:r>
    </w:p>
    <w:p w14:paraId="17A44B95" w14:textId="20BF66E7" w:rsidR="00841974" w:rsidRDefault="00841974" w:rsidP="00705F91">
      <w:pPr>
        <w:pStyle w:val="a3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 </w:t>
      </w:r>
      <w:r>
        <w:t xml:space="preserve">- </w:t>
      </w:r>
      <w:r w:rsidRPr="00862AA4">
        <w:t>КС, который состоит из фотовозбужденной молекулы соединения с карбонильной группой и молекулы донора водорода в основном состоянии</w:t>
      </w:r>
      <w:sdt>
        <w:sdtPr>
          <w:id w:val="-2041663472"/>
          <w:citation/>
        </w:sdtPr>
        <w:sdtContent>
          <w:r w:rsidR="009664A6" w:rsidRPr="00CD36C3">
            <w:fldChar w:fldCharType="begin"/>
          </w:r>
          <w:r w:rsidR="00A946F6" w:rsidRPr="00CD36C3">
            <w:instrText xml:space="preserve">CITATION Rat97 \l 1049 </w:instrText>
          </w:r>
          <w:r w:rsidR="009664A6" w:rsidRPr="00CD36C3">
            <w:fldChar w:fldCharType="separate"/>
          </w:r>
          <w:r w:rsidR="00B55CA9">
            <w:rPr>
              <w:noProof/>
            </w:rPr>
            <w:t xml:space="preserve"> [6]</w:t>
          </w:r>
          <w:r w:rsidR="009664A6" w:rsidRPr="00CD36C3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sdt>
        <w:sdtPr>
          <w:id w:val="700063052"/>
          <w:citation/>
        </w:sdtPr>
        <w:sdtContent>
          <w:r w:rsidR="009664A6">
            <w:fldChar w:fldCharType="begin"/>
          </w:r>
          <w:r w:rsidR="00A946F6">
            <w:instrText xml:space="preserve">CITATION Rat97 \l 1049 </w:instrText>
          </w:r>
          <w:r w:rsidR="009664A6">
            <w:fldChar w:fldCharType="separate"/>
          </w:r>
          <w:r w:rsidR="00B55CA9">
            <w:rPr>
              <w:noProof/>
            </w:rPr>
            <w:t xml:space="preserve"> [6]</w:t>
          </w:r>
          <w:r w:rsidR="009664A6">
            <w:fldChar w:fldCharType="end"/>
          </w:r>
        </w:sdtContent>
      </w:sdt>
      <w:r w:rsidRPr="00862AA4">
        <w:t xml:space="preserve">, имеет тот же смысл, что и термин «триплетный эксиплекс»: «комплекс определенного стехиометрического состава, сформированный возбужденной молекулой и одной или несколькими молекулами в основном состоянии» </w:t>
      </w:r>
      <w:sdt>
        <w:sdtPr>
          <w:id w:val="-1867133681"/>
          <w:citation/>
        </w:sdtPr>
        <w:sdtContent>
          <w:r w:rsidR="00705F91">
            <w:fldChar w:fldCharType="begin"/>
          </w:r>
          <w:r w:rsidR="00A946F6">
            <w:instrText xml:space="preserve">CITATION Bar75 \l 1033 </w:instrText>
          </w:r>
          <w:r w:rsidR="00705F91">
            <w:fldChar w:fldCharType="separate"/>
          </w:r>
          <w:r w:rsidR="00B55CA9">
            <w:rPr>
              <w:noProof/>
            </w:rPr>
            <w:t>[9]</w:t>
          </w:r>
          <w:r w:rsidR="00705F91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Такой механизм предполагался авторами ряда работ</w:t>
      </w:r>
      <w:r w:rsidR="00A120C6">
        <w:t>:</w:t>
      </w:r>
      <w:r>
        <w:t xml:space="preserve"> </w:t>
      </w:r>
      <w:sdt>
        <w:sdtPr>
          <w:id w:val="1378826339"/>
          <w:citation/>
        </w:sdtPr>
        <w:sdtContent>
          <w:r w:rsidR="001669FC" w:rsidRPr="00CD36C3">
            <w:fldChar w:fldCharType="begin"/>
          </w:r>
          <w:r w:rsidR="00EB0C92" w:rsidRPr="00CD36C3">
            <w:instrText xml:space="preserve">CITATION JMB67 \l 1033 </w:instrText>
          </w:r>
          <w:r w:rsidR="001669FC" w:rsidRPr="00CD36C3">
            <w:fldChar w:fldCharType="separate"/>
          </w:r>
          <w:r w:rsidR="00B55CA9">
            <w:rPr>
              <w:noProof/>
            </w:rPr>
            <w:t>[10]</w:t>
          </w:r>
          <w:r w:rsidR="001669FC" w:rsidRPr="00CD36C3">
            <w:fldChar w:fldCharType="end"/>
          </w:r>
        </w:sdtContent>
      </w:sdt>
      <w:r w:rsidRPr="00CD36C3">
        <w:t>,</w:t>
      </w:r>
      <w:sdt>
        <w:sdtPr>
          <w:id w:val="-438844018"/>
          <w:citation/>
        </w:sdtPr>
        <w:sdtContent>
          <w:r w:rsidR="00705F91" w:rsidRPr="00CD36C3">
            <w:fldChar w:fldCharType="begin"/>
          </w:r>
          <w:r w:rsidR="00A946F6" w:rsidRPr="00CD36C3">
            <w:instrText xml:space="preserve">CITATION Вал72 \l 1049 </w:instrText>
          </w:r>
          <w:r w:rsidR="00705F91" w:rsidRPr="00CD36C3">
            <w:fldChar w:fldCharType="separate"/>
          </w:r>
          <w:r w:rsidR="00B55CA9">
            <w:rPr>
              <w:noProof/>
            </w:rPr>
            <w:t xml:space="preserve"> [8]</w:t>
          </w:r>
          <w:r w:rsidR="00705F91" w:rsidRPr="00CD36C3">
            <w:fldChar w:fldCharType="end"/>
          </w:r>
        </w:sdtContent>
      </w:sdt>
      <w:r w:rsidRPr="00CD36C3">
        <w:t>,</w:t>
      </w:r>
      <w:sdt>
        <w:sdtPr>
          <w:id w:val="-152215461"/>
          <w:citation/>
        </w:sdtPr>
        <w:sdtContent>
          <w:r w:rsidR="00BB6C23" w:rsidRPr="00CD36C3">
            <w:fldChar w:fldCharType="begin"/>
          </w:r>
          <w:r w:rsidR="00EC08B8">
            <w:instrText xml:space="preserve">CITATION Ari72 \l 1049 </w:instrText>
          </w:r>
          <w:r w:rsidR="00BB6C23" w:rsidRPr="00CD36C3">
            <w:fldChar w:fldCharType="separate"/>
          </w:r>
          <w:r w:rsidR="00B55CA9">
            <w:rPr>
              <w:noProof/>
            </w:rPr>
            <w:t xml:space="preserve"> [11]</w:t>
          </w:r>
          <w:r w:rsidR="00BB6C23" w:rsidRPr="00CD36C3">
            <w:fldChar w:fldCharType="end"/>
          </w:r>
        </w:sdtContent>
      </w:sdt>
      <w:r w:rsidRPr="00CD36C3">
        <w:t>,</w:t>
      </w:r>
      <w:r>
        <w:t xml:space="preserve"> однако доказан он был сравнительно не так давно при исследовании методом пикосекундного фотолиза системы бензофенон - N,N-диметиланилин </w:t>
      </w:r>
      <w:sdt>
        <w:sdtPr>
          <w:id w:val="4877569"/>
          <w:citation/>
        </w:sdtPr>
        <w:sdtContent>
          <w:r w:rsidR="005206D7">
            <w:fldChar w:fldCharType="begin"/>
          </w:r>
          <w:r w:rsidR="00A946F6">
            <w:instrText xml:space="preserve">CITATION Pet \l 1033 </w:instrText>
          </w:r>
          <w:r w:rsidR="005206D7">
            <w:fldChar w:fldCharType="separate"/>
          </w:r>
          <w:r w:rsidR="00B55CA9">
            <w:rPr>
              <w:noProof/>
            </w:rPr>
            <w:t>[12]</w:t>
          </w:r>
          <w:r w:rsidR="005206D7">
            <w:fldChar w:fldCharType="end"/>
          </w:r>
        </w:sdtContent>
      </w:sdt>
      <w:r w:rsidR="005206D7" w:rsidRPr="005206D7">
        <w:t xml:space="preserve">, </w:t>
      </w:r>
      <w:sdt>
        <w:sdtPr>
          <w:rPr>
            <w:lang w:val="en-US"/>
          </w:rPr>
          <w:id w:val="-1265697005"/>
          <w:citation/>
        </w:sdtPr>
        <w:sdtContent>
          <w:r w:rsidR="005206D7">
            <w:rPr>
              <w:lang w:val="en-US"/>
            </w:rPr>
            <w:fldChar w:fldCharType="begin"/>
          </w:r>
          <w:r w:rsidR="00A946F6">
            <w:instrText xml:space="preserve">CITATION Miy90 \l 1033 </w:instrText>
          </w:r>
          <w:r w:rsidR="005206D7">
            <w:rPr>
              <w:lang w:val="en-US"/>
            </w:rPr>
            <w:fldChar w:fldCharType="separate"/>
          </w:r>
          <w:r w:rsidR="00B55CA9">
            <w:rPr>
              <w:noProof/>
            </w:rPr>
            <w:t>[13]</w:t>
          </w:r>
          <w:r w:rsidR="005206D7">
            <w:rPr>
              <w:lang w:val="en-US"/>
            </w:rPr>
            <w:fldChar w:fldCharType="end"/>
          </w:r>
        </w:sdtContent>
      </w:sdt>
      <w:r w:rsidR="005206D7" w:rsidRPr="005206D7">
        <w:t xml:space="preserve"> </w:t>
      </w:r>
      <w:r>
        <w:t>и пары бензофенон – N,N-диэтиланилин</w:t>
      </w:r>
      <w:sdt>
        <w:sdtPr>
          <w:id w:val="-1004209595"/>
          <w:citation/>
        </w:sdtPr>
        <w:sdtContent>
          <w:r w:rsidR="005206D7">
            <w:fldChar w:fldCharType="begin"/>
          </w:r>
          <w:r w:rsidR="00A946F6">
            <w:instrText xml:space="preserve">CITATION Dev91 \l 1033 </w:instrText>
          </w:r>
          <w:r w:rsidR="005206D7">
            <w:fldChar w:fldCharType="separate"/>
          </w:r>
          <w:r w:rsidR="00B55CA9">
            <w:rPr>
              <w:noProof/>
            </w:rPr>
            <w:t xml:space="preserve"> [14]</w:t>
          </w:r>
          <w:r w:rsidR="005206D7">
            <w:fldChar w:fldCharType="end"/>
          </w:r>
        </w:sdtContent>
      </w:sdt>
      <w:r w:rsidRPr="005206D7">
        <w:t>.</w:t>
      </w:r>
      <w:r>
        <w:t xml:space="preserve"> Такой процесс описывается </w:t>
      </w:r>
      <w:commentRangeStart w:id="23"/>
      <w:r>
        <w:t>схемой</w:t>
      </w:r>
      <w:commentRangeEnd w:id="23"/>
      <w:r>
        <w:rPr>
          <w:rStyle w:val="afc"/>
          <w:rFonts w:eastAsia="SimSun" w:cstheme="minorBidi"/>
          <w:color w:val="auto"/>
          <w:lang w:eastAsia="en-US"/>
        </w:rPr>
        <w:commentReference w:id="23"/>
      </w:r>
      <w:r w:rsidR="00BB5448">
        <w:t xml:space="preserve">, </w:t>
      </w:r>
      <w:r w:rsidR="007578C9">
        <w:t xml:space="preserve">где, по </w:t>
      </w:r>
      <w:commentRangeStart w:id="24"/>
      <w:r w:rsidR="007578C9">
        <w:t>существу</w:t>
      </w:r>
      <w:commentRangeEnd w:id="24"/>
      <w:r w:rsidR="007578C9">
        <w:rPr>
          <w:rStyle w:val="afc"/>
          <w:rFonts w:eastAsia="SimSun" w:cstheme="minorBidi"/>
          <w:color w:val="auto"/>
          <w:lang w:eastAsia="en-US"/>
        </w:rPr>
        <w:commentReference w:id="24"/>
      </w:r>
      <w:r w:rsidR="007578C9">
        <w:t>,</w:t>
      </w:r>
      <w:r w:rsidR="00BB544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BB5448">
        <w:t xml:space="preserve"> – комплекс столкновения</w:t>
      </w:r>
      <w:r>
        <w:t>:</w:t>
      </w:r>
    </w:p>
    <w:p w14:paraId="14F464A7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E0959E" wp14:editId="28CCCD83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69B1B" w14:textId="7F24739C" w:rsidR="002F7900" w:rsidRPr="00596DA9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5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5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0959E" id="Группа 8" o:spid="_x0000_s1029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">
                <v:shape id="Рисунок 6" o:spid="_x0000_s1030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22" o:title=""/>
                </v:shape>
                <v:shape id="Надпись 7" o:spid="_x0000_s1031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F869B1B" w14:textId="7F24739C" w:rsidR="002F7900" w:rsidRPr="00596DA9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6" w:name="_Ref134726767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2</w:t>
                          </w:r>
                        </w:fldSimple>
                        <w:bookmarkEnd w:id="26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376C9E" w14:textId="65EB6111" w:rsidR="00D21DF3" w:rsidRPr="006E76EF" w:rsidRDefault="00F5116E" w:rsidP="00D21DF3">
      <w:pPr>
        <w:pStyle w:val="a3"/>
      </w:pPr>
      <w:r w:rsidRPr="009D32C9">
        <w:t>В ацетонитриле</w:t>
      </w:r>
      <w:r>
        <w:t xml:space="preserve"> </w:t>
      </w:r>
      <w:r w:rsidRPr="009D32C9">
        <w:t>тушение возбужденного состояния бензофенона путем переноса электрона</w:t>
      </w:r>
      <w:r>
        <w:t xml:space="preserve"> согласно</w:t>
      </w:r>
      <w:r w:rsidR="00A120C6">
        <w:t xml:space="preserve"> работе</w:t>
      </w:r>
      <w:r>
        <w:t xml:space="preserve"> </w:t>
      </w:r>
      <w:sdt>
        <w:sdtPr>
          <w:id w:val="-452402578"/>
          <w:citation/>
        </w:sdtPr>
        <w:sdtContent>
          <w:r>
            <w:fldChar w:fldCharType="begin"/>
          </w:r>
          <w:r>
            <w:instrText xml:space="preserve">CITATION Pet92 \l 1033 </w:instrText>
          </w:r>
          <w:r>
            <w:fldChar w:fldCharType="separate"/>
          </w:r>
          <w:r w:rsidR="00B55CA9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</w:t>
      </w:r>
      <w:r w:rsidRPr="009D32C9">
        <w:t xml:space="preserve">происходит с константой </w:t>
      </w:r>
      <w:r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r w:rsidR="00106DFE" w:rsidRPr="00106DFE">
        <w:t>бензофенон – ДМА</w:t>
      </w:r>
      <w:r w:rsidR="00106DFE">
        <w:t xml:space="preserve"> в </w:t>
      </w:r>
      <w:r w:rsidR="00106DFE" w:rsidRPr="00106DFE">
        <w:t>ацетонитрил</w:t>
      </w:r>
      <w:r w:rsidR="00C312D0">
        <w:t>)</w:t>
      </w:r>
      <w:sdt>
        <w:sdtPr>
          <w:id w:val="-1214812660"/>
          <w:citation/>
        </w:sdtPr>
        <w:sdtContent>
          <w:r w:rsidR="00106DFE">
            <w:fldChar w:fldCharType="begin"/>
          </w:r>
          <w:r w:rsidR="00106DFE">
            <w:instrText xml:space="preserve"> CITATION Pet09 \l 1049 </w:instrText>
          </w:r>
          <w:r w:rsidR="00106DFE">
            <w:fldChar w:fldCharType="separate"/>
          </w:r>
          <w:r w:rsidR="00B55CA9">
            <w:rPr>
              <w:noProof/>
            </w:rPr>
            <w:t xml:space="preserve"> [16]</w:t>
          </w:r>
          <w:r w:rsidR="00106DFE">
            <w:fldChar w:fldCharType="end"/>
          </w:r>
        </w:sdtContent>
      </w:sdt>
      <w:r>
        <w:t>.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6E76EF" w:rsidRPr="006E76E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</w:p>
    <w:p w14:paraId="462017F8" w14:textId="061CF5C1" w:rsidR="00D21DF3" w:rsidRDefault="00D21DF3" w:rsidP="00D21DF3">
      <w:pPr>
        <w:pStyle w:val="a3"/>
      </w:pPr>
      <w:r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и</w:t>
      </w:r>
      <w:r w:rsidRPr="00D21DF3">
        <w:t xml:space="preserve"> </w:t>
      </w:r>
      <w:r>
        <w:t xml:space="preserve">комплекс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>. Энергия КС приблизительно равна энергии триплетного фотоакцептора</w:t>
      </w:r>
      <w:r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, которую для фотоакцепторов, являющихся производными одного соединения можно считать постоянной. Э</w:t>
      </w:r>
      <w:r w:rsidRPr="00D21DF3">
        <w:t xml:space="preserve">нергия промежуточного состояния системы </w:t>
      </w:r>
      <w:r>
        <w:t xml:space="preserve">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D21DF3">
        <w:t xml:space="preserve">определяется red/ox свойствами реагентов и может варьироваться в пределах десятков ккал/моль </w:t>
      </w:r>
      <w:sdt>
        <w:sdtPr>
          <w:id w:val="-1171722749"/>
          <w:citation/>
        </w:sdtPr>
        <w:sdtContent>
          <w:r>
            <w:fldChar w:fldCharType="begin"/>
          </w:r>
          <w:r>
            <w:instrText xml:space="preserve"> CITATION Чес14 \l 1049 </w:instrText>
          </w:r>
          <w:r>
            <w:fldChar w:fldCharType="separate"/>
          </w:r>
          <w:r w:rsidR="00B55CA9">
            <w:rPr>
              <w:noProof/>
            </w:rPr>
            <w:t>[17]</w:t>
          </w:r>
          <w:r>
            <w:fldChar w:fldCharType="end"/>
          </w:r>
        </w:sdtContent>
      </w:sdt>
      <w:r w:rsidRPr="00D21DF3">
        <w:t xml:space="preserve">. </w:t>
      </w:r>
    </w:p>
    <w:p w14:paraId="3C3B43D9" w14:textId="5124FFDB" w:rsidR="00F906D8" w:rsidRDefault="00BB5448" w:rsidP="00D21DF3">
      <w:pPr>
        <w:pStyle w:val="a3"/>
      </w:pP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e-1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r w:rsidRPr="00106DFE">
        <w:t>бензофенон – ДМА</w:t>
      </w:r>
      <w:r>
        <w:t xml:space="preserve"> в </w:t>
      </w:r>
      <w:r w:rsidRPr="00106DFE">
        <w:t>ацетонитрил</w:t>
      </w:r>
      <w:r>
        <w:t xml:space="preserve">) </w:t>
      </w:r>
      <w:sdt>
        <w:sdtPr>
          <w:id w:val="1801805383"/>
          <w:citation/>
        </w:sdtPr>
        <w:sdtContent>
          <w:r>
            <w:fldChar w:fldCharType="begin"/>
          </w:r>
          <w:r w:rsidRPr="00A90BCC">
            <w:instrText xml:space="preserve"> </w:instrText>
          </w:r>
          <w:r>
            <w:rPr>
              <w:lang w:val="en-US"/>
            </w:rPr>
            <w:instrText>CITATION</w:instrText>
          </w:r>
          <w:r w:rsidRPr="00A90BCC">
            <w:instrText xml:space="preserve"> </w:instrText>
          </w:r>
          <w:r>
            <w:rPr>
              <w:lang w:val="en-US"/>
            </w:rPr>
            <w:instrText>Pet</w:instrText>
          </w:r>
          <w:r w:rsidRPr="00A90BCC">
            <w:instrText>93 \</w:instrText>
          </w:r>
          <w:r>
            <w:rPr>
              <w:lang w:val="en-US"/>
            </w:rPr>
            <w:instrText>l</w:instrText>
          </w:r>
          <w:r w:rsidRPr="00A90BCC">
            <w:instrText xml:space="preserve"> 1033 </w:instrText>
          </w:r>
          <w:r>
            <w:fldChar w:fldCharType="separate"/>
          </w:r>
          <w:r w:rsidR="00B55CA9" w:rsidRPr="00B55CA9">
            <w:rPr>
              <w:noProof/>
            </w:rPr>
            <w:t>[18]</w:t>
          </w:r>
          <w:r>
            <w:fldChar w:fldCharType="end"/>
          </w:r>
        </w:sdtContent>
      </w:sdt>
      <w:r w:rsidRPr="00A90BCC">
        <w:t>.</w:t>
      </w:r>
      <w:r w:rsidR="00841974"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841974"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="00841974" w:rsidRPr="009D32C9">
        <w:t xml:space="preserve"> 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841974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 w:rsidR="00841974">
        <w:t xml:space="preserve"> </w:t>
      </w:r>
      <w:r w:rsidR="00841974">
        <w:fldChar w:fldCharType="begin"/>
      </w:r>
      <w:r w:rsidR="00841974">
        <w:instrText xml:space="preserve"> REF _Ref134726767 \h </w:instrText>
      </w:r>
      <w:r w:rsidR="00841974"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 w:rsidR="00841974">
        <w:fldChar w:fldCharType="end"/>
      </w:r>
      <w:r w:rsidR="00841974"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79066E">
        <w:t xml:space="preserve"> </w:t>
      </w:r>
      <w:r w:rsidR="00F906D8">
        <w:t xml:space="preserve">По данным статьи </w:t>
      </w:r>
      <w:sdt>
        <w:sdtPr>
          <w:id w:val="-766691990"/>
          <w:citation/>
        </w:sdtPr>
        <w:sdtContent>
          <w:r w:rsidR="00F906D8">
            <w:fldChar w:fldCharType="begin"/>
          </w:r>
          <w:r w:rsidR="00F906D8">
            <w:instrText xml:space="preserve">CITATION Чер06 \l 1049 </w:instrText>
          </w:r>
          <w:r w:rsidR="00F906D8">
            <w:fldChar w:fldCharType="separate"/>
          </w:r>
          <w:r w:rsidR="00B55CA9">
            <w:rPr>
              <w:noProof/>
            </w:rPr>
            <w:t>[1]</w:t>
          </w:r>
          <w:r w:rsidR="00F906D8">
            <w:fldChar w:fldCharType="end"/>
          </w:r>
        </w:sdtContent>
      </w:sdt>
      <w:r w:rsidR="00F906D8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</w:p>
    <w:p w14:paraId="0783632D" w14:textId="63561260" w:rsidR="000C5EC1" w:rsidRDefault="00841974" w:rsidP="003908B4">
      <w:pPr>
        <w:pStyle w:val="a3"/>
      </w:pPr>
      <w:r>
        <w:t>О</w:t>
      </w:r>
      <w:r w:rsidRPr="003D2050">
        <w:t xml:space="preserve">дин связан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r w:rsidR="00B7473F" w:rsidRPr="00B7473F">
        <w:t xml:space="preserve">бензофенон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5206D7" w:rsidRPr="005206D7">
        <w:t xml:space="preserve"> </w:t>
      </w:r>
      <w:sdt>
        <w:sdtPr>
          <w:id w:val="1628046509"/>
          <w:citation/>
        </w:sdtPr>
        <w:sdtContent>
          <w:r w:rsidR="005206D7">
            <w:fldChar w:fldCharType="begin"/>
          </w:r>
          <w:r w:rsidR="00A946F6">
            <w:instrText xml:space="preserve">CITATION Pet00 \l 1049 </w:instrText>
          </w:r>
          <w:r w:rsidR="005206D7">
            <w:fldChar w:fldCharType="separate"/>
          </w:r>
          <w:r w:rsidR="00B55CA9">
            <w:rPr>
              <w:noProof/>
            </w:rPr>
            <w:t>[19]</w:t>
          </w:r>
          <w:r w:rsidR="005206D7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r w:rsidR="003908B4" w:rsidRPr="003908B4">
        <w:t xml:space="preserve">пирролохинолинхинон –бензиловый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sdt>
        <w:sdtPr>
          <w:id w:val="-1078511836"/>
          <w:citation/>
        </w:sdtPr>
        <w:sdtContent>
          <w:r w:rsidR="005206D7" w:rsidRPr="00B7473F">
            <w:fldChar w:fldCharType="begin"/>
          </w:r>
          <w:r w:rsidR="00A946F6" w:rsidRPr="00B7473F">
            <w:instrText xml:space="preserve">CITATION Miy90 \l 1033 </w:instrText>
          </w:r>
          <w:r w:rsidR="005206D7" w:rsidRPr="00B7473F">
            <w:fldChar w:fldCharType="separate"/>
          </w:r>
          <w:r w:rsidR="00B55CA9">
            <w:rPr>
              <w:noProof/>
            </w:rPr>
            <w:t xml:space="preserve"> [13]</w:t>
          </w:r>
          <w:r w:rsidR="005206D7" w:rsidRPr="00B7473F">
            <w:fldChar w:fldCharType="end"/>
          </w:r>
        </w:sdtContent>
      </w:sdt>
      <w:r w:rsidRPr="000B638D">
        <w:t>.</w:t>
      </w:r>
      <w:r w:rsidR="000C5EC1">
        <w:t xml:space="preserve"> </w:t>
      </w:r>
      <w:commentRangeStart w:id="27"/>
      <w:commentRangeEnd w:id="27"/>
      <w:r w:rsidR="00962A62">
        <w:rPr>
          <w:rStyle w:val="afc"/>
          <w:rFonts w:eastAsia="SimSun" w:cstheme="minorBidi"/>
          <w:color w:val="auto"/>
          <w:lang w:eastAsia="en-US"/>
        </w:rPr>
        <w:commentReference w:id="27"/>
      </w:r>
    </w:p>
    <w:p w14:paraId="4886E9A4" w14:textId="6A1020F9" w:rsidR="000C5EC1" w:rsidRDefault="000C5EC1" w:rsidP="003D68D9">
      <w:pPr>
        <w:pStyle w:val="aff5"/>
      </w:pPr>
    </w:p>
    <w:p w14:paraId="6B7E73C8" w14:textId="750C2995" w:rsidR="00841974" w:rsidRDefault="00841974" w:rsidP="000C5EC1">
      <w:pPr>
        <w:pStyle w:val="a2"/>
      </w:pP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 </w:t>
      </w:r>
      <w:sdt>
        <w:sdtPr>
          <w:id w:val="-1087299840"/>
          <w:citation/>
        </w:sdtPr>
        <w:sdtContent>
          <w:r>
            <w:fldChar w:fldCharType="begin"/>
          </w:r>
          <w:r w:rsidR="00C90AFF">
            <w:instrText xml:space="preserve">CITATION Чер06 \l 1049 </w:instrText>
          </w:r>
          <w:r>
            <w:fldChar w:fldCharType="separate"/>
          </w:r>
          <w:r w:rsidR="00156B5D">
            <w:rPr>
              <w:noProof/>
            </w:rPr>
            <w:t>[1]</w:t>
          </w:r>
          <w:r>
            <w:fldChar w:fldCharType="end"/>
          </w:r>
        </w:sdtContent>
      </w:sdt>
      <w:r>
        <w:t>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. 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 возрастает с </w:t>
      </w:r>
      <w:r w:rsidRPr="008153C5">
        <w:t>уменьшением электронно</w:t>
      </w:r>
      <w:r>
        <w:t>-</w:t>
      </w:r>
      <w:r w:rsidRPr="008153C5">
        <w:t>акцепторных свойств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="000C5EC1">
        <w:t xml:space="preserve">. 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AA2972">
        <w:t xml:space="preserve">Рисунок </w:t>
      </w:r>
      <w:r w:rsidR="00AA2972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хинона.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1F4B2BA4" w:rsidR="002F7900" w:rsidRPr="00CD162B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8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B55CA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8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lpYBX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3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24" o:title=""/>
                </v:shape>
                <v:shape id="Надпись 10" o:spid="_x0000_s1034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1F4B2BA4" w:rsidR="002F7900" w:rsidRPr="00CD162B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9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B55CA9">
                            <w:rPr>
                              <w:noProof/>
                            </w:rPr>
                            <w:t>1</w:t>
                          </w:r>
                        </w:fldSimple>
                        <w:bookmarkEnd w:id="29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004CBD" w14:textId="6BBD5E54" w:rsidR="00841974" w:rsidRDefault="00841974" w:rsidP="00B255AC">
      <w:pPr>
        <w:pStyle w:val="a3"/>
      </w:pPr>
      <w:r w:rsidRPr="008153C5">
        <w:t>Другой</w:t>
      </w:r>
      <w:r w:rsidRPr="003D2050">
        <w:t xml:space="preserve"> - с выходом ион-радикалов из клетки и формированием сольватно-</w:t>
      </w:r>
      <w:r>
        <w:t>раз</w:t>
      </w:r>
      <w:r w:rsidRPr="003D2050">
        <w:t xml:space="preserve">деленной </w:t>
      </w:r>
      <w:r>
        <w:t>пары</w:t>
      </w:r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sdt>
        <w:sdtPr>
          <w:id w:val="1056427495"/>
          <w:citation/>
        </w:sdtPr>
        <w:sdtContent>
          <w:r w:rsidR="005206D7">
            <w:fldChar w:fldCharType="begin"/>
          </w:r>
          <w:r w:rsidR="00A946F6">
            <w:instrText xml:space="preserve">CITATION Pet \l 1033 </w:instrText>
          </w:r>
          <w:r w:rsidR="005206D7">
            <w:fldChar w:fldCharType="separate"/>
          </w:r>
          <w:r w:rsidR="00B55CA9">
            <w:rPr>
              <w:noProof/>
            </w:rPr>
            <w:t xml:space="preserve"> [12]</w:t>
          </w:r>
          <w:r w:rsidR="005206D7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 xml:space="preserve">) </w:t>
      </w:r>
      <w:sdt>
        <w:sdtPr>
          <w:id w:val="1238517054"/>
          <w:citation/>
        </w:sdtPr>
        <w:sdtContent>
          <w:r w:rsidR="005206D7">
            <w:fldChar w:fldCharType="begin"/>
          </w:r>
          <w:r w:rsidR="00A946F6">
            <w:instrText xml:space="preserve">CITATION Pet \l 1033 </w:instrText>
          </w:r>
          <w:r w:rsidR="005206D7">
            <w:fldChar w:fldCharType="separate"/>
          </w:r>
          <w:r w:rsidR="00B55CA9">
            <w:rPr>
              <w:noProof/>
            </w:rPr>
            <w:t>[12]</w:t>
          </w:r>
          <w:r w:rsidR="005206D7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commentRangeStart w:id="30"/>
      <w:r w:rsidR="00C312D0">
        <w:t>для</w:t>
      </w:r>
      <w:commentRangeEnd w:id="30"/>
      <w:r w:rsidR="00AF5E47">
        <w:rPr>
          <w:rStyle w:val="afc"/>
          <w:rFonts w:eastAsia="SimSun" w:cstheme="minorBidi"/>
          <w:color w:val="auto"/>
          <w:lang w:eastAsia="en-US"/>
        </w:rPr>
        <w:commentReference w:id="30"/>
      </w:r>
      <w:r w:rsidR="00C312D0">
        <w:t xml:space="preserve">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 xml:space="preserve">) </w:t>
      </w:r>
      <w:sdt>
        <w:sdtPr>
          <w:id w:val="875508004"/>
          <w:citation/>
        </w:sdtPr>
        <w:sdtContent>
          <w:r w:rsidR="005206D7">
            <w:fldChar w:fldCharType="begin"/>
          </w:r>
          <w:r w:rsidR="00A946F6">
            <w:instrText xml:space="preserve">CITATION Miy90 \l 1033 </w:instrText>
          </w:r>
          <w:r w:rsidR="005206D7">
            <w:fldChar w:fldCharType="separate"/>
          </w:r>
          <w:r w:rsidR="00B55CA9">
            <w:rPr>
              <w:noProof/>
            </w:rPr>
            <w:t>[13]</w:t>
          </w:r>
          <w:r w:rsidR="005206D7">
            <w:fldChar w:fldCharType="end"/>
          </w:r>
        </w:sdtContent>
      </w:sdt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</w:p>
    <w:p w14:paraId="1CA07260" w14:textId="147ABC22" w:rsidR="00841974" w:rsidRPr="00EF1CA2" w:rsidRDefault="00841974" w:rsidP="009E32A6">
      <w:pPr>
        <w:pStyle w:val="a3"/>
      </w:pPr>
      <w:r>
        <w:t>В зависимости от того, к</w:t>
      </w:r>
      <w:r w:rsidRPr="00EF1CA2">
        <w:t xml:space="preserve">акие реагенты и растворитель используются, влияет на величину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ион-радикалов.</w:t>
      </w:r>
    </w:p>
    <w:p w14:paraId="52508BE4" w14:textId="77777777" w:rsidR="00841974" w:rsidRDefault="00841974" w:rsidP="00841974">
      <w:pPr>
        <w:pStyle w:val="33"/>
      </w:pPr>
      <w:bookmarkStart w:id="31" w:name="_Hlk134744608"/>
      <w:bookmarkEnd w:id="21"/>
      <w:r>
        <w:t xml:space="preserve">Образование продуктов </w:t>
      </w:r>
      <w:r w:rsidRPr="00FA0E5D">
        <w:t>фотореакции о-хинонов</w:t>
      </w:r>
    </w:p>
    <w:p w14:paraId="5E419567" w14:textId="447A63B2" w:rsidR="00CC12F7" w:rsidRDefault="00841974" w:rsidP="00841974">
      <w:pPr>
        <w:pStyle w:val="a3"/>
      </w:pPr>
      <w:r w:rsidRPr="00FA0E5D">
        <w:t xml:space="preserve">Продукты фотовосстановления 9,10-фенантренхинона </w:t>
      </w:r>
      <w:r>
        <w:t xml:space="preserve">в реакции </w:t>
      </w:r>
      <w:r w:rsidRPr="00FA0E5D">
        <w:t>с разными донорами водорода были изучены наиболее подробно</w:t>
      </w:r>
      <w:r>
        <w:t>.</w:t>
      </w:r>
      <w:r w:rsidRPr="00FA0E5D">
        <w:t xml:space="preserve"> </w:t>
      </w:r>
    </w:p>
    <w:p w14:paraId="77137A73" w14:textId="19CC5C9B" w:rsidR="00841974" w:rsidRDefault="00CC12F7" w:rsidP="00CC12F7">
      <w:pPr>
        <w:pStyle w:val="a3"/>
      </w:pPr>
      <w:r w:rsidRPr="00CC12F7">
        <w:t>П</w:t>
      </w:r>
      <w:r w:rsidR="00841974" w:rsidRPr="00CC12F7">
        <w:t>родукты</w:t>
      </w:r>
      <w:r w:rsidR="00841974" w:rsidRPr="00FA0E5D">
        <w:t xml:space="preserve"> фотовосстановления </w:t>
      </w:r>
      <w:r w:rsidR="00841974">
        <w:t>о-хинона</w:t>
      </w:r>
      <w:r w:rsidR="00841974" w:rsidRPr="00FA0E5D">
        <w:t xml:space="preserve"> зависят от строения донора </w:t>
      </w:r>
      <w:r w:rsidR="00714633" w:rsidRPr="00FA0E5D">
        <w:t>водорода</w:t>
      </w:r>
      <w:r w:rsidR="00714633">
        <w:t xml:space="preserve"> несмотря на то, что</w:t>
      </w:r>
      <w:r w:rsidR="009E32A6">
        <w:t>,</w:t>
      </w:r>
      <w:r w:rsidR="00841974">
        <w:t xml:space="preserve"> первичный акт у всех идентичен. Соотношение концентраций кетолов и фенолэфиров, которые </w:t>
      </w:r>
      <w:r>
        <w:t>образуются</w:t>
      </w:r>
      <w:r w:rsidR="00841974">
        <w:t xml:space="preserve"> при фотовосстановлении о-хинонов в присутствии алкиларенов зависит от характера заместителя в </w:t>
      </w:r>
      <w:r w:rsidR="00BB6C23">
        <w:t>пара</w:t>
      </w:r>
      <w:r w:rsidR="00BB6C23" w:rsidRPr="00BB6C23">
        <w:t>-</w:t>
      </w:r>
      <w:r w:rsidR="00BB6C23">
        <w:t>положении</w:t>
      </w:r>
      <w:r w:rsidR="00841974">
        <w:t xml:space="preserve"> к метильной группе, от которой </w:t>
      </w:r>
      <w:commentRangeStart w:id="32"/>
      <w:r w:rsidR="00841974">
        <w:t>отрывается</w:t>
      </w:r>
      <w:commentRangeEnd w:id="32"/>
      <w:r w:rsidR="00851DCF">
        <w:rPr>
          <w:rStyle w:val="afc"/>
          <w:rFonts w:eastAsia="SimSun" w:cstheme="minorBidi"/>
          <w:color w:val="auto"/>
          <w:lang w:eastAsia="en-US"/>
        </w:rPr>
        <w:commentReference w:id="32"/>
      </w:r>
      <w:r w:rsidR="00841974">
        <w:t xml:space="preserve"> водород </w:t>
      </w:r>
      <w:sdt>
        <w:sdtPr>
          <w:id w:val="-156387501"/>
          <w:citation/>
        </w:sdtPr>
        <w:sdtContent>
          <w:r w:rsidR="00BB6C23">
            <w:fldChar w:fldCharType="begin"/>
          </w:r>
          <w:r w:rsidR="00EB0C92">
            <w:instrText xml:space="preserve">CITATION JMB67 \l 1033 </w:instrText>
          </w:r>
          <w:r w:rsidR="00BB6C23">
            <w:fldChar w:fldCharType="separate"/>
          </w:r>
          <w:r w:rsidR="00B55CA9">
            <w:rPr>
              <w:noProof/>
            </w:rPr>
            <w:t>[10]</w:t>
          </w:r>
          <w:r w:rsidR="00BB6C23">
            <w:fldChar w:fldCharType="end"/>
          </w:r>
        </w:sdtContent>
      </w:sdt>
      <w:r w:rsidR="00841974">
        <w:t xml:space="preserve">. Доля кетола возрастает с </w:t>
      </w:r>
      <w:r w:rsidR="00841974">
        <w:lastRenderedPageBreak/>
        <w:t>увеличением электронодонорной способности заместителя из-за дефицита электронов при углеродном и избытка при кислородном атомах семихинона</w:t>
      </w:r>
      <w:r w:rsidR="009E32A6">
        <w:t>:</w:t>
      </w:r>
    </w:p>
    <w:p w14:paraId="414D78B3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B04D452" wp14:editId="700D0287">
                <wp:extent cx="4805680" cy="4048760"/>
                <wp:effectExtent l="0" t="0" r="0" b="8890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4048760"/>
                          <a:chOff x="0" y="0"/>
                          <a:chExt cx="5506085" cy="491109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468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740275"/>
                            <a:ext cx="550608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1EE034" w14:textId="60BB93CC" w:rsidR="002F7900" w:rsidRPr="0000039C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3" w:name="_Ref13473957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33"/>
                              <w:r>
                                <w:t xml:space="preserve">. </w:t>
                              </w:r>
                              <w:r w:rsidRPr="0068633A">
                                <w:t>Механизм образования продуктов фотовосстановления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D452" id="Группа 14" o:spid="_x0000_s1035" style="width:378.4pt;height:318.8pt;mso-position-horizontal-relative:char;mso-position-vertical-relative:line" coordsize="55060,4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">
                <v:shape id="Рисунок 12" o:spid="_x0000_s1036" type="#_x0000_t75" style="position:absolute;width:55060;height:4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">
                  <v:imagedata r:id="rId26" o:title=""/>
                </v:shape>
                <v:shape id="Надпись 13" o:spid="_x0000_s1037" type="#_x0000_t202" style="position:absolute;top:47402;width:5506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B1EE034" w14:textId="60BB93CC" w:rsidR="002F7900" w:rsidRPr="0000039C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4" w:name="_Ref134739571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3</w:t>
                          </w:r>
                        </w:fldSimple>
                        <w:bookmarkEnd w:id="34"/>
                        <w:r>
                          <w:t xml:space="preserve">. </w:t>
                        </w:r>
                        <w:r w:rsidRPr="0068633A">
                          <w:t>Механизм образования продуктов фотовосстановления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1C4CA8" w14:textId="072D3022" w:rsidR="00841974" w:rsidRDefault="00841974" w:rsidP="00CC12F7">
      <w:pPr>
        <w:pStyle w:val="a3"/>
      </w:pPr>
      <w:r>
        <w:t xml:space="preserve">В следствие резонанса аллильного радикала </w:t>
      </w:r>
      <m:oMath>
        <m:r>
          <m:rPr>
            <m:sty m:val="p"/>
          </m:rPr>
          <w:rPr>
            <w:rFonts w:ascii="Cambria Math" w:hAnsi="Cambria Math"/>
          </w:rPr>
          <m:t>Me-CH=CH-C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↔ Me-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H-CH=C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iCs/>
        </w:rPr>
        <w:t>т</w:t>
      </w:r>
      <w:r>
        <w:t>акже могут наблюдаться различные варианты, см</w:t>
      </w:r>
      <w:r w:rsidR="00AA2972">
        <w:t xml:space="preserve">. </w:t>
      </w:r>
      <w:r w:rsidR="00AA2972">
        <w:fldChar w:fldCharType="begin"/>
      </w:r>
      <w:r w:rsidR="00AA2972">
        <w:instrText xml:space="preserve"> REF _Ref134740211 \h </w:instrText>
      </w:r>
      <w:r w:rsidR="00AA2972">
        <w:fldChar w:fldCharType="separate"/>
      </w:r>
      <w:r w:rsidR="00B55CA9">
        <w:t xml:space="preserve">Схема </w:t>
      </w:r>
      <w:r w:rsidR="00B55CA9">
        <w:rPr>
          <w:noProof/>
        </w:rPr>
        <w:t>4</w:t>
      </w:r>
      <w:r w:rsidR="00AA2972">
        <w:fldChar w:fldCharType="end"/>
      </w:r>
      <w:r>
        <w:t>. Как</w:t>
      </w:r>
      <w:r w:rsidRPr="00A90BCC">
        <w:t xml:space="preserve"> </w:t>
      </w:r>
      <w:r>
        <w:t>показано</w:t>
      </w:r>
      <w:r w:rsidRPr="00A90BCC">
        <w:t xml:space="preserve"> </w:t>
      </w:r>
      <w:r>
        <w:t>авторами</w:t>
      </w:r>
      <w:r w:rsidRPr="00A90BCC">
        <w:t xml:space="preserve"> </w:t>
      </w:r>
      <w:sdt>
        <w:sdtPr>
          <w:id w:val="1478721956"/>
          <w:citation/>
        </w:sdtPr>
        <w:sdtContent>
          <w:r w:rsidR="00BB6C23" w:rsidRPr="00BB6C23">
            <w:fldChar w:fldCharType="begin"/>
          </w:r>
          <w:r w:rsidR="00A946F6">
            <w:rPr>
              <w:lang w:val="en-US"/>
            </w:rPr>
            <w:instrText>CITATION</w:instrText>
          </w:r>
          <w:r w:rsidR="00A946F6" w:rsidRPr="00A90BCC">
            <w:instrText xml:space="preserve"> </w:instrText>
          </w:r>
          <w:r w:rsidR="00A946F6">
            <w:rPr>
              <w:lang w:val="en-US"/>
            </w:rPr>
            <w:instrText>Mar</w:instrText>
          </w:r>
          <w:r w:rsidR="00A946F6" w:rsidRPr="00A90BCC">
            <w:instrText>71 \</w:instrText>
          </w:r>
          <w:r w:rsidR="00A946F6">
            <w:rPr>
              <w:lang w:val="en-US"/>
            </w:rPr>
            <w:instrText>l</w:instrText>
          </w:r>
          <w:r w:rsidR="00A946F6" w:rsidRPr="00A90BCC">
            <w:instrText xml:space="preserve"> 1033 </w:instrText>
          </w:r>
          <w:r w:rsidR="00BB6C23" w:rsidRPr="00BB6C23">
            <w:fldChar w:fldCharType="separate"/>
          </w:r>
          <w:r w:rsidR="00B55CA9" w:rsidRPr="00F820D4">
            <w:rPr>
              <w:noProof/>
            </w:rPr>
            <w:t>[20]</w:t>
          </w:r>
          <w:r w:rsidR="00BB6C23" w:rsidRPr="00BB6C23">
            <w:fldChar w:fldCharType="end"/>
          </w:r>
        </w:sdtContent>
      </w:sdt>
      <w:r w:rsidRPr="00A90BCC">
        <w:t xml:space="preserve">. </w:t>
      </w:r>
      <w:r>
        <w:t xml:space="preserve">Процесс проходит через стадию образования триплетной радикальной пары. </w:t>
      </w:r>
    </w:p>
    <w:p w14:paraId="5CB5BCDE" w14:textId="3E9D1BFC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602CC68" wp14:editId="4CD0B292">
                <wp:extent cx="3815080" cy="1846744"/>
                <wp:effectExtent l="0" t="0" r="0" b="127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080" cy="1846744"/>
                          <a:chOff x="0" y="0"/>
                          <a:chExt cx="4343400" cy="210248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Надпись 16"/>
                        <wps:cNvSpPr txBox="1"/>
                        <wps:spPr>
                          <a:xfrm>
                            <a:off x="0" y="1931670"/>
                            <a:ext cx="43434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5E350E" w14:textId="169C042D" w:rsidR="002F7900" w:rsidRPr="00C52238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szCs w:val="32"/>
                                </w:rPr>
                              </w:pPr>
                              <w:bookmarkStart w:id="35" w:name="_Ref13474021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35"/>
                              <w:r>
                                <w:t>. Различные варианты в случае аллильных 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2CC68" id="Группа 17" o:spid="_x0000_s1038" style="width:300.4pt;height:145.4pt;mso-position-horizontal-relative:char;mso-position-vertical-relative:line" coordsize="4343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">
                <v:shape id="Рисунок 15" o:spid="_x0000_s1039" type="#_x0000_t75" style="position:absolute;width:43434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">
                  <v:imagedata r:id="rId28" o:title=""/>
                </v:shape>
                <v:shape id="Надпись 16" o:spid="_x0000_s1040" type="#_x0000_t202" style="position:absolute;top:19316;width:4343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1D5E350E" w14:textId="169C042D" w:rsidR="002F7900" w:rsidRPr="00C52238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szCs w:val="32"/>
                          </w:rPr>
                        </w:pPr>
                        <w:bookmarkStart w:id="36" w:name="_Ref134740211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4</w:t>
                          </w:r>
                        </w:fldSimple>
                        <w:bookmarkEnd w:id="36"/>
                        <w:r>
                          <w:t>. Различные варианты в случае аллильных 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1B89CF" w14:textId="66013119" w:rsidR="00841974" w:rsidRPr="005173C3" w:rsidRDefault="00841974" w:rsidP="00CC12F7">
      <w:pPr>
        <w:pStyle w:val="a3"/>
      </w:pPr>
      <w:r>
        <w:t xml:space="preserve">Главное отличие фотовосстановления орто-хинонов в присутствии гетероатомных доноров водорода - эфирами, альдегидами, спиртами и аминами, заключается в на начальной стадии реакции: происходит отрыв атома водорода от α – атома углерода по отношению к связи с гетероатомом. Однако такие реакции приводят к аналогичным продуктам см. </w:t>
      </w:r>
      <w:r>
        <w:fldChar w:fldCharType="begin"/>
      </w:r>
      <w:r>
        <w:instrText xml:space="preserve"> REF _Ref134741272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5</w:t>
      </w:r>
      <w:r>
        <w:fldChar w:fldCharType="end"/>
      </w:r>
      <w:r>
        <w:t>. К тому же получающиеся фенолэфиры гидролитически расщепляются на гидрохинон и кислоту RC(O)OH, что иногда представляет практический интерес.</w:t>
      </w:r>
    </w:p>
    <w:p w14:paraId="12829907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D2FD2F" wp14:editId="0747B694">
                <wp:extent cx="5732780" cy="1510665"/>
                <wp:effectExtent l="0" t="0" r="1270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510665"/>
                          <a:chOff x="0" y="0"/>
                          <a:chExt cx="5732780" cy="15106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283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339850"/>
                            <a:ext cx="57327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61C4CE" w14:textId="3B28DCDA" w:rsidR="002F7900" w:rsidRPr="00AC5B99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7" w:name="_Ref134741272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37"/>
                              <w:r>
                                <w:t>. Продукты реакции с гетероатомами.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2FD2F" id="Группа 20" o:spid="_x0000_s1041" style="width:451.4pt;height:118.95pt;mso-position-horizontal-relative:char;mso-position-vertical-relative:line" coordsize="57327,15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">
                <v:shape id="Рисунок 18" o:spid="_x0000_s1042" type="#_x0000_t75" style="position:absolute;width:57327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">
                  <v:imagedata r:id="rId30" o:title=""/>
                </v:shape>
                <v:shape id="Надпись 19" o:spid="_x0000_s1043" type="#_x0000_t202" style="position:absolute;top:13398;width:5732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861C4CE" w14:textId="3B28DCDA" w:rsidR="002F7900" w:rsidRPr="00AC5B99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8" w:name="_Ref134741272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5</w:t>
                          </w:r>
                        </w:fldSimple>
                        <w:bookmarkEnd w:id="38"/>
                        <w:r>
                          <w:t>. Продукты реакции с гетероатомами.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355851" w14:textId="3F7D48E4" w:rsidR="00841974" w:rsidRDefault="00841974" w:rsidP="00AF12FC">
      <w:pPr>
        <w:pStyle w:val="a3"/>
      </w:pPr>
      <w:r>
        <w:t xml:space="preserve">Продукты реакций присоединения с альдегидами образуют также тетра-хлор- и тетра-бромбензохиноны-1,2, производные нафтохинона-1,2, аценафтенхинон, ретенхинон, хризенхинон </w:t>
      </w:r>
      <w:sdt>
        <w:sdtPr>
          <w:id w:val="1744214983"/>
          <w:citation/>
        </w:sdtPr>
        <w:sdtContent>
          <w:r w:rsidR="005206D7">
            <w:fldChar w:fldCharType="begin"/>
          </w:r>
          <w:r w:rsidR="005206D7" w:rsidRPr="005206D7">
            <w:instrText xml:space="preserve"> </w:instrText>
          </w:r>
          <w:r w:rsidR="005206D7">
            <w:rPr>
              <w:lang w:val="en-US"/>
            </w:rPr>
            <w:instrText>CITATION</w:instrText>
          </w:r>
          <w:r w:rsidR="005206D7" w:rsidRPr="005206D7">
            <w:instrText xml:space="preserve"> Ель77 \</w:instrText>
          </w:r>
          <w:r w:rsidR="005206D7">
            <w:rPr>
              <w:lang w:val="en-US"/>
            </w:rPr>
            <w:instrText>l</w:instrText>
          </w:r>
          <w:r w:rsidR="005206D7" w:rsidRPr="005206D7">
            <w:instrText xml:space="preserve"> 1033 </w:instrText>
          </w:r>
          <w:r w:rsidR="005206D7">
            <w:fldChar w:fldCharType="separate"/>
          </w:r>
          <w:r w:rsidR="00B55CA9" w:rsidRPr="00B55CA9">
            <w:rPr>
              <w:noProof/>
            </w:rPr>
            <w:t>[3]</w:t>
          </w:r>
          <w:r w:rsidR="005206D7">
            <w:fldChar w:fldCharType="end"/>
          </w:r>
        </w:sdtContent>
      </w:sdt>
      <w:r>
        <w:t xml:space="preserve"> Фотовосстановление под действием видимого света камфорохинона в присутствии альдегидов также дает смесь соответствующих продуктов:</w:t>
      </w:r>
    </w:p>
    <w:p w14:paraId="66F71984" w14:textId="66619326" w:rsidR="00AF12FC" w:rsidRDefault="00AF12FC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48570A52" wp14:editId="4E33CCBF">
                <wp:extent cx="6299200" cy="1725295"/>
                <wp:effectExtent l="0" t="0" r="6350" b="825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1725295"/>
                          <a:chOff x="0" y="0"/>
                          <a:chExt cx="6299200" cy="172529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1499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1554480"/>
                            <a:ext cx="62992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885A" w14:textId="4AA6F253" w:rsidR="002F7900" w:rsidRPr="005B71AB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Продукты реакции с альдегидами.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70A52" id="Группа 23" o:spid="_x0000_s1044" style="width:496pt;height:135.85pt;mso-position-horizontal-relative:char;mso-position-vertical-relative:line" coordsize="62992,17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">
                <v:shape id="Рисунок 21" o:spid="_x0000_s1045" type="#_x0000_t75" style="position:absolute;width:62992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">
                  <v:imagedata r:id="rId32" o:title=""/>
                </v:shape>
                <v:shape id="Надпись 22" o:spid="_x0000_s1046" type="#_x0000_t202" style="position:absolute;top:15544;width:6299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181E885A" w14:textId="4AA6F253" w:rsidR="002F7900" w:rsidRPr="005B71AB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Продукты реакции с альдегидами.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31"/>
    <w:p w14:paraId="0DD13183" w14:textId="48AEEF17" w:rsidR="00D1407E" w:rsidRDefault="00D1407E" w:rsidP="00D1407E">
      <w:pPr>
        <w:pStyle w:val="a3"/>
      </w:pPr>
      <w:r>
        <w:t>Фотовосстановление хинонов в присутствии спиртов – одна из самых хорошо изученных фотореакций хинонов.</w:t>
      </w:r>
      <w:r w:rsidRPr="00D1407E">
        <w:t xml:space="preserve"> Эта</w:t>
      </w:r>
      <w:r w:rsidRPr="000F5D36">
        <w:t xml:space="preserve"> </w:t>
      </w:r>
      <w:r w:rsidRPr="00D1407E">
        <w:t>тема</w:t>
      </w:r>
      <w:r w:rsidRPr="000F5D36">
        <w:t xml:space="preserve"> </w:t>
      </w:r>
      <w:r w:rsidRPr="00D1407E">
        <w:t>подробно</w:t>
      </w:r>
      <w:r w:rsidRPr="000F5D36">
        <w:t xml:space="preserve"> </w:t>
      </w:r>
      <w:r w:rsidRPr="00D1407E">
        <w:t>рассмотрена</w:t>
      </w:r>
      <w:r w:rsidRPr="000F5D36">
        <w:t xml:space="preserve"> </w:t>
      </w:r>
      <w:r w:rsidRPr="00D1407E">
        <w:t>у</w:t>
      </w:r>
      <w:r w:rsidRPr="000F5D36">
        <w:t xml:space="preserve"> </w:t>
      </w:r>
      <w:r>
        <w:t>авторов</w:t>
      </w:r>
      <w:r w:rsidRPr="000F5D36">
        <w:t xml:space="preserve"> </w:t>
      </w:r>
      <w:sdt>
        <w:sdtPr>
          <w:id w:val="-1285729005"/>
          <w:citation/>
        </w:sdtPr>
        <w:sdtContent>
          <w:r w:rsidR="00B758CF"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Zhu</w:instrText>
          </w:r>
          <w:r w:rsidR="00D72AD9" w:rsidRPr="000F5D36">
            <w:instrText>17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1049 </w:instrText>
          </w:r>
          <w:r w:rsidR="00B758CF">
            <w:fldChar w:fldCharType="separate"/>
          </w:r>
          <w:r w:rsidR="00B55CA9" w:rsidRPr="00F820D4">
            <w:rPr>
              <w:noProof/>
            </w:rPr>
            <w:t>[21]</w:t>
          </w:r>
          <w:r w:rsidR="00B758CF">
            <w:fldChar w:fldCharType="end"/>
          </w:r>
        </w:sdtContent>
      </w:sdt>
      <w:r w:rsidR="00B758CF" w:rsidRPr="000F5D36">
        <w:t xml:space="preserve">, </w:t>
      </w:r>
      <w:sdt>
        <w:sdtPr>
          <w:rPr>
            <w:lang w:val="en-US"/>
          </w:rPr>
          <w:id w:val="-606502172"/>
          <w:citation/>
        </w:sdtPr>
        <w:sdtContent>
          <w:r w:rsid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Kay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[22]</w:t>
          </w:r>
          <w:r w:rsidR="00B758CF">
            <w:rPr>
              <w:lang w:val="en-US"/>
            </w:rPr>
            <w:fldChar w:fldCharType="end"/>
          </w:r>
        </w:sdtContent>
      </w:sdt>
      <w:r w:rsidRPr="000F5D36">
        <w:t>,</w:t>
      </w:r>
      <w:r w:rsidR="00B758CF" w:rsidRPr="000F5D36">
        <w:t xml:space="preserve"> </w:t>
      </w:r>
      <w:sdt>
        <w:sdtPr>
          <w:rPr>
            <w:lang w:val="en-US"/>
          </w:rPr>
          <w:id w:val="-1892482997"/>
          <w:citation/>
        </w:sdtPr>
        <w:sdtContent>
          <w:r w:rsidR="00B758CF" w:rsidRP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Enc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 w:rsidRP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[23]</w:t>
          </w:r>
          <w:r w:rsidR="00B758CF" w:rsidRPr="00B758CF">
            <w:rPr>
              <w:lang w:val="en-US"/>
            </w:rPr>
            <w:fldChar w:fldCharType="end"/>
          </w:r>
        </w:sdtContent>
      </w:sdt>
      <w:r w:rsidR="000F5D36" w:rsidRPr="000F5D36">
        <w:t xml:space="preserve">. </w:t>
      </w:r>
      <w:r w:rsidRPr="00B758CF">
        <w:t>Как и для эфиров и альдегидов, реакция фотовосстановления хинонов с</w:t>
      </w:r>
      <w:r w:rsidRPr="00D1407E">
        <w:t xml:space="preserve"> спиртами начинается с </w:t>
      </w:r>
      <w:r>
        <w:t>отрыва</w:t>
      </w:r>
      <w:r w:rsidRPr="00D1407E">
        <w:t xml:space="preserve"> α-водорода [22]</w:t>
      </w:r>
      <w:r>
        <w:t xml:space="preserve">. Реакция идет по </w:t>
      </w:r>
      <w:commentRangeStart w:id="39"/>
      <w:r>
        <w:t>схеме</w:t>
      </w:r>
      <w:commentRangeEnd w:id="39"/>
      <w:r w:rsidR="0008703F">
        <w:rPr>
          <w:rStyle w:val="afc"/>
          <w:rFonts w:eastAsia="SimSun" w:cstheme="minorBidi"/>
          <w:color w:val="auto"/>
          <w:lang w:eastAsia="en-US"/>
        </w:rPr>
        <w:commentReference w:id="39"/>
      </w:r>
      <w:r>
        <w:t>:</w:t>
      </w:r>
    </w:p>
    <w:p w14:paraId="69597D23" w14:textId="1D9573FE" w:rsidR="00383542" w:rsidRDefault="00D1407E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C7E8C93" wp14:editId="3B6A1B75">
                <wp:extent cx="5137150" cy="3327400"/>
                <wp:effectExtent l="0" t="0" r="6350" b="6350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3327400"/>
                          <a:chOff x="0" y="0"/>
                          <a:chExt cx="5137150" cy="332740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10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3156585"/>
                            <a:ext cx="513715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53D0A0" w14:textId="118AD121" w:rsidR="002F7900" w:rsidRPr="00792709" w:rsidRDefault="002F7900" w:rsidP="00255FBF">
                              <w:pPr>
                                <w:pStyle w:val="af4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. Продукты </w:t>
                              </w:r>
                              <w:r w:rsidRPr="00CC12F7">
                                <w:t>фотовосстановления</w:t>
                              </w:r>
                              <w:r>
                                <w:t xml:space="preserve"> хинонов в присутствие спиртов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E8C93" id="Группа 26" o:spid="_x0000_s1047" style="width:404.5pt;height:262pt;mso-position-horizontal-relative:char;mso-position-vertical-relative:line" coordsize="51371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">
                <v:shape id="Рисунок 24" o:spid="_x0000_s1048" type="#_x0000_t75" style="position:absolute;width:51371;height:3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">
                  <v:imagedata r:id="rId34" o:title=""/>
                </v:shape>
                <v:shape id="Надпись 25" o:spid="_x0000_s1049" type="#_x0000_t202" style="position:absolute;top:31565;width:5137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F53D0A0" w14:textId="118AD121" w:rsidR="002F7900" w:rsidRPr="00792709" w:rsidRDefault="002F7900" w:rsidP="00255FBF">
                        <w:pPr>
                          <w:pStyle w:val="af4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. Продукты </w:t>
                        </w:r>
                        <w:r w:rsidRPr="00CC12F7">
                          <w:t>фотовосстановления</w:t>
                        </w:r>
                        <w:r>
                          <w:t xml:space="preserve"> хинонов в присутствие спиртов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69505" w14:textId="035CFBAB" w:rsidR="00D1407E" w:rsidRDefault="00450EDD" w:rsidP="00450EDD">
      <w:pPr>
        <w:pStyle w:val="33"/>
      </w:pPr>
      <w:r>
        <w:t xml:space="preserve">Стабильность продуктов реакции </w:t>
      </w:r>
      <w:commentRangeStart w:id="40"/>
      <w:r>
        <w:t>фотовосстановления</w:t>
      </w:r>
      <w:commentRangeEnd w:id="40"/>
      <w:r w:rsidR="00A90BCC">
        <w:rPr>
          <w:rStyle w:val="afc"/>
          <w:rFonts w:eastAsia="SimSun" w:cstheme="minorBidi"/>
          <w:b w:val="0"/>
          <w:color w:val="auto"/>
          <w:lang w:eastAsia="en-US"/>
        </w:rPr>
        <w:commentReference w:id="40"/>
      </w:r>
    </w:p>
    <w:p w14:paraId="2F436E8E" w14:textId="530CDCAD" w:rsidR="00383542" w:rsidRDefault="00450EDD" w:rsidP="00290724">
      <w:pPr>
        <w:pStyle w:val="a3"/>
      </w:pPr>
      <w:r>
        <w:t xml:space="preserve">Согласно статье </w:t>
      </w:r>
      <w:sdt>
        <w:sdtPr>
          <w:id w:val="317934023"/>
          <w:citation/>
        </w:sdtPr>
        <w:sdtContent>
          <w:r w:rsidR="00587F4B">
            <w:fldChar w:fldCharType="begin"/>
          </w:r>
          <w:r w:rsidR="000F5D36">
            <w:instrText xml:space="preserve">CITATION Fuk00 \l 1033 </w:instrText>
          </w:r>
          <w:r w:rsidR="00587F4B">
            <w:fldChar w:fldCharType="separate"/>
          </w:r>
          <w:r w:rsidR="00B55CA9">
            <w:rPr>
              <w:noProof/>
            </w:rPr>
            <w:t>[24]</w:t>
          </w:r>
          <w:r w:rsidR="00587F4B">
            <w:fldChar w:fldCharType="end"/>
          </w:r>
        </w:sdtContent>
      </w:sdt>
      <w:r>
        <w:t xml:space="preserve"> продукты фотовосстановления 9,10- фенантренхинона являются неустойчивыми соединениями. Например, кетолы, образующиеся по реакции </w:t>
      </w:r>
      <w:r w:rsidR="00A90BCC" w:rsidRPr="00A90BCC">
        <w:rPr>
          <w:color w:val="auto"/>
        </w:rPr>
        <w:t>9,10-фенантренхинона</w:t>
      </w:r>
      <w:r w:rsidRPr="00A90BCC">
        <w:rPr>
          <w:color w:val="auto"/>
        </w:rPr>
        <w:t xml:space="preserve"> </w:t>
      </w:r>
      <w:r>
        <w:t xml:space="preserve">с дифенилметаном, флуореном и ксантеном при нагревании до температуры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175 °С</m:t>
        </m:r>
        <m:r>
          <m:rPr>
            <m:sty m:val="p"/>
          </m:rPr>
          <w:rPr>
            <w:rFonts w:ascii="Cambria Math" w:eastAsia="TimesNewRomanPSMT" w:hAnsi="Cambria Math" w:cs="TimesNewRomanPSMT"/>
            <w:sz w:val="26"/>
            <w:szCs w:val="26"/>
          </w:rPr>
          <m:t>,</m:t>
        </m:r>
      </m:oMath>
      <w:r>
        <w:rPr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110 °С</m:t>
        </m:r>
      </m:oMath>
      <w:r>
        <w:t xml:space="preserve"> соответственно, претерпевают распад с образованием хингидрона.</w:t>
      </w:r>
      <w:r w:rsidR="00290724">
        <w:t xml:space="preserve"> </w:t>
      </w:r>
      <w:r w:rsidR="0040201F">
        <w:t>Т</w:t>
      </w:r>
      <w:r w:rsidR="00290724">
        <w:t xml:space="preserve">ермическое разложение кетола проходит через </w:t>
      </w:r>
      <w:r w:rsidR="00290724">
        <w:lastRenderedPageBreak/>
        <w:t xml:space="preserve">образование синглетной радикальной пары </w:t>
      </w:r>
      <w:r w:rsidR="00290724" w:rsidRPr="00290724">
        <w:rPr>
          <w:b/>
          <w:bCs/>
        </w:rPr>
        <w:t>того же состава</w:t>
      </w:r>
      <w:sdt>
        <w:sdtPr>
          <w:rPr>
            <w:b/>
            <w:bCs/>
          </w:rPr>
          <w:id w:val="892544470"/>
          <w:citation/>
        </w:sdtPr>
        <w:sdtContent>
          <w:r w:rsidR="0040201F">
            <w:rPr>
              <w:b/>
              <w:bCs/>
            </w:rPr>
            <w:fldChar w:fldCharType="begin"/>
          </w:r>
          <w:r w:rsidR="0040201F">
            <w:rPr>
              <w:b/>
              <w:bCs/>
            </w:rPr>
            <w:instrText xml:space="preserve"> CITATION Чер06 \l 1049 </w:instrText>
          </w:r>
          <w:r w:rsidR="0040201F">
            <w:rPr>
              <w:b/>
              <w:bCs/>
            </w:rPr>
            <w:fldChar w:fldCharType="separate"/>
          </w:r>
          <w:r w:rsidR="00B55CA9">
            <w:rPr>
              <w:b/>
              <w:bCs/>
              <w:noProof/>
            </w:rPr>
            <w:t xml:space="preserve"> </w:t>
          </w:r>
          <w:r w:rsidR="00B55CA9">
            <w:rPr>
              <w:noProof/>
            </w:rPr>
            <w:t>[1]</w:t>
          </w:r>
          <w:r w:rsidR="0040201F">
            <w:rPr>
              <w:b/>
              <w:bCs/>
            </w:rPr>
            <w:fldChar w:fldCharType="end"/>
          </w:r>
        </w:sdtContent>
      </w:sdt>
      <w:r w:rsidR="00290724">
        <w:t xml:space="preserve">, что и триплетная реакционная пара, возникающая при фотовосстановлении </w:t>
      </w:r>
      <w:r w:rsidR="00A90BCC" w:rsidRPr="00A90BCC">
        <w:rPr>
          <w:color w:val="auto"/>
        </w:rPr>
        <w:t>9,10-фенантренхинона</w:t>
      </w:r>
      <w:r w:rsidR="002D4680" w:rsidRPr="00A90BCC">
        <w:rPr>
          <w:color w:val="auto"/>
        </w:rPr>
        <w:t xml:space="preserve">, </w:t>
      </w:r>
      <w:r w:rsidR="002D4680" w:rsidRPr="001E18CF">
        <w:rPr>
          <w:color w:val="auto"/>
        </w:rPr>
        <w:t>меняется лишь спиновое состояние радикальных пар</w:t>
      </w:r>
      <w:r w:rsidR="00290724">
        <w:t>. При распаде радикальной пары радикалы, которые вышли из клетки растворителя, вступают в реакции независимо друг от друга</w:t>
      </w:r>
      <w:r w:rsidR="00957116">
        <w:t>:</w:t>
      </w:r>
    </w:p>
    <w:p w14:paraId="7D9EE19F" w14:textId="30200120" w:rsidR="00383542" w:rsidRDefault="00957116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A7CE9A8" wp14:editId="6ABC292C">
                <wp:extent cx="5949315" cy="1499235"/>
                <wp:effectExtent l="0" t="0" r="0" b="571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1499235"/>
                          <a:chOff x="0" y="0"/>
                          <a:chExt cx="5949315" cy="149923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328420"/>
                            <a:ext cx="59493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7A528" w14:textId="5AEE9673" w:rsidR="002F7900" w:rsidRPr="006A2715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Распад кетола.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E9A8" id="Группа 32" o:spid="_x0000_s1050" style="width:468.45pt;height:118.05pt;mso-position-horizontal-relative:char;mso-position-vertical-relative:line" coordsize="59493,14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">
                <v:shape id="Рисунок 30" o:spid="_x0000_s1051" type="#_x0000_t75" style="position:absolute;width:59493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">
                  <v:imagedata r:id="rId36" o:title=""/>
                </v:shape>
                <v:shape id="Надпись 31" o:spid="_x0000_s1052" type="#_x0000_t202" style="position:absolute;top:13284;width:5949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7B37A528" w14:textId="5AEE9673" w:rsidR="002F7900" w:rsidRPr="006A2715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Распад кетола.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58D47" w14:textId="0A951E1F" w:rsidR="00A743F4" w:rsidRDefault="00A743F4" w:rsidP="0040201F">
      <w:pPr>
        <w:pStyle w:val="a3"/>
      </w:pPr>
      <w:r>
        <w:t>Согласно все той же статье</w:t>
      </w:r>
      <w:sdt>
        <w:sdtPr>
          <w:id w:val="125401378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 xml:space="preserve"> [1]</w:t>
          </w:r>
          <w:r>
            <w:fldChar w:fldCharType="end"/>
          </w:r>
        </w:sdtContent>
      </w:sdt>
      <w:r>
        <w:t xml:space="preserve">, фенолэфир, образующийся при фотовосстановлении 9,10- фенантренхинона в дибензиловом эфире при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>, разлагается под действием УФ-излучения, давая фенантренхингидрон, бензальдегид, си</w:t>
      </w:r>
      <w:r w:rsidR="00B04A91">
        <w:t>н</w:t>
      </w:r>
      <w:r>
        <w:t>-дифенилэтан, толуол и неидентифицированные продукты. Нестабильными являются фенолэфиры образующиеся в результате и некоторых других о-хинонов</w:t>
      </w:r>
      <w:r w:rsidR="00B56920">
        <w:t xml:space="preserve"> </w:t>
      </w:r>
      <w:sdt>
        <w:sdtPr>
          <w:id w:val="381601479"/>
          <w:citation/>
        </w:sdtPr>
        <w:sdtContent>
          <w:r w:rsidR="00B56920">
            <w:fldChar w:fldCharType="begin"/>
          </w:r>
          <w:r w:rsidR="00B56920">
            <w:rPr>
              <w:lang w:val="en-US"/>
            </w:rPr>
            <w:instrText>CITATION</w:instrText>
          </w:r>
          <w:r w:rsidR="00B56920" w:rsidRPr="00EB0C92">
            <w:instrText xml:space="preserve"> </w:instrText>
          </w:r>
          <w:r w:rsidR="00B56920">
            <w:rPr>
              <w:lang w:val="en-US"/>
            </w:rPr>
            <w:instrText>JMB</w:instrText>
          </w:r>
          <w:r w:rsidR="00B56920" w:rsidRPr="00EB0C92">
            <w:instrText>67 \</w:instrText>
          </w:r>
          <w:r w:rsidR="00B56920">
            <w:rPr>
              <w:lang w:val="en-US"/>
            </w:rPr>
            <w:instrText>l</w:instrText>
          </w:r>
          <w:r w:rsidR="00B56920" w:rsidRPr="00EB0C92">
            <w:instrText xml:space="preserve"> 1033 </w:instrText>
          </w:r>
          <w:r w:rsidR="00B56920">
            <w:fldChar w:fldCharType="separate"/>
          </w:r>
          <w:r w:rsidR="00B55CA9" w:rsidRPr="00B55CA9">
            <w:rPr>
              <w:noProof/>
            </w:rPr>
            <w:t>[10]</w:t>
          </w:r>
          <w:r w:rsidR="00B56920">
            <w:fldChar w:fldCharType="end"/>
          </w:r>
        </w:sdtContent>
      </w:sdt>
      <w:r>
        <w:t>.</w:t>
      </w:r>
      <w:r w:rsidRPr="00A743F4">
        <w:t xml:space="preserve"> </w:t>
      </w:r>
      <w:r>
        <w:t xml:space="preserve">Процесс, </w:t>
      </w:r>
      <w:commentRangeStart w:id="41"/>
      <w:r>
        <w:t>по-видимому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>
        <w:t>, идет по радикальному механизму:</w:t>
      </w:r>
    </w:p>
    <w:p w14:paraId="712D8E77" w14:textId="39AFC1C4" w:rsidR="00A743F4" w:rsidRDefault="00A743F4" w:rsidP="0040201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26A94DE0" wp14:editId="4E964775">
                <wp:extent cx="6832600" cy="1628775"/>
                <wp:effectExtent l="0" t="0" r="6350" b="9525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628775"/>
                          <a:chOff x="0" y="0"/>
                          <a:chExt cx="6832600" cy="16287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145796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C8ED2" w14:textId="563A418E" w:rsidR="002F7900" w:rsidRPr="00390489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 Распад фенолэфира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94DE0" id="Группа 34" o:spid="_x0000_s1053" style="width:538pt;height:128.25pt;mso-position-horizontal-relative:char;mso-position-vertical-relative:line" coordsize="6832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">
                <v:shape id="Рисунок 4" o:spid="_x0000_s1054" type="#_x0000_t75" style="position:absolute;width:6832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">
                  <v:imagedata r:id="rId38" o:title=""/>
                </v:shape>
                <v:shape id="Надпись 33" o:spid="_x0000_s1055" type="#_x0000_t202" style="position:absolute;top:14579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226C8ED2" w14:textId="563A418E" w:rsidR="002F7900" w:rsidRPr="00390489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 Распад фенолэфира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18D33A" w14:textId="7A0FB488" w:rsidR="00383542" w:rsidRDefault="00B56920" w:rsidP="00B56920">
      <w:pPr>
        <w:pStyle w:val="a3"/>
      </w:pPr>
      <w:r>
        <w:t xml:space="preserve">В работе </w:t>
      </w:r>
      <w:sdt>
        <w:sdtPr>
          <w:id w:val="-620839763"/>
          <w:citation/>
        </w:sdtPr>
        <w:sdtContent>
          <w:r>
            <w:fldChar w:fldCharType="begin"/>
          </w:r>
          <w:r w:rsidR="0001174A">
            <w:instrText xml:space="preserve">CITATION Кур11 \l 1049 </w:instrText>
          </w:r>
          <w:r>
            <w:fldChar w:fldCharType="separate"/>
          </w:r>
          <w:r w:rsidR="00B55CA9">
            <w:rPr>
              <w:noProof/>
            </w:rPr>
            <w:t>[25]</w:t>
          </w:r>
          <w:r>
            <w:fldChar w:fldCharType="end"/>
          </w:r>
        </w:sdtContent>
      </w:sdt>
      <w:r>
        <w:t xml:space="preserve"> м</w:t>
      </w:r>
      <w:r w:rsidR="0040201F">
        <w:t>етодом ЯМР сразу после облучения было установлено, что все образующиеся аминозамещённые фенолэфиры являются нестабильными и распадаются в темновой реакции на пирокатехин и азот-содержащие соединения.</w:t>
      </w:r>
      <w:r w:rsidR="00957116">
        <w:t xml:space="preserve"> </w:t>
      </w:r>
      <w:r w:rsidR="00854DB4" w:rsidRPr="00FA2D51">
        <w:t xml:space="preserve">Степень устойчивости фенолэфиров зависит от стерических препятствий в новообразованной эфирной группе. </w:t>
      </w:r>
      <w:r w:rsidR="00854DB4">
        <w:t>Однако не</w:t>
      </w:r>
      <w:r w:rsidR="00854DB4" w:rsidRPr="00FA2D51">
        <w:t xml:space="preserve"> только структура фенолэфиров, но и донорно-акцепторны</w:t>
      </w:r>
      <w:r w:rsidR="00854DB4">
        <w:t xml:space="preserve">е свойства </w:t>
      </w:r>
      <w:r w:rsidR="00854DB4" w:rsidRPr="00FA2D51">
        <w:t>заместителей влия</w:t>
      </w:r>
      <w:r w:rsidR="00854DB4">
        <w:t>ю</w:t>
      </w:r>
      <w:r w:rsidR="00854DB4" w:rsidRPr="00FA2D51">
        <w:t>т на устойчивость</w:t>
      </w:r>
      <w:r w:rsidR="00854DB4">
        <w:t xml:space="preserve"> этих эфиров</w:t>
      </w:r>
      <w:r w:rsidR="00854DB4" w:rsidRPr="00FA2D51">
        <w:t>.</w:t>
      </w:r>
      <w:r w:rsidR="00854DB4" w:rsidRPr="00D2740F">
        <w:t xml:space="preserve"> </w:t>
      </w:r>
      <w:r w:rsidR="00854DB4">
        <w:t>Согласно</w:t>
      </w:r>
      <w:r>
        <w:t xml:space="preserve"> </w:t>
      </w:r>
      <w:sdt>
        <w:sdtPr>
          <w:id w:val="-116262369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>[1]</w:t>
          </w:r>
          <w:r>
            <w:fldChar w:fldCharType="end"/>
          </w:r>
        </w:sdtContent>
      </w:sdt>
      <w:r>
        <w:t xml:space="preserve"> </w:t>
      </w:r>
      <w:r w:rsidR="00854DB4">
        <w:t>реакция распада идет</w:t>
      </w:r>
      <w:r>
        <w:t xml:space="preserve"> </w:t>
      </w:r>
      <w:r w:rsidRPr="00B56920">
        <w:t>по гетеролитическому механизму в соответствии с</w:t>
      </w:r>
      <w:r>
        <w:t xml:space="preserve">о </w:t>
      </w:r>
      <w:r>
        <w:fldChar w:fldCharType="begin"/>
      </w:r>
      <w:r>
        <w:instrText xml:space="preserve"> REF _Ref134898811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10</w:t>
      </w:r>
      <w:r>
        <w:fldChar w:fldCharType="end"/>
      </w:r>
      <w:r>
        <w:t>. Подтверждает такой механизма распада фенолэфира чувствительность скорости распада фенолэфира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59B03DD4" w:rsidR="002F7900" w:rsidRPr="00017EE8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2" w:name="_Ref134898811"/>
                              <w:bookmarkStart w:id="43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42"/>
                              <w:r>
                                <w:t>. Механизм распада аминозамещенного фенолэфира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56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SVMkd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57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40" o:title=""/>
                </v:shape>
                <v:shape id="Надпись 48" o:spid="_x0000_s1058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59B03DD4" w:rsidR="002F7900" w:rsidRPr="00017EE8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4" w:name="_Ref134898811"/>
                        <w:bookmarkStart w:id="45" w:name="_Ref134898808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10</w:t>
                          </w:r>
                        </w:fldSimple>
                        <w:bookmarkEnd w:id="44"/>
                        <w:r>
                          <w:t>. Механизм распада аминозамещенного фенолэфира</w:t>
                        </w:r>
                        <w:bookmarkEnd w:id="4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1ECE8E7E" w:rsidR="00CC5A5F" w:rsidRDefault="00CC5A5F" w:rsidP="00CC5A5F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. </w:t>
      </w:r>
      <w:r w:rsidRPr="00236B4A">
        <w:t xml:space="preserve">Из-за быстрого разложения фенолэфиров и невыделения их в чистом виде нельзя точно соотнести структуры </w:t>
      </w:r>
      <w:r w:rsidRPr="00236B4A">
        <w:lastRenderedPageBreak/>
        <w:t xml:space="preserve">изомеров с измеренными </w:t>
      </w:r>
      <w:r>
        <w:t xml:space="preserve">в ходе работы </w:t>
      </w:r>
      <w:sdt>
        <w:sdtPr>
          <w:id w:val="-1954782731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156B5D">
            <w:rPr>
              <w:noProof/>
            </w:rPr>
            <w:t>[1]</w:t>
          </w:r>
          <w:r>
            <w:fldChar w:fldCharType="end"/>
          </w:r>
        </w:sdtContent>
      </w:sdt>
      <w:r>
        <w:t xml:space="preserve"> </w:t>
      </w:r>
      <w:r w:rsidRPr="00236B4A">
        <w:t>химическими сдвигами</w:t>
      </w:r>
      <w:r>
        <w:t xml:space="preserve">, поэтому нельзя </w:t>
      </w:r>
      <w:commentRangeStart w:id="46"/>
      <w:r>
        <w:t>однозначно определить константы распада</w:t>
      </w:r>
      <w:commentRangeEnd w:id="46"/>
      <w:r>
        <w:rPr>
          <w:rStyle w:val="afc"/>
          <w:rFonts w:eastAsia="SimSun" w:cstheme="minorBidi"/>
          <w:color w:val="auto"/>
          <w:lang w:eastAsia="en-US"/>
        </w:rPr>
        <w:commentReference w:id="46"/>
      </w:r>
      <w:r>
        <w:t>.</w:t>
      </w:r>
      <w:r w:rsidRPr="00FA2D51">
        <w:t xml:space="preserve"> </w:t>
      </w:r>
    </w:p>
    <w:p w14:paraId="13B65A96" w14:textId="346CB922" w:rsidR="00E60B0F" w:rsidRDefault="00E60B0F" w:rsidP="003D68D9">
      <w:pPr>
        <w:pStyle w:val="aff5"/>
      </w:pPr>
    </w:p>
    <w:p w14:paraId="3B03B19B" w14:textId="70C71FD4" w:rsidR="00D35582" w:rsidRDefault="00D35582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71BF7E8F" w:rsidR="002F7900" w:rsidRPr="001A6EFC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7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B55CA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7"/>
                              <w:r>
                                <w:t>. Константы распада различных фенолэфиров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59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xqPRw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">
                <v:group id="Группа 44" o:spid="_x0000_s1060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1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43" o:title="" croptop="564f" cropright="27600f"/>
                  </v:shape>
                  <v:shape id="Рисунок 43" o:spid="_x0000_s1062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44" o:title="" croptop="1431f" cropbottom="1231f" cropright="25230f"/>
                  </v:shape>
                </v:group>
                <v:shape id="Надпись 45" o:spid="_x0000_s1063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71BF7E8F" w:rsidR="002F7900" w:rsidRPr="001A6EFC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8" w:name="_Ref134826791"/>
                        <w:r>
                          <w:t xml:space="preserve">Таблица </w:t>
                        </w:r>
                        <w:fldSimple w:instr=" SEQ Таблица \* ARABIC ">
                          <w:r w:rsidR="00B55CA9">
                            <w:rPr>
                              <w:noProof/>
                            </w:rPr>
                            <w:t>1</w:t>
                          </w:r>
                        </w:fldSimple>
                        <w:bookmarkEnd w:id="48"/>
                        <w:r>
                          <w:t>. Константы распада различных фенолэфиров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33DCE" w14:textId="7720726B" w:rsidR="00D2740F" w:rsidRDefault="00D2740F" w:rsidP="003D68D9">
      <w:pPr>
        <w:pStyle w:val="aff5"/>
      </w:pPr>
    </w:p>
    <w:p w14:paraId="1BA61898" w14:textId="0514931F" w:rsidR="00D46C54" w:rsidRDefault="00844787" w:rsidP="00460A9A">
      <w:pPr>
        <w:pStyle w:val="33"/>
        <w:rPr>
          <w:noProof/>
        </w:rPr>
      </w:pPr>
      <w:commentRangeStart w:id="49"/>
      <w:r>
        <w:rPr>
          <w:noProof/>
        </w:rPr>
        <w:t>Радикальные</w:t>
      </w:r>
      <w:commentRangeEnd w:id="49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49"/>
      </w:r>
      <w:r>
        <w:rPr>
          <w:noProof/>
        </w:rPr>
        <w:t xml:space="preserve"> реакции</w:t>
      </w:r>
    </w:p>
    <w:p w14:paraId="17B361F9" w14:textId="6B798AC9" w:rsidR="00460A9A" w:rsidRDefault="002C1E0A" w:rsidP="00026A25">
      <w:pPr>
        <w:pStyle w:val="a3"/>
      </w:pPr>
      <w:r>
        <w:t xml:space="preserve">Отрыв фотовозбужденной молекулой орто-хинона атома водорода от молекулы амина приводит к образованию </w:t>
      </w:r>
      <w:r w:rsidRPr="002C1E0A">
        <w:t>оксифеноксильного и аминильного радикалов</w:t>
      </w:r>
      <w:r w:rsidR="00EA584A">
        <w:t xml:space="preserve"> см. </w:t>
      </w:r>
      <w:r w:rsidR="00026A25">
        <w:fldChar w:fldCharType="begin"/>
      </w:r>
      <w:r w:rsidR="00026A25">
        <w:instrText xml:space="preserve"> REF _Ref134865353 \h </w:instrText>
      </w:r>
      <w:r w:rsidR="00026A25">
        <w:fldChar w:fldCharType="separate"/>
      </w:r>
      <w:r w:rsidR="00B55CA9">
        <w:t xml:space="preserve">Схема </w:t>
      </w:r>
      <w:r w:rsidR="00B55CA9">
        <w:rPr>
          <w:noProof/>
        </w:rPr>
        <w:t>11</w:t>
      </w:r>
      <w:r w:rsidR="00B55CA9">
        <w:t>. Механизм образования радикалов.</w:t>
      </w:r>
      <w:r w:rsidR="00026A25">
        <w:fldChar w:fldCharType="end"/>
      </w:r>
      <w:r w:rsidRPr="002C1E0A">
        <w:t>.</w:t>
      </w:r>
      <w:r>
        <w:t xml:space="preserve"> </w:t>
      </w:r>
      <w:r w:rsidRPr="002C1E0A">
        <w:t>Они могут рекомбинировать и дать фенолэфир, который является главным первичным продуктом фотовосстановления орто-бензохинонов. Также возможна реакция диспропорционирования оксифеноксильных радикалов с образованием пирокатехина и о-хинона.</w:t>
      </w:r>
      <w:r>
        <w:t xml:space="preserve"> </w:t>
      </w:r>
      <w:r w:rsidRPr="002C1E0A">
        <w:t>Фенолэфир (</w:t>
      </w:r>
      <w:r w:rsidR="00CC5A5F">
        <w:t xml:space="preserve">под </w:t>
      </w:r>
      <w:r w:rsidRPr="002C1E0A">
        <w:t>вакуум</w:t>
      </w:r>
      <w:r w:rsidR="00CC5A5F">
        <w:t xml:space="preserve">ом при </w:t>
      </w:r>
      <w:r w:rsidRPr="002C1E0A">
        <w:t>комнатн</w:t>
      </w:r>
      <w:r w:rsidR="00CC5A5F">
        <w:t>ой</w:t>
      </w:r>
      <w:r w:rsidRPr="002C1E0A">
        <w:t xml:space="preserve"> температур</w:t>
      </w:r>
      <w:r w:rsidR="00CC5A5F">
        <w:t>е</w:t>
      </w:r>
      <w:r w:rsidRPr="002C1E0A">
        <w:t>) в</w:t>
      </w:r>
      <w:r w:rsidR="00CC5A5F">
        <w:t xml:space="preserve"> результате</w:t>
      </w:r>
      <w:r w:rsidRPr="002C1E0A">
        <w:t xml:space="preserve"> темно</w:t>
      </w:r>
      <w:r w:rsidR="00CC5A5F">
        <w:t>вой реакции</w:t>
      </w:r>
      <w:r w:rsidRPr="002C1E0A">
        <w:t xml:space="preserve"> превращается в пирокатехин. </w:t>
      </w:r>
      <w:r>
        <w:t>Стабильность ф</w:t>
      </w:r>
      <w:r w:rsidRPr="002C1E0A">
        <w:t>енолэфир</w:t>
      </w:r>
      <w:r>
        <w:t>ов увеличивается при уменьшении объема заместителя</w:t>
      </w:r>
      <w:r w:rsidRPr="002C1E0A">
        <w:t xml:space="preserve"> рядом с новой эфирной связью. </w:t>
      </w:r>
      <w:r>
        <w:t>Также устойчивость</w:t>
      </w:r>
      <w:r w:rsidRPr="002C1E0A">
        <w:t xml:space="preserve"> фенолэфиров также зависит от red/ox свойств реагентов. Чем слабее </w:t>
      </w:r>
      <w:r w:rsidR="00CC5A5F" w:rsidRPr="00CC5A5F">
        <w:t>электронно-акцепторны</w:t>
      </w:r>
      <w:r w:rsidR="00CC5A5F">
        <w:t>е</w:t>
      </w:r>
      <w:r w:rsidR="00CC5A5F" w:rsidRPr="00CC5A5F">
        <w:t xml:space="preserve"> свойств</w:t>
      </w:r>
      <w:r w:rsidR="00CC5A5F">
        <w:t xml:space="preserve">а </w:t>
      </w:r>
      <w:r w:rsidRPr="002C1E0A">
        <w:t>хинон</w:t>
      </w:r>
      <w:r w:rsidR="00CC5A5F">
        <w:t>ов</w:t>
      </w:r>
      <w:r w:rsidRPr="002C1E0A">
        <w:t xml:space="preserve"> и чем слабее </w:t>
      </w:r>
      <w:r w:rsidR="00CC5A5F" w:rsidRPr="00CC5A5F">
        <w:t>электронно-донорны</w:t>
      </w:r>
      <w:r w:rsidR="00CC5A5F">
        <w:t>е</w:t>
      </w:r>
      <w:r w:rsidR="00CC5A5F" w:rsidRPr="00CC5A5F">
        <w:t xml:space="preserve"> свойств</w:t>
      </w:r>
      <w:r w:rsidR="00CC5A5F">
        <w:t xml:space="preserve">а </w:t>
      </w:r>
      <w:r w:rsidRPr="002C1E0A">
        <w:t>амин</w:t>
      </w:r>
      <w:r w:rsidR="00CC5A5F">
        <w:t>ов</w:t>
      </w:r>
      <w:r w:rsidRPr="002C1E0A">
        <w:t xml:space="preserve">, тем стабильнее </w:t>
      </w:r>
      <w:commentRangeStart w:id="50"/>
      <w:r w:rsidRPr="002C1E0A">
        <w:t>фенолэфиры</w:t>
      </w:r>
      <w:commentRangeEnd w:id="50"/>
      <w:r w:rsidR="00026A25">
        <w:rPr>
          <w:rStyle w:val="afc"/>
          <w:rFonts w:eastAsia="SimSun" w:cstheme="minorBidi"/>
          <w:color w:val="auto"/>
          <w:lang w:eastAsia="en-US"/>
        </w:rPr>
        <w:commentReference w:id="50"/>
      </w:r>
      <w:r w:rsidRPr="002C1E0A">
        <w:t>.</w:t>
      </w:r>
      <w:r w:rsidR="00EA584A" w:rsidRPr="00EA584A">
        <w:rPr>
          <w:noProof/>
        </w:rPr>
        <w:t xml:space="preserve"> </w:t>
      </w:r>
    </w:p>
    <w:p w14:paraId="31FBAFBD" w14:textId="1756F598" w:rsidR="00EA584A" w:rsidRPr="003D68D9" w:rsidRDefault="00EA584A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9E5428" wp14:editId="1BB9D0F5">
                <wp:extent cx="5645785" cy="3226435"/>
                <wp:effectExtent l="0" t="0" r="0" b="0"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226435"/>
                          <a:chOff x="0" y="0"/>
                          <a:chExt cx="6832600" cy="390461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3733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5F6788" w14:textId="57FEA447" w:rsidR="002F7900" w:rsidRPr="00E43886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1" w:name="_Ref13486535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  <w:bookmarkEnd w:id="5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5428" id="Группа 52" o:spid="_x0000_s1064" style="width:444.55pt;height:254.05pt;mso-position-horizontal-relative:char;mso-position-vertical-relative:line" coordsize="68326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">
                <v:shape id="Рисунок 50" o:spid="_x0000_s1065" type="#_x0000_t75" style="position:absolute;width:68326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">
                  <v:imagedata r:id="rId46" o:title=""/>
                </v:shape>
                <v:shape id="Надпись 51" o:spid="_x0000_s1066" type="#_x0000_t202" style="position:absolute;top:3733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F5F6788" w14:textId="57FEA447" w:rsidR="002F7900" w:rsidRPr="00E43886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2" w:name="_Ref134865353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>. Механизм образования радикалов.</w:t>
                        </w:r>
                        <w:bookmarkEnd w:id="52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5269A4" w14:textId="1D1D3A7D" w:rsidR="00D46C54" w:rsidRPr="00DB000E" w:rsidRDefault="00CC5A5F" w:rsidP="00DB000E">
      <w:pPr>
        <w:pStyle w:val="a3"/>
      </w:pPr>
      <w:r>
        <w:t>Нельзя так же исключать р</w:t>
      </w:r>
      <w:r w:rsidRPr="00CC5A5F">
        <w:t>еакци</w:t>
      </w:r>
      <w:r>
        <w:t>ю</w:t>
      </w:r>
      <w:r w:rsidRPr="00CC5A5F">
        <w:t xml:space="preserve"> фотовосстановления</w:t>
      </w:r>
      <w:r>
        <w:t xml:space="preserve"> </w:t>
      </w:r>
      <w:r w:rsidRPr="00CC5A5F">
        <w:t>диспропорционирования оксифеноксильных радикалов на пирокатехин и о-хинон</w:t>
      </w:r>
      <w:r>
        <w:t>. Например,</w:t>
      </w:r>
      <w:r w:rsidRPr="00CC5A5F">
        <w:t xml:space="preserve"> 3,5- и 3,6-ди-трет-бутилбензохинонов-1,2 в присутствии соответствующих им пирокатехинов </w:t>
      </w:r>
      <w:commentRangeStart w:id="53"/>
      <w:commentRangeStart w:id="54"/>
      <w:r w:rsidRPr="00CC5A5F">
        <w:t>приводит</w:t>
      </w:r>
      <w:commentRangeEnd w:id="53"/>
      <w:r w:rsidRPr="00CC5A5F">
        <w:rPr>
          <w:rStyle w:val="afc"/>
          <w:rFonts w:eastAsia="SimSun" w:cstheme="minorBidi"/>
          <w:color w:val="auto"/>
          <w:lang w:eastAsia="en-US"/>
        </w:rPr>
        <w:commentReference w:id="53"/>
      </w:r>
      <w:commentRangeEnd w:id="54"/>
      <w:r w:rsidR="00B04A91">
        <w:rPr>
          <w:rStyle w:val="afc"/>
          <w:rFonts w:eastAsia="SimSun" w:cstheme="minorBidi"/>
          <w:color w:val="auto"/>
          <w:lang w:eastAsia="en-US"/>
        </w:rPr>
        <w:commentReference w:id="54"/>
      </w:r>
      <w:r w:rsidRPr="00CC5A5F">
        <w:t xml:space="preserve"> к образованию семихинонов, которые после диспропорционируют до исходных хинонов и пирокатехинов </w:t>
      </w:r>
      <w:sdt>
        <w:sdtPr>
          <w:id w:val="1230585099"/>
          <w:citation/>
        </w:sdtPr>
        <w:sdtContent>
          <w:r w:rsidRPr="00CC5A5F">
            <w:fldChar w:fldCharType="begin"/>
          </w:r>
          <w:r w:rsidRPr="00CC5A5F">
            <w:instrText xml:space="preserve">CITATION The17 \l 1033 </w:instrText>
          </w:r>
          <w:r w:rsidRPr="00CC5A5F">
            <w:fldChar w:fldCharType="separate"/>
          </w:r>
          <w:r w:rsidR="00B55CA9">
            <w:rPr>
              <w:noProof/>
            </w:rPr>
            <w:t>[26]</w:t>
          </w:r>
          <w:r w:rsidRPr="00CC5A5F">
            <w:fldChar w:fldCharType="end"/>
          </w:r>
        </w:sdtContent>
      </w:sdt>
      <w:r w:rsidR="00DB000E">
        <w:t xml:space="preserve"> </w:t>
      </w:r>
      <w:r w:rsidR="00DB000E">
        <w:fldChar w:fldCharType="begin"/>
      </w:r>
      <w:r w:rsidR="00DB000E">
        <w:instrText xml:space="preserve"> REF _Ref135051196 \h </w:instrText>
      </w:r>
      <w:r w:rsidR="00DB000E">
        <w:fldChar w:fldCharType="separate"/>
      </w:r>
      <w:r w:rsidR="00DB000E">
        <w:t xml:space="preserve">Схема </w:t>
      </w:r>
      <w:r w:rsidR="00DB000E">
        <w:rPr>
          <w:noProof/>
        </w:rPr>
        <w:t>12</w:t>
      </w:r>
      <w:r w:rsidR="00DB000E">
        <w:fldChar w:fldCharType="end"/>
      </w:r>
      <w:r w:rsidRPr="00CC5A5F">
        <w:t>:</w:t>
      </w:r>
    </w:p>
    <w:p w14:paraId="33013C0A" w14:textId="186D306F" w:rsidR="00683E4E" w:rsidRPr="005877E7" w:rsidRDefault="00683E4E" w:rsidP="00683E4E">
      <w:pPr>
        <w:pStyle w:val="a3"/>
      </w:pPr>
      <w:r>
        <w:t>Реакции гибели подробно описаны в</w: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12B09761" w:rsidR="00C17DFB" w:rsidRDefault="00844787" w:rsidP="00231678">
      <w:pPr>
        <w:pStyle w:val="a3"/>
      </w:pPr>
      <w:commentRangeStart w:id="55"/>
      <w:r>
        <w:t>В исследовании</w:t>
      </w:r>
      <w:commentRangeEnd w:id="55"/>
      <w:r w:rsidR="00C17DFB">
        <w:rPr>
          <w:rStyle w:val="afc"/>
          <w:rFonts w:eastAsia="SimSun" w:cstheme="minorBidi"/>
          <w:color w:val="auto"/>
          <w:lang w:eastAsia="en-US"/>
        </w:rPr>
        <w:commentReference w:id="55"/>
      </w:r>
      <w:r w:rsidR="00E454A5">
        <w:t xml:space="preserve"> </w:t>
      </w:r>
      <w:sdt>
        <w:sdtPr>
          <w:alias w:val="To edit, see citavi.com/edit"/>
          <w:tag w:val="CitaviPlaceholder#e522aba3-677b-4d7e-8bc4-27d21511be0e"/>
          <w:id w:val="767506896"/>
          <w:placeholder>
            <w:docPart w:val="DefaultPlaceholder_-1854013440"/>
          </w:placeholder>
        </w:sdtPr>
        <w:sdtContent>
          <w:r w:rsidR="00E454A5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z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VQxMjoxMTo0NSIsIlByb2plY3QiOnsiJHJlZiI6IjgifX0sIlVzZU51bWJlcmluZ1R5cGVPZlBhcmVudERvY3VtZW50IjpmYWxzZX1dLCJGb3JtYXR0ZWRUZXh0Ijp7IiRpZCI6IjkiLCJDb3VudCI6MSwiVGV4dFVuaXRzIjpbeyIkaWQiOiIxMCIsIkZvbnRTdHlsZSI6eyIkaWQiOiIxMSIsIk5ldXRyYWwiOnRydWV9LCJSZWFkaW5nT3JkZXIiOjEsIlRleHQiOiJbOV0ifV19LCJUYWciOiJDaXRhdmlQbGFjZWhvbGRlciNlNTIyYWJhMy02NzdiLTRkN2UtOGJjNC0yN2QyMTUxMWJlMGUiLCJUZXh0IjoiWzldIiwiV0FJVmVyc2lvbiI6IjYuMTUuMi4wIn0=}</w:instrText>
          </w:r>
          <w:r w:rsidR="00E454A5">
            <w:fldChar w:fldCharType="separate"/>
          </w:r>
          <w:hyperlink r:id="rId47" w:tooltip="Курский, Ю.А. Строение и реакционная способность замещённых о-хинонов и их производных / Ю.А. Курский. – Нижний Новгород." w:history="1">
            <w:r w:rsidR="006E5AA1">
              <w:t>[9]</w:t>
            </w:r>
          </w:hyperlink>
          <w:r w:rsidR="00E454A5">
            <w:fldChar w:fldCharType="end"/>
          </w:r>
        </w:sdtContent>
      </w:sdt>
      <w:r>
        <w:t xml:space="preserve"> был исследован фотолиз под действием видимого излучения </w:t>
      </w:r>
      <m:oMath>
        <m:r>
          <w:rPr>
            <w:rFonts w:ascii="Cambria Math" w:hAnsi="Cambria Math"/>
          </w:rPr>
          <m:t>λ&gt;520 нм</m:t>
        </m:r>
      </m:oMath>
      <w:r>
        <w:t xml:space="preserve"> бензольных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. </w:t>
      </w:r>
      <w:r w:rsidRPr="0001174A">
        <w:t>По данным ЯМР спектроскопии, фотореакции о-бензохинонов протекают с декарбонилированием хинонов и образованием одного конечного продукта - 3,4-ди-замещенного-2,5-ди-трет-бутил-циклопентадиенона</w:t>
      </w:r>
      <w:r w:rsidR="00E454A5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B55CA9">
        <w:t xml:space="preserve">Схема </w:t>
      </w:r>
      <w:r w:rsidR="00B55CA9">
        <w:rPr>
          <w:noProof/>
        </w:rPr>
        <w:t>13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E454A5">
        <w:t>При этом,</w:t>
      </w:r>
      <w:r w:rsidR="00E454A5" w:rsidRPr="0001174A">
        <w:t xml:space="preserve"> выявлено, что в процессе реакции формируется промежуточный продукт с низкой стабильностью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одн</w:t>
      </w:r>
      <w:r w:rsidR="00C17DFB">
        <w:t>и</w:t>
      </w:r>
      <w:r w:rsidR="00B172E7">
        <w:t xml:space="preserve"> продукт фотореакции – 2,3а,6,8-тетра-трет-бутил-1,9,9а,9б-тетра-метокси-9а,9б-дигидроциклоиентахромен-3,4,7-(ЗаН)-триона.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фотодимеризация двух молекул замещённого бицикло[3.1.0]гекс-3-еп-2,6-диона см. </w:t>
      </w:r>
      <w:r w:rsidR="00B172E7">
        <w:fldChar w:fldCharType="begin"/>
      </w:r>
      <w:r w:rsidR="00B172E7">
        <w:instrText xml:space="preserve"> REF _Ref134996846 \h </w:instrText>
      </w:r>
      <w:r w:rsidR="00B172E7">
        <w:fldChar w:fldCharType="separate"/>
      </w:r>
      <w:r w:rsidR="00B55CA9">
        <w:t xml:space="preserve">Схема </w:t>
      </w:r>
      <w:r w:rsidR="00B55CA9">
        <w:rPr>
          <w:noProof/>
        </w:rPr>
        <w:t>14</w:t>
      </w:r>
      <w:r w:rsidR="00B172E7">
        <w:fldChar w:fldCharType="end"/>
      </w:r>
      <w:r w:rsidR="00B172E7">
        <w:t>.</w:t>
      </w:r>
      <w:r w:rsidR="00C17DFB">
        <w:t xml:space="preserve"> Таким образом, реакция фотолического декарбонилирования производных о-хинона представляет собой двустадийный процесс. На первой стадии происходит перегруппировка циклогексадиендионового кольца фотовозбужденной молекулы о-хинона в соответствующий бицикло[3.1.0]гекс-3-ен-2,6-дион. На второй стадии наблюдается выброс СО из циклопропанового фрагмента и образование конечного продукта - замещённого циклопентадиенона с выходом близким к количественному. Дальнейшие реакции, происходящие производным циклопентадиенона описаны в этой </w:t>
      </w:r>
      <w:commentRangeStart w:id="56"/>
      <w:r w:rsidR="00C17DFB">
        <w:t>же</w:t>
      </w:r>
      <w:commentRangeEnd w:id="56"/>
      <w:r w:rsidR="00C17DFB">
        <w:rPr>
          <w:rStyle w:val="afc"/>
          <w:rFonts w:eastAsia="SimSun" w:cstheme="minorBidi"/>
          <w:color w:val="auto"/>
          <w:lang w:eastAsia="en-US"/>
        </w:rPr>
        <w:commentReference w:id="56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z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VQxMjoxMTo0NSIsIlByb2plY3QiOnsiJHJlZiI6IjgifX0sIlVzZU51bWJlcmluZ1R5cGVPZlBhcmVudERvY3VtZW50IjpmYWxzZX1dLCJGb3JtYXR0ZWRUZXh0Ijp7IiRpZCI6IjkiLCJDb3VudCI6MSwiVGV4dFVuaXRzIjpbeyIkaWQiOiIxMCIsIkZvbnRTdHlsZSI6eyIkaWQiOiIxMSIsIk5ldXRyYWwiOnRydWV9LCJSZWFkaW5nT3JkZXIiOjEsIlRleHQiOiJbOV0ifV19LCJUYWciOiJDaXRhdmlQbGFjZWhvbGRlciNhZjAzNzI3MS05OGRhLTQyMDktOWZjZS00ZDUzYTNhMjg4YjAiLCJUZXh0IjoiWzldIiwiV0FJVmVyc2lvbiI6IjYuMTUuMi4wIn0=}</w:instrText>
          </w:r>
          <w:r w:rsidR="00C17DFB">
            <w:fldChar w:fldCharType="separate"/>
          </w:r>
          <w:hyperlink r:id="rId48" w:tooltip="Курский, Ю.А. Строение и реакционная способность замещённых о-хинонов и их производных / Ю.А. Курский. – Нижний Новгород." w:history="1">
            <w:r w:rsidR="006E5AA1">
              <w:t>[9]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4E97AD89" w:rsidR="002F7900" w:rsidRPr="00EF334A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57"/>
                              <w:r>
                                <w:t>. Схема декарбонилирования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67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2+um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68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50" o:title=""/>
                </v:shape>
                <v:shape id="Надпись 54" o:spid="_x0000_s1069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4E97AD89" w:rsidR="002F7900" w:rsidRPr="00EF334A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4996503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12</w:t>
                          </w:r>
                        </w:fldSimple>
                        <w:bookmarkEnd w:id="58"/>
                        <w:r>
                          <w:t>. Схема декарбонилирования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31C4C3DB" w:rsidR="002F7900" w:rsidRPr="005E6924" w:rsidRDefault="002F7900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9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59"/>
                              <w:r>
                                <w:t>. Димеризация замещённого бицикло[3.1.0]гекс-3-еп-2,6-диона.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70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KIjT3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71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52" o:title=""/>
                </v:shape>
                <v:shape id="Надпись 36" o:spid="_x0000_s1072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31C4C3DB" w:rsidR="002F7900" w:rsidRPr="005E6924" w:rsidRDefault="002F7900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0" w:name="_Ref134996846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13</w:t>
                          </w:r>
                        </w:fldSimple>
                        <w:bookmarkEnd w:id="60"/>
                        <w:r>
                          <w:t>. Димеризация замещённого бицикло[3.1.0]гекс-3-еп-2,6-диона.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2005123E" w:rsidR="003608D7" w:rsidRDefault="003608D7" w:rsidP="00E454A5">
      <w:pPr>
        <w:pStyle w:val="33"/>
      </w:pPr>
      <w:commentRangeStart w:id="61"/>
      <w:commentRangeStart w:id="62"/>
      <w:r>
        <w:t>Ингибирование</w:t>
      </w:r>
      <w:commentRangeEnd w:id="61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1"/>
      </w:r>
      <w:commentRangeEnd w:id="62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62"/>
      </w:r>
    </w:p>
    <w:p w14:paraId="5353074D" w14:textId="4B13AE22" w:rsidR="00AE7EDD" w:rsidRDefault="00AE7EDD" w:rsidP="00E45A6B">
      <w:pPr>
        <w:pStyle w:val="a3"/>
      </w:pPr>
      <w:commentRangeStart w:id="63"/>
      <w:r>
        <w:t>Реакция</w:t>
      </w:r>
      <w:commentRangeEnd w:id="63"/>
      <w:r w:rsidR="004106B0">
        <w:rPr>
          <w:rStyle w:val="afc"/>
          <w:rFonts w:eastAsia="SimSun" w:cstheme="minorBidi"/>
          <w:color w:val="auto"/>
          <w:lang w:eastAsia="en-US"/>
        </w:rPr>
        <w:commentReference w:id="63"/>
      </w:r>
      <w:r>
        <w:t xml:space="preserve"> ингибирования полимеризации хинонами крайне интересна своим </w:t>
      </w:r>
      <w:r w:rsidR="003074AF">
        <w:t>влиянием</w:t>
      </w:r>
      <w:r>
        <w:t xml:space="preserve"> на</w:t>
      </w:r>
      <w:r w:rsidR="003074AF">
        <w:t xml:space="preserve"> </w:t>
      </w:r>
      <w:r>
        <w:t>систему</w:t>
      </w:r>
      <w:r w:rsidR="003074AF">
        <w:t xml:space="preserve"> в целом т.к. </w:t>
      </w:r>
      <w:r w:rsidR="003074AF">
        <w:t>Облучение растворов хинонов и Н</w:t>
      </w:r>
      <w:r w:rsidR="003074AF">
        <w:t>-</w:t>
      </w:r>
      <w:r w:rsidR="003074AF">
        <w:t>донорных соединений в мономере приводит к образованию алкильных радикалов, способных</w:t>
      </w:r>
      <w:r w:rsidR="003074AF">
        <w:t xml:space="preserve"> </w:t>
      </w:r>
      <w:r w:rsidR="003074AF">
        <w:t>инициировать полимеризацию и оксифеноксильных радикалов – ингибиторов радикальной полимеризации. Такой дуализм в поведении реакционной пары хинон</w:t>
      </w:r>
      <w:r w:rsidR="003074AF">
        <w:t xml:space="preserve"> </w:t>
      </w:r>
      <w:r w:rsidR="003074AF">
        <w:t>–</w:t>
      </w:r>
      <w:r w:rsidR="003074AF">
        <w:t xml:space="preserve"> </w:t>
      </w:r>
      <w:r w:rsidR="003074AF">
        <w:t>Н</w:t>
      </w:r>
      <w:r w:rsidR="003074AF">
        <w:t>-</w:t>
      </w:r>
      <w:r w:rsidR="003074AF">
        <w:t>донор делает необходимым</w:t>
      </w:r>
      <w:r w:rsidR="003074AF">
        <w:t xml:space="preserve"> </w:t>
      </w:r>
      <w:r w:rsidR="003074AF">
        <w:t>детальное изучение реакций как фотоинициирования, так и ингибирования радикальной полимеризации в присутствии хинонов</w:t>
      </w:r>
      <w:r w:rsidR="00E45A6B">
        <w:t xml:space="preserve">. </w:t>
      </w: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ZmFsc2UsIkhhc0xhYmVsMiI6dHJ1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MtMDUtMTVUMTI6MTc6MDk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M1MTFiYzVjNC01MmM4LTRkODYtODQ3ZC1lNGY4Nzg3YTI3NGUiLCJUZXh0IjoiWzEwXSIsIldBSVZlcnNpb24iOiI2LjE1LjIuMCJ9}</w:instrText>
          </w:r>
          <w:r>
            <w:fldChar w:fldCharType="separate"/>
          </w:r>
          <w:hyperlink r:id="rId53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E5AA1">
              <w:t>[10]</w:t>
            </w:r>
          </w:hyperlink>
          <w:r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="002F7900" w:rsidRPr="002F7900">
        <w:t xml:space="preserve">При проведении квантово-химических расчетов использовали программу </w:t>
      </w:r>
      <w:r w:rsidR="002F7900" w:rsidRPr="00863D0D">
        <w:t xml:space="preserve">Gaussian </w:t>
      </w:r>
      <w:r w:rsidR="00863D0D" w:rsidRPr="00863D0D">
        <w:t>98.</w:t>
      </w:r>
      <w:r w:rsidR="002F7900" w:rsidRPr="00863D0D">
        <w:t xml:space="preserve"> Расчеты</w:t>
      </w:r>
      <w:r w:rsidR="002F7900" w:rsidRPr="002F7900">
        <w:t xml:space="preserve"> выполняли в рамках теории 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6F35F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TGFzdE5hbWUiOiJLb2huIFcuLCBTaGFtIEwuIEouIiwiUHJvdGVjdGVkIjpmYWxzZSwiU2V4IjowLCJDcmVhdGVkQnkiOiJfSE9NRSIsIkNyZWF0ZWRPbiI6IjIwMjMtMDUtMTVUMDk6MTM6NTdaIiwiTW9kaWZpZWRCeSI6Il9IT01FIiwiSWQiOiI0NjE5NmY5MC1kZDA1LTQ4ZDgtYmJlOS1jZTI0MDY2N2EwOWMiLCJNb2RpZmllZE9uIjoiMjAyMy0wNS0xNVQwOToxMzo1N1oiLCJQcm9qZWN0Ijp7IiRyZWYiOiI4In19XSwiQmliVGVYS2V5IjoiS29oblcuU2hhbUwuSi4uMTk2NS5WLjE0MC40Li4xOTY1Ii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}</w:instrText>
          </w:r>
          <w:r w:rsidR="00863D0D">
            <w:fldChar w:fldCharType="separate"/>
          </w:r>
          <w:hyperlink r:id="rId54" w:tooltip="Hohenberg P., K.W. / K.W. Hohenberg P. // Phys. Rev. B. – 1964. – Т.136, №3. – C.864." w:history="1">
            <w:r w:rsidR="006E5AA1">
              <w:t>[11</w:t>
            </w:r>
          </w:hyperlink>
          <w:hyperlink r:id="rId55" w:tooltip="Kohn W., Sham L. J. / Kohn W., Sham L. J. // Phys. Rev. A. – 1965. – Т.140, №4. – C.1133." w:history="1">
            <w:r w:rsidR="006E5AA1">
              <w:t>, 12]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</w:t>
      </w:r>
      <w:r w:rsidR="006F35F2">
        <w:lastRenderedPageBreak/>
        <w:t>было проведено</w:t>
      </w:r>
      <w:r w:rsidR="006F35F2" w:rsidRPr="006F35F2">
        <w:t xml:space="preserve"> для бензохинона-1,2 и его 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 xml:space="preserve">-бутильных производных (35Q и </w:t>
      </w:r>
      <w:commentRangeStart w:id="64"/>
      <w:r w:rsidR="006F35F2" w:rsidRPr="006F35F2">
        <w:t>36Q</w:t>
      </w:r>
      <w:commentRangeEnd w:id="64"/>
      <w:r w:rsidR="00CA6E82">
        <w:rPr>
          <w:rStyle w:val="afc"/>
          <w:rFonts w:eastAsia="SimSun" w:cstheme="minorBidi"/>
          <w:color w:val="auto"/>
          <w:lang w:eastAsia="en-US"/>
        </w:rPr>
        <w:commentReference w:id="64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B55CA9">
        <w:t xml:space="preserve">Рисунок </w:t>
      </w:r>
      <w:r w:rsidR="00B55CA9">
        <w:rPr>
          <w:noProof/>
        </w:rPr>
        <w:t>2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64DFDDEC" w:rsidR="006F35F2" w:rsidRPr="00085B74" w:rsidRDefault="006F35F2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5" w:name="_Ref13504593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B55CA9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65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3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">
                <v:shape id="Рисунок 38" o:spid="_x0000_s1074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57" o:title=""/>
                </v:shape>
                <v:shape id="Надпись 39" o:spid="_x0000_s1075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64DFDDEC" w:rsidR="006F35F2" w:rsidRPr="00085B74" w:rsidRDefault="006F35F2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6" w:name="_Ref13504593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B55CA9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66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61771850" w:rsidR="006F35F2" w:rsidRDefault="006F35F2" w:rsidP="006F35F2">
      <w:pPr>
        <w:pStyle w:val="a3"/>
        <w:rPr>
          <w:lang w:eastAsia="en-US"/>
        </w:rPr>
      </w:pPr>
      <w:r>
        <w:rPr>
          <w:lang w:eastAsia="en-US"/>
        </w:rP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_Ref135045914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15</w:t>
      </w:r>
      <w:r>
        <w:rPr>
          <w:lang w:eastAsia="en-US"/>
        </w:rPr>
        <w:fldChar w:fldCharType="end"/>
      </w:r>
      <w:r>
        <w:rPr>
          <w:lang w:eastAsia="en-US"/>
        </w:rP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14763520" w:rsidR="006F35F2" w:rsidRPr="002A68A7" w:rsidRDefault="006F35F2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7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bookmarkEnd w:id="67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76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jsf94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77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59" o:title=""/>
                </v:shape>
                <v:shape id="Надпись 57" o:spid="_x0000_s1078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14763520" w:rsidR="006F35F2" w:rsidRPr="002A68A7" w:rsidRDefault="006F35F2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8" w:name="_Ref135045914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14</w:t>
                          </w:r>
                        </w:fldSimple>
                        <w:bookmarkEnd w:id="68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FAD28C6" w:rsidR="00B55CA9" w:rsidRDefault="00255FBF" w:rsidP="001C11C0">
      <w:pPr>
        <w:pStyle w:val="a3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B55CA9">
        <w:t xml:space="preserve">Таблица </w:t>
      </w:r>
      <w:r w:rsidR="00B55CA9">
        <w:rPr>
          <w:noProof/>
        </w:rPr>
        <w:t>2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0AAA5AE3" w:rsidR="00B55CA9" w:rsidRPr="00255FBF" w:rsidRDefault="00B55CA9" w:rsidP="00B55CA9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lang w:val="en-US"/>
                                </w:rPr>
                              </w:pPr>
                              <w:bookmarkStart w:id="69" w:name="_Ref135046901"/>
                              <w:r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69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 = 317 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79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txgcW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80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61" o:title="" cropright="2300f"/>
                </v:shape>
                <v:shape id="Надпись 60" o:spid="_x0000_s1081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0AAA5AE3" w:rsidR="00B55CA9" w:rsidRPr="00255FBF" w:rsidRDefault="00B55CA9" w:rsidP="00B55CA9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lang w:val="en-US"/>
                          </w:rPr>
                        </w:pPr>
                        <w:bookmarkStart w:id="70" w:name="_Ref135046901"/>
                        <w:r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70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 = 317 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77777777" w:rsidR="00B55CA9" w:rsidRDefault="001C11C0" w:rsidP="00B55CA9">
      <w:pPr>
        <w:pStyle w:val="a3"/>
      </w:pPr>
      <w:r>
        <w:lastRenderedPageBreak/>
        <w:t>При взаимодействии радикала с хиноном по атому кислорода определяющую роль играют электронные факторы, связанные со стабильностью образующегося в реакции радикала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B55CA9">
        <w:t xml:space="preserve">Таблица </w:t>
      </w:r>
      <w:r w:rsidR="00B55CA9">
        <w:rPr>
          <w:noProof/>
        </w:rPr>
        <w:t>3</w:t>
      </w:r>
      <w:r w:rsidR="00B55CA9">
        <w:fldChar w:fldCharType="end"/>
      </w:r>
      <w:r>
        <w:t>)</w:t>
      </w:r>
      <w:r w:rsidR="00B55CA9">
        <w:t xml:space="preserve">. </w:t>
      </w:r>
      <w:r w:rsidR="00B55CA9">
        <w:t>При атаке радикалом роста атома углерода значительные препятствия для присоединения создают стерически затрудненные тpeт-бутильные группы, что непосредственно отражается на энергетике реакции.</w:t>
      </w:r>
    </w:p>
    <w:p w14:paraId="393E3ED1" w14:textId="20448752" w:rsidR="007B63FE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30CCD933" w:rsidR="007B63FE" w:rsidRPr="00C652B6" w:rsidRDefault="007B63FE" w:rsidP="007B63F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1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B55CA9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1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="00B55CA9" w:rsidRPr="00907A00">
                                <w:t xml:space="preserve"> </w:t>
                              </w:r>
                              <w:r w:rsidRPr="00907A00">
                                <w:t>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82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">
                <v:shape id="Рисунок 65" o:spid="_x0000_s1083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63" o:title=""/>
                </v:shape>
                <v:shape id="Надпись 66" o:spid="_x0000_s1084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30CCD933" w:rsidR="007B63FE" w:rsidRPr="00C652B6" w:rsidRDefault="007B63FE" w:rsidP="007B63F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2" w:name="_Ref135047443"/>
                        <w:r>
                          <w:t xml:space="preserve">Таблица </w:t>
                        </w:r>
                        <w:fldSimple w:instr=" SEQ Таблица \* ARABIC ">
                          <w:r w:rsidR="00B55CA9">
                            <w:rPr>
                              <w:noProof/>
                            </w:rPr>
                            <w:t>3</w:t>
                          </w:r>
                        </w:fldSimple>
                        <w:bookmarkEnd w:id="72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="00B55CA9" w:rsidRPr="00907A00">
                          <w:t xml:space="preserve"> </w:t>
                        </w:r>
                        <w:r w:rsidRPr="00907A00">
                          <w:t>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B820ED" w14:textId="0AF85BCF" w:rsidR="00255FBF" w:rsidRDefault="00255FBF" w:rsidP="00255FBF">
      <w:pPr>
        <w:pStyle w:val="aff5"/>
        <w:rPr>
          <w:noProof/>
        </w:rPr>
      </w:pPr>
    </w:p>
    <w:p w14:paraId="600ACBC4" w14:textId="281BDD99" w:rsidR="00255FBF" w:rsidRDefault="00255FBF" w:rsidP="00255FBF">
      <w:pPr>
        <w:pStyle w:val="a3"/>
        <w:rPr>
          <w:lang w:eastAsia="en-US"/>
        </w:rPr>
      </w:pPr>
      <w:r w:rsidRPr="00255FBF">
        <w:rPr>
          <w:lang w:eastAsia="en-US"/>
        </w:rPr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несомненно, связан с влиянием объемных </w:t>
      </w:r>
      <w:r>
        <w:rPr>
          <w:lang w:eastAsia="en-US"/>
        </w:rPr>
        <w:t>трет</w:t>
      </w:r>
      <w:r w:rsidRPr="00255FBF">
        <w:rPr>
          <w:lang w:eastAsia="en-US"/>
        </w:rPr>
        <w:t>-бутильных групп, затрудняющих атаку атома углерода хинона растущим макрорадикалом.</w:t>
      </w:r>
      <w:r>
        <w:rPr>
          <w:lang w:eastAsia="en-US"/>
        </w:rPr>
        <w:t xml:space="preserve"> </w:t>
      </w:r>
      <w:r w:rsidRPr="00255FBF">
        <w:rPr>
          <w:lang w:eastAsia="en-US"/>
        </w:rPr>
        <w:t xml:space="preserve">Квантово-химические расчеты подтверждают, что спиновая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rPr>
          <w:lang w:eastAsia="en-US"/>
        </w:rPr>
        <w:fldChar w:fldCharType="begin"/>
      </w:r>
      <w:r w:rsidR="00D54142">
        <w:rPr>
          <w:lang w:eastAsia="en-US"/>
        </w:rPr>
        <w:instrText xml:space="preserve"> REF _Ref135046881 \h </w:instrText>
      </w:r>
      <w:r w:rsidR="00D54142">
        <w:rPr>
          <w:lang w:eastAsia="en-US"/>
        </w:rPr>
      </w:r>
      <w:r w:rsidR="00D54142"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16</w:t>
      </w:r>
      <w:r w:rsidR="00D54142">
        <w:rPr>
          <w:lang w:eastAsia="en-US"/>
        </w:rPr>
        <w:fldChar w:fldCharType="end"/>
      </w:r>
      <w:r w:rsidR="00D54142">
        <w:rPr>
          <w:lang w:eastAsia="en-US"/>
        </w:rPr>
        <w:t>: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717415"/>
                <wp:effectExtent l="0" t="0" r="6350" b="698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717415"/>
                          <a:chOff x="0" y="0"/>
                          <a:chExt cx="3441700" cy="471741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000A2555" w:rsidR="00D54142" w:rsidRPr="005F0583" w:rsidRDefault="00D54142" w:rsidP="00D5414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3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bookmarkEnd w:id="73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85" style="width:271pt;height:371.45pt;mso-position-horizontal-relative:char;mso-position-vertical-relative:line" coordsize="34417,4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">
                <v:shape id="Рисунок 62" o:spid="_x0000_s1086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65" o:title=""/>
                </v:shape>
                <v:shape id="Надпись 63" o:spid="_x0000_s1087" type="#_x0000_t202" style="position:absolute;top:45466;width:3441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000A2555" w:rsidR="00D54142" w:rsidRPr="005F0583" w:rsidRDefault="00D54142" w:rsidP="00D5414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4" w:name="_Ref135046881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15</w:t>
                          </w:r>
                        </w:fldSimple>
                        <w:bookmarkEnd w:id="74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F5A445" w14:textId="476352AB" w:rsidR="00D54142" w:rsidRPr="00D54142" w:rsidRDefault="00F820D4" w:rsidP="00CA6E82">
      <w:pPr>
        <w:pStyle w:val="a3"/>
        <w:rPr>
          <w:lang w:eastAsia="en-US"/>
        </w:rPr>
      </w:pPr>
      <w:r>
        <w:rPr>
          <w:lang w:eastAsia="en-US"/>
        </w:rPr>
        <w:t xml:space="preserve">В </w:t>
      </w:r>
      <w:commentRangeStart w:id="75"/>
      <w:r>
        <w:rPr>
          <w:lang w:eastAsia="en-US"/>
        </w:rPr>
        <w:t>работе</w:t>
      </w:r>
      <w:commentRangeEnd w:id="75"/>
      <w:r w:rsidR="00CA6E82">
        <w:rPr>
          <w:rStyle w:val="afc"/>
          <w:rFonts w:eastAsia="SimSun" w:cstheme="minorBidi"/>
          <w:color w:val="auto"/>
          <w:lang w:eastAsia="en-US"/>
        </w:rPr>
        <w:commentReference w:id="75"/>
      </w:r>
      <w:r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691298155"/>
          <w:placeholder>
            <w:docPart w:val="DefaultPlaceholder_-1854013440"/>
          </w:placeholder>
        </w:sdtPr>
        <w:sdtContent>
          <w:r>
            <w:rPr>
              <w:lang w:eastAsia="en-US"/>
            </w:rPr>
            <w:fldChar w:fldCharType="begin"/>
          </w:r>
          <w:r w:rsidR="00960875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}</w:instrText>
          </w:r>
          <w:r>
            <w:rPr>
              <w:lang w:eastAsia="en-US"/>
            </w:rPr>
            <w:fldChar w:fldCharType="separate"/>
          </w:r>
          <w:hyperlink r:id="rId66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E5AA1">
              <w:rPr>
                <w:lang w:eastAsia="en-US"/>
              </w:rPr>
              <w:t>[13]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определения механизма ингибирования в системе о-хинон – Н-донор были проведены реакции </w:t>
      </w:r>
      <w:r>
        <w:rPr>
          <w:lang w:eastAsia="en-US"/>
        </w:rPr>
        <w:t>обычных условиях термоинициирования</w:t>
      </w:r>
      <w:r>
        <w:rPr>
          <w:lang w:eastAsia="en-US"/>
        </w:rPr>
        <w:t xml:space="preserve"> </w:t>
      </w:r>
      <w:r>
        <w:rPr>
          <w:lang w:eastAsia="en-US"/>
        </w:rPr>
        <w:t>и при облучении системы.</w:t>
      </w:r>
      <w:r>
        <w:rPr>
          <w:lang w:eastAsia="en-US"/>
        </w:rPr>
        <w:t xml:space="preserve"> </w:t>
      </w:r>
      <w:r>
        <w:rPr>
          <w:lang w:eastAsia="en-US"/>
        </w:rPr>
        <w:t>Известно, что облучение видимым светом λ &lt; 650 нм</w:t>
      </w:r>
      <w:r>
        <w:rPr>
          <w:lang w:eastAsia="en-US"/>
        </w:rPr>
        <w:t xml:space="preserve"> таких</w:t>
      </w:r>
      <w:r>
        <w:rPr>
          <w:lang w:eastAsia="en-US"/>
        </w:rPr>
        <w:t xml:space="preserve"> растворов приводит к образованию пирокатехинов и</w:t>
      </w:r>
      <w:r>
        <w:rPr>
          <w:lang w:eastAsia="en-US"/>
        </w:rPr>
        <w:t xml:space="preserve"> </w:t>
      </w:r>
      <w:r>
        <w:rPr>
          <w:lang w:eastAsia="en-US"/>
        </w:rPr>
        <w:t xml:space="preserve">далее оксифеноксильных радикалов – ингибиторов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534932607"/>
          <w:placeholder>
            <w:docPart w:val="DefaultPlaceholder_-1854013440"/>
          </w:placeholder>
        </w:sdtPr>
        <w:sdtContent>
          <w:r w:rsidR="00F12DE4" w:rsidRPr="00F12DE4">
            <w:rPr>
              <w:lang w:eastAsia="en-US"/>
            </w:rPr>
            <w:fldChar w:fldCharType="begin"/>
          </w:r>
          <w:r w:rsidR="00F12DE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U3RhcnQiOjMsIlJhbmdlTGVuZ3RoIjo1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1VDE0OjM3OjE4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Uxlbmd0aCI6My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haIiwiTW9kaWZpZWRCeSI6Il9IT01FIiwiSWQiOiJmMzM3ODY3OC1kZjkxLTRlNzMtYjBjMi02MDgyODg5YTExYzEiLCJNb2RpZmllZE9uIjoiMjAyMy0wNS0xNVQxMzozMzozNy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1VDE0OjM3OjIwIiwiUHJvamVjdCI6eyIkcmVmIjoiOCJ9fSwiVXNlTnVtYmVyaW5nVHlwZU9mUGFyZW50RG9jdW1lbnQiOmZhbHNlfV0sIkZvcm1hdHRlZFRleHQiOnsiJGlkIjoiMjMiLCJDb3VudCI6MSwiVGV4dFVuaXRzIjpbeyIkaWQiOiIyNCIsIkZvbnRTdHlsZSI6eyIkaWQiOiIyNSIsIk5ldXRyYWwiOnRydWV9LCJSZWFkaW5nT3JkZXIiOjEsIlRleHQiOiJbMTQsIDE1XSJ9XX0sIlRhZyI6IkNpdGF2aVBsYWNlaG9sZGVyIzZhOWI4Y2IzLTRmYzQtNDUzZS04YTNlLWUwY2I0MmIzMDNlNCIsIlRleHQiOiJbMTQsIDE1XSIsIldBSVZlcnNpb24iOiI2LjE1LjIuMCJ9}</w:instrText>
          </w:r>
          <w:r w:rsidR="00F12DE4" w:rsidRPr="00F12DE4">
            <w:rPr>
              <w:lang w:eastAsia="en-US"/>
            </w:rPr>
            <w:fldChar w:fldCharType="separate"/>
          </w:r>
          <w:hyperlink r:id="rId67" w:tooltip="С. Чесноков, В. Черкасов, Ю. Чечет [и др.] // Изв. АН СССР, сер. xим. – 2000. – C.1515." w:history="1">
            <w:r w:rsidR="00F12DE4" w:rsidRPr="00F12DE4">
              <w:rPr>
                <w:lang w:eastAsia="en-US"/>
              </w:rPr>
              <w:t>[14</w:t>
            </w:r>
          </w:hyperlink>
          <w:hyperlink r:id="rId68" w:tooltip="Мазалецкая, Л. / Л. Мазалецкая, Карпухина Г.В. // Кинетика и катализ. – 1989. – Т.30, №2. – C.308." w:history="1">
            <w:r w:rsidR="00F12DE4" w:rsidRPr="00F12DE4">
              <w:rPr>
                <w:lang w:eastAsia="en-US"/>
              </w:rPr>
              <w:t>, 15]</w:t>
            </w:r>
          </w:hyperlink>
          <w:r w:rsidR="00F12DE4"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 w:rsidR="004106B0">
        <w:rPr>
          <w:lang w:eastAsia="en-US"/>
        </w:rPr>
        <w:t xml:space="preserve"> </w:t>
      </w:r>
      <w:r w:rsidR="004106B0">
        <w:rPr>
          <w:lang w:eastAsia="en-US"/>
        </w:rPr>
        <w:t>В связи с</w:t>
      </w:r>
      <w:r w:rsidR="004106B0">
        <w:rPr>
          <w:lang w:eastAsia="en-US"/>
        </w:rPr>
        <w:t xml:space="preserve"> </w:t>
      </w:r>
      <w:r w:rsidR="004106B0">
        <w:rPr>
          <w:lang w:eastAsia="en-US"/>
        </w:rPr>
        <w:t>этим влияние продуктов фотовосстановления орто</w:t>
      </w:r>
      <w:r w:rsidR="004106B0">
        <w:rPr>
          <w:lang w:eastAsia="en-US"/>
        </w:rPr>
        <w:t>-</w:t>
      </w:r>
      <w:r w:rsidR="004106B0">
        <w:rPr>
          <w:lang w:eastAsia="en-US"/>
        </w:rPr>
        <w:t>бензохинонов в присутствии аминов на полимеризацию ММА моделировали посредством</w:t>
      </w:r>
      <w:r w:rsidR="004106B0">
        <w:rPr>
          <w:lang w:eastAsia="en-US"/>
        </w:rPr>
        <w:t xml:space="preserve"> </w:t>
      </w:r>
      <w:r w:rsidR="004106B0">
        <w:rPr>
          <w:lang w:eastAsia="en-US"/>
        </w:rPr>
        <w:t>“предварительного облучения” мономера, содержащего хинон и амин, светом с длиной волны более 500 нм с последующей полимеризацией в темновом режиме.</w:t>
      </w:r>
      <w:r w:rsidR="00CA6E82">
        <w:rPr>
          <w:lang w:eastAsia="en-US"/>
        </w:rPr>
        <w:t xml:space="preserve"> В ходе работы наблюдалось </w:t>
      </w:r>
      <w:r w:rsidR="00CA6E82">
        <w:rPr>
          <w:lang w:eastAsia="en-US"/>
        </w:rPr>
        <w:t>торможение</w:t>
      </w:r>
      <w:r w:rsidR="00CA6E82">
        <w:rPr>
          <w:lang w:eastAsia="en-US"/>
        </w:rPr>
        <w:t xml:space="preserve"> </w:t>
      </w:r>
      <w:r w:rsidR="00CA6E82">
        <w:rPr>
          <w:lang w:eastAsia="en-US"/>
        </w:rPr>
        <w:t>реакции: на кинетических кривых полимеризации ММА имеется четко выраженный индукционный период</w:t>
      </w:r>
      <w:r w:rsidR="00CA6E82">
        <w:rPr>
          <w:lang w:eastAsia="en-US"/>
        </w:rPr>
        <w:t xml:space="preserve">, при этом </w:t>
      </w:r>
      <w:r w:rsidR="00CA6E82">
        <w:rPr>
          <w:lang w:eastAsia="en-US"/>
        </w:rPr>
        <w:t>по отдельности хинон и амины на кинетику полимеризации не влияют</w:t>
      </w:r>
      <w:r w:rsidR="00CA6E82"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787044831"/>
          <w:placeholder>
            <w:docPart w:val="DefaultPlaceholder_-1854013440"/>
          </w:placeholder>
        </w:sdtPr>
        <w:sdtContent>
          <w:r w:rsidR="00CA6E82">
            <w:rPr>
              <w:lang w:eastAsia="en-US"/>
            </w:rPr>
            <w:fldChar w:fldCharType="begin"/>
          </w:r>
          <w:r w:rsidR="00960875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}</w:instrText>
          </w:r>
          <w:r w:rsidR="00CA6E82">
            <w:rPr>
              <w:lang w:eastAsia="en-US"/>
            </w:rPr>
            <w:fldChar w:fldCharType="separate"/>
          </w:r>
          <w:hyperlink r:id="rId69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E5AA1">
              <w:rPr>
                <w:lang w:eastAsia="en-US"/>
              </w:rPr>
              <w:t>[13]</w:t>
            </w:r>
          </w:hyperlink>
          <w:r w:rsidR="00CA6E82">
            <w:rPr>
              <w:lang w:eastAsia="en-US"/>
            </w:rPr>
            <w:fldChar w:fldCharType="end"/>
          </w:r>
        </w:sdtContent>
      </w:sdt>
      <w:r w:rsidR="00CA6E82">
        <w:rPr>
          <w:lang w:eastAsia="en-US"/>
        </w:rPr>
        <w:t xml:space="preserve">. </w:t>
      </w:r>
      <w:r w:rsidR="00CA6E82">
        <w:rPr>
          <w:lang w:eastAsia="en-US"/>
        </w:rPr>
        <w:t>Данный факт в совокупности с изложенным выше указывает на то, что ингибитор образуется во время облучения растворов хинона и</w:t>
      </w:r>
      <w:r w:rsidR="00CA6E82">
        <w:rPr>
          <w:lang w:eastAsia="en-US"/>
        </w:rPr>
        <w:t xml:space="preserve"> </w:t>
      </w:r>
      <w:r w:rsidR="00CA6E82">
        <w:rPr>
          <w:lang w:eastAsia="en-US"/>
        </w:rPr>
        <w:t>амина в ММА в результате реакции фотовосстановления хинона</w:t>
      </w:r>
      <w:r w:rsidR="00F12DE4"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-739095505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F12DE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haIiwiTW9kaWZpZWRCeSI6Il9IT01FIiwiSWQiOiJmMzM3ODY3OC1kZjkxLTRlNzMtYjBjMi02MDgyODg5YTExYzEiLCJNb2RpZmllZE9uIjoiMjAyMy0wNS0xNVQxMzozMzozNyIsIlByb2plY3QiOnsiJGlkIjoiOCIsIiR0eXBlIjoiU3dpc3NBY2FkZW1pYy5DaXRhdmkuUHJvamVjdCwgU3dpc3NBY2FkZW1pYy5DaXRhdmkifX0seyIkaWQiOiI5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w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x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xMi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xMy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JpYlRlWEtleSI6Ii4yMDAw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VUMTQ6Mzc6MjA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4MTM1NTI3My01YjJhLTRjMjMtYmM5MC01YzM2NTlhNDY1NTciLCJUZXh0IjoiWzE0XSIsIldBSVZlcnNpb24iOiI2LjE1LjIuMCJ9}</w:instrText>
          </w:r>
          <w:r w:rsidR="00F12DE4">
            <w:rPr>
              <w:lang w:eastAsia="en-US"/>
            </w:rPr>
            <w:fldChar w:fldCharType="separate"/>
          </w:r>
          <w:hyperlink r:id="rId70" w:tooltip="С. Чесноков, В. Черкасов, Ю. Чечет [и др.] // Изв. АН СССР, сер. xим. – 2000. – C.1515." w:history="1">
            <w:r w:rsidR="00F12DE4">
              <w:rPr>
                <w:lang w:eastAsia="en-US"/>
              </w:rPr>
              <w:t>[14]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DB000E">
        <w:rPr>
          <w:lang w:eastAsia="en-US"/>
        </w:rPr>
        <w:t xml:space="preserve"> по </w:t>
      </w:r>
      <w:commentRangeStart w:id="76"/>
      <w:r w:rsidR="00DB000E">
        <w:rPr>
          <w:lang w:eastAsia="en-US"/>
        </w:rPr>
        <w:t>механизму</w:t>
      </w:r>
      <w:commentRangeEnd w:id="76"/>
      <w:r w:rsidR="00DB000E">
        <w:rPr>
          <w:rStyle w:val="afc"/>
          <w:rFonts w:eastAsia="SimSun" w:cstheme="minorBidi"/>
          <w:color w:val="auto"/>
          <w:lang w:eastAsia="en-US"/>
        </w:rPr>
        <w:commentReference w:id="76"/>
      </w:r>
      <w:r w:rsidR="00DB000E">
        <w:rPr>
          <w:lang w:eastAsia="en-US"/>
        </w:rPr>
        <w:t xml:space="preserve"> </w:t>
      </w:r>
      <w:r w:rsidR="00DB000E">
        <w:rPr>
          <w:lang w:eastAsia="en-US"/>
        </w:rPr>
        <w:fldChar w:fldCharType="begin"/>
      </w:r>
      <w:r w:rsidR="00DB000E">
        <w:rPr>
          <w:lang w:eastAsia="en-US"/>
        </w:rPr>
        <w:instrText xml:space="preserve"> REF _Ref135051196 \h </w:instrText>
      </w:r>
      <w:r w:rsidR="00DB000E">
        <w:rPr>
          <w:lang w:eastAsia="en-US"/>
        </w:rPr>
      </w:r>
      <w:r w:rsidR="00DB000E">
        <w:rPr>
          <w:lang w:eastAsia="en-US"/>
        </w:rPr>
        <w:fldChar w:fldCharType="separate"/>
      </w:r>
      <w:r w:rsidR="00DB000E">
        <w:t xml:space="preserve">Схема </w:t>
      </w:r>
      <w:r w:rsidR="00DB000E">
        <w:rPr>
          <w:noProof/>
        </w:rPr>
        <w:t>12</w:t>
      </w:r>
      <w:r w:rsidR="00DB000E">
        <w:rPr>
          <w:lang w:eastAsia="en-US"/>
        </w:rPr>
        <w:fldChar w:fldCharType="end"/>
      </w:r>
      <w:r w:rsidR="00DB000E">
        <w:rPr>
          <w:lang w:eastAsia="en-US"/>
        </w:rPr>
        <w:t xml:space="preserve">: </w:t>
      </w:r>
    </w:p>
    <w:p w14:paraId="469AA268" w14:textId="5841B8A6" w:rsidR="00D54142" w:rsidRPr="00255FBF" w:rsidRDefault="00DB000E" w:rsidP="00255FBF">
      <w:pPr>
        <w:pStyle w:val="a3"/>
        <w:rPr>
          <w:lang w:eastAsia="en-US"/>
        </w:rPr>
      </w:pPr>
      <w:r w:rsidRPr="00CC5A5F">
        <w:rPr>
          <w:strike/>
          <w:noProof/>
        </w:rPr>
        <mc:AlternateContent>
          <mc:Choice Requires="wpg">
            <w:drawing>
              <wp:inline distT="0" distB="0" distL="0" distR="0" wp14:anchorId="6C55A52C" wp14:editId="2CAE8644">
                <wp:extent cx="5720080" cy="1732915"/>
                <wp:effectExtent l="0" t="0" r="0" b="635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5991F9" w14:textId="1BEBB7D6" w:rsidR="00DB000E" w:rsidRPr="00C503EE" w:rsidRDefault="00DB000E" w:rsidP="00DB000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05119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3A452C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77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5A52C" id="Группа 29" o:spid="_x0000_s1088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">
                <v:shape id="Рисунок 27" o:spid="_x0000_s1089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">
                  <v:imagedata r:id="rId72" o:title=""/>
                </v:shape>
                <v:shape id="Надпись 28" o:spid="_x0000_s1090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055991F9" w14:textId="1BEBB7D6" w:rsidR="00DB000E" w:rsidRPr="00C503EE" w:rsidRDefault="00DB000E" w:rsidP="00DB000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05119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3A452C"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78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D6DC31" w14:textId="0E34DE7A" w:rsidR="00AE7EDD" w:rsidRDefault="006E5AA1" w:rsidP="006E5AA1">
      <w:pPr>
        <w:pStyle w:val="a3"/>
      </w:pPr>
      <w:r>
        <w:lastRenderedPageBreak/>
        <w:t xml:space="preserve">Кроме этой реакции в системе наблюдается равновесие между </w:t>
      </w:r>
      <w:r>
        <w:t>оксифеноксильны</w:t>
      </w:r>
      <w:r>
        <w:t>ми</w:t>
      </w:r>
      <w:r>
        <w:t xml:space="preserve"> радикал</w:t>
      </w:r>
      <w:r>
        <w:t>ами,</w:t>
      </w:r>
      <w:r>
        <w:t xml:space="preserve"> хиноном и пирокатехином</w:t>
      </w:r>
      <w:r>
        <w:t xml:space="preserve">. Эти радикалы </w:t>
      </w:r>
      <w:r>
        <w:t>могут взаимодействовать с амином, образуя</w:t>
      </w:r>
      <w:r>
        <w:t xml:space="preserve"> </w:t>
      </w:r>
      <w:r>
        <w:t>семихиноляты аммония</w:t>
      </w:r>
      <w:r>
        <w:t xml:space="preserve">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17</w:t>
      </w:r>
      <w:r>
        <w:fldChar w:fldCharType="end"/>
      </w:r>
      <w:r>
        <w:t xml:space="preserve">. </w:t>
      </w:r>
      <w:r>
        <w:t>Это приводит к тому, что с увеличением основности амина равновесие данной реакции смещается</w:t>
      </w:r>
      <w:r>
        <w:t xml:space="preserve"> </w:t>
      </w:r>
      <w:r>
        <w:t>вправо. Так, при переходе от 4</w:t>
      </w:r>
      <w:r>
        <w:t>-</w:t>
      </w:r>
      <w:r>
        <w:t>метилпиридина к</w:t>
      </w:r>
      <w:r>
        <w:t xml:space="preserve"> </w:t>
      </w:r>
      <w:r>
        <w:t xml:space="preserve">триэтиламину </w:t>
      </w:r>
      <w:commentRangeStart w:id="79"/>
      <w:r>
        <w:t xml:space="preserve">константа равновесия </w:t>
      </w:r>
      <w:commentRangeEnd w:id="79"/>
      <w:r>
        <w:rPr>
          <w:rStyle w:val="afc"/>
          <w:rFonts w:eastAsia="SimSun" w:cstheme="minorBidi"/>
          <w:color w:val="auto"/>
          <w:lang w:eastAsia="en-US"/>
        </w:rPr>
        <w:commentReference w:id="79"/>
      </w:r>
      <w:r>
        <w:t>реакции</w:t>
      </w:r>
      <w:r>
        <w:t xml:space="preserve"> </w:t>
      </w:r>
      <w:r>
        <w:t>растет более чем на два порядка</w:t>
      </w:r>
      <w:r>
        <w:t xml:space="preserve">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DefaultPlaceholder_-1854013440"/>
          </w:placeholder>
        </w:sdtPr>
        <w:sdtContent>
          <w:r>
            <w:fldChar w:fldCharType="begin"/>
          </w:r>
          <w:r w:rsidR="0096087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}</w:instrText>
          </w:r>
          <w:r>
            <w:fldChar w:fldCharType="separate"/>
          </w:r>
          <w:hyperlink r:id="rId7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[13]</w:t>
            </w:r>
          </w:hyperlink>
          <w:r>
            <w:fldChar w:fldCharType="end"/>
          </w:r>
        </w:sdtContent>
      </w:sdt>
      <w:r>
        <w:t>.</w:t>
      </w:r>
    </w:p>
    <w:p w14:paraId="6F51A772" w14:textId="01EFE96E" w:rsidR="006E5AA1" w:rsidRDefault="006E5AA1" w:rsidP="006E5AA1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6BDAD602" wp14:editId="42F218B2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340D92" w14:textId="45ADBF38" w:rsidR="006E5AA1" w:rsidRPr="0062379C" w:rsidRDefault="006E5AA1" w:rsidP="006E5AA1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0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A452C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bookmarkEnd w:id="80"/>
                              <w:r>
                                <w:t>. В</w:t>
                              </w:r>
                              <w:r>
                                <w:t>заимодействов</w:t>
                              </w:r>
                              <w:r>
                                <w:t xml:space="preserve">ие </w:t>
                              </w:r>
                              <w:r>
                                <w:t>оксифеноксильны</w:t>
                              </w:r>
                              <w:r>
                                <w:t>х</w:t>
                              </w:r>
                              <w:r>
                                <w:t xml:space="preserve"> радикал</w:t>
                              </w:r>
                              <w:r>
                                <w:t>ов</w:t>
                              </w:r>
                              <w:r>
                                <w:t xml:space="preserve">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AD602" id="Группа 70" o:spid="_x0000_s1091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VuIegMAAAU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">
                <v:shape id="Рисунок 68" o:spid="_x0000_s1092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75" o:title=""/>
                </v:shape>
                <v:shape id="Надпись 69" o:spid="_x0000_s1093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5C340D92" w14:textId="45ADBF38" w:rsidR="006E5AA1" w:rsidRPr="0062379C" w:rsidRDefault="006E5AA1" w:rsidP="006E5AA1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1" w:name="_Ref135051676"/>
                        <w:r>
                          <w:t xml:space="preserve">Схема </w:t>
                        </w:r>
                        <w:fldSimple w:instr=" SEQ Схема \* ARABIC ">
                          <w:r w:rsidR="003A452C">
                            <w:rPr>
                              <w:noProof/>
                            </w:rPr>
                            <w:t>17</w:t>
                          </w:r>
                        </w:fldSimple>
                        <w:bookmarkEnd w:id="81"/>
                        <w:r>
                          <w:t>. В</w:t>
                        </w:r>
                        <w:r>
                          <w:t>заимодействов</w:t>
                        </w:r>
                        <w:r>
                          <w:t xml:space="preserve">ие </w:t>
                        </w:r>
                        <w:r>
                          <w:t>оксифеноксильны</w:t>
                        </w:r>
                        <w:r>
                          <w:t>х</w:t>
                        </w:r>
                        <w:r>
                          <w:t xml:space="preserve"> радикал</w:t>
                        </w:r>
                        <w:r>
                          <w:t>ов</w:t>
                        </w:r>
                        <w:r>
                          <w:t xml:space="preserve">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0DF365" w14:textId="121311C3" w:rsidR="006E5AA1" w:rsidRDefault="003A452C" w:rsidP="003A452C">
      <w:pPr>
        <w:pStyle w:val="a3"/>
      </w:pPr>
      <w:r>
        <w:t>Наличие катиона аммония дополнительно экранирует реакционный центр на атоме</w:t>
      </w:r>
      <w:r>
        <w:t xml:space="preserve"> </w:t>
      </w:r>
      <w:r>
        <w:t>кислорода в семихиноне по сравнению с оксифеноксилом. Это может препятствовать рекомбинации радикалов семихинона и и увеличивать</w:t>
      </w:r>
      <w:r>
        <w:t xml:space="preserve"> </w:t>
      </w:r>
      <w:r>
        <w:t>вероятность реакции диспропорционирования</w:t>
      </w:r>
      <w:r>
        <w:t xml:space="preserve"> </w:t>
      </w:r>
      <w:r>
        <w:t>радикалов с образованием “</w:t>
      </w:r>
      <w:commentRangeStart w:id="82"/>
      <w:r>
        <w:t>дополнительног</w:t>
      </w:r>
      <w:commentRangeEnd w:id="82"/>
      <w:r>
        <w:rPr>
          <w:rStyle w:val="afc"/>
          <w:rFonts w:eastAsia="SimSun" w:cstheme="minorBidi"/>
          <w:color w:val="auto"/>
          <w:lang w:eastAsia="en-US"/>
        </w:rPr>
        <w:commentReference w:id="82"/>
      </w:r>
      <w:r>
        <w:t>о”</w:t>
      </w:r>
      <w:r>
        <w:t xml:space="preserve"> </w:t>
      </w:r>
      <w:r>
        <w:t>пирокатехина</w:t>
      </w:r>
      <w:r>
        <w:t xml:space="preserve">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18</w:t>
      </w:r>
      <w:r>
        <w:fldChar w:fldCharType="end"/>
      </w:r>
    </w:p>
    <w:p w14:paraId="4797035E" w14:textId="66ECC1A7" w:rsidR="003A452C" w:rsidRDefault="003A452C" w:rsidP="003A452C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7C76257" wp14:editId="20C5183B">
                <wp:extent cx="4677410" cy="303085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030855"/>
                          <a:chOff x="0" y="0"/>
                          <a:chExt cx="4677410" cy="303085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49996" w14:textId="4ABF031B" w:rsidR="003A452C" w:rsidRPr="00273B61" w:rsidRDefault="003A452C" w:rsidP="003A452C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3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bookmarkEnd w:id="83"/>
                              <w:r>
                                <w:t>. Реакция образования пирокатехина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76257" id="Группа 73" o:spid="_x0000_s1094" style="width:368.3pt;height:238.65pt;mso-position-horizontal-relative:char;mso-position-vertical-relative:line" coordsize="46774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">
                <v:shape id="Рисунок 71" o:spid="_x0000_s1095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77" o:title=""/>
                </v:shape>
                <v:shape id="Надпись 72" o:spid="_x0000_s1096" type="#_x0000_t202" style="position:absolute;top:28600;width:4677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D049996" w14:textId="4ABF031B" w:rsidR="003A452C" w:rsidRPr="00273B61" w:rsidRDefault="003A452C" w:rsidP="003A452C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4" w:name="_Ref13505231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bookmarkEnd w:id="84"/>
                        <w:r>
                          <w:t>. Реакция образования пирокатехина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CE0F44" w14:textId="6BD42719" w:rsidR="003A452C" w:rsidRPr="003A452C" w:rsidRDefault="003A452C" w:rsidP="00B229B8">
      <w:pPr>
        <w:pStyle w:val="a3"/>
        <w:rPr>
          <w:lang w:eastAsia="en-US"/>
        </w:rPr>
      </w:pPr>
      <w:r>
        <w:rPr>
          <w:lang w:eastAsia="en-US"/>
        </w:rPr>
        <w:t>Известно, что эффективность</w:t>
      </w:r>
      <w:r>
        <w:rPr>
          <w:lang w:eastAsia="en-US"/>
        </w:rPr>
        <w:t xml:space="preserve"> </w:t>
      </w:r>
      <w:r>
        <w:rPr>
          <w:lang w:eastAsia="en-US"/>
        </w:rPr>
        <w:t>ингибирования радикальной полимеризации пара</w:t>
      </w:r>
      <w:r>
        <w:rPr>
          <w:lang w:eastAsia="en-US"/>
        </w:rPr>
        <w:t>-</w:t>
      </w:r>
      <w:r>
        <w:rPr>
          <w:lang w:eastAsia="en-US"/>
        </w:rPr>
        <w:t>бензохинонами определяется их электроно</w:t>
      </w:r>
      <w:r>
        <w:rPr>
          <w:lang w:eastAsia="en-US"/>
        </w:rPr>
        <w:t>-</w:t>
      </w:r>
      <w:r>
        <w:rPr>
          <w:lang w:eastAsia="en-US"/>
        </w:rPr>
        <w:t xml:space="preserve">акцепторными свойствами и стерической затрудненностью карбонильных групп в молекуле хинона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960875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WiIsIk1vZGlmaWVkQnkiOiJfSE9NRSIsIklkIjoiOWI5OGU4ZTEtNzBiOC00YzZjLWFjOGMtZjEwMmFlZjY3YmY4IiwiTW9kaWZpZWRPbiI6IjIwMjMtMDUtMTVUMTE6MzY6MzRaIiwiUHJvamVjdCI6eyIkaWQiOiI4IiwiJHR5cGUiOiJTd2lzc0FjYWRlbWljLkNpdGF2aS5Qcm9qZWN0LCBTd2lzc0FjYWRlbWljLkNpdGF2aSJ9fV0sIkJpYlRlWEtleSI6Ii4uLjE5NjYi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}</w:instrText>
          </w:r>
          <w:r w:rsidR="00F12DE4">
            <w:rPr>
              <w:lang w:eastAsia="en-US"/>
            </w:rPr>
            <w:fldChar w:fldCharType="separate"/>
          </w:r>
          <w:hyperlink r:id="rId78" w:tooltip="Багдасарьян Х.С. Теория радикальной полимеризации / Багдасарьян Х.С.: Наука, 1966." w:history="1">
            <w:r w:rsidR="00F12DE4">
              <w:rPr>
                <w:lang w:eastAsia="en-US"/>
              </w:rPr>
              <w:t>[16]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F12DE4">
        <w:rPr>
          <w:lang w:eastAsia="en-US"/>
        </w:rPr>
        <w:t>.</w:t>
      </w:r>
      <w:r w:rsidR="00B229B8">
        <w:rPr>
          <w:lang w:eastAsia="en-US"/>
        </w:rPr>
        <w:t>Таким образом, в рассматриваемых системах</w:t>
      </w:r>
      <w:r w:rsidR="00B229B8">
        <w:rPr>
          <w:lang w:eastAsia="en-US"/>
        </w:rPr>
        <w:t xml:space="preserve"> </w:t>
      </w:r>
      <w:r w:rsidR="00B229B8">
        <w:rPr>
          <w:lang w:eastAsia="en-US"/>
        </w:rPr>
        <w:t>влияние природы о</w:t>
      </w:r>
      <w:r w:rsidR="00B229B8">
        <w:rPr>
          <w:lang w:eastAsia="en-US"/>
        </w:rPr>
        <w:t>-</w:t>
      </w:r>
      <w:r w:rsidR="00B229B8">
        <w:rPr>
          <w:lang w:eastAsia="en-US"/>
        </w:rPr>
        <w:t>бензохинонов и аминов</w:t>
      </w:r>
      <w:r w:rsidR="00B229B8">
        <w:rPr>
          <w:lang w:eastAsia="en-US"/>
        </w:rPr>
        <w:t xml:space="preserve">  </w:t>
      </w:r>
      <w:r w:rsidR="00B229B8">
        <w:rPr>
          <w:lang w:eastAsia="en-US"/>
        </w:rPr>
        <w:t>на ингибирование полимеризации ММА при облучении проявляется дважды: на стадии засветки,</w:t>
      </w:r>
      <w:r w:rsidR="00B229B8">
        <w:rPr>
          <w:lang w:eastAsia="en-US"/>
        </w:rPr>
        <w:t xml:space="preserve"> </w:t>
      </w:r>
      <w:commentRangeStart w:id="85"/>
      <w:r w:rsidR="00B229B8">
        <w:rPr>
          <w:lang w:eastAsia="en-US"/>
        </w:rPr>
        <w:t>поскольку константа скорости фотовосстановления хинона и скорости накопления в системе пирокатехина является функцией окислительно</w:t>
      </w:r>
      <w:r w:rsidR="00B229B8">
        <w:rPr>
          <w:lang w:eastAsia="en-US"/>
        </w:rPr>
        <w:t>-</w:t>
      </w:r>
      <w:r w:rsidR="00B229B8">
        <w:rPr>
          <w:lang w:eastAsia="en-US"/>
        </w:rPr>
        <w:t>восстановительных характеристик и хинона</w:t>
      </w:r>
      <w:commentRangeEnd w:id="85"/>
      <w:r w:rsidR="00B229B8">
        <w:rPr>
          <w:rStyle w:val="afc"/>
          <w:rFonts w:eastAsia="SimSun" w:cstheme="minorBidi"/>
          <w:color w:val="auto"/>
          <w:lang w:eastAsia="en-US"/>
        </w:rPr>
        <w:commentReference w:id="85"/>
      </w:r>
      <w:r w:rsidR="00B229B8">
        <w:rPr>
          <w:lang w:eastAsia="en-US"/>
        </w:rPr>
        <w:t>, и</w:t>
      </w:r>
      <w:r w:rsidR="00B229B8">
        <w:rPr>
          <w:lang w:eastAsia="en-US"/>
        </w:rPr>
        <w:t xml:space="preserve"> </w:t>
      </w:r>
      <w:r w:rsidR="00B229B8">
        <w:rPr>
          <w:lang w:eastAsia="en-US"/>
        </w:rPr>
        <w:t>амина; и на стадии “темновой” реакции образования ингибиторных оксифеноксильных радикалов, когда основность амина существенно влияет</w:t>
      </w:r>
      <w:r w:rsidR="00B229B8">
        <w:rPr>
          <w:lang w:eastAsia="en-US"/>
        </w:rPr>
        <w:t xml:space="preserve"> </w:t>
      </w:r>
      <w:r w:rsidR="00B229B8">
        <w:rPr>
          <w:lang w:eastAsia="en-US"/>
        </w:rPr>
        <w:t>на равновесие между хиноном и пирокатехином,</w:t>
      </w:r>
      <w:r w:rsidR="00B229B8">
        <w:rPr>
          <w:lang w:eastAsia="en-US"/>
        </w:rPr>
        <w:t xml:space="preserve"> </w:t>
      </w:r>
      <w:r w:rsidR="00B229B8">
        <w:rPr>
          <w:lang w:eastAsia="en-US"/>
        </w:rPr>
        <w:t>с одной стороны, и оксифеноксильными радикалами, с другой.</w:t>
      </w:r>
    </w:p>
    <w:p w14:paraId="33596D11" w14:textId="4D76155C" w:rsidR="00383542" w:rsidRDefault="004D45E5" w:rsidP="00CC12F7">
      <w:pPr>
        <w:pStyle w:val="33"/>
      </w:pPr>
      <w:r w:rsidRPr="00EE2A7A">
        <w:lastRenderedPageBreak/>
        <w:t>Итоговый механизм</w:t>
      </w:r>
    </w:p>
    <w:p w14:paraId="461E41F0" w14:textId="5C344714" w:rsidR="00EE2A7A" w:rsidRPr="00EE2A7A" w:rsidRDefault="00EE2A7A" w:rsidP="00EE2A7A">
      <w:pPr>
        <w:pStyle w:val="a3"/>
      </w:pPr>
      <w:r>
        <w:rPr>
          <w:lang w:val="en-US"/>
        </w:rPr>
        <w:t>Encias</w:t>
      </w:r>
      <w:r w:rsidRPr="00EE2A7A">
        <w:t xml:space="preserve">1990 </w:t>
      </w:r>
      <w:r>
        <w:rPr>
          <w:lang w:val="en-US"/>
        </w:rPr>
        <w:t>polimerisatiion</w:t>
      </w:r>
      <w:r w:rsidRPr="00EE2A7A">
        <w:t xml:space="preserve"> </w:t>
      </w:r>
      <w:r>
        <w:rPr>
          <w:lang w:val="en-US"/>
        </w:rPr>
        <w:t>scheme</w:t>
      </w:r>
      <w:r w:rsidRPr="00EE2A7A">
        <w:t xml:space="preserve"> </w:t>
      </w:r>
      <w:r>
        <w:t>от</w:t>
      </w:r>
      <w:r w:rsidRPr="00EE2A7A">
        <w:t xml:space="preserve"> </w:t>
      </w:r>
      <w:r>
        <w:t>туда</w:t>
      </w:r>
      <w:r w:rsidRPr="00EE2A7A">
        <w:t xml:space="preserve"> </w:t>
      </w:r>
      <w:r>
        <w:t>взять</w:t>
      </w:r>
      <w:r w:rsidRPr="00EE2A7A">
        <w:t xml:space="preserve"> </w:t>
      </w:r>
      <w:r>
        <w:t>схему</w:t>
      </w:r>
      <w:r w:rsidRPr="00EE2A7A">
        <w:t xml:space="preserve"> </w:t>
      </w:r>
      <w:r>
        <w:t>и</w:t>
      </w:r>
      <w:r w:rsidRPr="00EE2A7A">
        <w:t xml:space="preserve"> </w:t>
      </w:r>
      <w:r>
        <w:t>источники!</w:t>
      </w:r>
    </w:p>
    <w:p w14:paraId="68C9DD66" w14:textId="6AE1206D" w:rsidR="00CC12F7" w:rsidRPr="00E454A5" w:rsidRDefault="00CC12F7" w:rsidP="00CC12F7">
      <w:pPr>
        <w:pStyle w:val="a3"/>
        <w:rPr>
          <w:strike/>
        </w:rPr>
      </w:pPr>
      <w:r w:rsidRPr="00543881">
        <w:rPr>
          <w:strike/>
        </w:rPr>
        <w:t>Промежуточный</w:t>
      </w:r>
      <w:r w:rsidRPr="00E454A5">
        <w:rPr>
          <w:strike/>
        </w:rPr>
        <w:t xml:space="preserve"> </w:t>
      </w:r>
      <w:r w:rsidRPr="00543881">
        <w:rPr>
          <w:strike/>
        </w:rPr>
        <w:t>механизм</w:t>
      </w:r>
      <w:r w:rsidRPr="00E454A5">
        <w:rPr>
          <w:strike/>
        </w:rPr>
        <w:t>:</w:t>
      </w:r>
    </w:p>
    <w:p w14:paraId="12103BB8" w14:textId="7D0B955C" w:rsidR="00CC12F7" w:rsidRPr="00543881" w:rsidRDefault="00CC12F7" w:rsidP="00CC12F7">
      <w:pPr>
        <w:pStyle w:val="a3"/>
        <w:rPr>
          <w:strike/>
        </w:rPr>
      </w:pPr>
      <w:r w:rsidRPr="00543881">
        <w:rPr>
          <w:strike/>
          <w:noProof/>
        </w:rPr>
        <w:drawing>
          <wp:inline distT="0" distB="0" distL="0" distR="0" wp14:anchorId="7069F9C0" wp14:editId="3D080730">
            <wp:extent cx="4826000" cy="13420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1412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97C" w14:textId="18D1C1FD" w:rsidR="00CC12F7" w:rsidRPr="00543881" w:rsidRDefault="004D45E5" w:rsidP="00CC12F7">
      <w:pPr>
        <w:pStyle w:val="a3"/>
        <w:rPr>
          <w:strike/>
        </w:rPr>
      </w:pPr>
      <w:r w:rsidRPr="00543881">
        <w:rPr>
          <w:strike/>
        </w:rPr>
        <w:t xml:space="preserve">Общий механизм фотополимеризации с участием системы карбонилное соединение-донор водорода показан на Схеме выше </w:t>
      </w:r>
      <w:sdt>
        <w:sdtPr>
          <w:rPr>
            <w:strike/>
          </w:rPr>
          <w:id w:val="-1804528810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Крю82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[27]</w:t>
          </w:r>
          <w:r w:rsidR="001B5F85" w:rsidRPr="00543881">
            <w:rPr>
              <w:strike/>
            </w:rPr>
            <w:fldChar w:fldCharType="end"/>
          </w:r>
        </w:sdtContent>
      </w:sdt>
      <w:r w:rsidRPr="00543881">
        <w:rPr>
          <w:strike/>
        </w:rPr>
        <w:t xml:space="preserve">. Как было сказано, феноксильный (QH·) и аминоалкильный радикалы (D·) образуются при реакции фотовосстановления бинарной системы о-бензохинон - амин. Они определяют дальнейшее направление полимеризации. Радикал D· может реагировать с мономером и давать радикалы роста. Также он может рекомбинировать с QH· и образовывать фенолэфир. Это неблагоприятно, так как фенолэфиры могут тормозить полимеризацию, как и пирокатехины, которые получаются при диспропорционировании двух радикалов QH· </w:t>
      </w:r>
      <w:sdt>
        <w:sdtPr>
          <w:rPr>
            <w:strike/>
          </w:rPr>
          <w:id w:val="255800907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Shu09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[28]</w:t>
          </w:r>
          <w:r w:rsidR="001B5F85" w:rsidRPr="00543881">
            <w:rPr>
              <w:strike/>
            </w:rPr>
            <w:fldChar w:fldCharType="end"/>
          </w:r>
        </w:sdtContent>
      </w:sdt>
      <w:r w:rsidR="001B5F85" w:rsidRPr="00543881">
        <w:rPr>
          <w:strike/>
        </w:rPr>
        <w:t>.</w:t>
      </w:r>
    </w:p>
    <w:p w14:paraId="7BDF2248" w14:textId="1FD25FC6" w:rsidR="0027712E" w:rsidRDefault="0027712E" w:rsidP="00644CFE">
      <w:pPr>
        <w:pStyle w:val="23"/>
      </w:pPr>
      <w:bookmarkStart w:id="86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2F7900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7FFEC9DE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3563BC6F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r w:rsidR="00E452D9" w:rsidRPr="00D87B12">
        <w:t>квазистационарности</w:t>
      </w:r>
      <w:r w:rsidR="00E452D9">
        <w:t xml:space="preserve"> и метод квазиравновесия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r w:rsidR="00E452D9">
        <w:t xml:space="preserve">фотоинициировния (константы скорости которого крайне </w:t>
      </w:r>
      <w:commentRangeStart w:id="87"/>
      <w:r w:rsidR="00E452D9">
        <w:t>высоки</w:t>
      </w:r>
      <w:commentRangeEnd w:id="87"/>
      <w:r w:rsidR="00E452D9">
        <w:rPr>
          <w:rStyle w:val="afc"/>
          <w:rFonts w:eastAsia="SimSun" w:cstheme="minorBidi"/>
          <w:color w:val="auto"/>
          <w:lang w:eastAsia="en-US"/>
        </w:rPr>
        <w:commentReference w:id="87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mliVGVYS2V5IjoiLjE5ODQiLCJDaXRhdGlvbktleSI6ItCS0JjQkDg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}</w:instrText>
          </w:r>
          <w:r w:rsidR="00340C2F">
            <w:fldChar w:fldCharType="separate"/>
          </w:r>
          <w:hyperlink r:id="rId80" w:tooltip="Арнольд, В.И. Обыкновенные дифференциальные уравнения / В.И. Арнольд: Наука, 1984." w:history="1">
            <w:r w:rsidR="00F12DE4">
              <w:t>[17]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88"/>
      <w:r w:rsidR="00E452D9">
        <w:t>10</w:t>
      </w:r>
      <w:commentRangeEnd w:id="88"/>
      <w:r w:rsidR="00E452D9">
        <w:rPr>
          <w:rStyle w:val="afc"/>
          <w:rFonts w:eastAsia="SimSun" w:cstheme="minorBidi"/>
          <w:color w:val="auto"/>
          <w:lang w:eastAsia="en-US"/>
        </w:rPr>
        <w:commentReference w:id="88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MThdIn1dfSwiVGFnIjoiQ2l0YXZpUGxhY2Vob2xkZXIjZDExMmU1YjItNDc2My00OTRjLTg3ZWQtMWM0ZWY4NDk1YzhjIiwiVGV4dCI6IlsxOF0iLCJXQUlWZXJzaW9uIjoiNi4xNS4yLjAifQ==}</w:instrText>
          </w:r>
          <w:r w:rsidR="00340C2F">
            <w:fldChar w:fldCharType="separate"/>
          </w:r>
          <w:hyperlink r:id="rId81" w:tooltip="Мышенков, В. Численное решение обыкновенных дифференциальных уравнений / В. Мышенков, М. Е.В. – Москва, 2005." w:history="1">
            <w:r w:rsidR="00F12DE4">
              <w:t>[18]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89"/>
      <w:r w:rsidR="00891194">
        <w:t>механизм</w:t>
      </w:r>
      <w:commentRangeEnd w:id="89"/>
      <w:r w:rsidR="00321798">
        <w:rPr>
          <w:rStyle w:val="afc"/>
          <w:rFonts w:eastAsia="SimSun" w:cstheme="minorBidi"/>
          <w:color w:val="auto"/>
          <w:lang w:eastAsia="en-US"/>
        </w:rPr>
        <w:commentReference w:id="89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3E7FBDDE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2F7900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2F7900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13859EBB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2F7900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0AA62D0B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2F790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2F790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Ньютона-Рафсона</w:t>
      </w:r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90" w:name="_Hlk134744679"/>
      <w:bookmarkEnd w:id="86"/>
      <w:r>
        <w:t>Дискретизация по времени</w:t>
      </w:r>
    </w:p>
    <w:p w14:paraId="31E62F58" w14:textId="7994485B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mliVGVYS2V5IjoiLjIwMTQiLCJDaXRhdGlvbktleSI6ItCf0LjQvDE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}</w:instrText>
          </w:r>
          <w:r w:rsidR="00156B5D">
            <w:fldChar w:fldCharType="separate"/>
          </w:r>
          <w:hyperlink r:id="rId82" w:tooltip="Пименов, В.Г. Численные методы : в 2 ч / В.Г. Пименов. – Екатеринбург, 2014." w:history="1">
            <w:r w:rsidR="00F12DE4">
              <w:t>[19]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03B2B98C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MThdIn1dfSwiVGFnIjoiQ2l0YXZpUGxhY2Vob2xkZXIjY2RkZDEwOTgtMmRlZi00ZDNiLWI1MzktYjY5YjgyYzljODZmIiwiVGV4dCI6IlsxOF0iLCJXQUlWZXJzaW9uIjoiNi4xNS4yLjAifQ==}</w:instrText>
          </w:r>
          <w:r w:rsidR="00321798">
            <w:fldChar w:fldCharType="separate"/>
          </w:r>
          <w:hyperlink r:id="rId83" w:tooltip="Мышенков, В. Численное решение обыкновенных дифференциальных уравнений / В. Мышенков, М. Е.В. – Москва, 2005." w:history="1">
            <w:r w:rsidR="00F12DE4">
              <w:t>[18]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2F7900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7212CA93" w:rsidR="006838B0" w:rsidRDefault="006838B0" w:rsidP="00185B6A">
            <w:pPr>
              <w:pStyle w:val="a3"/>
              <w:jc w:val="center"/>
            </w:pPr>
            <w:bookmarkStart w:id="91" w:name="_Ref134637239"/>
            <w:r>
              <w:t>(</w:t>
            </w:r>
            <w:fldSimple w:instr=" SEQ Формула \*ARABIC ">
              <w:r w:rsidR="00B55CA9">
                <w:rPr>
                  <w:noProof/>
                </w:rPr>
                <w:t>6</w:t>
              </w:r>
            </w:fldSimple>
            <w:r>
              <w:t>)</w:t>
            </w:r>
            <w:bookmarkEnd w:id="91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2F790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2F790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740708D0" w:rsidR="006838B0" w:rsidRDefault="006838B0" w:rsidP="00185B6A">
            <w:pPr>
              <w:pStyle w:val="a3"/>
              <w:jc w:val="center"/>
            </w:pPr>
            <w:bookmarkStart w:id="92" w:name="_Ref134637241"/>
            <w:r>
              <w:t>(</w:t>
            </w:r>
            <w:fldSimple w:instr=" SEQ Формула \*ARABIC ">
              <w:r w:rsidR="00B55CA9">
                <w:rPr>
                  <w:noProof/>
                </w:rPr>
                <w:t>7</w:t>
              </w:r>
            </w:fldSimple>
            <w:r>
              <w:t>)</w:t>
            </w:r>
            <w:bookmarkEnd w:id="92"/>
          </w:p>
        </w:tc>
      </w:tr>
    </w:tbl>
    <w:p w14:paraId="0606CF9D" w14:textId="3936489E" w:rsidR="00A410D0" w:rsidRDefault="002F790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93"/>
      <w:r w:rsidR="007A699D" w:rsidRPr="007A699D">
        <w:t>нижнетреугольной</w:t>
      </w:r>
      <w:commentRangeEnd w:id="93"/>
      <w:r w:rsidR="00D04235">
        <w:rPr>
          <w:rStyle w:val="afc"/>
          <w:rFonts w:eastAsia="SimSun" w:cstheme="minorBidi"/>
          <w:color w:val="auto"/>
          <w:lang w:eastAsia="en-US"/>
        </w:rPr>
        <w:commentReference w:id="93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>Коэффициенты метода задаются таблицей Бутчера</w:t>
      </w:r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JpYlRlWEtleSI6IkZlaGxiZXJnLjE5NzAiLCJDaXRhdGlvbktleSI6IkVydzY5IiwiQ2l0YXRpb25LZXlVcGRhdGVUeXBlIjoxLCJDb2xsYWJvcmF0b3JzIjpbXSwiRG9pIjoiMTAuMTAwNy9CRjAyMjQxNzM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0JGMDIyNDE3MzIiLCJVcmlTdHJpbmciOiJodHRwczovL2RvaS5vcmcvMTAuMTAwNy9CRjAyMjQxNzM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}</w:instrText>
          </w:r>
          <w:r w:rsidR="00321798">
            <w:fldChar w:fldCharType="separate"/>
          </w:r>
          <w:hyperlink r:id="rId84" w:tooltip="Fehlberg, E. Klassische Runge-Kutta-Formeln vierter und niedrigerer Ordnung mit Schrittweiten-Kontrolle und ihre Anwendung auf Wärmeleitungsprobleme /…" w:history="1">
            <w:r w:rsidR="00F12DE4">
              <w:t>[20]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2F7900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73734F32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35F4A52F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94" w:name="_Hlk134744698"/>
      <w:bookmarkEnd w:id="90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95"/>
      <w:r w:rsidR="00234C78">
        <w:t>см. Практическую часть</w:t>
      </w:r>
      <w:commentRangeEnd w:id="95"/>
      <w:r w:rsidR="00321798">
        <w:rPr>
          <w:rStyle w:val="afc"/>
          <w:rFonts w:eastAsia="SimSun" w:cstheme="minorBidi"/>
          <w:color w:val="auto"/>
          <w:lang w:eastAsia="en-US"/>
        </w:rPr>
        <w:commentReference w:id="95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CaWJUZVhLZXkiOiJIZWRheWF0aU5hc2FiLjIwMjIi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VUMTI6MTE6NDUiLCJQcm9qZWN0Ijp7IiRyZWYiOiI4In19LCJVc2VOdW1iZXJpbmdUeXBlT2ZQYXJlbnREb2N1bWVudCI6ZmFsc2V9XSwiRm9ybWF0dGVkVGV4dCI6eyIkaWQiOiIxNCIsIkNvdW50IjoxLCJUZXh0VW5pdHMiOlt7IiRpZCI6IjE1IiwiRm9udFN0eWxlIjp7IiRpZCI6IjE2IiwiTmV1dHJhbCI6dHJ1ZX0sIlJlYWRpbmdPcmRlciI6MSwiVGV4dCI6IlsyMV0ifV19LCJUYWciOiJDaXRhdmlQbGFjZWhvbGRlciM3NzVmNjAxNS1jMTQxLTQ3Y2MtYTljMi03ZDBlNzVlZTJkOWYiLCJUZXh0IjoiWzIxXSIsIldBSVZlcnNpb24iOiI2LjE1LjIuMCJ9}</w:instrText>
          </w:r>
          <w:r w:rsidR="00321798">
            <w:fldChar w:fldCharType="separate"/>
          </w:r>
          <w:hyperlink r:id="rId85" w:tooltip="Hedayati Nasab, S. Third-order Paired Explicit Runge-Kutta schemes for stiff systems of equations / S. Hedayati Nasab, B.C. Vermeire // Journal of Com…" w:history="1">
            <w:r w:rsidR="00F12DE4">
              <w:t>[21]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2FBDB9F6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6</w:t>
      </w:r>
      <w:r w:rsidR="00B55CA9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7</w:t>
      </w:r>
      <w:r w:rsidR="00B55CA9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8529"/>
        <w:gridCol w:w="1009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2F790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3B5B22EE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0D6DD4D4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r w:rsidR="00A410D0">
        <w:rPr>
          <w:lang w:val="en-US"/>
        </w:rPr>
        <w:t>i</w:t>
      </w:r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F12DE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JpYlRlWEtleSI6Ii4xOTk3IiwiQ2l0YXRpb25LZXkiOiLQmtCy0L45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86" w:tooltip="Квон, О.Б. Неявные методы типа Рунге-Кутта для функционально-дифференциальных уравнений / О.Б. Квон, В.Г. Пименов, 1997." w:history="1">
            <w:r w:rsidR="00F12DE4">
              <w:rPr>
                <w:color w:val="111111"/>
              </w:rPr>
              <w:t>[22]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526CBC87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F12DE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MjNdIn1dfSwiVGFnIjoiQ2l0YXZpUGxhY2Vob2xkZXIjMjJlYWZkN2UtNDU1My00YjVmLTk4MDItY2I0YzI4NjE0ZTNmIiwiVGV4dCI6IlsyM10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87" w:tooltip="Гир, К.В. Численное интегрирование обыкновенных дифференциальных уравнений / К.В. Гир // Mathematics of Computation. – 1967. – Т.98." w:history="1">
            <w:r w:rsidR="00F12DE4">
              <w:rPr>
                <w:color w:val="111111"/>
              </w:rPr>
              <w:t>[23]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2F790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191207F4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2F7900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1317C25E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F12DE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JpYlRlWEtleSI6Ii4xOTg5IiwiQ2l0YXRpb25LZXkiOiLQodCw0Lw4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eyIkaWQiOiIxMC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88" w:tooltip="Самарский, А.А. Численные методы: учеб. пособие для вузов / А.А. Самарский, А.В. Гулин. – Москва: Наука, 1989." w:history="1">
            <w:r w:rsidR="00F12DE4">
              <w:rPr>
                <w:color w:val="111111"/>
              </w:rPr>
              <w:t>[24]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6AD263AB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F12DE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My0wNS0xNVQxMjoxMTo0NSIsIlByb2plY3QiOnsiJHJlZiI6IjgifX0sIlVzZU51bWJlcmluZ1R5cGVPZlBhcmVudERvY3VtZW50IjpmYWxzZX1dLCJGb3JtYXR0ZWRUZXh0Ijp7IiRpZCI6IjEyIiwiQ291bnQiOjEsIlRleHRVbml0cyI6W3siJGlkIjoiMTMiLCJGb250U3R5bGUiOnsiJGlkIjoiMTQiLCJOZXV0cmFsIjp0cnVlfSwiUmVhZGluZ09yZGVyIjoxLCJUZXh0IjoiWzI1XSJ9XX0sIlRhZyI6IkNpdGF2aVBsYWNlaG9sZGVyI2RkN2EzOTJkLThhYTgtNGUxZS1iODczLWM0ZjJjY2JlM2YxMyIsIlRleHQiOiJbMjV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89" w:tooltip="Бахвалов, Н.С. Численные методы / Н.С. Бахвалов, Н.П. Жидков, Г.М. Кобельков. – Москва: Лаборатория знаний, 2023. – 636 c." w:history="1">
            <w:r w:rsidR="00F12DE4">
              <w:rPr>
                <w:color w:val="111111"/>
              </w:rPr>
              <w:t>[25]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96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96"/>
      <w:r>
        <w:rPr>
          <w:rStyle w:val="afc"/>
          <w:rFonts w:eastAsia="SimSun" w:cstheme="minorBidi"/>
          <w:color w:val="auto"/>
          <w:lang w:eastAsia="en-US"/>
        </w:rPr>
        <w:commentReference w:id="96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97" w:name="_Hlk134744726"/>
      <w:bookmarkEnd w:id="94"/>
      <w:r>
        <w:t>Линеаризация системы и итерационное решение</w:t>
      </w:r>
    </w:p>
    <w:p w14:paraId="1BEAAB6F" w14:textId="6C169D81" w:rsidR="00B30060" w:rsidRDefault="007148E3" w:rsidP="00C83C57">
      <w:pPr>
        <w:pStyle w:val="a3"/>
      </w:pPr>
      <w:commentRangeStart w:id="98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98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98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Ньютона-Рафсона</w:t>
      </w:r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CaWJUZVhLZXkiOiIuMTk3NSIsIkNpdGF0aW9uS2V5Ijoi0JTQttC1NzU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}</w:instrText>
          </w:r>
          <w:r w:rsidR="00C83C57">
            <w:fldChar w:fldCharType="separate"/>
          </w:r>
          <w:hyperlink r:id="rId90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F12DE4">
              <w:t>[26]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Ньютона-Рафсона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My0wNS0xNVQxMjoxMTo0NSIsIlByb2plY3QiOnsiJHJlZiI6IjgifX0sIlVzZU51bWJlcmluZ1R5cGVPZlBhcmVudERvY3VtZW50IjpmYWxzZX1dLCJGb3JtYXR0ZWRUZXh0Ijp7IiRpZCI6IjEyIiwiQ291bnQiOjEsIlRleHRVbml0cyI6W3siJGlkIjoiMTMiLCJGb250U3R5bGUiOnsiJGlkIjoiMTQiLCJOZXV0cmFsIjp0cnVlfSwiUmVhZGluZ09yZGVyIjoxLCJUZXh0IjoiWzI1XSJ9XX0sIlRhZyI6IkNpdGF2aVBsYWNlaG9sZGVyIzQyNWNmYWM1LTExOGItNDcwMi1hMWNmLTdkZjJhOTE1M2VjMyIsIlRleHQiOiJbMjVdIiwiV0FJVmVyc2lvbiI6IjYuMTUuMi4wIn0=}</w:instrText>
          </w:r>
          <w:r w:rsidR="00C83C57">
            <w:fldChar w:fldCharType="separate"/>
          </w:r>
          <w:hyperlink r:id="rId91" w:tooltip="Бахвалов, Н.С. Численные методы / Н.С. Бахвалов, Н.П. Жидков, Г.М. Кобельков. – Москва: Лаборатория знаний, 2023. – 636 c." w:history="1">
            <w:r w:rsidR="00F12DE4">
              <w:t>[25]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2F7900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200C542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Ньютона-Рафсона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2F552FE1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2F7900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5211E461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32F454D3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JpYlRlWEtleSI6Ii4yMDE5IiwiQ2l0YXRpb25LZXkiOiLQkNCy0YUx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}</w:instrText>
          </w:r>
          <w:r>
            <w:fldChar w:fldCharType="separate"/>
          </w:r>
          <w:hyperlink r:id="rId92" w:tooltip="Авхадиев, Ф. Численные методы алгебры и анализа / Ф. Авхадиев. – Казань: Казанский университет, 2019." w:history="1">
            <w:r w:rsidR="00F12DE4">
              <w:t>[27]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mliVGVYS2V5IjoiLjE5ODciLCJDaXRhdGlvbktleSI6ItCt0YHRgjg3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2NhNGUxNjMyLTRkZjYtNDY2Yy04N2FiLWZhODgxNzRkNWFjZCIsIlRleHQiOiJbMjhdIiwiV0FJVmVyc2lvbiI6IjYuMTUuMi4wIn0=}</w:instrText>
          </w:r>
          <w:r>
            <w:fldChar w:fldCharType="separate"/>
          </w:r>
          <w:hyperlink r:id="rId93" w:tooltip="Эстербю, О. Прямые методы для разреженных матриц / О. Эстербю, З. Златев, 1987." w:history="1">
            <w:r w:rsidR="00F12DE4">
              <w:t>[28]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5DFF9680" w:rsidR="004D3883" w:rsidRDefault="004D3883" w:rsidP="004D3883">
      <w:pPr>
        <w:pStyle w:val="a3"/>
        <w:numPr>
          <w:ilvl w:val="0"/>
          <w:numId w:val="35"/>
        </w:numPr>
      </w:pPr>
      <w:r w:rsidRPr="004D3883">
        <w:t xml:space="preserve">Прямые решатели (direct solvers)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CaWJUZVhLZXkiOiJEdWZmLjE5ODki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1VDEyOjExOjQ1IiwiUHJvamVjdCI6eyIkcmVmIjoiOCJ9fSwiVXNlTnVtYmVyaW5nVHlwZU9mUGFyZW50RG9jdW1lbnQiOmZhbHNlfV0sIkZvcm1hdHRlZFRleHQiOnsiJGlkIjoiMTUiLCJDb3VudCI6MSwiVGV4dFVuaXRzIjpbeyIkaWQiOiIxNiIsIkZvbnRTdHlsZSI6eyIkaWQiOiIxNyIsIk5ldXRyYWwiOnRydWV9LCJSZWFkaW5nT3JkZXIiOjEsIlRleHQiOiJbMjldIn1dfSwiVGFnIjoiQ2l0YXZpUGxhY2Vob2xkZXIjNWZiODg4ZDMtZTIxOS00MDNkLWJhYjQtMGViYWU1YmI4MDA4IiwiVGV4dCI6IlsyOV0iLCJXQUlWZXJzaW9uIjoiNi4xNS4yLjAifQ==}</w:instrText>
          </w:r>
          <w:r w:rsidR="00E06C9B">
            <w:fldChar w:fldCharType="separate"/>
          </w:r>
          <w:hyperlink r:id="rId94" w:tooltip="Duff, I.S. Direct methods for sparse matrices / I.S. Duff, A.M. Erisman, J.K. Reid. – Oxford: Oxford University Press, 2017." w:history="1">
            <w:r w:rsidR="00F12DE4">
              <w:t>[29]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1A243EE7" w:rsidR="004D3883" w:rsidRDefault="00D04235" w:rsidP="004D3883">
      <w:pPr>
        <w:pStyle w:val="a3"/>
        <w:numPr>
          <w:ilvl w:val="0"/>
          <w:numId w:val="35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mliVGVYS2V5IjoiU2FhZC4uMjAwMyIsIkNpdGF0aW9uS2V5IjoiWVNhMDMiLCJDaXRhdGlvbktleVVwZGF0ZVR5cGUiOjEsIkNvbGxhYm9yYXRvcnMiOltdLCJDb3ZlclBhdGgiOnsiJGlkIjoiOSIsIiR0eXBlIjoiU3dpc3NBY2FkZW1pYy5DaXRhdmkuTGlua2VkUmVzb3VyY2UsIFN3aXNzQWNhZGVtaWMuQ2l0YXZpIiwiTGlua2VkUmVzb3VyY2VUeXBlIjoxLCJVcmlTdHJpbmciOiJTYWFkIDIwMDMgLSBJdGVyYXRpdmUgbWV0aG9kcyBmb3Igc3BhcnNlIGxpbmVh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}</w:instrText>
          </w:r>
          <w:r w:rsidR="00E06C9B">
            <w:fldChar w:fldCharType="separate"/>
          </w:r>
          <w:hyperlink r:id="rId95" w:tooltip="Saad, Y. Iterative methods for sparse linear systems / Y. Saad. – Philadelphia: SIAM, 2003." w:history="1">
            <w:r w:rsidR="00F12DE4">
              <w:t>[30]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7B25B76C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r w:rsidR="00936AF3" w:rsidRPr="00936AF3">
        <w:t>Parallel Direct Sparse Solver</w:t>
      </w:r>
      <w:r>
        <w:t>. Это прямой решатель</w:t>
      </w:r>
      <w:r w:rsidR="00936AF3" w:rsidRPr="00936AF3">
        <w:t xml:space="preserve"> линейных алгебраических уравнений. PARDISO означает Parallel Direct Sparse Solver</w:t>
      </w:r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mliVGVYS2V5IjoiU2NoZW5rLjIwMDIiLCJDaXRhdGlvbktleSI6IlNjaDAyIiwiQ2l0YXRpb25LZXlVcGRhdGVUeXBlIjoxLCJDb2xsYWJvcmF0b3JzIjpbXSwiRGF0ZSI6IjIwMDIiLCJEb2kiOiIxMC4xMDE2L1MwMTY3LTgxOTEoMDEpMDAxMzUtM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UzAxNjctODE5MSgwMSkwMDEzNS0xIiwiVXJpU3RyaW5nIjoiaHR0cHM6Ly9kb2kub3JnLzEwLjEwMTYvUzAxNjctODE5MSgwMSkwMDEzNS0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}</w:instrText>
          </w:r>
          <w:r w:rsidR="0015000C">
            <w:fldChar w:fldCharType="separate"/>
          </w:r>
          <w:hyperlink r:id="rId96" w:tooltip="Schenk, O. Two-level dynamic scheduling in PARDISO: Improved scalability on shared memory multiprocessing systems / O. Schenk, K. Gärtner // Parallel …" w:history="1">
            <w:r w:rsidR="00F12DE4">
              <w:t>[31]</w:t>
            </w:r>
          </w:hyperlink>
          <w:r w:rsidR="0015000C">
            <w:fldChar w:fldCharType="end"/>
          </w:r>
        </w:sdtContent>
      </w:sdt>
      <w:r w:rsidR="00936AF3"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="0015000C" w:rsidRPr="0015000C">
        <w:t xml:space="preserve"> </w:t>
      </w:r>
      <w:r w:rsidR="0015000C"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r w:rsidR="00936AF3" w:rsidRPr="00936AF3">
        <w:t>Intel® oneAPI Math Kernel Library</w:t>
      </w:r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F12D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CaWJUZVhLZXkiOiJJbnRlbC4i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1VDEyOjExOjQ1IiwiUHJvamVjdCI6eyIkcmVmIjoiOCJ9fSwiVXNlTnVtYmVyaW5nVHlwZU9mUGFyZW50RG9jdW1lbnQiOmZhbHNlfV0sIkZvcm1hdHRlZFRleHQiOnsiJGlkIjoiMTIiLCJDb3VudCI6MSwiVGV4dFVuaXRzIjpbeyIkaWQiOiIxMyIsIkZvbnRTdHlsZSI6eyIkaWQiOiIxNCIsIk5ldXRyYWwiOnRydWV9LCJSZWFkaW5nT3JkZXIiOjEsIlRleHQiOiJbMzJdIn1dfSwiVGFnIjoiQ2l0YXZpUGxhY2Vob2xkZXIjN2ZiYjAzM2EtMTAyYi00NjAyLTlmMWMtOGQ3MTBhYzZkMGI4IiwiVGV4dCI6IlszMl0iLCJXQUlWZXJzaW9uIjoiNi4xNS4yLjAifQ==}</w:instrText>
          </w:r>
          <w:r w:rsidR="0015000C">
            <w:fldChar w:fldCharType="separate"/>
          </w:r>
          <w:hyperlink r:id="rId97" w:tooltip="Intel. oneMKL PARDISO - Parallel Direct Sparse Solver Interface / Intel. – https://www.intel.com/content/www/us/en/docs/onemkl/developer-reference-c/2…" w:history="1">
            <w:r w:rsidR="00F12DE4">
              <w:t>[32]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99" w:name="_Hlk134744735"/>
      <w:bookmarkEnd w:id="97"/>
      <w:commentRangeStart w:id="100"/>
      <w:r>
        <w:t>Используемые методы</w:t>
      </w:r>
      <w:commentRangeEnd w:id="100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100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ьютона-Рафсона</w:t>
      </w:r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99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401B23CC" w:rsidR="00107C7E" w:rsidRDefault="00107C7E" w:rsidP="00D87B12">
      <w:pPr>
        <w:pStyle w:val="11"/>
      </w:pPr>
      <w:r>
        <w:lastRenderedPageBreak/>
        <w:t>Выводы</w:t>
      </w:r>
    </w:p>
    <w:p w14:paraId="6C390E31" w14:textId="2D3EB742" w:rsidR="00107C7E" w:rsidRDefault="00107C7E" w:rsidP="00D87B12">
      <w:pPr>
        <w:pStyle w:val="11"/>
      </w:pPr>
      <w:r>
        <w:lastRenderedPageBreak/>
        <w:t>Список литературы</w:t>
      </w:r>
    </w:p>
    <w:sdt>
      <w:sdtPr>
        <w:id w:val="198049887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A4716A5" w14:textId="77777777" w:rsidR="00156B5D" w:rsidRDefault="00B36656" w:rsidP="00EB0C92">
              <w:pPr>
                <w:rPr>
                  <w:noProof/>
                </w:rPr>
              </w:pPr>
              <w:r>
                <w:fldChar w:fldCharType="begin"/>
              </w:r>
              <w:r w:rsidRPr="00D3606B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10327"/>
              </w:tblGrid>
              <w:tr w:rsidR="00156B5D" w14:paraId="2653F4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B8B0C4" w14:textId="10647E1F" w:rsidR="00156B5D" w:rsidRDefault="00156B5D">
                    <w:pPr>
                      <w:pStyle w:val="afb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2409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П. Шурыгина и В. К. Черкасов, «Механизм фотовосстановления орто-хинонов,» 2006. </w:t>
                    </w:r>
                  </w:p>
                </w:tc>
              </w:tr>
              <w:tr w:rsidR="00156B5D" w14:paraId="592367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7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4007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Э. Р. Жиганшина, А. С. Чесноков и М. В. Арсеньев, «Фотоинициирование радикальной полимеризации олигоэфир(мет)акрилатов полифункциональными о-бензохинонами,» Нижний Новгород, 2022.</w:t>
                    </w:r>
                  </w:p>
                </w:tc>
              </w:tr>
              <w:tr w:rsidR="00156B5D" w14:paraId="0EFAAA9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DD88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7E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Ельцов, О. Студзинский и В. Гребенкина, «Инициирование светом реакции хинонов,» </w:t>
                    </w:r>
                    <w:r>
                      <w:rPr>
                        <w:i/>
                        <w:iCs/>
                        <w:noProof/>
                      </w:rPr>
                      <w:t xml:space="preserve">Успехи химии, </w:t>
                    </w:r>
                    <w:r>
                      <w:rPr>
                        <w:noProof/>
                      </w:rPr>
                      <w:t xml:space="preserve">т. 46, № 2, pp. 185-227, 1977. </w:t>
                    </w:r>
                  </w:p>
                </w:tc>
              </w:tr>
              <w:tr w:rsidR="00156B5D" w:rsidRPr="002F7900" w14:paraId="02883D9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6E67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93A2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Calvert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Pitts, Photochemistry., New York-London-Sydney, 1965. </w:t>
                    </w:r>
                  </w:p>
                </w:tc>
              </w:tr>
              <w:tr w:rsidR="00156B5D" w14:paraId="44D6AAE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AF7A6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F7DC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Carapllucci, H. Wolf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W. K., «Photoreduction of 9,10-phenantrenquinone,»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91, pp. 4635 - 4639, 1969. </w:t>
                    </w:r>
                  </w:p>
                </w:tc>
              </w:tr>
              <w:tr w:rsidR="00156B5D" w14:paraId="649365A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656A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7012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R. Rathore, S. Hubig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Kochi, «Direct observation and structural characterization of the encounter complex in bimolecular electron transfers with photoactivated acceptors,»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119, pp. 11468 - 11479, 1997. </w:t>
                    </w:r>
                  </w:p>
                </w:tc>
              </w:tr>
              <w:tr w:rsidR="00156B5D" w14:paraId="51BD0C6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B035A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07FE8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Беккер, Введение в фотохимию органических соединений., Ленинград: Химия, 1976. </w:t>
                    </w:r>
                  </w:p>
                </w:tc>
              </w:tr>
              <w:tr w:rsidR="00156B5D" w14:paraId="1B53C2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0F6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08A9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2F7900" w14:paraId="7B7FB6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470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359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A. J. Barltrop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D. Coyle, Excited states in organic chemistry., London-New York-Sydney-Toronto, 1975. </w:t>
                    </w:r>
                  </w:p>
                </w:tc>
              </w:tr>
              <w:tr w:rsidR="00156B5D" w:rsidRPr="002F7900" w14:paraId="16D7B15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8176B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B46D7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Bruce, «Light-induced reactions of quinones,»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Quart. Rev. High Energ. Chem., </w:t>
                    </w:r>
                    <w:r w:rsidRPr="00E454A5">
                      <w:rPr>
                        <w:noProof/>
                        <w:lang w:val="en-US"/>
                      </w:rPr>
                      <w:t xml:space="preserve">pp. 405-428, 1967. </w:t>
                    </w:r>
                  </w:p>
                </w:tc>
              </w:tr>
              <w:tr w:rsidR="00156B5D" w14:paraId="13C45C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BA306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030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Tsubomura, «Photochemical reaction of p-benzoquinone complexes with aromatic molecules,»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45, pp. 2433-2437, 1972. </w:t>
                    </w:r>
                  </w:p>
                </w:tc>
              </w:tr>
              <w:tr w:rsidR="00156B5D" w:rsidRPr="002F7900" w14:paraId="1710CB8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98D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077CD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«Proton transfer reactions in benzophenone/N,N-dimethylaniline photochemistry.,»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In Advances in photochemistry,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27, p. 51. </w:t>
                    </w:r>
                  </w:p>
                </w:tc>
              </w:tr>
              <w:tr w:rsidR="00156B5D" w:rsidRPr="002F7900" w14:paraId="13B0396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C4A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FE350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Miyasaka, M. K., K. Kamada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N. Mataga,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Chem. Soc. Jpn.,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63, pp. 3385 - 3397, 1990. </w:t>
                    </w:r>
                  </w:p>
                </w:tc>
              </w:tr>
              <w:tr w:rsidR="00156B5D" w14:paraId="7732618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95CC0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C0EC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Devadoss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R. Fessenden, «Picosecond and nanosegond studies of the photoreduction of benzophenone by N,N-diethylaniline and triethylamine,»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95, pp. 7253-7260, 1991. </w:t>
                    </w:r>
                  </w:p>
                </w:tc>
              </w:tr>
              <w:tr w:rsidR="00156B5D" w14:paraId="2826895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5562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81B9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L. J. Peters, «Role of contact and solvent-separated radical ion pairs in the diffusional quenching of trans-stilbene excited singlet state by fumaronitrile,»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96, pp. 8941 - 8945, 1992. </w:t>
                    </w:r>
                  </w:p>
                </w:tc>
              </w:tr>
              <w:tr w:rsidR="00156B5D" w14:paraId="5402839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02F5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40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S. Peters, «A Theory-experiment conundrum for proton transfer,»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Acc. </w:t>
                    </w:r>
                    <w:r>
                      <w:rPr>
                        <w:i/>
                        <w:iCs/>
                        <w:noProof/>
                      </w:rPr>
                      <w:t xml:space="preserve">Chem. Res., </w:t>
                    </w:r>
                    <w:r>
                      <w:rPr>
                        <w:noProof/>
                      </w:rPr>
                      <w:t xml:space="preserve">т. 42, № 1, pp. 89 - 96, 2009. </w:t>
                    </w:r>
                  </w:p>
                </w:tc>
              </w:tr>
              <w:tr w:rsidR="00156B5D" w14:paraId="77F10E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E82C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D01F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С. А. Чесноков и Г. Абакумов, «Полимеризация мономеров (мет)акрилового ряда под действием видимого света, инициируемая о-хинонами.,» Нижний Новгород, 2014.</w:t>
                    </w:r>
                  </w:p>
                </w:tc>
              </w:tr>
              <w:tr w:rsidR="00156B5D" w14:paraId="2187B83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B11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2746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Lee, «Picosecond dynamics of the photoreduction of benzophenone by DABCO,»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97, pp. 3761 - 3764, 1993. </w:t>
                    </w:r>
                  </w:p>
                </w:tc>
              </w:tr>
              <w:tr w:rsidR="00156B5D" w14:paraId="1864041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3871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2B7D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C. A.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P. Timbers, «A picosecond kinetic study of nonadiabatic proton transfer within the contact radical ion pair of substituted benzophenones/N,N-diethylaniline,»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122, pp. 107 - 113, 2000. </w:t>
                    </w:r>
                  </w:p>
                </w:tc>
              </w:tr>
              <w:tr w:rsidR="00156B5D" w14:paraId="03F2989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64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36EE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T. Otsuki, «The reaction of photo-excited phenantrenquinone with dibenzyl ether. Formation of an adduct and its decomposition studied by the CIDNP method,»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44, p. 2885, 1971. </w:t>
                    </w:r>
                  </w:p>
                </w:tc>
              </w:tr>
              <w:tr w:rsidR="00156B5D" w14:paraId="3D1224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5B3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478DA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2F7900" w14:paraId="27D4B8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A2F2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F881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Zhong, J. Zhou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C. Braun, «Electron-transfer absorption of sterically bulky donor-acceptor pairs: electron donor-acceptor complexes or random pairs?,»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Photochemistry and Photobiology A: 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161, pp. 1-9, 2003. </w:t>
                    </w:r>
                  </w:p>
                </w:tc>
              </w:tr>
              <w:tr w:rsidR="00156B5D" w:rsidRPr="002F7900" w14:paraId="6D349CB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E2C1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DC392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Haga, H. Takayanagi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Tokumaru, «Photoinduced electron transfer between acenaphthylene and 1,4-benzoquinones. Formation of dimmers of acenaphthylene and 1:1 adducts and effect of excitation mode on reactivity of the charge-transfer complexes,»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Chem. Soc., Perkin Trans.,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2, pp. 734 - 745, 2002. </w:t>
                    </w:r>
                  </w:p>
                </w:tc>
              </w:tr>
              <w:tr w:rsidR="00156B5D" w14:paraId="30DB2A4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6E03A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F2DC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Maruyama, K. Ono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Osugi, «Relative rate of hydrogen abstraction by the triplet state of phenanthraquinone,»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42, pp. 3357 - 3359, 1969. </w:t>
                    </w:r>
                  </w:p>
                </w:tc>
              </w:tr>
              <w:tr w:rsidR="00156B5D" w14:paraId="5FC2C4F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F154C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E73F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Ю. А. Курский,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1860A56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BC89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C43C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П. Левин, А. Беляев и В. Кузьмин, «Исследование триплетных состояний пространственно-затрудненных хинонов методом лазерного фотолиза,» </w:t>
                    </w:r>
                    <w:r>
                      <w:rPr>
                        <w:i/>
                        <w:iCs/>
                        <w:noProof/>
                      </w:rPr>
                      <w:t xml:space="preserve">Изв. АН СССР, сер. xим., </w:t>
                    </w:r>
                    <w:r>
                      <w:rPr>
                        <w:noProof/>
                      </w:rPr>
                      <w:t xml:space="preserve">№ 2, pp. 448 - 451, 1987. </w:t>
                    </w:r>
                  </w:p>
                </w:tc>
              </w:tr>
              <w:tr w:rsidR="00156B5D" w14:paraId="299EED9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602CF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96A7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К. Ю. Алексеевич,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221AF5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E18D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BDF8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Крюков, Фотоперенос электрона и его прикладные аспекты, Киев: Наукова думка, 1982. </w:t>
                    </w:r>
                  </w:p>
                </w:tc>
              </w:tr>
              <w:tr w:rsidR="00156B5D" w14:paraId="0236D58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E66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D77B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Shushunova, «Inhibition of polymerization of methyl methacrylate by an ortho-benzoquinone-amine system,»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Polym. </w:t>
                    </w:r>
                    <w:r>
                      <w:rPr>
                        <w:i/>
                        <w:iCs/>
                        <w:noProof/>
                      </w:rPr>
                      <w:t xml:space="preserve">Sci. B., </w:t>
                    </w:r>
                    <w:r>
                      <w:rPr>
                        <w:noProof/>
                      </w:rPr>
                      <w:t xml:space="preserve">т. 51, № 11, pp. 427-437, 2009. </w:t>
                    </w:r>
                  </w:p>
                </w:tc>
              </w:tr>
              <w:tr w:rsidR="00156B5D" w:rsidRPr="002F7900" w14:paraId="5FEC0D1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AAE71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08D5E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Progr. Polym. Sci,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21, p. 593, 1996. </w:t>
                    </w:r>
                  </w:p>
                </w:tc>
              </w:tr>
              <w:tr w:rsidR="00156B5D" w:rsidRPr="002F7900" w14:paraId="4CD2D84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F97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C3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P. Pappas, «Radiation Curing Science and T echnology,»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Plenum Press,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1992. </w:t>
                    </w:r>
                  </w:p>
                </w:tc>
              </w:tr>
              <w:tr w:rsidR="00156B5D" w14:paraId="5574FB8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F3F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1F4B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А. В. Евсеев, В. Э. Лазарянц, М. А. Марков, В. С. Михлин, М. А. Суровцев и Е. В. Ферштут, «Жидкая фотополимеризующаяся композиция для лазерной стереолитографии». Патент RU2395827C2, 2008.</w:t>
                    </w:r>
                  </w:p>
                </w:tc>
              </w:tr>
              <w:tr w:rsidR="00156B5D" w14:paraId="0B1668F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219A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FDCF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И. Арнольд, Обыкновенные дифференциальные уравнения, Наука, 1984. </w:t>
                    </w:r>
                  </w:p>
                </w:tc>
              </w:tr>
              <w:tr w:rsidR="00156B5D" w14:paraId="23FF5E1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66CA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432C1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Мышенков и М. Е.В., Численное решение обыкновенных дифференциальных уравнений, Москва, 2005. </w:t>
                    </w:r>
                  </w:p>
                </w:tc>
              </w:tr>
              <w:tr w:rsidR="00156B5D" w14:paraId="16D22FC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C8D2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2FEE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Г. Пименов, Численные методы : в 2 ч, Екатеринбург, 2014. </w:t>
                    </w:r>
                  </w:p>
                </w:tc>
              </w:tr>
              <w:tr w:rsidR="00156B5D" w:rsidRPr="002F7900" w14:paraId="580EE23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005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6D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E. Fehlberg, Low-order classical Runge-Kutta formulas with stepsize control and their application to some heat transfer problems., National aeronautics and space administration., 1969. </w:t>
                    </w:r>
                  </w:p>
                </w:tc>
              </w:tr>
              <w:tr w:rsidR="00156B5D" w14:paraId="206FF8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9C50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98F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Б. Квон и В. Г. Пименов, Неявные методы типа Рунге-Кутта для функционально-дифференциальных уравнений, 1997. </w:t>
                    </w:r>
                  </w:p>
                </w:tc>
              </w:tr>
              <w:tr w:rsidR="00156B5D" w14:paraId="370321D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91DF9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AC77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А. Самарский и А. В. Гулин, Численные методы: учеб. пособие для вузов., Москва: Наука, 1989. </w:t>
                    </w:r>
                  </w:p>
                </w:tc>
              </w:tr>
              <w:tr w:rsidR="00156B5D" w14:paraId="472B860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6C88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B84B3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Джеймс и Р. Вернер., Итерационные методы решения нелинейных систем уравнений со многими неизвестными., Москва: Мир, 1975. </w:t>
                    </w:r>
                  </w:p>
                </w:tc>
              </w:tr>
              <w:tr w:rsidR="00156B5D" w14:paraId="5852E2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29C9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DBD4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Н. С. Бахвалов, Н. П. Жидков и Г. М. Кобельков, Численные методы., Москва: Лаборатория Базовых Знаний, 2001. </w:t>
                    </w:r>
                  </w:p>
                </w:tc>
              </w:tr>
              <w:tr w:rsidR="00156B5D" w14:paraId="35A3D3E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05C7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A83FC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Эстербю и З. Златев, Прямые методы для разреженных матриц, 1987. </w:t>
                    </w:r>
                  </w:p>
                </w:tc>
              </w:tr>
              <w:tr w:rsidR="00156B5D" w14:paraId="0EDF316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5A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9C03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Ф. Авхадиев, Численные методы алгебры и анализа, Казань: Казанский университет, 2019. </w:t>
                    </w:r>
                  </w:p>
                </w:tc>
              </w:tr>
              <w:tr w:rsidR="00156B5D" w:rsidRPr="002F7900" w14:paraId="1E2AB05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7243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45B9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I. Duff, A. Erisman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Reid, Direct Methods for Sparse Matrices, 1989. </w:t>
                    </w:r>
                  </w:p>
                </w:tc>
              </w:tr>
              <w:tr w:rsidR="00156B5D" w:rsidRPr="002F7900" w14:paraId="241CA4B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C80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E833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Y. Saad., Iterative Methods For Sparse Linear Systems, 2003. </w:t>
                    </w:r>
                  </w:p>
                </w:tc>
              </w:tr>
              <w:tr w:rsidR="00156B5D" w:rsidRPr="002F7900" w14:paraId="25286A7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7716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028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>Intel, «oneMKL PARDISO - Parallel Direct Sparse Solver Interface,» [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454A5">
                      <w:rPr>
                        <w:noProof/>
                        <w:lang w:val="en-US"/>
                      </w:rPr>
                      <w:t>]. Available: https://www.intel.com/content/www/us/en/docs/onemkl/developer-reference-c/2023-0/onemkl-pardiso-parallel-direct-sparse-solver-iface.html.</w:t>
                    </w:r>
                  </w:p>
                </w:tc>
              </w:tr>
              <w:tr w:rsidR="00156B5D" w14:paraId="4A6C064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9B3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790D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«The use of UV irradiation in polymerization.,»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C. Polym. </w:t>
                    </w:r>
                    <w:r>
                      <w:rPr>
                        <w:i/>
                        <w:iCs/>
                        <w:noProof/>
                      </w:rPr>
                      <w:t xml:space="preserve">Int., </w:t>
                    </w:r>
                    <w:r>
                      <w:rPr>
                        <w:noProof/>
                      </w:rPr>
                      <w:t xml:space="preserve">т. 45, p. 133–141, 1998. </w:t>
                    </w:r>
                  </w:p>
                </w:tc>
              </w:tr>
              <w:tr w:rsidR="00156B5D" w:rsidRPr="002F7900" w14:paraId="47B30D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AD0C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673D9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Carre, C. Decker, J. P. Fouassier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. J. Lougnot, «Lasers and Photopolymers,»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Laser Chem.,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10, pp. 349-366, 1990. </w:t>
                    </w:r>
                  </w:p>
                </w:tc>
              </w:tr>
              <w:tr w:rsidR="00156B5D" w:rsidRPr="002F7900" w14:paraId="3A953BF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3BEF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92B77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D. Decker, «Macromol. Sci,»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Pure Appl. Chem,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34, p. 605, 1997. </w:t>
                    </w:r>
                  </w:p>
                </w:tc>
              </w:tr>
              <w:tr w:rsidR="00156B5D" w:rsidRPr="00F820D4" w14:paraId="7996D23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2AC77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27A9E" w14:textId="77777777" w:rsidR="00156B5D" w:rsidRPr="00FC078C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Kloosterboer,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Adv. Polym. </w:t>
                    </w:r>
                    <w:r w:rsidRPr="00FC078C">
                      <w:rPr>
                        <w:i/>
                        <w:iCs/>
                        <w:noProof/>
                        <w:lang w:val="en-US"/>
                      </w:rPr>
                      <w:t xml:space="preserve">Sci., </w:t>
                    </w:r>
                    <w:r>
                      <w:rPr>
                        <w:noProof/>
                      </w:rPr>
                      <w:t>т</w:t>
                    </w:r>
                    <w:r w:rsidRPr="00FC078C">
                      <w:rPr>
                        <w:noProof/>
                        <w:lang w:val="en-US"/>
                      </w:rPr>
                      <w:t xml:space="preserve">. 84, 1988. </w:t>
                    </w:r>
                  </w:p>
                </w:tc>
              </w:tr>
              <w:tr w:rsidR="00156B5D" w:rsidRPr="002F7900" w14:paraId="4318AEB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A96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4F450B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H. Nasab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B. C. Vermeire, «Third-order Paired Explicit Runge-Kutta schemes for stiff systems of equations,»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Computational Physics,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468, 2022. </w:t>
                    </w:r>
                  </w:p>
                </w:tc>
              </w:tr>
              <w:tr w:rsidR="00156B5D" w:rsidRPr="002F7900" w14:paraId="3FAF147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F41FF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B0D03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K. Oldring,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Chemistry &amp; Technology of UV &amp; EB Formulations for Coatings,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1991. </w:t>
                    </w:r>
                  </w:p>
                </w:tc>
              </w:tr>
              <w:tr w:rsidR="00156B5D" w:rsidRPr="002F7900" w14:paraId="5C39109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0F40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8F298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O. Schenk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Gartner, «wo-level scheduling in PARDISO: Improved Scalability on Shared Memory Multiprocessing Systems,»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Parallel Computing,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28, 2002. </w:t>
                    </w:r>
                  </w:p>
                </w:tc>
              </w:tr>
              <w:tr w:rsidR="00156B5D" w14:paraId="1B1B9A7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E1D9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01EE3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К. В. Гир, «Численное интегрирование обыкновенных дифференциальных уравнений,»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Mathematics of Computation, </w:t>
                    </w:r>
                    <w:r>
                      <w:rPr>
                        <w:noProof/>
                      </w:rPr>
                      <w:t xml:space="preserve">т. 98, 1967. </w:t>
                    </w:r>
                  </w:p>
                </w:tc>
              </w:tr>
            </w:tbl>
            <w:p w14:paraId="0D012704" w14:textId="77777777" w:rsidR="00156B5D" w:rsidRDefault="00156B5D">
              <w:pPr>
                <w:divId w:val="403799151"/>
                <w:rPr>
                  <w:rFonts w:eastAsia="Times New Roman"/>
                  <w:noProof/>
                </w:rPr>
              </w:pPr>
            </w:p>
            <w:p w14:paraId="744D8640" w14:textId="1D68D6D4" w:rsidR="00B36656" w:rsidRDefault="00B36656" w:rsidP="00EB0C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093B5D" w14:textId="2210EDFA" w:rsidR="00B36656" w:rsidRDefault="00B36656" w:rsidP="00D87B12">
      <w:pPr>
        <w:pStyle w:val="a3"/>
      </w:pPr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6D57B565" w14:textId="77777777" w:rsidR="00F12DE4" w:rsidRPr="00F12DE4" w:rsidRDefault="000053AF" w:rsidP="00F12DE4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F12DE4">
            <w:t>Список</w:t>
          </w:r>
          <w:r w:rsidR="00F12DE4" w:rsidRPr="00F12DE4">
            <w:rPr>
              <w:lang w:val="en-US"/>
            </w:rPr>
            <w:t xml:space="preserve"> </w:t>
          </w:r>
          <w:r w:rsidR="00F12DE4">
            <w:t>литературы</w:t>
          </w:r>
        </w:p>
        <w:p w14:paraId="37BBD5B5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1.</w:t>
          </w:r>
          <w:r w:rsidRPr="00F12DE4">
            <w:rPr>
              <w:lang w:val="en-US"/>
            </w:rPr>
            <w:tab/>
          </w:r>
          <w:bookmarkStart w:id="101" w:name="_CTVL00102ba0894b4054580acd6a36cb9b208a8"/>
          <w:r w:rsidRPr="00F12DE4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12DE4">
            <w:rPr>
              <w:lang w:val="en-US"/>
            </w:rPr>
            <w:t>.45, №2. – C.133–141.</w:t>
          </w:r>
        </w:p>
        <w:bookmarkEnd w:id="101"/>
        <w:p w14:paraId="215BE7FC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2.</w:t>
          </w:r>
          <w:r w:rsidRPr="00F12DE4">
            <w:rPr>
              <w:lang w:val="en-US"/>
            </w:rPr>
            <w:tab/>
          </w:r>
          <w:bookmarkStart w:id="102" w:name="_CTVL001ae62df1c2426409396dee33b3c34f31c"/>
          <w:r w:rsidRPr="00F12DE4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12DE4">
            <w:rPr>
              <w:lang w:val="en-US"/>
            </w:rPr>
            <w:t xml:space="preserve"> </w:t>
          </w:r>
          <w:r>
            <w:t>др</w:t>
          </w:r>
          <w:r w:rsidRPr="00F12DE4">
            <w:rPr>
              <w:lang w:val="en-US"/>
            </w:rPr>
            <w:t>.], 1991.</w:t>
          </w:r>
        </w:p>
        <w:bookmarkEnd w:id="102"/>
        <w:p w14:paraId="53FCEDD2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3.</w:t>
          </w:r>
          <w:r w:rsidRPr="00F12DE4">
            <w:rPr>
              <w:lang w:val="en-US"/>
            </w:rPr>
            <w:tab/>
          </w:r>
          <w:bookmarkStart w:id="103" w:name="_CTVL0010b5c196a7662405c85dc864fb3134b46"/>
          <w:r w:rsidRPr="00F12DE4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12DE4">
            <w:rPr>
              <w:lang w:val="en-US"/>
            </w:rPr>
            <w:t>.10, №5-6. – C.349–366.</w:t>
          </w:r>
        </w:p>
        <w:bookmarkEnd w:id="103"/>
        <w:p w14:paraId="5966EF0F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4.</w:t>
          </w:r>
          <w:r w:rsidRPr="00F12DE4">
            <w:rPr>
              <w:lang w:val="en-US"/>
            </w:rPr>
            <w:tab/>
          </w:r>
          <w:bookmarkStart w:id="104" w:name="_CTVL00151b2b1ee088e4183b1fc32db850d3839"/>
          <w:r w:rsidRPr="00F12DE4">
            <w:rPr>
              <w:lang w:val="en-US"/>
            </w:rPr>
            <w:t>Pappas, S.P. Radiation curing / S.P. Pappas, 1992.</w:t>
          </w:r>
        </w:p>
        <w:bookmarkEnd w:id="104"/>
        <w:p w14:paraId="2B42E9B4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5.</w:t>
          </w:r>
          <w:r w:rsidRPr="00F12DE4">
            <w:rPr>
              <w:lang w:val="en-US"/>
            </w:rPr>
            <w:tab/>
          </w:r>
          <w:bookmarkStart w:id="105" w:name="_CTVL001ab75b46309be4ee5b38c04fd1e949d34"/>
          <w:r w:rsidRPr="00F12DE4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12DE4">
            <w:rPr>
              <w:lang w:val="en-US"/>
            </w:rPr>
            <w:t>.84.</w:t>
          </w:r>
        </w:p>
        <w:bookmarkEnd w:id="105"/>
        <w:p w14:paraId="555BD7EB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6.</w:t>
          </w:r>
          <w:r w:rsidRPr="00F12DE4">
            <w:rPr>
              <w:lang w:val="en-US"/>
            </w:rPr>
            <w:tab/>
          </w:r>
          <w:bookmarkStart w:id="106" w:name="_CTVL001b8a662bd057c4565858afb9872ef0c97"/>
          <w:r w:rsidRPr="00F12DE4">
            <w:rPr>
              <w:lang w:val="en-US"/>
            </w:rPr>
            <w:t>Decker, C. / C. Decker // Progr. Polym. Sci. – 1996. – </w:t>
          </w:r>
          <w:r>
            <w:t>Т</w:t>
          </w:r>
          <w:r w:rsidRPr="00F12DE4">
            <w:rPr>
              <w:lang w:val="en-US"/>
            </w:rPr>
            <w:t>.21. – C.593.</w:t>
          </w:r>
        </w:p>
        <w:bookmarkEnd w:id="106"/>
        <w:p w14:paraId="3F8273FB" w14:textId="77777777" w:rsidR="00F12DE4" w:rsidRDefault="00F12DE4" w:rsidP="00F12DE4">
          <w:pPr>
            <w:pStyle w:val="CitaviBibliographyEntry"/>
          </w:pPr>
          <w:r w:rsidRPr="00F12DE4">
            <w:rPr>
              <w:lang w:val="en-US"/>
            </w:rPr>
            <w:t>7.</w:t>
          </w:r>
          <w:r w:rsidRPr="00F12DE4">
            <w:rPr>
              <w:lang w:val="en-US"/>
            </w:rPr>
            <w:tab/>
          </w:r>
          <w:bookmarkStart w:id="107" w:name="_CTVL0011b6dea1e39f14210ba312914715a2ca3"/>
          <w:r w:rsidRPr="00F12DE4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07"/>
        <w:p w14:paraId="6DF4C496" w14:textId="77777777" w:rsidR="00F12DE4" w:rsidRDefault="00F12DE4" w:rsidP="00F12DE4">
          <w:pPr>
            <w:pStyle w:val="CitaviBibliographyEntry"/>
          </w:pPr>
          <w:r>
            <w:t>8.</w:t>
          </w:r>
          <w:r>
            <w:tab/>
          </w:r>
          <w:bookmarkStart w:id="108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08"/>
        <w:p w14:paraId="644F21F1" w14:textId="77777777" w:rsidR="00F12DE4" w:rsidRDefault="00F12DE4" w:rsidP="00F12DE4">
          <w:pPr>
            <w:pStyle w:val="CitaviBibliographyEntry"/>
          </w:pPr>
          <w:r>
            <w:t>9.</w:t>
          </w:r>
          <w:r>
            <w:tab/>
          </w:r>
          <w:bookmarkStart w:id="10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09"/>
        <w:p w14:paraId="207653DF" w14:textId="77777777" w:rsidR="00F12DE4" w:rsidRDefault="00F12DE4" w:rsidP="00F12DE4">
          <w:pPr>
            <w:pStyle w:val="CitaviBibliographyEntry"/>
          </w:pPr>
          <w:r>
            <w:t>10.</w:t>
          </w:r>
          <w:r>
            <w:tab/>
          </w:r>
          <w:bookmarkStart w:id="110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10"/>
        <w:p w14:paraId="2FDD6FC1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lastRenderedPageBreak/>
            <w:t>11.</w:t>
          </w:r>
          <w:r w:rsidRPr="00F12DE4">
            <w:rPr>
              <w:lang w:val="en-US"/>
            </w:rPr>
            <w:tab/>
          </w:r>
          <w:bookmarkStart w:id="111" w:name="_CTVL00180be62af4b4d4f9cb1655a1d0676010e"/>
          <w:r w:rsidRPr="00F12DE4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F12DE4">
            <w:rPr>
              <w:lang w:val="en-US"/>
            </w:rPr>
            <w:t>.136, №3. – C.864.</w:t>
          </w:r>
        </w:p>
        <w:bookmarkEnd w:id="111"/>
        <w:p w14:paraId="05AFEAAC" w14:textId="77777777" w:rsidR="00F12DE4" w:rsidRDefault="00F12DE4" w:rsidP="00F12DE4">
          <w:pPr>
            <w:pStyle w:val="CitaviBibliographyEntry"/>
          </w:pPr>
          <w:r w:rsidRPr="00F12DE4">
            <w:rPr>
              <w:lang w:val="en-US"/>
            </w:rPr>
            <w:t>12.</w:t>
          </w:r>
          <w:r w:rsidRPr="00F12DE4">
            <w:rPr>
              <w:lang w:val="en-US"/>
            </w:rPr>
            <w:tab/>
          </w:r>
          <w:bookmarkStart w:id="112" w:name="_CTVL0019be5edbfe1b245c98aa2b9cb5f1da22e"/>
          <w:r w:rsidRPr="00F12DE4">
            <w:rPr>
              <w:lang w:val="en-US"/>
            </w:rPr>
            <w:t xml:space="preserve">Kohn W., Sham L. J. / Kohn W., Sham L. J. // Phys. </w:t>
          </w:r>
          <w:r>
            <w:t>Rev. A. – 1965. – Т.140, №4. – C.1133.</w:t>
          </w:r>
        </w:p>
        <w:bookmarkEnd w:id="112"/>
        <w:p w14:paraId="44565770" w14:textId="77777777" w:rsidR="00F12DE4" w:rsidRDefault="00F12DE4" w:rsidP="00F12DE4">
          <w:pPr>
            <w:pStyle w:val="CitaviBibliographyEntry"/>
          </w:pPr>
          <w:r>
            <w:t>13.</w:t>
          </w:r>
          <w:r>
            <w:tab/>
          </w:r>
          <w:bookmarkStart w:id="113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13"/>
        <w:p w14:paraId="6DC883BD" w14:textId="77777777" w:rsidR="00F12DE4" w:rsidRDefault="00F12DE4" w:rsidP="00F12DE4">
          <w:pPr>
            <w:pStyle w:val="CitaviBibliographyEntry"/>
          </w:pPr>
          <w:r>
            <w:t>14.</w:t>
          </w:r>
          <w:r>
            <w:tab/>
          </w:r>
          <w:bookmarkStart w:id="114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14"/>
        <w:p w14:paraId="4A89DA07" w14:textId="77777777" w:rsidR="00F12DE4" w:rsidRDefault="00F12DE4" w:rsidP="00F12DE4">
          <w:pPr>
            <w:pStyle w:val="CitaviBibliographyEntry"/>
          </w:pPr>
          <w:r>
            <w:t>15.</w:t>
          </w:r>
          <w:r>
            <w:tab/>
          </w:r>
          <w:bookmarkStart w:id="115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15"/>
        <w:p w14:paraId="5B33E719" w14:textId="77777777" w:rsidR="00F12DE4" w:rsidRDefault="00F12DE4" w:rsidP="00F12DE4">
          <w:pPr>
            <w:pStyle w:val="CitaviBibliographyEntry"/>
          </w:pPr>
          <w:r>
            <w:t>16.</w:t>
          </w:r>
          <w:r>
            <w:tab/>
          </w:r>
          <w:bookmarkStart w:id="11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16"/>
        <w:p w14:paraId="27D8DFFA" w14:textId="77777777" w:rsidR="00F12DE4" w:rsidRDefault="00F12DE4" w:rsidP="00F12DE4">
          <w:pPr>
            <w:pStyle w:val="CitaviBibliographyEntry"/>
          </w:pPr>
          <w:r>
            <w:t>17.</w:t>
          </w:r>
          <w:r>
            <w:tab/>
          </w:r>
          <w:bookmarkStart w:id="117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17"/>
        <w:p w14:paraId="499D6196" w14:textId="77777777" w:rsidR="00F12DE4" w:rsidRDefault="00F12DE4" w:rsidP="00F12DE4">
          <w:pPr>
            <w:pStyle w:val="CitaviBibliographyEntry"/>
          </w:pPr>
          <w:r>
            <w:t>18.</w:t>
          </w:r>
          <w:r>
            <w:tab/>
          </w:r>
          <w:bookmarkStart w:id="118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18"/>
        <w:p w14:paraId="07AA15F9" w14:textId="77777777" w:rsidR="00F12DE4" w:rsidRDefault="00F12DE4" w:rsidP="00F12DE4">
          <w:pPr>
            <w:pStyle w:val="CitaviBibliographyEntry"/>
          </w:pPr>
          <w:r>
            <w:t>19.</w:t>
          </w:r>
          <w:r>
            <w:tab/>
          </w:r>
          <w:bookmarkStart w:id="119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19"/>
        <w:p w14:paraId="143BE448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20.</w:t>
          </w:r>
          <w:r w:rsidRPr="00F12DE4">
            <w:rPr>
              <w:lang w:val="en-US"/>
            </w:rPr>
            <w:tab/>
          </w:r>
          <w:bookmarkStart w:id="120" w:name="_CTVL0017c21c809c7b34edbbeb1dbcde00a753a"/>
          <w:r w:rsidRPr="00F12DE4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20"/>
        <w:p w14:paraId="7EB0CB33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21.</w:t>
          </w:r>
          <w:r w:rsidRPr="00F12DE4">
            <w:rPr>
              <w:lang w:val="en-US"/>
            </w:rPr>
            <w:tab/>
          </w:r>
          <w:bookmarkStart w:id="121" w:name="_CTVL001ab6d0e4e9680468b8aaf80297df161cd"/>
          <w:r w:rsidRPr="00F12DE4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12DE4">
            <w:rPr>
              <w:lang w:val="en-US"/>
            </w:rPr>
            <w:t>.468. – C.111470.</w:t>
          </w:r>
        </w:p>
        <w:bookmarkEnd w:id="121"/>
        <w:p w14:paraId="40E4F4B1" w14:textId="77777777" w:rsidR="00F12DE4" w:rsidRDefault="00F12DE4" w:rsidP="00F12DE4">
          <w:pPr>
            <w:pStyle w:val="CitaviBibliographyEntry"/>
          </w:pPr>
          <w:r>
            <w:t>22.</w:t>
          </w:r>
          <w:r>
            <w:tab/>
          </w:r>
          <w:bookmarkStart w:id="122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22"/>
        <w:p w14:paraId="03024C5C" w14:textId="77777777" w:rsidR="00F12DE4" w:rsidRDefault="00F12DE4" w:rsidP="00F12DE4">
          <w:pPr>
            <w:pStyle w:val="CitaviBibliographyEntry"/>
          </w:pPr>
          <w:r>
            <w:t>23.</w:t>
          </w:r>
          <w:r>
            <w:tab/>
          </w:r>
          <w:bookmarkStart w:id="123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23"/>
        <w:p w14:paraId="13766030" w14:textId="77777777" w:rsidR="00F12DE4" w:rsidRDefault="00F12DE4" w:rsidP="00F12DE4">
          <w:pPr>
            <w:pStyle w:val="CitaviBibliographyEntry"/>
          </w:pPr>
          <w:r>
            <w:t>24.</w:t>
          </w:r>
          <w:r>
            <w:tab/>
          </w:r>
          <w:bookmarkStart w:id="124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24"/>
        <w:p w14:paraId="09B66E1A" w14:textId="77777777" w:rsidR="00F12DE4" w:rsidRDefault="00F12DE4" w:rsidP="00F12DE4">
          <w:pPr>
            <w:pStyle w:val="CitaviBibliographyEntry"/>
          </w:pPr>
          <w:r>
            <w:t>25.</w:t>
          </w:r>
          <w:r>
            <w:tab/>
          </w:r>
          <w:bookmarkStart w:id="125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25"/>
        <w:p w14:paraId="28240915" w14:textId="77777777" w:rsidR="00F12DE4" w:rsidRDefault="00F12DE4" w:rsidP="00F12DE4">
          <w:pPr>
            <w:pStyle w:val="CitaviBibliographyEntry"/>
          </w:pPr>
          <w:r>
            <w:t>26.</w:t>
          </w:r>
          <w:r>
            <w:tab/>
          </w:r>
          <w:bookmarkStart w:id="126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26"/>
        <w:p w14:paraId="43F37899" w14:textId="77777777" w:rsidR="00F12DE4" w:rsidRDefault="00F12DE4" w:rsidP="00F12DE4">
          <w:pPr>
            <w:pStyle w:val="CitaviBibliographyEntry"/>
          </w:pPr>
          <w:r>
            <w:t>27.</w:t>
          </w:r>
          <w:r>
            <w:tab/>
          </w:r>
          <w:bookmarkStart w:id="127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27"/>
        <w:p w14:paraId="186A21CE" w14:textId="77777777" w:rsidR="00F12DE4" w:rsidRDefault="00F12DE4" w:rsidP="00F12DE4">
          <w:pPr>
            <w:pStyle w:val="CitaviBibliographyEntry"/>
          </w:pPr>
          <w:r>
            <w:t>28.</w:t>
          </w:r>
          <w:r>
            <w:tab/>
          </w:r>
          <w:bookmarkStart w:id="128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28"/>
        <w:p w14:paraId="42380498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29.</w:t>
          </w:r>
          <w:r w:rsidRPr="00F12DE4">
            <w:rPr>
              <w:lang w:val="en-US"/>
            </w:rPr>
            <w:tab/>
          </w:r>
          <w:bookmarkStart w:id="129" w:name="_CTVL0010b56564199754e62bb0829457e16fdf2"/>
          <w:r w:rsidRPr="00F12DE4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29"/>
        <w:p w14:paraId="30DF6952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30.</w:t>
          </w:r>
          <w:r w:rsidRPr="00F12DE4">
            <w:rPr>
              <w:lang w:val="en-US"/>
            </w:rPr>
            <w:tab/>
          </w:r>
          <w:bookmarkStart w:id="130" w:name="_CTVL00152f8f42f720f4e04b70625d8f3ebe7c8"/>
          <w:r w:rsidRPr="00F12DE4">
            <w:rPr>
              <w:lang w:val="en-US"/>
            </w:rPr>
            <w:t>Saad, Y. Iterative methods for sparse linear systems / Y. Saad. – Philadelphia: SIAM, 2003.</w:t>
          </w:r>
        </w:p>
        <w:bookmarkEnd w:id="130"/>
        <w:p w14:paraId="6EF56466" w14:textId="77777777" w:rsidR="00F12DE4" w:rsidRPr="00F12DE4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31.</w:t>
          </w:r>
          <w:r w:rsidRPr="00F12DE4">
            <w:rPr>
              <w:lang w:val="en-US"/>
            </w:rPr>
            <w:tab/>
          </w:r>
          <w:bookmarkStart w:id="131" w:name="_CTVL00123786719e4e74060a52dd6d5a04bbf83"/>
          <w:r w:rsidRPr="00F12DE4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12DE4">
            <w:rPr>
              <w:lang w:val="en-US"/>
            </w:rPr>
            <w:t>.28, №2. – C.187–197.</w:t>
          </w:r>
        </w:p>
        <w:bookmarkEnd w:id="131"/>
        <w:p w14:paraId="7E865D85" w14:textId="308BB91C" w:rsidR="000053AF" w:rsidRPr="00E06C9B" w:rsidRDefault="00F12DE4" w:rsidP="00F12DE4">
          <w:pPr>
            <w:pStyle w:val="CitaviBibliographyEntry"/>
            <w:rPr>
              <w:lang w:val="en-US"/>
            </w:rPr>
          </w:pPr>
          <w:r w:rsidRPr="00F12DE4">
            <w:rPr>
              <w:lang w:val="en-US"/>
            </w:rPr>
            <w:t>32.</w:t>
          </w:r>
          <w:r w:rsidRPr="00F12DE4">
            <w:rPr>
              <w:lang w:val="en-US"/>
            </w:rPr>
            <w:tab/>
          </w:r>
          <w:bookmarkStart w:id="132" w:name="_CTVL0011ed0dec2a5e6408bb3deafe782c9dea5"/>
          <w:r w:rsidRPr="00F12DE4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32"/>
          <w:r w:rsidRPr="00F12DE4">
            <w:rPr>
              <w:lang w:val="en-US"/>
            </w:rPr>
            <w:t>.</w:t>
          </w:r>
          <w:r w:rsidR="000053AF">
            <w:fldChar w:fldCharType="end"/>
          </w:r>
        </w:p>
      </w:sdtContent>
    </w:sdt>
    <w:p w14:paraId="5335FDD9" w14:textId="77777777" w:rsidR="000053AF" w:rsidRPr="00E06C9B" w:rsidRDefault="000053AF" w:rsidP="000053AF">
      <w:pPr>
        <w:rPr>
          <w:lang w:val="en-US"/>
        </w:rPr>
      </w:pPr>
    </w:p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2F7900" w:rsidRDefault="002F7900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2F7900" w:rsidRDefault="002F7900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5" w:author="HOME" w:date="2023-05-14T11:52:00Z" w:initials="H">
    <w:p w14:paraId="4BC14270" w14:textId="06169C26" w:rsidR="002F7900" w:rsidRDefault="002F7900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2F7900" w:rsidRDefault="002F7900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7" w:author="HOME" w:date="2023-05-14T12:07:00Z" w:initials="H">
    <w:p w14:paraId="68633A22" w14:textId="10F58F69" w:rsidR="002F7900" w:rsidRDefault="002F7900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8" w:author="HOME" w:date="2023-05-14T12:10:00Z" w:initials="H">
    <w:p w14:paraId="04777181" w14:textId="5B5DB2F5" w:rsidR="002F7900" w:rsidRDefault="002F7900">
      <w:pPr>
        <w:pStyle w:val="afd"/>
      </w:pPr>
      <w:r>
        <w:rPr>
          <w:rStyle w:val="afc"/>
        </w:rPr>
        <w:annotationRef/>
      </w:r>
      <w:r>
        <w:t>Стоит ли здесь и в других списках указывать ; или ,?</w:t>
      </w:r>
    </w:p>
  </w:comment>
  <w:comment w:id="9" w:author="HOME" w:date="2023-05-14T12:12:00Z" w:initials="H">
    <w:p w14:paraId="25190B0A" w14:textId="72E00AF5" w:rsidR="002F7900" w:rsidRDefault="002F7900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0" w:author="HOME" w:date="2023-05-14T12:15:00Z" w:initials="H">
    <w:p w14:paraId="1CE79B8B" w14:textId="1C933637" w:rsidR="002F7900" w:rsidRDefault="002F7900">
      <w:pPr>
        <w:pStyle w:val="afd"/>
      </w:pPr>
      <w:r>
        <w:rPr>
          <w:rStyle w:val="afc"/>
        </w:rPr>
        <w:annotationRef/>
      </w:r>
      <w:r>
        <w:t>добавил указание на неучет диффузии</w:t>
      </w:r>
    </w:p>
  </w:comment>
  <w:comment w:id="15" w:author="HOME" w:date="2023-05-14T12:21:00Z" w:initials="H">
    <w:p w14:paraId="1C0493B9" w14:textId="51C75425" w:rsidR="002F7900" w:rsidRPr="00975EA5" w:rsidRDefault="002F7900">
      <w:pPr>
        <w:pStyle w:val="afd"/>
      </w:pPr>
      <w:r>
        <w:rPr>
          <w:rStyle w:val="afc"/>
        </w:rPr>
        <w:annotationRef/>
      </w:r>
      <w:r>
        <w:t>переделал и ниже тоже</w:t>
      </w:r>
    </w:p>
  </w:comment>
  <w:comment w:id="16" w:author="HOME" w:date="2023-05-14T12:18:00Z" w:initials="H">
    <w:p w14:paraId="60467B02" w14:textId="01C48008" w:rsidR="002F7900" w:rsidRDefault="002F7900">
      <w:pPr>
        <w:pStyle w:val="afd"/>
      </w:pPr>
      <w:r>
        <w:rPr>
          <w:rStyle w:val="afc"/>
        </w:rPr>
        <w:annotationRef/>
      </w:r>
      <w:r>
        <w:t>вставить время</w:t>
      </w:r>
    </w:p>
  </w:comment>
  <w:comment w:id="22" w:author="HOME" w:date="2023-05-14T12:22:00Z" w:initials="H">
    <w:p w14:paraId="2E10F576" w14:textId="12259549" w:rsidR="002F7900" w:rsidRPr="00962A62" w:rsidRDefault="002F7900">
      <w:pPr>
        <w:pStyle w:val="afd"/>
      </w:pPr>
      <w:r>
        <w:rPr>
          <w:rStyle w:val="afc"/>
        </w:rPr>
        <w:annotationRef/>
      </w:r>
      <w:r>
        <w:t>немецкая</w:t>
      </w:r>
      <w:r w:rsidRPr="00962A62">
        <w:rPr>
          <w:lang w:val="en-US"/>
        </w:rPr>
        <w:t xml:space="preserve"> </w:t>
      </w:r>
      <w:r>
        <w:t>статья</w:t>
      </w:r>
      <w:r>
        <w:rPr>
          <w:lang w:val="en-US"/>
        </w:rPr>
        <w:t>,</w:t>
      </w:r>
      <w:r w:rsidRPr="00962A62">
        <w:rPr>
          <w:lang w:val="en-US"/>
        </w:rPr>
        <w:t xml:space="preserve"> </w:t>
      </w:r>
      <w:r>
        <w:rPr>
          <w:lang w:val="en-US"/>
        </w:rPr>
        <w:t xml:space="preserve">advanced and another scheme </w:t>
      </w:r>
      <w:r>
        <w:t>вставить</w:t>
      </w:r>
      <w:r w:rsidRPr="00962A62">
        <w:rPr>
          <w:lang w:val="en-US"/>
        </w:rPr>
        <w:t xml:space="preserve">. </w:t>
      </w:r>
      <w:r>
        <w:t>По ним вопросы</w:t>
      </w:r>
    </w:p>
  </w:comment>
  <w:comment w:id="23" w:author="HOME" w:date="2023-05-11T21:19:00Z" w:initials="H">
    <w:p w14:paraId="7FF579F8" w14:textId="5CCAC5B9" w:rsidR="002F7900" w:rsidRDefault="002F7900" w:rsidP="00841974">
      <w:pPr>
        <w:pStyle w:val="afd"/>
      </w:pPr>
      <w:r>
        <w:rPr>
          <w:rStyle w:val="afc"/>
        </w:rPr>
        <w:annotationRef/>
      </w:r>
      <w:r>
        <w:rPr>
          <w:rStyle w:val="afc"/>
        </w:rPr>
        <w:t>нужно ли перерисовать схему используя статьи с полной схемой и соединить их вместе</w:t>
      </w:r>
    </w:p>
  </w:comment>
  <w:comment w:id="24" w:author="HOME" w:date="2023-05-12T17:08:00Z" w:initials="H">
    <w:p w14:paraId="3CAAC860" w14:textId="4A427B0D" w:rsidR="002F7900" w:rsidRDefault="002F7900">
      <w:pPr>
        <w:pStyle w:val="afd"/>
      </w:pPr>
      <w:r>
        <w:rPr>
          <w:rStyle w:val="afc"/>
        </w:rPr>
        <w:annotationRef/>
      </w:r>
      <w:r>
        <w:t>Так ли это?</w:t>
      </w:r>
    </w:p>
  </w:comment>
  <w:comment w:id="27" w:author="HOME" w:date="2023-05-14T12:25:00Z" w:initials="H">
    <w:p w14:paraId="7ECAC0C6" w14:textId="2514BFAA" w:rsidR="002F7900" w:rsidRDefault="002F7900">
      <w:pPr>
        <w:pStyle w:val="afd"/>
      </w:pPr>
      <w:r>
        <w:rPr>
          <w:rStyle w:val="afc"/>
        </w:rPr>
        <w:annotationRef/>
      </w:r>
      <w:r>
        <w:t>Добавить схему с хиноном</w:t>
      </w:r>
    </w:p>
  </w:comment>
  <w:comment w:id="30" w:author="HOME" w:date="2023-05-13T22:45:00Z" w:initials="H">
    <w:p w14:paraId="2239C6CE" w14:textId="313FCB14" w:rsidR="002F7900" w:rsidRDefault="002F7900">
      <w:pPr>
        <w:pStyle w:val="afd"/>
      </w:pPr>
      <w:r>
        <w:rPr>
          <w:rStyle w:val="afc"/>
        </w:rPr>
        <w:annotationRef/>
      </w:r>
      <w:r>
        <w:t>Уточнить, ошибка здесь!</w:t>
      </w:r>
    </w:p>
  </w:comment>
  <w:comment w:id="32" w:author="HOME" w:date="2023-05-12T11:21:00Z" w:initials="H">
    <w:p w14:paraId="3A522348" w14:textId="64D8DED8" w:rsidR="002F7900" w:rsidRPr="00962A62" w:rsidRDefault="002F7900">
      <w:pPr>
        <w:pStyle w:val="afd"/>
      </w:pPr>
      <w:r>
        <w:rPr>
          <w:rStyle w:val="afc"/>
        </w:rPr>
        <w:annotationRef/>
      </w:r>
      <w:r>
        <w:t xml:space="preserve">Какие константы скорости образования кетолов и эфиров? Возможно </w:t>
      </w:r>
      <w:r>
        <w:rPr>
          <w:lang w:val="en-US"/>
        </w:rPr>
        <w:t>schemes</w:t>
      </w:r>
    </w:p>
  </w:comment>
  <w:comment w:id="39" w:author="HOME" w:date="2023-05-13T20:01:00Z" w:initials="H">
    <w:p w14:paraId="5F3FEF28" w14:textId="7B575989" w:rsidR="002F7900" w:rsidRDefault="002F7900">
      <w:pPr>
        <w:pStyle w:val="afd"/>
      </w:pPr>
      <w:r>
        <w:rPr>
          <w:rStyle w:val="afc"/>
        </w:rPr>
        <w:annotationRef/>
      </w:r>
      <w:r>
        <w:t>Почему нет изопропила?</w:t>
      </w:r>
    </w:p>
  </w:comment>
  <w:comment w:id="40" w:author="HOME" w:date="2023-05-12T13:03:00Z" w:initials="H">
    <w:p w14:paraId="0B278BAD" w14:textId="37AF4D29" w:rsidR="002F7900" w:rsidRPr="00A90BCC" w:rsidRDefault="002F7900">
      <w:pPr>
        <w:pStyle w:val="afd"/>
      </w:pPr>
      <w:r>
        <w:rPr>
          <w:rStyle w:val="afc"/>
        </w:rPr>
        <w:annotationRef/>
      </w:r>
      <w:r>
        <w:t>Константы скорости?</w:t>
      </w:r>
    </w:p>
  </w:comment>
  <w:comment w:id="41" w:author="HOME" w:date="2023-05-13T17:51:00Z" w:initials="H">
    <w:p w14:paraId="280AB057" w14:textId="11AAECE1" w:rsidR="002F7900" w:rsidRDefault="002F7900" w:rsidP="00A743F4">
      <w:pPr>
        <w:pStyle w:val="afd"/>
      </w:pPr>
      <w:r>
        <w:rPr>
          <w:rStyle w:val="afc"/>
        </w:rPr>
        <w:annotationRef/>
      </w:r>
      <w:r>
        <w:t>Неточная формулировка</w:t>
      </w:r>
    </w:p>
  </w:comment>
  <w:comment w:id="46" w:author="HOME" w:date="2023-05-12T23:34:00Z" w:initials="H">
    <w:p w14:paraId="3BE7EDF3" w14:textId="77777777" w:rsidR="002F7900" w:rsidRDefault="002F7900" w:rsidP="00CC5A5F">
      <w:pPr>
        <w:pStyle w:val="afd"/>
      </w:pPr>
      <w:r>
        <w:rPr>
          <w:rStyle w:val="afc"/>
        </w:rPr>
        <w:annotationRef/>
      </w:r>
      <w:r>
        <w:t>Точно ли?</w:t>
      </w:r>
    </w:p>
  </w:comment>
  <w:comment w:id="49" w:author="HOME" w:date="2023-05-13T20:03:00Z" w:initials="H">
    <w:p w14:paraId="015CC91C" w14:textId="3D78978F" w:rsidR="002F7900" w:rsidRDefault="002F7900">
      <w:pPr>
        <w:pStyle w:val="afd"/>
      </w:pPr>
      <w:r>
        <w:rPr>
          <w:rStyle w:val="afc"/>
        </w:rPr>
        <w:annotationRef/>
      </w:r>
      <w:r w:rsidR="00DB000E">
        <w:t>Убрать и добавить реакции из него в соответствующие разделы</w:t>
      </w:r>
    </w:p>
  </w:comment>
  <w:comment w:id="50" w:author="HOME" w:date="2023-05-13T10:17:00Z" w:initials="H">
    <w:p w14:paraId="41A8A041" w14:textId="4329BEF0" w:rsidR="002F7900" w:rsidRDefault="002F7900">
      <w:pPr>
        <w:pStyle w:val="afd"/>
      </w:pPr>
      <w:r>
        <w:rPr>
          <w:rStyle w:val="afc"/>
        </w:rPr>
        <w:annotationRef/>
      </w:r>
      <w:r>
        <w:t>Как лучше подписать картинку</w:t>
      </w:r>
    </w:p>
  </w:comment>
  <w:comment w:id="53" w:author="HOME" w:date="2023-05-12T11:20:00Z" w:initials="H">
    <w:p w14:paraId="240B2114" w14:textId="77777777" w:rsidR="002F7900" w:rsidRDefault="002F7900" w:rsidP="00CC5A5F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54" w:author="HOME" w:date="2023-05-14T12:28:00Z" w:initials="H">
    <w:p w14:paraId="68C57BF5" w14:textId="2CA6492F" w:rsidR="002F7900" w:rsidRPr="00B04A91" w:rsidRDefault="002F7900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55" w:author="HOME" w:date="2023-05-14T22:57:00Z" w:initials="H">
    <w:p w14:paraId="79CCF89D" w14:textId="2CAA6ABB" w:rsidR="002F7900" w:rsidRDefault="002F7900">
      <w:pPr>
        <w:pStyle w:val="afd"/>
      </w:pPr>
      <w:r>
        <w:rPr>
          <w:rStyle w:val="afc"/>
        </w:rPr>
        <w:annotationRef/>
      </w:r>
      <w:r>
        <w:t>Перефразировать весь абзац</w:t>
      </w:r>
    </w:p>
  </w:comment>
  <w:comment w:id="56" w:author="HOME" w:date="2023-05-14T22:57:00Z" w:initials="H">
    <w:p w14:paraId="34418477" w14:textId="1B0601F4" w:rsidR="002F7900" w:rsidRDefault="002F7900">
      <w:pPr>
        <w:pStyle w:val="afd"/>
      </w:pPr>
      <w:r>
        <w:rPr>
          <w:rStyle w:val="afc"/>
        </w:rPr>
        <w:annotationRef/>
      </w:r>
      <w:r>
        <w:t>Там есть константа обмена, но это вроде обмен поляризацией при ямр и не нужно. Там есть еще пероксиды, но я думаю это тоже не надо</w:t>
      </w:r>
    </w:p>
  </w:comment>
  <w:comment w:id="61" w:author="HOME" w:date="2023-05-12T16:23:00Z" w:initials="H">
    <w:p w14:paraId="520E48B8" w14:textId="6EE020A3" w:rsidR="002F7900" w:rsidRDefault="002F7900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62" w:author="HOME" w:date="2023-05-14T12:29:00Z" w:initials="H">
    <w:p w14:paraId="7B28C7A4" w14:textId="77777777" w:rsidR="002F7900" w:rsidRDefault="002F7900" w:rsidP="00B04A91">
      <w:pPr>
        <w:pStyle w:val="afd"/>
      </w:pPr>
      <w:r>
        <w:rPr>
          <w:rStyle w:val="afc"/>
        </w:rPr>
        <w:annotationRef/>
      </w:r>
      <w:r>
        <w:t>Нужно. Есть публикация Шушуновой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исследовали.. Но ее поискать придется.</w:t>
      </w:r>
    </w:p>
    <w:p w14:paraId="0018A8CA" w14:textId="667FD184" w:rsidR="002F7900" w:rsidRDefault="002F7900">
      <w:pPr>
        <w:pStyle w:val="afd"/>
      </w:pPr>
    </w:p>
  </w:comment>
  <w:comment w:id="63" w:author="HOME" w:date="2023-05-15T13:42:00Z" w:initials="H">
    <w:p w14:paraId="7B3DF85D" w14:textId="17D3745F" w:rsidR="004106B0" w:rsidRDefault="004106B0">
      <w:pPr>
        <w:pStyle w:val="afd"/>
      </w:pPr>
      <w:r>
        <w:rPr>
          <w:rStyle w:val="afc"/>
        </w:rPr>
        <w:annotationRef/>
      </w:r>
      <w:r>
        <w:t>Перефразировать весь раздел</w:t>
      </w:r>
    </w:p>
  </w:comment>
  <w:comment w:id="64" w:author="HOME" w:date="2023-05-15T13:50:00Z" w:initials="H">
    <w:p w14:paraId="2FC38999" w14:textId="1BC5765D" w:rsidR="00CA6E82" w:rsidRDefault="00CA6E82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75" w:author="HOME" w:date="2023-05-15T13:49:00Z" w:initials="H">
    <w:p w14:paraId="76C93868" w14:textId="503FFF8F" w:rsidR="00CA6E82" w:rsidRDefault="00CA6E82">
      <w:pPr>
        <w:pStyle w:val="afd"/>
      </w:pPr>
      <w:r>
        <w:rPr>
          <w:rStyle w:val="afc"/>
        </w:rPr>
        <w:annotationRef/>
      </w:r>
      <w:r>
        <w:t>В начало</w:t>
      </w:r>
    </w:p>
  </w:comment>
  <w:comment w:id="76" w:author="HOME" w:date="2023-05-15T13:51:00Z" w:initials="H">
    <w:p w14:paraId="0E16E26D" w14:textId="64DE10F7" w:rsidR="00DB000E" w:rsidRDefault="00DB000E">
      <w:pPr>
        <w:pStyle w:val="afd"/>
      </w:pPr>
      <w:r>
        <w:rPr>
          <w:rStyle w:val="afc"/>
        </w:rPr>
        <w:annotationRef/>
      </w:r>
      <w:r>
        <w:t>Уже был</w:t>
      </w:r>
    </w:p>
  </w:comment>
  <w:comment w:id="79" w:author="HOME" w:date="2023-05-15T14:01:00Z" w:initials="H">
    <w:p w14:paraId="29ED4B46" w14:textId="48A6E70D" w:rsidR="006E5AA1" w:rsidRDefault="006E5AA1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82" w:author="HOME" w:date="2023-05-15T14:11:00Z" w:initials="H">
    <w:p w14:paraId="009D266F" w14:textId="683EF09F" w:rsidR="003A452C" w:rsidRDefault="003A452C">
      <w:pPr>
        <w:pStyle w:val="afd"/>
      </w:pPr>
      <w:r>
        <w:rPr>
          <w:rStyle w:val="afc"/>
        </w:rPr>
        <w:annotationRef/>
      </w:r>
      <w:r>
        <w:t>Плохой термин</w:t>
      </w:r>
    </w:p>
  </w:comment>
  <w:comment w:id="85" w:author="HOME" w:date="2023-05-15T14:28:00Z" w:initials="H">
    <w:p w14:paraId="059E7D4A" w14:textId="6C473CF7" w:rsidR="00B229B8" w:rsidRDefault="00B229B8">
      <w:pPr>
        <w:pStyle w:val="afd"/>
      </w:pPr>
      <w:r>
        <w:rPr>
          <w:rStyle w:val="afc"/>
        </w:rPr>
        <w:annotationRef/>
      </w:r>
      <w:r>
        <w:t>Скорее всего это не надо</w:t>
      </w:r>
    </w:p>
  </w:comment>
  <w:comment w:id="87" w:author="HOME" w:date="2023-05-10T13:28:00Z" w:initials="H">
    <w:p w14:paraId="65CA7866" w14:textId="7D941900" w:rsidR="002F7900" w:rsidRDefault="002F7900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8" w:author="HOME" w:date="2023-05-10T13:21:00Z" w:initials="H">
    <w:p w14:paraId="27234FD7" w14:textId="77777777" w:rsidR="002F7900" w:rsidRDefault="002F7900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89" w:author="HOME" w:date="2023-05-14T21:30:00Z" w:initials="H">
    <w:p w14:paraId="4DB10CD7" w14:textId="1D2AC75F" w:rsidR="002F7900" w:rsidRDefault="002F7900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93" w:author="HOME" w:date="2023-05-11T10:42:00Z" w:initials="H">
    <w:p w14:paraId="4D62CFCD" w14:textId="470B8DA7" w:rsidR="002F7900" w:rsidRDefault="002F7900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95" w:author="HOME" w:date="2023-05-14T21:35:00Z" w:initials="H">
    <w:p w14:paraId="2964ED90" w14:textId="6E4481CA" w:rsidR="002F7900" w:rsidRPr="00321798" w:rsidRDefault="002F7900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96" w:author="HOME" w:date="2023-05-10T20:08:00Z" w:initials="H">
    <w:p w14:paraId="2AC5B54B" w14:textId="449E9AC7" w:rsidR="002F7900" w:rsidRDefault="002F7900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98" w:author="HOME" w:date="2023-05-14T21:40:00Z" w:initials="H">
    <w:p w14:paraId="041906DE" w14:textId="50441DEF" w:rsidR="002F7900" w:rsidRPr="00C83C57" w:rsidRDefault="002F7900">
      <w:pPr>
        <w:pStyle w:val="afd"/>
        <w:rPr>
          <w:strike/>
        </w:rPr>
      </w:pPr>
      <w:r>
        <w:rPr>
          <w:rStyle w:val="afc"/>
        </w:rPr>
        <w:annotationRef/>
      </w:r>
      <w:r>
        <w:t>Думаю это не надо уже</w:t>
      </w:r>
    </w:p>
  </w:comment>
  <w:comment w:id="100" w:author="HOME" w:date="2023-05-11T11:32:00Z" w:initials="H">
    <w:p w14:paraId="7162795D" w14:textId="74A0BC28" w:rsidR="002F7900" w:rsidRDefault="002F7900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C0493B9" w15:done="0"/>
  <w15:commentEx w15:paraId="60467B02" w15:done="0"/>
  <w15:commentEx w15:paraId="2E10F576" w15:done="0"/>
  <w15:commentEx w15:paraId="7FF579F8" w15:done="0"/>
  <w15:commentEx w15:paraId="3CAAC860" w15:done="0"/>
  <w15:commentEx w15:paraId="7ECAC0C6" w15:done="0"/>
  <w15:commentEx w15:paraId="2239C6CE" w15:done="0"/>
  <w15:commentEx w15:paraId="3A522348" w15:done="0"/>
  <w15:commentEx w15:paraId="5F3FEF28" w15:done="0"/>
  <w15:commentEx w15:paraId="0B278BAD" w15:done="0"/>
  <w15:commentEx w15:paraId="280AB057" w15:done="0"/>
  <w15:commentEx w15:paraId="3BE7EDF3" w15:done="0"/>
  <w15:commentEx w15:paraId="015CC91C" w15:done="0"/>
  <w15:commentEx w15:paraId="41A8A041" w15:done="0"/>
  <w15:commentEx w15:paraId="240B2114" w15:done="0"/>
  <w15:commentEx w15:paraId="68C57BF5" w15:paraIdParent="240B2114" w15:done="0"/>
  <w15:commentEx w15:paraId="79CCF89D" w15:done="0"/>
  <w15:commentEx w15:paraId="34418477" w15:done="0"/>
  <w15:commentEx w15:paraId="520E48B8" w15:done="0"/>
  <w15:commentEx w15:paraId="0018A8CA" w15:paraIdParent="520E48B8" w15:done="0"/>
  <w15:commentEx w15:paraId="7B3DF85D" w15:done="0"/>
  <w15:commentEx w15:paraId="2FC38999" w15:done="0"/>
  <w15:commentEx w15:paraId="76C93868" w15:done="0"/>
  <w15:commentEx w15:paraId="0E16E26D" w15:done="0"/>
  <w15:commentEx w15:paraId="29ED4B46" w15:done="0"/>
  <w15:commentEx w15:paraId="009D266F" w15:done="0"/>
  <w15:commentEx w15:paraId="059E7D4A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B50B6" w16cex:dateUtc="2023-05-14T09:21:00Z"/>
  <w16cex:commentExtensible w16cex:durableId="280B5023" w16cex:dateUtc="2023-05-14T09:18:00Z"/>
  <w16cex:commentExtensible w16cex:durableId="280B50F3" w16cex:dateUtc="2023-05-14T09:22:00Z"/>
  <w16cex:commentExtensible w16cex:durableId="2807DA64" w16cex:dateUtc="2023-05-11T18:19:00Z"/>
  <w16cex:commentExtensible w16cex:durableId="2808F0FA" w16cex:dateUtc="2023-05-12T14:08:00Z"/>
  <w16cex:commentExtensible w16cex:durableId="280B51CF" w16cex:dateUtc="2023-05-14T09:25:00Z"/>
  <w16cex:commentExtensible w16cex:durableId="280A9184" w16cex:dateUtc="2023-05-13T19:45:00Z"/>
  <w16cex:commentExtensible w16cex:durableId="28089F9C" w16cex:dateUtc="2023-05-12T08:21:00Z"/>
  <w16cex:commentExtensible w16cex:durableId="280A6B33" w16cex:dateUtc="2023-05-13T17:01:00Z"/>
  <w16cex:commentExtensible w16cex:durableId="2808B7A9" w16cex:dateUtc="2023-05-12T10:03:00Z"/>
  <w16cex:commentExtensible w16cex:durableId="280A4CB1" w16cex:dateUtc="2023-05-13T14:51:00Z"/>
  <w16cex:commentExtensible w16cex:durableId="28094BA0" w16cex:dateUtc="2023-05-12T20:34:00Z"/>
  <w16cex:commentExtensible w16cex:durableId="280A6B81" w16cex:dateUtc="2023-05-13T17:03:00Z"/>
  <w16cex:commentExtensible w16cex:durableId="2809E231" w16cex:dateUtc="2023-05-13T07:17:00Z"/>
  <w16cex:commentExtensible w16cex:durableId="28089F8C" w16cex:dateUtc="2023-05-12T08:20:00Z"/>
  <w16cex:commentExtensible w16cex:durableId="280B526F" w16cex:dateUtc="2023-05-14T09:28:00Z"/>
  <w16cex:commentExtensible w16cex:durableId="280BE5EA" w16cex:dateUtc="2023-05-14T19:57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CB549" w16cex:dateUtc="2023-05-15T10:42:00Z"/>
  <w16cex:commentExtensible w16cex:durableId="280CB735" w16cex:dateUtc="2023-05-15T10:50:00Z"/>
  <w16cex:commentExtensible w16cex:durableId="280CB6E9" w16cex:dateUtc="2023-05-15T10:49:00Z"/>
  <w16cex:commentExtensible w16cex:durableId="280CB76A" w16cex:dateUtc="2023-05-15T10:51:00Z"/>
  <w16cex:commentExtensible w16cex:durableId="280CB9C5" w16cex:dateUtc="2023-05-15T11:01:00Z"/>
  <w16cex:commentExtensible w16cex:durableId="280CBC1E" w16cex:dateUtc="2023-05-15T11:11:00Z"/>
  <w16cex:commentExtensible w16cex:durableId="280CC008" w16cex:dateUtc="2023-05-15T11:28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C0493B9" w16cid:durableId="280B50B6"/>
  <w16cid:commentId w16cid:paraId="60467B02" w16cid:durableId="280B5023"/>
  <w16cid:commentId w16cid:paraId="2E10F576" w16cid:durableId="280B50F3"/>
  <w16cid:commentId w16cid:paraId="7FF579F8" w16cid:durableId="2807DA64"/>
  <w16cid:commentId w16cid:paraId="3CAAC860" w16cid:durableId="2808F0FA"/>
  <w16cid:commentId w16cid:paraId="7ECAC0C6" w16cid:durableId="280B51CF"/>
  <w16cid:commentId w16cid:paraId="2239C6CE" w16cid:durableId="280A9184"/>
  <w16cid:commentId w16cid:paraId="3A522348" w16cid:durableId="28089F9C"/>
  <w16cid:commentId w16cid:paraId="5F3FEF28" w16cid:durableId="280A6B33"/>
  <w16cid:commentId w16cid:paraId="0B278BAD" w16cid:durableId="2808B7A9"/>
  <w16cid:commentId w16cid:paraId="280AB057" w16cid:durableId="280A4CB1"/>
  <w16cid:commentId w16cid:paraId="3BE7EDF3" w16cid:durableId="28094BA0"/>
  <w16cid:commentId w16cid:paraId="015CC91C" w16cid:durableId="280A6B81"/>
  <w16cid:commentId w16cid:paraId="41A8A041" w16cid:durableId="2809E231"/>
  <w16cid:commentId w16cid:paraId="240B2114" w16cid:durableId="28089F8C"/>
  <w16cid:commentId w16cid:paraId="68C57BF5" w16cid:durableId="280B526F"/>
  <w16cid:commentId w16cid:paraId="79CCF89D" w16cid:durableId="280BE5EA"/>
  <w16cid:commentId w16cid:paraId="34418477" w16cid:durableId="280BE5C1"/>
  <w16cid:commentId w16cid:paraId="520E48B8" w16cid:durableId="2808E665"/>
  <w16cid:commentId w16cid:paraId="0018A8CA" w16cid:durableId="280B52BB"/>
  <w16cid:commentId w16cid:paraId="7B3DF85D" w16cid:durableId="280CB549"/>
  <w16cid:commentId w16cid:paraId="2FC38999" w16cid:durableId="280CB735"/>
  <w16cid:commentId w16cid:paraId="76C93868" w16cid:durableId="280CB6E9"/>
  <w16cid:commentId w16cid:paraId="0E16E26D" w16cid:durableId="280CB76A"/>
  <w16cid:commentId w16cid:paraId="29ED4B46" w16cid:durableId="280CB9C5"/>
  <w16cid:commentId w16cid:paraId="009D266F" w16cid:durableId="280CBC1E"/>
  <w16cid:commentId w16cid:paraId="059E7D4A" w16cid:durableId="280CC008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26A25"/>
    <w:rsid w:val="00053B3A"/>
    <w:rsid w:val="00060B6F"/>
    <w:rsid w:val="0007403B"/>
    <w:rsid w:val="00081494"/>
    <w:rsid w:val="000844EB"/>
    <w:rsid w:val="0008703F"/>
    <w:rsid w:val="000C5EC1"/>
    <w:rsid w:val="000E740E"/>
    <w:rsid w:val="000F0FC7"/>
    <w:rsid w:val="000F5D36"/>
    <w:rsid w:val="00106DFE"/>
    <w:rsid w:val="00107C7E"/>
    <w:rsid w:val="00121578"/>
    <w:rsid w:val="00135B3F"/>
    <w:rsid w:val="0015000C"/>
    <w:rsid w:val="001505CC"/>
    <w:rsid w:val="00156B5D"/>
    <w:rsid w:val="001601F3"/>
    <w:rsid w:val="001669FC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E18CF"/>
    <w:rsid w:val="00205119"/>
    <w:rsid w:val="0020671A"/>
    <w:rsid w:val="002231B7"/>
    <w:rsid w:val="00226B50"/>
    <w:rsid w:val="00231678"/>
    <w:rsid w:val="00234C7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E0A"/>
    <w:rsid w:val="002D4680"/>
    <w:rsid w:val="002F0945"/>
    <w:rsid w:val="002F3C9D"/>
    <w:rsid w:val="002F4CF7"/>
    <w:rsid w:val="002F7900"/>
    <w:rsid w:val="00303B84"/>
    <w:rsid w:val="003074AF"/>
    <w:rsid w:val="00321798"/>
    <w:rsid w:val="00322207"/>
    <w:rsid w:val="0032573F"/>
    <w:rsid w:val="0033182A"/>
    <w:rsid w:val="003336B8"/>
    <w:rsid w:val="00340C2F"/>
    <w:rsid w:val="003608D7"/>
    <w:rsid w:val="00360960"/>
    <w:rsid w:val="00373AD7"/>
    <w:rsid w:val="00377583"/>
    <w:rsid w:val="00383542"/>
    <w:rsid w:val="003908B4"/>
    <w:rsid w:val="003918AA"/>
    <w:rsid w:val="003A452C"/>
    <w:rsid w:val="003C4269"/>
    <w:rsid w:val="003D44B2"/>
    <w:rsid w:val="003D68D9"/>
    <w:rsid w:val="003F44E2"/>
    <w:rsid w:val="003F5ADC"/>
    <w:rsid w:val="003F76A4"/>
    <w:rsid w:val="0040201F"/>
    <w:rsid w:val="004106B0"/>
    <w:rsid w:val="004350B6"/>
    <w:rsid w:val="00441670"/>
    <w:rsid w:val="00450EDD"/>
    <w:rsid w:val="004516FC"/>
    <w:rsid w:val="004601CE"/>
    <w:rsid w:val="00460A9A"/>
    <w:rsid w:val="00462DFA"/>
    <w:rsid w:val="00483F12"/>
    <w:rsid w:val="00485905"/>
    <w:rsid w:val="004B094B"/>
    <w:rsid w:val="004B6D08"/>
    <w:rsid w:val="004B6E1B"/>
    <w:rsid w:val="004C07EB"/>
    <w:rsid w:val="004D1C05"/>
    <w:rsid w:val="004D1C5D"/>
    <w:rsid w:val="004D3883"/>
    <w:rsid w:val="004D45E5"/>
    <w:rsid w:val="004F16A8"/>
    <w:rsid w:val="00504FB2"/>
    <w:rsid w:val="00512E26"/>
    <w:rsid w:val="005206D7"/>
    <w:rsid w:val="00527F6C"/>
    <w:rsid w:val="005365EA"/>
    <w:rsid w:val="00543881"/>
    <w:rsid w:val="00544144"/>
    <w:rsid w:val="005455B1"/>
    <w:rsid w:val="00545724"/>
    <w:rsid w:val="00573A4E"/>
    <w:rsid w:val="00575439"/>
    <w:rsid w:val="00576373"/>
    <w:rsid w:val="0058591A"/>
    <w:rsid w:val="00585BD8"/>
    <w:rsid w:val="005877E7"/>
    <w:rsid w:val="00587F4B"/>
    <w:rsid w:val="005A164D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312FE"/>
    <w:rsid w:val="007578C9"/>
    <w:rsid w:val="007579F6"/>
    <w:rsid w:val="007815EF"/>
    <w:rsid w:val="007865BC"/>
    <w:rsid w:val="0079066E"/>
    <w:rsid w:val="0079376A"/>
    <w:rsid w:val="00796201"/>
    <w:rsid w:val="00796473"/>
    <w:rsid w:val="007A05A3"/>
    <w:rsid w:val="007A699D"/>
    <w:rsid w:val="007B63FE"/>
    <w:rsid w:val="007F3EB8"/>
    <w:rsid w:val="008005C0"/>
    <w:rsid w:val="00806A5D"/>
    <w:rsid w:val="008101A1"/>
    <w:rsid w:val="0083300C"/>
    <w:rsid w:val="00840C58"/>
    <w:rsid w:val="00841974"/>
    <w:rsid w:val="00842ED7"/>
    <w:rsid w:val="00844787"/>
    <w:rsid w:val="00851DCF"/>
    <w:rsid w:val="00854DB4"/>
    <w:rsid w:val="00862DA5"/>
    <w:rsid w:val="00863D0D"/>
    <w:rsid w:val="008659E8"/>
    <w:rsid w:val="00891194"/>
    <w:rsid w:val="008B451D"/>
    <w:rsid w:val="008C3FB4"/>
    <w:rsid w:val="008D7EE4"/>
    <w:rsid w:val="008E00D4"/>
    <w:rsid w:val="009022A5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7C4"/>
    <w:rsid w:val="00974A35"/>
    <w:rsid w:val="00975EA5"/>
    <w:rsid w:val="009920C7"/>
    <w:rsid w:val="00992986"/>
    <w:rsid w:val="009A443D"/>
    <w:rsid w:val="009B41FA"/>
    <w:rsid w:val="009C1A4B"/>
    <w:rsid w:val="009D406A"/>
    <w:rsid w:val="009D7978"/>
    <w:rsid w:val="009E32A6"/>
    <w:rsid w:val="009F2605"/>
    <w:rsid w:val="009F5183"/>
    <w:rsid w:val="00A022A1"/>
    <w:rsid w:val="00A120C6"/>
    <w:rsid w:val="00A236C6"/>
    <w:rsid w:val="00A317F8"/>
    <w:rsid w:val="00A410D0"/>
    <w:rsid w:val="00A5027C"/>
    <w:rsid w:val="00A743F4"/>
    <w:rsid w:val="00A807B9"/>
    <w:rsid w:val="00A902F1"/>
    <w:rsid w:val="00A90BCC"/>
    <w:rsid w:val="00A946F6"/>
    <w:rsid w:val="00AA0913"/>
    <w:rsid w:val="00AA2972"/>
    <w:rsid w:val="00AA62BF"/>
    <w:rsid w:val="00AB71D0"/>
    <w:rsid w:val="00AB77F0"/>
    <w:rsid w:val="00AE092A"/>
    <w:rsid w:val="00AE7EDD"/>
    <w:rsid w:val="00AF12FC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448"/>
    <w:rsid w:val="00BB6C23"/>
    <w:rsid w:val="00BD50D0"/>
    <w:rsid w:val="00BD7982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77D1B"/>
    <w:rsid w:val="00C83C57"/>
    <w:rsid w:val="00C90AFF"/>
    <w:rsid w:val="00C977F5"/>
    <w:rsid w:val="00CA6E82"/>
    <w:rsid w:val="00CB154C"/>
    <w:rsid w:val="00CC12F7"/>
    <w:rsid w:val="00CC1A8C"/>
    <w:rsid w:val="00CC45C2"/>
    <w:rsid w:val="00CC5A5F"/>
    <w:rsid w:val="00CD36C3"/>
    <w:rsid w:val="00CD4CC6"/>
    <w:rsid w:val="00CE5075"/>
    <w:rsid w:val="00CF5229"/>
    <w:rsid w:val="00CF6E15"/>
    <w:rsid w:val="00D04235"/>
    <w:rsid w:val="00D04789"/>
    <w:rsid w:val="00D1407E"/>
    <w:rsid w:val="00D21DF3"/>
    <w:rsid w:val="00D2740F"/>
    <w:rsid w:val="00D35582"/>
    <w:rsid w:val="00D3606B"/>
    <w:rsid w:val="00D46C54"/>
    <w:rsid w:val="00D54142"/>
    <w:rsid w:val="00D60F00"/>
    <w:rsid w:val="00D62EA6"/>
    <w:rsid w:val="00D720B6"/>
    <w:rsid w:val="00D72AD9"/>
    <w:rsid w:val="00D87B12"/>
    <w:rsid w:val="00D903EB"/>
    <w:rsid w:val="00DB000E"/>
    <w:rsid w:val="00DD0A12"/>
    <w:rsid w:val="00DD1997"/>
    <w:rsid w:val="00DD4F77"/>
    <w:rsid w:val="00DF30AF"/>
    <w:rsid w:val="00DF4100"/>
    <w:rsid w:val="00E02AF2"/>
    <w:rsid w:val="00E06C9B"/>
    <w:rsid w:val="00E06D06"/>
    <w:rsid w:val="00E26B7F"/>
    <w:rsid w:val="00E452D9"/>
    <w:rsid w:val="00E454A5"/>
    <w:rsid w:val="00E45A6B"/>
    <w:rsid w:val="00E60B0F"/>
    <w:rsid w:val="00E6661F"/>
    <w:rsid w:val="00E6698E"/>
    <w:rsid w:val="00E77C5A"/>
    <w:rsid w:val="00EA5198"/>
    <w:rsid w:val="00EA5420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F4421"/>
    <w:rsid w:val="00EF572B"/>
    <w:rsid w:val="00F12DE4"/>
    <w:rsid w:val="00F16911"/>
    <w:rsid w:val="00F34141"/>
    <w:rsid w:val="00F353D4"/>
    <w:rsid w:val="00F37A8C"/>
    <w:rsid w:val="00F42920"/>
    <w:rsid w:val="00F50791"/>
    <w:rsid w:val="00F5116E"/>
    <w:rsid w:val="00F56C72"/>
    <w:rsid w:val="00F820D4"/>
    <w:rsid w:val="00F868A6"/>
    <w:rsid w:val="00F906D8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2F4CF7"/>
    <w:pPr>
      <w:spacing w:after="120"/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2F4CF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hyperlink" Target="#_CTVL00120515669bea94e249ee7fdc8eec508be" TargetMode="External"/><Relationship Id="rId63" Type="http://schemas.openxmlformats.org/officeDocument/2006/relationships/image" Target="media/image41.png"/><Relationship Id="rId68" Type="http://schemas.openxmlformats.org/officeDocument/2006/relationships/hyperlink" Target="#_CTVL001320c2cd48e674fe1b84b0da6cc777ed7" TargetMode="External"/><Relationship Id="rId84" Type="http://schemas.openxmlformats.org/officeDocument/2006/relationships/hyperlink" Target="#_CTVL0017c21c809c7b34edbbeb1dbcde00a753a" TargetMode="External"/><Relationship Id="rId89" Type="http://schemas.openxmlformats.org/officeDocument/2006/relationships/hyperlink" Target="#_CTVL001fb14ad44da4d434cb79bc94b65730299" TargetMode="External"/><Relationship Id="rId16" Type="http://schemas.openxmlformats.org/officeDocument/2006/relationships/hyperlink" Target="#_CTVL001b8a662bd057c4565858afb9872ef0c97" TargetMode="External"/><Relationship Id="rId11" Type="http://schemas.openxmlformats.org/officeDocument/2006/relationships/hyperlink" Target="#_CTVL00102ba0894b4054580acd6a36cb9b208a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hyperlink" Target="#_CTVL001aadcaed744ad42e2993504fcff9a9f7a" TargetMode="External"/><Relationship Id="rId58" Type="http://schemas.openxmlformats.org/officeDocument/2006/relationships/image" Target="media/image36.png"/><Relationship Id="rId74" Type="http://schemas.openxmlformats.org/officeDocument/2006/relationships/image" Target="media/image46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hyperlink" Target="#_CTVL00164aa5b070416412ab318d496f9d954f8" TargetMode="External"/><Relationship Id="rId95" Type="http://schemas.openxmlformats.org/officeDocument/2006/relationships/hyperlink" Target="#_CTVL00152f8f42f720f4e04b70625d8f3ebe7c8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hyperlink" Target="#_CTVL00120515669bea94e249ee7fdc8eec508be" TargetMode="External"/><Relationship Id="rId64" Type="http://schemas.openxmlformats.org/officeDocument/2006/relationships/image" Target="media/image42.png"/><Relationship Id="rId69" Type="http://schemas.openxmlformats.org/officeDocument/2006/relationships/hyperlink" Target="#_CTVL001ed550c714c5544508b25af2ca3873023" TargetMode="External"/><Relationship Id="rId80" Type="http://schemas.openxmlformats.org/officeDocument/2006/relationships/hyperlink" Target="#_CTVL001264ddb9e73854131b0e0ff4875f2de6d" TargetMode="External"/><Relationship Id="rId85" Type="http://schemas.openxmlformats.org/officeDocument/2006/relationships/hyperlink" Target="#_CTVL001ab6d0e4e9680468b8aaf80297df161cd" TargetMode="External"/><Relationship Id="rId12" Type="http://schemas.openxmlformats.org/officeDocument/2006/relationships/hyperlink" Target="#_CTVL001ae62df1c2426409396dee33b3c34f31c" TargetMode="External"/><Relationship Id="rId17" Type="http://schemas.openxmlformats.org/officeDocument/2006/relationships/hyperlink" Target="#_CTVL0011b6dea1e39f14210ba312914715a2ca3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67" Type="http://schemas.openxmlformats.org/officeDocument/2006/relationships/hyperlink" Target="#_CTVL001a69e667818c84b01b749bb0a990f5b93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hyperlink" Target="#_CTVL00180be62af4b4d4f9cb1655a1d0676010e" TargetMode="External"/><Relationship Id="rId62" Type="http://schemas.openxmlformats.org/officeDocument/2006/relationships/image" Target="media/image40.png"/><Relationship Id="rId70" Type="http://schemas.openxmlformats.org/officeDocument/2006/relationships/hyperlink" Target="#_CTVL001a69e667818c84b01b749bb0a990f5b93" TargetMode="External"/><Relationship Id="rId75" Type="http://schemas.openxmlformats.org/officeDocument/2006/relationships/image" Target="media/image47.png"/><Relationship Id="rId83" Type="http://schemas.openxmlformats.org/officeDocument/2006/relationships/hyperlink" Target="#_CTVL001da35897ff2f44b61b77795d1895b4d49" TargetMode="External"/><Relationship Id="rId88" Type="http://schemas.openxmlformats.org/officeDocument/2006/relationships/hyperlink" Target="#_CTVL001832d1fd66b64488fbead14ccf5132a17" TargetMode="External"/><Relationship Id="rId91" Type="http://schemas.openxmlformats.org/officeDocument/2006/relationships/hyperlink" Target="#_CTVL001fb14ad44da4d434cb79bc94b65730299" TargetMode="External"/><Relationship Id="rId96" Type="http://schemas.openxmlformats.org/officeDocument/2006/relationships/hyperlink" Target="#_CTVL00123786719e4e74060a52dd6d5a04bbf8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#_CTVL001ab75b46309be4ee5b38c04fd1e949d3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microsoft.com/office/2018/08/relationships/commentsExtensible" Target="commentsExtensible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yperlink" Target="#_CTVL001ed550c714c5544508b25af2ca3873023" TargetMode="External"/><Relationship Id="rId78" Type="http://schemas.openxmlformats.org/officeDocument/2006/relationships/hyperlink" Target="#_CTVL0017c42405d132d46b1b4369905265ff9d2" TargetMode="External"/><Relationship Id="rId81" Type="http://schemas.openxmlformats.org/officeDocument/2006/relationships/hyperlink" Target="#_CTVL001da35897ff2f44b61b77795d1895b4d49" TargetMode="External"/><Relationship Id="rId86" Type="http://schemas.openxmlformats.org/officeDocument/2006/relationships/hyperlink" Target="#_CTVL001b8e617d172154c57b8a7b19c423de974" TargetMode="External"/><Relationship Id="rId94" Type="http://schemas.openxmlformats.org/officeDocument/2006/relationships/hyperlink" Target="#_CTVL0010b56564199754e62bb0829457e16fdf2" TargetMode="External"/><Relationship Id="rId99" Type="http://schemas.microsoft.com/office/2011/relationships/people" Target="peop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3" Type="http://schemas.openxmlformats.org/officeDocument/2006/relationships/hyperlink" Target="#_CTVL0010b5c196a7662405c85dc864fb3134b46" TargetMode="External"/><Relationship Id="rId18" Type="http://schemas.openxmlformats.org/officeDocument/2006/relationships/hyperlink" Target="#_CTVL0010cef0407724345ecb99c5c6a68a2eaf3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hyperlink" Target="#_CTVL0019be5edbfe1b245c98aa2b9cb5f1da22e" TargetMode="External"/><Relationship Id="rId76" Type="http://schemas.openxmlformats.org/officeDocument/2006/relationships/image" Target="media/image48.png"/><Relationship Id="rId97" Type="http://schemas.openxmlformats.org/officeDocument/2006/relationships/hyperlink" Target="#_CTVL0011ed0dec2a5e6408bb3deafe782c9dea5" TargetMode="External"/><Relationship Id="rId7" Type="http://schemas.openxmlformats.org/officeDocument/2006/relationships/comments" Target="comments.xml"/><Relationship Id="rId71" Type="http://schemas.openxmlformats.org/officeDocument/2006/relationships/image" Target="media/image44.png"/><Relationship Id="rId92" Type="http://schemas.openxmlformats.org/officeDocument/2006/relationships/hyperlink" Target="#_CTVL001ba48853b548e4e90aeb80421cf67403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hyperlink" Target="#_CTVL001ed550c714c5544508b25af2ca3873023" TargetMode="External"/><Relationship Id="rId87" Type="http://schemas.openxmlformats.org/officeDocument/2006/relationships/hyperlink" Target="#_CTVL001c6f622c35dcc45c3b88abad104942fa9" TargetMode="External"/><Relationship Id="rId61" Type="http://schemas.openxmlformats.org/officeDocument/2006/relationships/image" Target="media/image39.png"/><Relationship Id="rId82" Type="http://schemas.openxmlformats.org/officeDocument/2006/relationships/hyperlink" Target="#_CTVL00184636429924f486baa2b1c88615fc6d4" TargetMode="External"/><Relationship Id="rId19" Type="http://schemas.openxmlformats.org/officeDocument/2006/relationships/image" Target="media/image2.png"/><Relationship Id="rId14" Type="http://schemas.openxmlformats.org/officeDocument/2006/relationships/hyperlink" Target="#_CTVL00151b2b1ee088e4183b1fc32db850d3839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4.png"/><Relationship Id="rId77" Type="http://schemas.openxmlformats.org/officeDocument/2006/relationships/image" Target="media/image49.png"/><Relationship Id="rId100" Type="http://schemas.openxmlformats.org/officeDocument/2006/relationships/glossaryDocument" Target="glossary/document.xml"/><Relationship Id="rId8" Type="http://schemas.microsoft.com/office/2011/relationships/commentsExtended" Target="commentsExtended.xml"/><Relationship Id="rId51" Type="http://schemas.openxmlformats.org/officeDocument/2006/relationships/image" Target="media/image32.png"/><Relationship Id="rId72" Type="http://schemas.openxmlformats.org/officeDocument/2006/relationships/image" Target="media/image45.png"/><Relationship Id="rId93" Type="http://schemas.openxmlformats.org/officeDocument/2006/relationships/hyperlink" Target="#_CTVL0010471d3e385a5428c87089fad00015b68" TargetMode="External"/><Relationship Id="rId98" Type="http://schemas.openxmlformats.org/officeDocument/2006/relationships/fontTable" Target="fontTable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957AC"/>
    <w:rsid w:val="001D0331"/>
    <w:rsid w:val="0053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57AC"/>
    <w:rPr>
      <w:color w:val="808080"/>
    </w:rPr>
  </w:style>
  <w:style w:type="paragraph" w:customStyle="1" w:styleId="A85B540A4CA54B94B94DC3CF504374C5">
    <w:name w:val="A85B540A4CA54B94B94DC3CF504374C5"/>
    <w:rsid w:val="001D03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Dec96</b:Tag>
    <b:SourceType>JournalArticle</b:SourceType>
    <b:Guid>{B154B714-C6D0-4D6A-8892-6DFD38557D92}</b:Guid>
    <b:Author>
      <b:Author>
        <b:NameList>
          <b:Person>
            <b:Last>Decker</b:Last>
            <b:First>C.</b:First>
          </b:Person>
        </b:NameList>
      </b:Author>
    </b:Author>
    <b:JournalName>Progr. Polym. Sci</b:JournalName>
    <b:Year>1996</b:Year>
    <b:Pages>593</b:Pages>
    <b:Volume>21</b:Volume>
    <b:RefOrder>29</b:RefOrder>
  </b:Source>
  <b:Source>
    <b:Tag>Pap92</b:Tag>
    <b:SourceType>JournalArticle</b:SourceType>
    <b:Guid>{A4A90E30-2F0B-499A-B0C6-8BF214F66964}</b:Guid>
    <b:Author>
      <b:Author>
        <b:NameList>
          <b:Person>
            <b:Last>Pappas</b:Last>
            <b:First>S.</b:First>
            <b:Middle>P.</b:Middle>
          </b:Person>
        </b:NameList>
      </b:Author>
    </b:Author>
    <b:Title>Radiation Curing Science and T echnology</b:Title>
    <b:JournalName>Plenum Press</b:JournalName>
    <b:Year>1992</b:Year>
    <b:RefOrder>30</b:RefOrder>
  </b:Source>
  <b:Source>
    <b:Tag>ЖИГ22</b:Tag>
    <b:SourceType>Report</b:SourceType>
    <b:Guid>{0AE0B2EA-B853-4E02-A65E-732FAABA598F}</b:Guid>
    <b:Author>
      <b:Author>
        <b:NameList>
          <b:Person>
            <b:Last>Жиганшина</b:Last>
            <b:First>Э.</b:First>
            <b:Middle>Р.</b:Middle>
          </b:Person>
          <b:Person>
            <b:Last>Чесноков</b:Last>
            <b:First>А.</b:First>
            <b:Middle>С.</b:Middle>
          </b:Person>
          <b:Person>
            <b:Last>Арсеньев</b:Last>
            <b:First>М.</b:First>
            <b:Middle>В.</b:Middle>
          </b:Person>
        </b:NameList>
      </b:Author>
    </b:Author>
    <b:Title>Фотоинициирование радикальной полимеризации олигоэфир(мет)акрилатов полифункциональными о-бензохинонами</b:Title>
    <b:Year>2022</b:Year>
    <b:City>Нижний Новгород</b:City>
    <b:RefOrder>2</b:RefOrder>
  </b:Source>
  <b:Source>
    <b:Tag>АВЕ08</b:Tag>
    <b:SourceType>Patent</b:SourceType>
    <b:Guid>{60963A47-F52D-4E19-B72F-375E3D349813}</b:Guid>
    <b:Author>
      <b:Inventor>
        <b:NameList>
          <b:Person>
            <b:Last>Евсеев</b:Last>
            <b:First>А.</b:First>
            <b:Middle>В.</b:Middle>
          </b:Person>
          <b:Person>
            <b:Last>Лазарянц</b:Last>
            <b:First>В.</b:First>
            <b:Middle>Э.</b:Middle>
          </b:Person>
          <b:Person>
            <b:Last>Марков</b:Last>
            <b:First>М.</b:First>
            <b:Middle>А.</b:Middle>
          </b:Person>
          <b:Person>
            <b:Last>Михлин</b:Last>
            <b:First>В.</b:First>
            <b:Middle>С.</b:Middle>
          </b:Person>
          <b:Person>
            <b:Last>Суровцев</b:Last>
            <b:First>М.</b:First>
            <b:Middle>А.</b:Middle>
          </b:Person>
          <b:Person>
            <b:Last>Ферштут</b:Last>
            <b:First>Е.</b:First>
            <b:Middle>В.</b:Middle>
          </b:Person>
        </b:NameList>
      </b:Inventor>
    </b:Author>
    <b:Title>Жидкая фотополимеризующаяся композиция для лазерной стереолитографии</b:Title>
    <b:Year>2008</b:Year>
    <b:PatentNumber>RU2395827C2</b:PatentNumber>
    <b:RefOrder>31</b:RefOrder>
  </b:Source>
  <b:Source>
    <b:Tag>ВИА84</b:Tag>
    <b:SourceType>Book</b:SourceType>
    <b:Guid>{B41BC9B0-DD79-46D9-99EA-CF76C26F894F}</b:Guid>
    <b:Title>Обыкновенные дифференциальные уравнения</b:Title>
    <b:Year>1984</b:Year>
    <b:Publisher>Наука</b:Publisher>
    <b:Author>
      <b:Author>
        <b:NameList>
          <b:Person>
            <b:Last>Арнольд</b:Last>
            <b:First>В.</b:First>
            <b:Middle>И.</b:Middle>
          </b:Person>
        </b:NameList>
      </b:Author>
    </b:Author>
    <b:RefOrder>32</b:RefOrder>
  </b:Source>
  <b:Source>
    <b:Tag>Мыш05</b:Tag>
    <b:SourceType>Book</b:SourceType>
    <b:Guid>{6E8A3664-5A34-48AE-AD40-D72F9FAE9F23}</b:Guid>
    <b:Author>
      <b:Author>
        <b:NameList>
          <b:Person>
            <b:Last>Мышенков</b:Last>
            <b:First>В.И.</b:First>
          </b:Person>
          <b:Person>
            <b:Last>Е.В.</b:Last>
            <b:First>Мышенков</b:First>
          </b:Person>
        </b:NameList>
      </b:Author>
    </b:Author>
    <b:Title>Численное решение обыкновенных дифференциальных уравнений</b:Title>
    <b:Year>2005</b:Year>
    <b:City>Москва</b:City>
    <b:RefOrder>33</b:RefOrder>
  </b:Source>
  <b:Source>
    <b:Tag>Пим14</b:Tag>
    <b:SourceType>Book</b:SourceType>
    <b:Guid>{1DE1DF8D-489C-4ADF-8B88-9E01F9B5A7BA}</b:Guid>
    <b:Author>
      <b:Author>
        <b:NameList>
          <b:Person>
            <b:Last>Пименов</b:Last>
            <b:First>В.</b:First>
            <b:Middle>Г.</b:Middle>
          </b:Person>
        </b:NameList>
      </b:Author>
    </b:Author>
    <b:Title>Численные методы : в 2 ч</b:Title>
    <b:Year>2014</b:Year>
    <b:City>Екатеринбург</b:City>
    <b:RefOrder>34</b:RefOrder>
  </b:Source>
  <b:Source>
    <b:Tag>Erw69</b:Tag>
    <b:SourceType>Book</b:SourceType>
    <b:Guid>{6E424CA2-0159-4BE6-BF69-D3F246429180}</b:Guid>
    <b:Author>
      <b:Author>
        <b:NameList>
          <b:Person>
            <b:Last>Fehlberg</b:Last>
            <b:First>Erwin</b:First>
          </b:Person>
        </b:NameList>
      </b:Author>
    </b:Author>
    <b:Title>Low-order classical Runge-Kutta formulas with stepsize control and their application to some heat transfer problems.</b:Title>
    <b:Year>1969</b:Year>
    <b:Publisher>National aeronautics and space administration.</b:Publisher>
    <b:RefOrder>35</b:RefOrder>
  </b:Source>
  <b:Source>
    <b:Tag>Кво97</b:Tag>
    <b:SourceType>Book</b:SourceType>
    <b:Guid>{E7C56FAB-2DC0-4C0F-8310-11D42D07246C}</b:Guid>
    <b:Author>
      <b:Author>
        <b:NameList>
          <b:Person>
            <b:Last>Квон</b:Last>
            <b:First>О.</b:First>
            <b:Middle>Б.</b:Middle>
          </b:Person>
          <b:Person>
            <b:Last>Пименов</b:Last>
            <b:First>В.</b:First>
            <b:Middle>Г.</b:Middle>
          </b:Person>
        </b:NameList>
      </b:Author>
    </b:Author>
    <b:Title>Неявные методы типа Рунге-Кутта для функционально-дифференциальных уравнений</b:Title>
    <b:Year>1997</b:Year>
    <b:RefOrder>36</b:RefOrder>
  </b:Source>
  <b:Source>
    <b:Tag>Сам89</b:Tag>
    <b:SourceType>Book</b:SourceType>
    <b:Guid>{30284F02-0DF6-4F26-9EC0-6D6CE92E0782}</b:Guid>
    <b:Author>
      <b:Author>
        <b:NameList>
          <b:Person>
            <b:Last>Самарский</b:Last>
            <b:First>А.</b:First>
            <b:Middle>А.</b:Middle>
          </b:Person>
          <b:Person>
            <b:Last>Гулин</b:Last>
            <b:First>А.</b:First>
            <b:Middle>В.</b:Middle>
          </b:Person>
        </b:NameList>
      </b:Author>
    </b:Author>
    <b:Title>Численные методы: учеб. пособие для вузов.</b:Title>
    <b:Year>1989</b:Year>
    <b:City>Москва</b:City>
    <b:Publisher>Наука</b:Publisher>
    <b:RefOrder>37</b:RefOrder>
  </b:Source>
  <b:Source>
    <b:Tag>Дже75</b:Tag>
    <b:SourceType>Book</b:SourceType>
    <b:Guid>{1FFEAF9B-E528-437D-A8B4-457ADA99ABA7}</b:Guid>
    <b:Author>
      <b:Author>
        <b:NameList>
          <b:Person>
            <b:Last>Джеймс</b:Last>
            <b:First>Ортега</b:First>
          </b:Person>
          <b:Person>
            <b:Last>Вернер.</b:Last>
            <b:First>Рейнболдт</b:First>
          </b:Person>
        </b:NameList>
      </b:Author>
    </b:Author>
    <b:Title>Итерационные методы решения нелинейных систем уравнений со многими неизвестными.</b:Title>
    <b:Year>1975</b:Year>
    <b:City>Москва</b:City>
    <b:Publisher>Мир</b:Publisher>
    <b:RefOrder>38</b:RefOrder>
  </b:Source>
  <b:Source>
    <b:Tag>Бах01</b:Tag>
    <b:SourceType>Book</b:SourceType>
    <b:Guid>{5D955B68-4B15-4402-8238-5E050EA79524}</b:Guid>
    <b:Author>
      <b:Author>
        <b:NameList>
          <b:Person>
            <b:Last>Бахвалов</b:Last>
            <b:First>Н.</b:First>
            <b:Middle>С.</b:Middle>
          </b:Person>
          <b:Person>
            <b:Last>Жидков</b:Last>
            <b:First>Н.</b:First>
            <b:Middle>П.</b:Middle>
          </b:Person>
          <b:Person>
            <b:Last>Кобельков</b:Last>
            <b:First>Г.</b:First>
            <b:Middle>М.</b:Middle>
          </b:Person>
        </b:NameList>
      </b:Author>
    </b:Author>
    <b:Title>Численные методы.</b:Title>
    <b:Year>2001</b:Year>
    <b:City>Москва</b:City>
    <b:Publisher>Лаборатория Базовых Знаний</b:Publisher>
    <b:RefOrder>39</b:RefOrder>
  </b:Source>
  <b:Source>
    <b:Tag>Эст87</b:Tag>
    <b:SourceType>Book</b:SourceType>
    <b:Guid>{98B0D029-20A2-4D3B-81D0-281AB2BB323A}</b:Guid>
    <b:Author>
      <b:Author>
        <b:NameList>
          <b:Person>
            <b:Last>Эстербю</b:Last>
            <b:First>О.</b:First>
          </b:Person>
          <b:Person>
            <b:Last>Златев</b:Last>
            <b:First>З.</b:First>
          </b:Person>
        </b:NameList>
      </b:Author>
    </b:Author>
    <b:Title>Прямые методы для разреженных матриц</b:Title>
    <b:Year>1987</b:Year>
    <b:RefOrder>40</b:RefOrder>
  </b:Source>
  <b:Source>
    <b:Tag>Авх19</b:Tag>
    <b:SourceType>Book</b:SourceType>
    <b:Guid>{FA7873F6-37B6-451D-9F5E-E211EA9124F4}</b:Guid>
    <b:Author>
      <b:Author>
        <b:NameList>
          <b:Person>
            <b:Last>Авхадиев</b:Last>
            <b:First>Ф.Г.</b:First>
          </b:Person>
        </b:NameList>
      </b:Author>
    </b:Author>
    <b:Title>Численные методы алгебры и анализа</b:Title>
    <b:Year>2019</b:Year>
    <b:City>Казань</b:City>
    <b:Publisher>Казанский университет</b:Publisher>
    <b:RefOrder>41</b:RefOrder>
  </b:Source>
  <b:Source>
    <b:Tag>Duf89</b:Tag>
    <b:SourceType>Book</b:SourceType>
    <b:Guid>{1620784E-75F0-45C6-88DF-5B6FD278E4CC}</b:Guid>
    <b:Author>
      <b:Author>
        <b:NameList>
          <b:Person>
            <b:Last>Duff</b:Last>
            <b:First>I.S.</b:First>
          </b:Person>
          <b:Person>
            <b:Last>Erisman</b:Last>
            <b:First>A.M.</b:First>
          </b:Person>
          <b:Person>
            <b:Last>Reid</b:Last>
            <b:First>J.K.</b:First>
          </b:Person>
        </b:NameList>
      </b:Author>
    </b:Author>
    <b:Title>Direct Methods for Sparse Matrices</b:Title>
    <b:Year>1989</b:Year>
    <b:RefOrder>42</b:RefOrder>
  </b:Source>
  <b:Source>
    <b:Tag>YSa03</b:Tag>
    <b:SourceType>Book</b:SourceType>
    <b:Guid>{18C960A2-DC91-4EF7-B06D-0DEA434E2CCF}</b:Guid>
    <b:Author>
      <b:Author>
        <b:NameList>
          <b:Person>
            <b:Last>Saad.</b:Last>
            <b:First>Y.</b:First>
          </b:Person>
        </b:NameList>
      </b:Author>
    </b:Author>
    <b:Title>Iterative Methods For Sparse Linear Systems</b:Title>
    <b:Year>2003</b:Year>
    <b:RefOrder>43</b:RefOrder>
  </b:Source>
  <b:Source>
    <b:Tag>Int</b:Tag>
    <b:SourceType>InternetSite</b:SourceType>
    <b:Guid>{89A814DF-D936-4D9F-976A-85D10ABEEDBC}</b:Guid>
    <b:Title>oneMKL PARDISO - Parallel Direct Sparse Solver Interface</b:Title>
    <b:Author>
      <b:Author>
        <b:NameList>
          <b:Person>
            <b:Last>Intel</b:Last>
          </b:Person>
        </b:NameList>
      </b:Author>
    </b:Author>
    <b:URL>https://www.intel.com/content/www/us/en/docs/onemkl/developer-reference-c/2023-0/onemkl-pardiso-parallel-direct-sparse-solver-iface.html</b:URL>
    <b:RefOrder>44</b:RefOrder>
  </b:Source>
  <b:Source>
    <b:Tag>Ель77</b:Tag>
    <b:SourceType>JournalArticle</b:SourceType>
    <b:Guid>{864782F8-44AC-43C5-88E8-47E61220E648}</b:Guid>
    <b:Title>Инициирование светом реакции хинонов</b:Title>
    <b:Year>1977</b:Year>
    <b:Author>
      <b:Author>
        <b:NameList>
          <b:Person>
            <b:Last>Ельцов</b:Last>
            <b:First>А.В.</b:First>
          </b:Person>
          <b:Person>
            <b:Last>Студзинский</b:Last>
            <b:First>О.П.</b:First>
          </b:Person>
          <b:Person>
            <b:Last>Гребенкина</b:Last>
            <b:First>В.М.</b:First>
          </b:Person>
        </b:NameList>
      </b:Author>
    </b:Author>
    <b:JournalName>Успехи химии</b:JournalName>
    <b:Pages>185-227</b:Pages>
    <b:Volume>46</b:Volume>
    <b:Issue>2</b:Issue>
    <b:RefOrder>3</b:RefOrder>
  </b:Source>
  <b:Source>
    <b:Tag>Чер06</b:Tag>
    <b:SourceType>JournalArticle</b:SourceType>
    <b:Guid>{4BA67AD3-E0B5-40E3-93F1-5A9B6B5E6A20}</b:Guid>
    <b:Title>Механизм фотовосстановления орто-хинонов</b:Title>
    <b:Year>2006</b:Year>
    <b:Author>
      <b:Author>
        <b:NameList>
          <b:Person>
            <b:Last>Шурыгина</b:Last>
            <b:First>М.</b:First>
            <b:Middle>П.</b:Middle>
          </b:Person>
          <b:Person>
            <b:Last>Черкасов</b:Last>
            <b:First>В.</b:First>
            <b:Middle>К.</b:Middle>
          </b:Person>
        </b:NameList>
      </b:Author>
    </b:Author>
    <b:City>Нижний Новгород</b:City>
    <b:RefOrder>1</b:RefOrder>
  </b:Source>
  <b:Source>
    <b:Tag>Cal65</b:Tag>
    <b:SourceType>Book</b:SourceType>
    <b:Guid>{C3E33045-C33C-49FF-AB15-9FF6CD17BB42}</b:Guid>
    <b:Author>
      <b:Author>
        <b:NameList>
          <b:Person>
            <b:Last>Calvert</b:Last>
            <b:First>J.</b:First>
            <b:Middle>G.</b:Middle>
          </b:Person>
          <b:Person>
            <b:Last>Pitts</b:Last>
            <b:First>J.N.</b:First>
          </b:Person>
        </b:NameList>
      </b:Author>
    </b:Author>
    <b:Title>Photochemistry.</b:Title>
    <b:JournalName>Photochemistry</b:JournalName>
    <b:Year>1965</b:Year>
    <b:City>New York-London-Sydney</b:City>
    <b:RefOrder>4</b:RefOrder>
  </b:Source>
  <b:Source>
    <b:Tag>Бек76</b:Tag>
    <b:SourceType>Book</b:SourceType>
    <b:Guid>{6C96E323-05F2-4E94-A779-C7740D9F29A4}</b:Guid>
    <b:Author>
      <b:Author>
        <b:NameList>
          <b:Person>
            <b:Last>Беккер</b:Last>
            <b:First>Г.О.</b:First>
          </b:Person>
        </b:NameList>
      </b:Author>
    </b:Author>
    <b:Title>Введение в фотохимию органических соединений.</b:Title>
    <b:Year>1976</b:Year>
    <b:City>Ленинград</b:City>
    <b:Publisher>Химия</b:Publisher>
    <b:RefOrder>7</b:RefOrder>
  </b:Source>
  <b:Source>
    <b:Tag>Dec98</b:Tag>
    <b:SourceType>JournalArticle</b:SourceType>
    <b:Guid>{E36F684F-671F-4394-8565-D2C30519BD56}</b:Guid>
    <b:Author>
      <b:Author>
        <b:NameList>
          <b:Person>
            <b:Last>Decker</b:Last>
            <b:First>C.</b:First>
          </b:Person>
        </b:NameList>
      </b:Author>
    </b:Author>
    <b:Title>The use of UV irradiation in polymerization.</b:Title>
    <b:Year>1998</b:Year>
    <b:Publisher>C. Polym. Int</b:Publisher>
    <b:PeriodicalTitle>C. Polym. Int</b:PeriodicalTitle>
    <b:Pages>133–141</b:Pages>
    <b:JournalName>C. Polym. Int.</b:JournalName>
    <b:Volume>45</b:Volume>
    <b:RefOrder>45</b:RefOrder>
  </b:Source>
  <b:Source>
    <b:Tag>Bar75</b:Tag>
    <b:SourceType>Book</b:SourceType>
    <b:Guid>{71225230-7E7E-498E-9418-A7B2FACD3DDC}</b:Guid>
    <b:Title>Excited states in organic chemistry.</b:Title>
    <b:Year>1975</b:Year>
    <b:Author>
      <b:Author>
        <b:NameList>
          <b:Person>
            <b:Last>Barltrop</b:Last>
            <b:First>A.</b:First>
            <b:Middle>J.</b:Middle>
          </b:Person>
          <b:Person>
            <b:Last>Coyle</b:Last>
            <b:First>J.</b:First>
            <b:Middle>D.</b:Middle>
          </b:Person>
        </b:NameList>
      </b:Author>
    </b:Author>
    <b:City>London-New York-Sydney-Toronto</b:City>
    <b:RefOrder>9</b:RefOrder>
  </b:Source>
  <b:Source>
    <b:Tag>Car69</b:Tag>
    <b:SourceType>JournalArticle</b:SourceType>
    <b:Guid>{1B33D531-2B82-4765-94AD-AD9791A720EA}</b:Guid>
    <b:Title>Photoreduction of 9,10-phenantrenquinone</b:Title>
    <b:Year>1969</b:Year>
    <b:Author>
      <b:Author>
        <b:NameList>
          <b:Person>
            <b:Last>Carapllucci</b:Last>
            <b:First>P.A.</b:First>
          </b:Person>
          <b:Person>
            <b:Last>Wolf</b:Last>
            <b:First>H.P.</b:First>
          </b:Person>
          <b:Person>
            <b:Last>K.</b:Last>
            <b:First>Weiss</b:First>
          </b:Person>
        </b:NameList>
      </b:Author>
    </b:Author>
    <b:JournalName>J. Amer. Chem. Soc.</b:JournalName>
    <b:Pages>4635 - 4639</b:Pages>
    <b:Volume>91</b:Volume>
    <b:RefOrder>5</b:RefOrder>
  </b:Source>
  <b:Source>
    <b:Tag>CCA90</b:Tag>
    <b:SourceType>JournalArticle</b:SourceType>
    <b:Guid>{2F4C92D2-8696-4D38-A8BE-182B491CD29E}</b:Guid>
    <b:Author>
      <b:Author>
        <b:NameList>
          <b:Person>
            <b:Last>Carre</b:Last>
            <b:First>C.</b:First>
          </b:Person>
          <b:Person>
            <b:Last>Decker</b:Last>
            <b:First>C.</b:First>
          </b:Person>
          <b:Person>
            <b:Last>Fouassier</b:Last>
            <b:First>J.</b:First>
            <b:Middle>P.</b:Middle>
          </b:Person>
          <b:Person>
            <b:Last>Lougnot</b:Last>
            <b:First>В.</b:First>
            <b:Middle>J.</b:Middle>
          </b:Person>
        </b:NameList>
      </b:Author>
    </b:Author>
    <b:Title>Lasers and Photopolymers</b:Title>
    <b:JournalName>Laser Chem.</b:JournalName>
    <b:Year>1990</b:Year>
    <b:Pages>349-366</b:Pages>
    <b:Volume>10</b:Volume>
    <b:RefOrder>46</b:RefOrder>
  </b:Source>
  <b:Source>
    <b:Tag>Dec97</b:Tag>
    <b:SourceType>JournalArticle</b:SourceType>
    <b:Guid>{CB7D247D-1DA3-41F5-BFF1-1258B66F64F2}</b:Guid>
    <b:Author>
      <b:Author>
        <b:NameList>
          <b:Person>
            <b:Last>Decker</b:Last>
            <b:First>C.</b:First>
          </b:Person>
          <b:Person>
            <b:Last>Decker</b:Last>
            <b:First>D.</b:First>
          </b:Person>
        </b:NameList>
      </b:Author>
    </b:Author>
    <b:JournalName>Pure Appl. Chem</b:JournalName>
    <b:Year>1997</b:Year>
    <b:Pages>605</b:Pages>
    <b:Title>Macromol. Sci</b:Title>
    <b:Volume>34</b:Volume>
    <b:RefOrder>47</b:RefOrder>
  </b:Source>
  <b:Source>
    <b:Tag>Dev91</b:Tag>
    <b:SourceType>JournalArticle</b:SourceType>
    <b:Guid>{DCED84C4-B6B2-491A-9DAC-5E6200D3953A}</b:Guid>
    <b:Author>
      <b:Author>
        <b:NameList>
          <b:Person>
            <b:Last>Devadoss</b:Last>
            <b:First>C.</b:First>
          </b:Person>
          <b:Person>
            <b:Last>Fessenden</b:Last>
            <b:First>R.W.</b:First>
          </b:Person>
        </b:NameList>
      </b:Author>
    </b:Author>
    <b:Title>Picosecond and nanosegond studies of the photoreduction of benzophenone by N,N-diethylaniline and triethylamine</b:Title>
    <b:JournalName>J. Phys. Chem.</b:JournalName>
    <b:Year>1991</b:Year>
    <b:Pages>7253-7260</b:Pages>
    <b:Volume>95</b:Volume>
    <b:RefOrder>14</b:RefOrder>
  </b:Source>
  <b:Source>
    <b:Tag>Klo88</b:Tag>
    <b:SourceType>JournalArticle</b:SourceType>
    <b:Guid>{D5B30852-FC11-4606-A2CE-17A0BB1DD604}</b:Guid>
    <b:Author>
      <b:Author>
        <b:NameList>
          <b:Person>
            <b:Last>Kloosterboer</b:Last>
            <b:First>J.</b:First>
            <b:Middle>G,</b:Middle>
          </b:Person>
        </b:NameList>
      </b:Author>
    </b:Author>
    <b:JournalName>Adv. Polym. Sci.</b:JournalName>
    <b:Year>1988</b:Year>
    <b:Volume>84</b:Volume>
    <b:RefOrder>48</b:RefOrder>
  </b:Source>
  <b:Source>
    <b:Tag>Mar71</b:Tag>
    <b:SourceType>JournalArticle</b:SourceType>
    <b:Guid>{41A7D933-A359-4D13-9AD2-9E94D28ABF60}</b:Guid>
    <b:Author>
      <b:Author>
        <b:NameList>
          <b:Person>
            <b:Last>Maruyama</b:Last>
            <b:First>K.</b:First>
          </b:Person>
          <b:Person>
            <b:Last>Otsuki</b:Last>
            <b:First>T.</b:First>
          </b:Person>
        </b:NameList>
      </b:Author>
    </b:Author>
    <b:Title>The reaction of photo-excited phenantrenquinone with dibenzyl ether. Formation of an adduct and its decomposition studied by the CIDNP method</b:Title>
    <b:JournalName>Bull. Chem. Soc. Japan.</b:JournalName>
    <b:Year>1971</b:Year>
    <b:Pages>2885</b:Pages>
    <b:Volume>44</b:Volume>
    <b:RefOrder>20</b:RefOrder>
  </b:Source>
  <b:Source>
    <b:Tag>Miy90</b:Tag>
    <b:SourceType>JournalArticle</b:SourceType>
    <b:Guid>{6DDA7E45-14A8-4797-9D22-3FB70E5060FD}</b:Guid>
    <b:Author>
      <b:Author>
        <b:NameList>
          <b:Person>
            <b:Last>Miyasaka</b:Last>
            <b:First>H.</b:First>
          </b:Person>
          <b:Person>
            <b:Last>K.</b:Last>
            <b:First>Morita</b:First>
          </b:Person>
          <b:Person>
            <b:Last>Kamada</b:Last>
            <b:First>K.</b:First>
          </b:Person>
          <b:Person>
            <b:Last>Mataga</b:Last>
            <b:First>N.</b:First>
          </b:Person>
        </b:NameList>
      </b:Author>
    </b:Author>
    <b:JournalName>Bull. Chem. Soc. Jpn.</b:JournalName>
    <b:Year>1990</b:Year>
    <b:Pages>3385 - 3397</b:Pages>
    <b:Volume>63</b:Volume>
    <b:RefOrder>13</b:RefOrder>
  </b:Source>
  <b:Source>
    <b:Tag>Nas22</b:Tag>
    <b:SourceType>JournalArticle</b:SourceType>
    <b:Guid>{CA64DFE7-573F-4E8C-8024-466B6FDAAC0E}</b:Guid>
    <b:Author>
      <b:Author>
        <b:NameList>
          <b:Person>
            <b:Last>Nasab</b:Last>
            <b:First>Siavash</b:First>
            <b:Middle>Hedayati</b:Middle>
          </b:Person>
          <b:Person>
            <b:Last>Vermeire</b:Last>
            <b:First>Brian</b:First>
            <b:Middle>C.</b:Middle>
          </b:Person>
        </b:NameList>
      </b:Author>
    </b:Author>
    <b:Title>Third-order Paired Explicit Runge-Kutta schemes for stiff systems of equations</b:Title>
    <b:Year>2022</b:Year>
    <b:JournalName>Journal of Computational Physics</b:JournalName>
    <b:Volume>468</b:Volume>
    <b:RefOrder>49</b:RefOrder>
  </b:Source>
  <b:Source>
    <b:Tag>Old91</b:Tag>
    <b:SourceType>JournalArticle</b:SourceType>
    <b:Guid>{7693133E-0A46-4A26-80AD-5EDFF1C6795A}</b:Guid>
    <b:Author>
      <b:Author>
        <b:NameList>
          <b:Person>
            <b:Last>Oldring</b:Last>
            <b:First>P.</b:First>
            <b:Middle>K.</b:Middle>
          </b:Person>
        </b:NameList>
      </b:Author>
    </b:Author>
    <b:JournalName>Chemistry &amp; Technology of UV &amp; EB Formulations for Coatings</b:JournalName>
    <b:Year>1991</b:Year>
    <b:RefOrder>50</b:RefOrder>
  </b:Source>
  <b:Source>
    <b:Tag>Pet00</b:Tag>
    <b:SourceType>JournalArticle</b:SourceType>
    <b:Guid>{C2B250DC-DDB6-40BC-A314-365FFE5AE63F}</b:Guid>
    <b:Author>
      <b:Author>
        <b:NameList>
          <b:Person>
            <b:Last>Peters</b:Last>
            <b:First>K.S</b:First>
          </b:Person>
          <b:Person>
            <b:First>Cashin,</b:First>
            <b:Middle>A.</b:Middle>
          </b:Person>
          <b:Person>
            <b:Last>Timbers</b:Last>
            <b:First>P.</b:First>
          </b:Person>
        </b:NameList>
      </b:Author>
    </b:Author>
    <b:Title>A picosecond kinetic study of nonadiabatic proton transfer within the contact radical ion pair of substituted benzophenones/N,N-diethylaniline</b:Title>
    <b:JournalName>J. Amer. Chem. Soc.</b:JournalName>
    <b:Year>2000</b:Year>
    <b:Pages>107 - 113</b:Pages>
    <b:Volume>122</b:Volume>
    <b:RefOrder>19</b:RefOrder>
  </b:Source>
  <b:Source>
    <b:Tag>Pet</b:Tag>
    <b:SourceType>JournalArticle</b:SourceType>
    <b:Guid>{0036780B-BC3C-4DA6-9FCD-9AD67A83AFAE}</b:Guid>
    <b:Author>
      <b:Author>
        <b:NameList>
          <b:Person>
            <b:Last>Peters</b:Last>
            <b:First>K.S.</b:First>
          </b:Person>
        </b:NameList>
      </b:Author>
    </b:Author>
    <b:Title>Proton transfer reactions in benzophenone/N,N-dimethylaniline photochemistry.</b:Title>
    <b:JournalName>In Advances in photochemistry</b:JournalName>
    <b:Pages>51</b:Pages>
    <b:Volume>27</b:Volume>
    <b:RefOrder>12</b:RefOrder>
  </b:Source>
  <b:Source>
    <b:Tag>Pet92</b:Tag>
    <b:SourceType>JournalArticle</b:SourceType>
    <b:Guid>{C2213E0C-1ED3-4418-B991-C92D6BBF8049}</b:Guid>
    <b:Author>
      <b:Author>
        <b:NameList>
          <b:Person>
            <b:Last>Peters</b:Last>
            <b:First>K.S.:</b:First>
            <b:Middle>Lee, J.</b:Middle>
          </b:Person>
        </b:NameList>
      </b:Author>
    </b:Author>
    <b:Title>Role of contact and solvent-separated radical ion pairs in the diffusional quenching of trans-stilbene excited singlet state by fumaronitrile</b:Title>
    <b:JournalName>J. Phys. Chem.</b:JournalName>
    <b:Year>1992</b:Year>
    <b:Pages>8941 - 8945</b:Pages>
    <b:Volume>96</b:Volume>
    <b:RefOrder>15</b:RefOrder>
  </b:Source>
  <b:Source>
    <b:Tag>Rat97</b:Tag>
    <b:SourceType>JournalArticle</b:SourceType>
    <b:Guid>{81B12190-95C3-4AD7-919C-8EC7CB206B0B}</b:Guid>
    <b:Author>
      <b:Author>
        <b:NameList>
          <b:Person>
            <b:Last>Rathore</b:Last>
            <b:First>R.</b:First>
          </b:Person>
          <b:Person>
            <b:Last>Hubig</b:Last>
            <b:First>S.M.</b:First>
          </b:Person>
          <b:Person>
            <b:Last>Kochi</b:Last>
            <b:First>J.K.</b:First>
          </b:Person>
        </b:NameList>
      </b:Author>
    </b:Author>
    <b:Title>Direct observation and structural characterization of the encounter complex in bimolecular electron transfers with photoactivated acceptors</b:Title>
    <b:JournalName>J. Amer. Chem. Soc.</b:JournalName>
    <b:Year>1997</b:Year>
    <b:Pages>11468 - 11479</b:Pages>
    <b:Volume>119</b:Volume>
    <b:RefOrder>6</b:RefOrder>
  </b:Source>
  <b:Source>
    <b:Tag>Sch02</b:Tag>
    <b:SourceType>JournalArticle</b:SourceType>
    <b:Guid>{2EAF9476-857D-43C0-ABF6-BDDC63AA7580}</b:Guid>
    <b:Author>
      <b:Author>
        <b:NameList>
          <b:Person>
            <b:Last>Schenk</b:Last>
            <b:First>O.</b:First>
          </b:Person>
          <b:Person>
            <b:Last>Gartner</b:Last>
            <b:First>K.</b:First>
          </b:Person>
        </b:NameList>
      </b:Author>
    </b:Author>
    <b:Title>wo-level scheduling in PARDISO: Improved Scalability on Shared Memory Multiprocessing Systems</b:Title>
    <b:Year>2002</b:Year>
    <b:JournalName>Parallel Computing</b:JournalName>
    <b:Volume>28</b:Volume>
    <b:RefOrder>51</b:RefOrder>
  </b:Source>
  <b:Source>
    <b:Tag>Вал72</b:Tag>
    <b:SourceType>JournalArticle</b:SourceType>
    <b:Guid>{4D983A06-F0AF-4A33-888E-09AA76DEFABD}</b:Guid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Year>1972</b:Year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JournalName>Ж. физ. химии.</b:JournalName>
    <b:Pages>3065 - 3069</b:Pages>
    <b:Volume>46</b:Volume>
    <b:RefOrder>8</b:RefOrder>
  </b:Source>
  <b:Source>
    <b:Tag>Гир67</b:Tag>
    <b:SourceType>JournalArticle</b:SourceType>
    <b:Guid>{BCF9B91C-E4C2-4BFF-9BA0-66BDDC4609B4}</b:Guid>
    <b:Author>
      <b:Author>
        <b:NameList>
          <b:Person>
            <b:Last>Гир</b:Last>
            <b:First>К.</b:First>
            <b:Middle>В.</b:Middle>
          </b:Person>
        </b:NameList>
      </b:Author>
    </b:Author>
    <b:Title>Численное интегрирование обыкновенных дифференциальных уравнений</b:Title>
    <b:Year>1967</b:Year>
    <b:JournalName>Mathematics of Computation</b:JournalName>
    <b:Volume>98</b:Volume>
    <b:RefOrder>52</b:RefOrder>
  </b:Source>
  <b:Source>
    <b:Tag>Pet93</b:Tag>
    <b:SourceType>JournalArticle</b:SourceType>
    <b:Guid>{2CEEF836-F0EC-4483-A789-E4BB8B636D72}</b:Guid>
    <b:Author>
      <b:Author>
        <b:NameList>
          <b:Person>
            <b:Last>Peters</b:Last>
            <b:First>K.S.</b:First>
          </b:Person>
          <b:Person>
            <b:Last>Lee</b:Last>
            <b:First>J.</b:First>
          </b:Person>
        </b:NameList>
      </b:Author>
    </b:Author>
    <b:Title>Picosecond dynamics of the photoreduction of benzophenone by DABCO</b:Title>
    <b:JournalName>J. Phys. Chem.</b:JournalName>
    <b:Year>1993</b:Year>
    <b:Pages>3761 - 3764</b:Pages>
    <b:Volume>97</b:Volume>
    <b:RefOrder>18</b:RefOrder>
  </b:Source>
  <b:Source>
    <b:Tag>Zhu17</b:Tag>
    <b:SourceType>JournalArticle</b:SourceType>
    <b:Guid>{41C10732-3F57-4783-B085-88A86AF1A1B9}</b:Guid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JournalName>Ж. физ. химии.</b:JournalName>
    <b:Year>1972</b:Year>
    <b:Pages>3065 - 3069</b:Pages>
    <b:Volume>46</b:Volume>
    <b:RefOrder>21</b:RefOrder>
  </b:Source>
  <b:Source>
    <b:Tag>Kay94</b:Tag>
    <b:SourceType>JournalArticle</b:SourceType>
    <b:Guid>{9161B28F-C563-40D6-AE2B-E2D26E354A14}</b:Guid>
    <b:Author>
      <b:Author>
        <b:NameList>
          <b:Person>
            <b:Last>Zhong</b:Last>
            <b:First>C.</b:First>
          </b:Person>
          <b:Person>
            <b:Last>Zhou</b:Last>
            <b:First>J.</b:First>
          </b:Person>
          <b:Person>
            <b:Last>Braun</b:Last>
            <b:First>C.L.</b:First>
          </b:Person>
        </b:NameList>
      </b:Author>
    </b:Author>
    <b:Title>Electron-transfer absorption of sterically bulky donor-acceptor pairs: electron donor-acceptor complexes or random pairs?</b:Title>
    <b:JournalName>Journal of Photochemistry and Photobiology A: Chemistry</b:JournalName>
    <b:Year>2003</b:Year>
    <b:Pages>1-9</b:Pages>
    <b:Volume>161</b:Volume>
    <b:RefOrder>22</b:RefOrder>
  </b:Source>
  <b:Source>
    <b:Tag>Enc94</b:Tag>
    <b:SourceType>JournalArticle</b:SourceType>
    <b:Guid>{623995C5-9027-4FB3-BB0D-5D083DDFFF32}</b:Guid>
    <b:Author>
      <b:Author>
        <b:NameList>
          <b:Person>
            <b:Last>Haga</b:Last>
            <b:First>N.</b:First>
          </b:Person>
          <b:Person>
            <b:Last>Takayanagi</b:Last>
            <b:First>H.</b:First>
          </b:Person>
          <b:Person>
            <b:Last>Tokumaru</b:Last>
            <b:First>K.</b:First>
          </b:Person>
        </b:NameList>
      </b:Author>
    </b:Author>
    <b:Title>Photoinduced electron transfer between acenaphthylene and 1,4-benzoquinones. Formation of dimmers of acenaphthylene and 1:1 adducts and effect of excitation mode on reactivity of the charge-transfer complexes</b:Title>
    <b:JournalName>J. Chem. Soc., Perkin Trans.</b:JournalName>
    <b:Year>2002</b:Year>
    <b:Pages>734 - 745</b:Pages>
    <b:Volume>2</b:Volume>
    <b:RefOrder>23</b:RefOrder>
  </b:Source>
  <b:Source>
    <b:Tag>The17</b:Tag>
    <b:SourceType>JournalArticle</b:SourceType>
    <b:Guid>{6D9C6FFD-4D49-45B1-A17D-B48FF9E983D8}</b:Guid>
    <b:Title>Исследование триплетных состояний пространственно-затрудненных хинонов методом лазерного фотолиза</b:Title>
    <b:Year>1987</b:Year>
    <b:URL>https://formlabs.com/3d-printers/form-2/</b:URL>
    <b:Author>
      <b:Author>
        <b:NameList>
          <b:Person>
            <b:Last>Левин</b:Last>
            <b:First>П.П.</b:First>
          </b:Person>
          <b:Person>
            <b:Last>Беляев</b:Last>
            <b:First>А.Б.</b:First>
          </b:Person>
          <b:Person>
            <b:Last>Кузьмин</b:Last>
            <b:First>В.А.</b:First>
          </b:Person>
        </b:NameList>
      </b:Author>
    </b:Author>
    <b:JournalName>Изв. АН СССР, сер. xим.</b:JournalName>
    <b:Pages>448 - 451</b:Pages>
    <b:Issue>2</b:Issue>
    <b:RefOrder>26</b:RefOrder>
  </b:Source>
  <b:Source>
    <b:Tag>Fuk00</b:Tag>
    <b:SourceType>JournalArticle</b:SourceType>
    <b:Guid>{75F67C83-7C04-4DC6-963E-91DACBB18B31}</b:Guid>
    <b:Author>
      <b:Author>
        <b:NameList>
          <b:Person>
            <b:Last>Maruyama</b:Last>
            <b:First>K.</b:First>
          </b:Person>
          <b:Person>
            <b:Last>Ono</b:Last>
            <b:First>K.</b:First>
          </b:Person>
          <b:Person>
            <b:Last>Osugi</b:Last>
            <b:First>J.</b:First>
          </b:Person>
        </b:NameList>
      </b:Author>
    </b:Author>
    <b:Title>Relative rate of hydrogen abstraction by the triplet state of phenanthraquinone</b:Title>
    <b:Year>1969</b:Year>
    <b:JournalName>Bull. Chem. Soc. Japan.</b:JournalName>
    <b:Pages>3357 - 3359</b:Pages>
    <b:Volume>42</b:Volume>
    <b:RefOrder>24</b:RefOrder>
  </b:Source>
  <b:Source>
    <b:Tag>JMB67</b:Tag>
    <b:SourceType>JournalArticle</b:SourceType>
    <b:Guid>{1CECC9B5-B2EF-4565-8DA5-88CF8558770E}</b:Guid>
    <b:Author>
      <b:Author>
        <b:NameList>
          <b:Person>
            <b:Last>Bruce</b:Last>
            <b:First>J.M.</b:First>
          </b:Person>
        </b:NameList>
      </b:Author>
    </b:Author>
    <b:Title>Light-induced reactions of quinones</b:Title>
    <b:Year>1967</b:Year>
    <b:JournalName>Quart. Rev. High Energ. Chem.</b:JournalName>
    <b:Pages>405-428</b:Pages>
    <b:RefOrder>10</b:RefOrder>
  </b:Source>
  <b:Source>
    <b:Tag>Pet09</b:Tag>
    <b:SourceType>JournalArticle</b:SourceType>
    <b:Guid>{484B74DD-8308-47CE-B7B3-9609C501E1E0}</b:Guid>
    <b:Author>
      <b:Author>
        <b:NameList>
          <b:Person>
            <b:Last>Peters</b:Last>
            <b:First>K.</b:First>
            <b:Middle>S.</b:Middle>
          </b:Person>
        </b:NameList>
      </b:Author>
    </b:Author>
    <b:Title>A Theory-experiment conundrum for proton transfer</b:Title>
    <b:JournalName>Acc. Chem. Res.</b:JournalName>
    <b:Year>2009</b:Year>
    <b:Pages>89 - 96</b:Pages>
    <b:Volume>42</b:Volume>
    <b:Issue>1</b:Issue>
    <b:RefOrder>16</b:RefOrder>
  </b:Source>
  <b:Source>
    <b:Tag>Чес14</b:Tag>
    <b:SourceType>Report</b:SourceType>
    <b:Guid>{B803E54A-3F7B-46A7-85C0-131F633867E4}</b:Guid>
    <b:Author>
      <b:Author>
        <b:NameList>
          <b:Person>
            <b:Last>Чесноков</b:Last>
            <b:First>С.</b:First>
            <b:Middle>А.</b:Middle>
          </b:Person>
          <b:Person>
            <b:Last>Абакумов</b:Last>
            <b:First>Г.А.</b:First>
          </b:Person>
        </b:NameList>
      </b:Author>
    </b:Author>
    <b:Title>Полимеризация мономеров (мет)акрилового ряда под действием видимого света, инициируемая о-хинонами.</b:Title>
    <b:Year>2014</b:Year>
    <b:City>Нижний Новгород</b:City>
    <b:RefOrder>17</b:RefOrder>
  </b:Source>
  <b:Source>
    <b:Tag>Крю82</b:Tag>
    <b:SourceType>Book</b:SourceType>
    <b:Guid>{AB412E4E-178E-47F9-81ED-7D163F0DF7A0}</b:Guid>
    <b:Author>
      <b:Author>
        <b:NameList>
          <b:Person>
            <b:Last>Крюков</b:Last>
            <b:First>А.И.</b:First>
          </b:Person>
        </b:NameList>
      </b:Author>
    </b:Author>
    <b:Title>Фотоперенос электрона и его прикладные аспекты</b:Title>
    <b:Year>1982</b:Year>
    <b:Publisher>Наукова думка</b:Publisher>
    <b:City>Киев</b:City>
    <b:RefOrder>27</b:RefOrder>
  </b:Source>
  <b:Source>
    <b:Tag>Shu09</b:Tag>
    <b:SourceType>JournalArticle</b:SourceType>
    <b:Guid>{B28FAF34-4F0F-4849-A3BE-D1A340329130}</b:Guid>
    <b:Author>
      <b:Author>
        <b:NameList>
          <b:Person>
            <b:Last>Shushunova</b:Last>
            <b:First>N.Y.</b:First>
          </b:Person>
        </b:NameList>
      </b:Author>
    </b:Author>
    <b:Title>Inhibition of polymerization of methyl methacrylate by an ortho-benzoquinone-amine system</b:Title>
    <b:Year>2009</b:Year>
    <b:JournalName>Polym. Sci. B.</b:JournalName>
    <b:Pages>427-437</b:Pages>
    <b:Volume>51</b:Volume>
    <b:Issue>11</b:Issue>
    <b:RefOrder>28</b:RefOrder>
  </b:Source>
  <b:Source>
    <b:Tag>Ari72</b:Tag>
    <b:SourceType>JournalArticle</b:SourceType>
    <b:Guid>{EB461454-1612-483E-9A17-BE2FEC940460}</b:Guid>
    <b:Author>
      <b:Author>
        <b:NameList>
          <b:Person>
            <b:Last>Tsubomura</b:Last>
            <b:First>H.A.</b:First>
          </b:Person>
        </b:NameList>
      </b:Author>
    </b:Author>
    <b:Title>Photochemical reaction of p-benzoquinone complexes with aromatic molecules</b:Title>
    <b:JournalName>Bull. Chem. Soc. Japan.</b:JournalName>
    <b:Year>1972</b:Year>
    <b:Pages>2433-2437</b:Pages>
    <b:Volume>45</b:Volume>
    <b:RefOrder>11</b:RefOrder>
  </b:Source>
  <b:Source>
    <b:Tag>Кур11</b:Tag>
    <b:SourceType>Report</b:SourceType>
    <b:Guid>{2ACA21D5-A40E-41EA-8352-132A0DAD92BB}</b:Guid>
    <b:Author>
      <b:Author>
        <b:NameList>
          <b:Person>
            <b:Last>Курский</b:Last>
            <b:First>Ю.</b:First>
            <b:Middle>А.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25</b:RefOrder>
  </b:Source>
  <b:Source>
    <b:Tag>Заполнитель1</b:Tag>
    <b:SourceType>Report</b:SourceType>
    <b:Guid>{9878D4CA-11C2-4B76-B323-B7DDD38E4685}</b:Guid>
    <b:Author>
      <b:Author>
        <b:NameList>
          <b:Person>
            <b:Last>Алексеевич</b:Last>
            <b:First>Курский</b:First>
            <b:Middle>Юрий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53</b:RefOrder>
  </b:Source>
</b:Sources>
</file>

<file path=customXml/itemProps1.xml><?xml version="1.0" encoding="utf-8"?>
<ds:datastoreItem xmlns:ds="http://schemas.openxmlformats.org/officeDocument/2006/customXml" ds:itemID="{D232CD73-137C-4AD0-A629-EA36971A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1308</TotalTime>
  <Pages>1</Pages>
  <Words>35070</Words>
  <Characters>199899</Characters>
  <Application>Microsoft Office Word</Application>
  <DocSecurity>0</DocSecurity>
  <Lines>1665</Lines>
  <Paragraphs>468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130</cp:revision>
  <dcterms:created xsi:type="dcterms:W3CDTF">2023-05-11T21:24:00Z</dcterms:created>
  <dcterms:modified xsi:type="dcterms:W3CDTF">2023-05-15T12:12:00Z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8">
    <vt:lpwstr>D:\Programs\Citavi\User files\Projects\Course\Course.ctv6</vt:lpwstr>
  </property>
  <property fmtid="{D5CDD505-2E9C-101B-9397-08002B2CF9AE}" pid="11" name="CitaviDocumentProperty_0">
    <vt:lpwstr>60063876-187e-4aa9-adf7-cbdf27e5c548</vt:lpwstr>
  </property>
  <property fmtid="{D5CDD505-2E9C-101B-9397-08002B2CF9AE}" pid="12" name="CitaviDocumentProperty_6">
    <vt:lpwstr>True</vt:lpwstr>
  </property>
  <property fmtid="{D5CDD505-2E9C-101B-9397-08002B2CF9AE}" pid="13" name="CitaviDocumentProperty_1">
    <vt:lpwstr>6.15.2.0</vt:lpwstr>
  </property>
</Properties>
</file>