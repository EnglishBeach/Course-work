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552A3354" w14:textId="77777777" w:rsidR="00B36656" w:rsidRDefault="00B36656" w:rsidP="00D87B12">
      <w:pPr>
        <w:pStyle w:val="a2"/>
      </w:pPr>
    </w:p>
    <w:p w14:paraId="7BA711EB" w14:textId="30089ADF" w:rsidR="002F4CF7" w:rsidRPr="00B36656" w:rsidRDefault="002F4CF7" w:rsidP="00D87B12">
      <w:pPr>
        <w:pStyle w:val="a2"/>
      </w:pPr>
      <w:bookmarkStart w:id="1" w:name="_Hlk134743897"/>
      <w:r w:rsidRPr="00B36656">
        <w:t>Структура работы</w:t>
      </w:r>
    </w:p>
    <w:p w14:paraId="48AA4C08" w14:textId="4A21542D" w:rsidR="002F4CF7" w:rsidRPr="00B36656" w:rsidRDefault="002F4CF7" w:rsidP="00D87B12">
      <w:pPr>
        <w:pStyle w:val="a2"/>
        <w:numPr>
          <w:ilvl w:val="0"/>
          <w:numId w:val="15"/>
        </w:numPr>
        <w:rPr>
          <w:highlight w:val="yellow"/>
        </w:rPr>
      </w:pPr>
      <w:r w:rsidRPr="00B36656">
        <w:rPr>
          <w:highlight w:val="yellow"/>
        </w:rPr>
        <w:t>Введение</w:t>
      </w:r>
    </w:p>
    <w:p w14:paraId="3201641E" w14:textId="7388B285" w:rsidR="002F4CF7" w:rsidRPr="00B36656" w:rsidRDefault="0026597B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Актуальность</w:t>
      </w:r>
    </w:p>
    <w:p w14:paraId="70BA39AE" w14:textId="441F553C" w:rsidR="0026597B" w:rsidRPr="00B36656" w:rsidRDefault="0026597B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Что такое </w:t>
      </w:r>
      <w:proofErr w:type="spellStart"/>
      <w:r w:rsidRPr="00B36656">
        <w:rPr>
          <w:highlight w:val="yellow"/>
        </w:rPr>
        <w:t>фотополимеризация</w:t>
      </w:r>
      <w:proofErr w:type="spellEnd"/>
    </w:p>
    <w:p w14:paraId="795F79D8" w14:textId="03084E8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Достоинства и недостатки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471220E6" w14:textId="4A4B4AE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 xml:space="preserve"> </w:t>
      </w:r>
      <w:proofErr w:type="spellStart"/>
      <w:r w:rsidRPr="00B36656">
        <w:rPr>
          <w:highlight w:val="yellow"/>
        </w:rPr>
        <w:t>фотополимеризации</w:t>
      </w:r>
      <w:proofErr w:type="spellEnd"/>
    </w:p>
    <w:p w14:paraId="5CD8C7A1" w14:textId="4B1BC2AD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proofErr w:type="spellStart"/>
      <w:proofErr w:type="gramStart"/>
      <w:r w:rsidRPr="00B36656">
        <w:rPr>
          <w:highlight w:val="yellow"/>
        </w:rPr>
        <w:t>А</w:t>
      </w:r>
      <w:r w:rsidR="0026597B" w:rsidRPr="00B36656">
        <w:rPr>
          <w:highlight w:val="yellow"/>
        </w:rPr>
        <w:t>.</w:t>
      </w:r>
      <w:r w:rsidRPr="00B36656">
        <w:rPr>
          <w:highlight w:val="yellow"/>
        </w:rPr>
        <w:t>изучения</w:t>
      </w:r>
      <w:proofErr w:type="spellEnd"/>
      <w:proofErr w:type="gramEnd"/>
      <w:r w:rsidRPr="00B36656">
        <w:rPr>
          <w:highlight w:val="yellow"/>
        </w:rPr>
        <w:t xml:space="preserve"> самой системы</w:t>
      </w:r>
    </w:p>
    <w:p w14:paraId="3FFE7192" w14:textId="3BBA6EAF" w:rsidR="002F4CF7" w:rsidRPr="00B36656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B36656">
        <w:rPr>
          <w:highlight w:val="yellow"/>
        </w:rPr>
        <w:t xml:space="preserve">Актуальность численного моделирования такой системы </w:t>
      </w:r>
    </w:p>
    <w:p w14:paraId="7A34FED8" w14:textId="7DE5E788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Глобальные цели</w:t>
      </w:r>
    </w:p>
    <w:p w14:paraId="77F0403E" w14:textId="457D975A" w:rsidR="002F4CF7" w:rsidRPr="00B36656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B36656">
        <w:rPr>
          <w:highlight w:val="yellow"/>
        </w:rPr>
        <w:t>Цели работы</w:t>
      </w:r>
    </w:p>
    <w:p w14:paraId="7341E2B6" w14:textId="3AF6BB8E" w:rsidR="002F4CF7" w:rsidRPr="00B36656" w:rsidRDefault="00AA62BF" w:rsidP="00D87B12">
      <w:pPr>
        <w:pStyle w:val="a2"/>
        <w:numPr>
          <w:ilvl w:val="0"/>
          <w:numId w:val="15"/>
        </w:numPr>
      </w:pPr>
      <w:r w:rsidRPr="00B36656">
        <w:t>Литературный обзор</w:t>
      </w:r>
    </w:p>
    <w:p w14:paraId="400093C2" w14:textId="0E1687ED" w:rsidR="002F4CF7" w:rsidRPr="00B36656" w:rsidRDefault="002F4CF7" w:rsidP="00D87B12">
      <w:pPr>
        <w:pStyle w:val="a2"/>
        <w:numPr>
          <w:ilvl w:val="1"/>
          <w:numId w:val="15"/>
        </w:numPr>
      </w:pPr>
      <w:r w:rsidRPr="00B36656">
        <w:t>Химизм</w:t>
      </w:r>
    </w:p>
    <w:p w14:paraId="0F84C38F" w14:textId="0F10629E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Механизм</w:t>
      </w:r>
    </w:p>
    <w:p w14:paraId="3051C1FE" w14:textId="514B0B23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 xml:space="preserve"> Особенности</w:t>
      </w:r>
    </w:p>
    <w:p w14:paraId="48B4E47C" w14:textId="675ADADD" w:rsidR="002F4CF7" w:rsidRPr="00B36656" w:rsidRDefault="002F4CF7" w:rsidP="00D87B12">
      <w:pPr>
        <w:pStyle w:val="a2"/>
        <w:numPr>
          <w:ilvl w:val="2"/>
          <w:numId w:val="15"/>
        </w:numPr>
      </w:pPr>
      <w:r w:rsidRPr="00B36656">
        <w:t>Константы скоростей</w:t>
      </w:r>
    </w:p>
    <w:p w14:paraId="22B6EB02" w14:textId="3910685F" w:rsidR="002F4CF7" w:rsidRPr="00E02AF2" w:rsidRDefault="002F4CF7" w:rsidP="00D87B12">
      <w:pPr>
        <w:pStyle w:val="a2"/>
        <w:numPr>
          <w:ilvl w:val="1"/>
          <w:numId w:val="15"/>
        </w:numPr>
        <w:rPr>
          <w:highlight w:val="yellow"/>
        </w:rPr>
      </w:pPr>
      <w:r w:rsidRPr="00E02AF2">
        <w:rPr>
          <w:highlight w:val="yellow"/>
        </w:rPr>
        <w:t>Метод моделирования</w:t>
      </w:r>
    </w:p>
    <w:p w14:paraId="4580DA01" w14:textId="30E8B79E" w:rsidR="002F4CF7" w:rsidRPr="00E02AF2" w:rsidRDefault="002F4CF7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методов</w:t>
      </w:r>
      <w:r w:rsidR="00AA62BF" w:rsidRPr="00E02AF2">
        <w:rPr>
          <w:highlight w:val="yellow"/>
        </w:rPr>
        <w:t xml:space="preserve"> и актуальность конкретного</w:t>
      </w:r>
    </w:p>
    <w:p w14:paraId="3F3607BD" w14:textId="69C71889" w:rsidR="00AA62BF" w:rsidRPr="00E02AF2" w:rsidRDefault="00AA62BF" w:rsidP="00D87B12">
      <w:pPr>
        <w:pStyle w:val="a2"/>
        <w:numPr>
          <w:ilvl w:val="2"/>
          <w:numId w:val="15"/>
        </w:numPr>
        <w:rPr>
          <w:highlight w:val="yellow"/>
        </w:rPr>
      </w:pPr>
      <w:r w:rsidRPr="00E02AF2">
        <w:rPr>
          <w:highlight w:val="yellow"/>
        </w:rPr>
        <w:t>Описание особенностей метода</w:t>
      </w:r>
    </w:p>
    <w:p w14:paraId="16053D6D" w14:textId="2685FE85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Экспериментальная часть</w:t>
      </w:r>
    </w:p>
    <w:p w14:paraId="7D81F62D" w14:textId="2EC2DA0E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Полный механизм системы</w:t>
      </w:r>
    </w:p>
    <w:p w14:paraId="0434095B" w14:textId="38D2A7AB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 xml:space="preserve">Стадия </w:t>
      </w:r>
      <w:proofErr w:type="spellStart"/>
      <w:r w:rsidRPr="00B36656">
        <w:t>предрасчета</w:t>
      </w:r>
      <w:proofErr w:type="spellEnd"/>
    </w:p>
    <w:p w14:paraId="090A2C32" w14:textId="1069365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Описание расчета</w:t>
      </w:r>
    </w:p>
    <w:p w14:paraId="2F57556B" w14:textId="69493A2A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Графики расчетов</w:t>
      </w:r>
    </w:p>
    <w:p w14:paraId="339B015C" w14:textId="39495AFD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Параметрическое исследование</w:t>
      </w:r>
    </w:p>
    <w:p w14:paraId="4E346DCE" w14:textId="476E14B9" w:rsidR="00AA62BF" w:rsidRPr="00B36656" w:rsidRDefault="00AA62BF" w:rsidP="00D87B12">
      <w:pPr>
        <w:pStyle w:val="a2"/>
        <w:numPr>
          <w:ilvl w:val="2"/>
          <w:numId w:val="15"/>
        </w:numPr>
      </w:pPr>
      <w:r w:rsidRPr="00B36656">
        <w:t>График параметров</w:t>
      </w:r>
    </w:p>
    <w:p w14:paraId="651DC8F5" w14:textId="649390B7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Результаты</w:t>
      </w:r>
    </w:p>
    <w:p w14:paraId="0C23A0BD" w14:textId="51183039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Расчет системы и объяснение причин поведения концентраций</w:t>
      </w:r>
    </w:p>
    <w:p w14:paraId="59E871E9" w14:textId="193151BF" w:rsidR="00AA62BF" w:rsidRPr="00B36656" w:rsidRDefault="00AA62BF" w:rsidP="00D87B12">
      <w:pPr>
        <w:pStyle w:val="a2"/>
        <w:numPr>
          <w:ilvl w:val="1"/>
          <w:numId w:val="15"/>
        </w:numPr>
      </w:pPr>
      <w:r w:rsidRPr="00B36656">
        <w:t>Экстремум параметрического исследования и его причины</w:t>
      </w:r>
    </w:p>
    <w:p w14:paraId="2E1E77E8" w14:textId="58CBEB71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Выводы – общие выжимки из результатов</w:t>
      </w:r>
    </w:p>
    <w:p w14:paraId="22142BA3" w14:textId="45E3908C" w:rsidR="00AA62BF" w:rsidRPr="00B36656" w:rsidRDefault="00AA62BF" w:rsidP="00D87B12">
      <w:pPr>
        <w:pStyle w:val="a2"/>
        <w:numPr>
          <w:ilvl w:val="0"/>
          <w:numId w:val="15"/>
        </w:numPr>
      </w:pPr>
      <w:r w:rsidRPr="00B36656">
        <w:t>Заключение – задел на будущее, итог</w:t>
      </w:r>
    </w:p>
    <w:p w14:paraId="6562A1D8" w14:textId="7FD824B2" w:rsidR="00EB0C92" w:rsidRPr="00EB0C92" w:rsidRDefault="00AA62BF" w:rsidP="00EB0C92">
      <w:pPr>
        <w:pStyle w:val="a2"/>
        <w:numPr>
          <w:ilvl w:val="0"/>
          <w:numId w:val="15"/>
        </w:numPr>
      </w:pPr>
      <w:r w:rsidRPr="00B36656">
        <w:t>Список литературы</w:t>
      </w:r>
    </w:p>
    <w:p w14:paraId="29ADF4CC" w14:textId="5C306BF4" w:rsidR="00441670" w:rsidRDefault="00373AD7" w:rsidP="00D87B12">
      <w:pPr>
        <w:pStyle w:val="11"/>
        <w:rPr>
          <w:lang w:val="en-US"/>
        </w:rPr>
      </w:pPr>
      <w:bookmarkStart w:id="2" w:name="_Hlk134743938"/>
      <w:bookmarkEnd w:id="1"/>
      <w:r>
        <w:rPr>
          <w:rFonts w:hint="eastAsia"/>
          <w:lang w:val="en-US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3"/>
      <w:r>
        <w:t xml:space="preserve">высокой скоростью </w:t>
      </w:r>
      <w:r w:rsidR="00081494">
        <w:t>и с высокими степенями конверсии мономера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4"/>
      <w:r w:rsidR="00B65979" w:rsidRPr="00F37A8C">
        <w:t xml:space="preserve"> дает воспроизводимые результаты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. Однако у него есть и недостатки, такие как </w:t>
      </w:r>
      <w:commentRangeStart w:id="5"/>
      <w:r w:rsidR="00081494">
        <w:t>необходимость точного</w:t>
      </w:r>
      <w:r w:rsidR="00B65979" w:rsidRPr="00F37A8C">
        <w:t xml:space="preserve"> </w:t>
      </w:r>
      <w:commentRangeEnd w:id="5"/>
      <w:r w:rsidR="00081494">
        <w:rPr>
          <w:rStyle w:val="afc"/>
          <w:rFonts w:eastAsia="SimSun" w:cstheme="minorBidi"/>
          <w:color w:val="auto"/>
          <w:lang w:eastAsia="en-US"/>
        </w:rPr>
        <w:commentReference w:id="5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6"/>
      <w:r w:rsidR="009022A5">
        <w:t>рассчитанные свойства</w:t>
      </w:r>
      <w:r>
        <w:t xml:space="preserve"> </w:t>
      </w:r>
      <w:commentRangeEnd w:id="6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77B4AFBB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ZUMTA6MjY6Mz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r:id="rId11" w:tooltip="Decker, C. The use of UV irradiation in polymerization / C. Decker // Polymer International. – 1998. – Т.45, №2. – C.133–141." w:history="1">
            <w:r w:rsidR="00A82AA0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потенциал в простом и быстром производстве материалов с особыми свойствами </w:t>
      </w:r>
      <w:r>
        <w:lastRenderedPageBreak/>
        <w:t>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NlQxMDoyNjoz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r:id="rId12" w:tooltip="Chemistry &amp; technology of UV &amp; EB formulation for coatings, inks and paints / P.K.T. Oldring, N.S. Allen, K.K. Dietliker [и др.], 1991." w:history="1">
            <w:r w:rsidR="00A82AA0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2VDEwOjI2OjM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r:id="rId13" w:tooltip="Lasers and Photopolymers / C. Carre, C. Decker, J.P. Fouassier, D.J. Lougnot // Laser Chemistry. – 1990. – Т.10, №5-6. – C.349–366." w:history="1">
            <w:r w:rsidR="00A82AA0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NlQxMDoyNjoz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r:id="rId14" w:tooltip="Pappas, S.P. Radiation curing / S.P. Pappas, 1992." w:history="1">
            <w:r w:rsidR="00A82AA0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r:id="rId15" w:tooltip="Kloosterboer, J.G. / J.G. Kloosterboer // Adv. Polym. Sci. – 1988. – Т.84." w:history="1">
            <w:r w:rsidR="00A82AA0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r:id="rId16" w:tooltip="Decker, C. / C. Decker // Progr. Polym. Sci. – 1996. – Т.21. – C.593." w:history="1">
            <w:r w:rsidR="00A82AA0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ZUMTA6MjY6Mz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r:id="rId17" w:tooltip="Decker, C. Macromol. Sci / C. Decker, D. Decker // Pure Appl. Chem. – 1997. – Т.34. – C.605." w:history="1">
            <w:r w:rsidR="00A82AA0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7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7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7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ZUMTA6MjY6Mz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r:id="rId18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A82AA0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8"/>
      <w:r>
        <w:t>полимеризации</w:t>
      </w:r>
      <w:commentRangeEnd w:id="8"/>
      <w:r>
        <w:rPr>
          <w:rStyle w:val="afc"/>
          <w:rFonts w:eastAsia="SimSun" w:cstheme="minorBidi"/>
          <w:color w:val="auto"/>
          <w:lang w:eastAsia="en-US"/>
        </w:rPr>
        <w:commentReference w:id="8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56DA279C" w:rsidR="00965194" w:rsidRDefault="00BB3F1E" w:rsidP="00965194">
      <w:pPr>
        <w:pStyle w:val="a3"/>
      </w:pPr>
      <w:commentRangeStart w:id="9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9"/>
      <w:r w:rsidR="00970DA6">
        <w:rPr>
          <w:rStyle w:val="afc"/>
          <w:rFonts w:eastAsia="SimSun" w:cstheme="minorBidi"/>
          <w:color w:val="auto"/>
          <w:lang w:eastAsia="en-US"/>
        </w:rPr>
        <w:commentReference w:id="9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ZUMTA6MzY6Mzg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r:id="rId19" w:tooltip="Шурыгина, М.П. Механизм фотовосстановления орто-хинонов / М.П. Шурыгина, В.К. Черкасов. – 2006. – ." w:history="1">
            <w:r w:rsidR="00A82AA0">
              <w:t>[9</w:t>
            </w:r>
          </w:hyperlink>
          <w:hyperlink r:id="rId2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A82AA0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10"/>
      <w:r w:rsidR="006C2616">
        <w:t xml:space="preserve">без учета диффузионных </w:t>
      </w:r>
      <w:commentRangeEnd w:id="10"/>
      <w:r w:rsidR="006C2616">
        <w:rPr>
          <w:rStyle w:val="afc"/>
          <w:rFonts w:eastAsia="SimSun" w:cstheme="minorBidi"/>
          <w:color w:val="auto"/>
          <w:lang w:eastAsia="en-US"/>
        </w:rPr>
        <w:commentReference w:id="10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1" w:name="_Hlk134744030"/>
      <w:bookmarkEnd w:id="2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2" w:name="_Hlk134744164"/>
      <w:r>
        <w:t>Описание химических реакций</w:t>
      </w:r>
    </w:p>
    <w:p w14:paraId="409475A8" w14:textId="17354D57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236A88">
        <w:t>(</w:t>
      </w:r>
      <w:r w:rsidR="00236A88">
        <w:rPr>
          <w:noProof/>
        </w:rPr>
        <w:t>1</w:t>
      </w:r>
      <w:r w:rsidR="00236A88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JpYlRlWEtleSI6Ii4xOTc3IiwiQ2l0YXRpb25LZXkiOiLQldC70Yw3NyIsIkNpdGF0aW9uS2V5VXBkYXRlVHlwZSI6MSwiQ29sbGFib3JhdG9ycyI6W10sIkRhdGUiOiIxOTc3IiwiRG9pIjoiMTAuMTA3MC9SQzE5Nzd2MDQ2bjAyQUJFSDAwMjExN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zAvUkMxOTc3djA0Nm4wMkFCRUgwMDIxMTUiLCJVcmlTdHJpbmciOiJodHRwczovL2RvaS5vcmcvMTAuMTA3MC9SQzE5Nzd2MDQ2bjAyQUJFSDAwMjEx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}</w:instrText>
          </w:r>
          <w:r w:rsidR="00157670">
            <w:fldChar w:fldCharType="separate"/>
          </w:r>
          <w:hyperlink r:id="rId21" w:tooltip="El'tsov, A.V. Photoinitiation of the Reactions of Quinones / A.V. El'tsov, O.P. Studzinskii, V.M. Grebenkina // Russian Chemical Reviews. – 1977. – Т.…" w:history="1">
            <w:r w:rsidR="00A82AA0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510E70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12D6CA02" w:rsidR="00841974" w:rsidRDefault="00841974" w:rsidP="00FE0519">
            <w:pPr>
              <w:pStyle w:val="a3"/>
              <w:jc w:val="center"/>
            </w:pPr>
            <w:bookmarkStart w:id="13" w:name="_Ref135115514"/>
            <w:bookmarkStart w:id="14" w:name="_Ref114479140"/>
            <w:r>
              <w:t>(</w:t>
            </w:r>
            <w:fldSimple w:instr=" SEQ Формула \*ARABIC  \r 1 ">
              <w:r w:rsidR="00B55CA9">
                <w:rPr>
                  <w:noProof/>
                </w:rPr>
                <w:t>1</w:t>
              </w:r>
            </w:fldSimple>
            <w:bookmarkEnd w:id="13"/>
            <w:r>
              <w:t>)</w:t>
            </w:r>
            <w:bookmarkEnd w:id="14"/>
          </w:p>
        </w:tc>
      </w:tr>
    </w:tbl>
    <w:p w14:paraId="3697E5A0" w14:textId="7BA4054B" w:rsidR="00841974" w:rsidRDefault="0035319E" w:rsidP="00841974">
      <w:pPr>
        <w:pStyle w:val="33"/>
      </w:pPr>
      <w:bookmarkStart w:id="15" w:name="_Hlk134744241"/>
      <w:bookmarkEnd w:id="12"/>
      <w:r>
        <w:t>Фотосенсибилизация</w:t>
      </w:r>
    </w:p>
    <w:p w14:paraId="15C6D22A" w14:textId="700B45F6" w:rsidR="009E414C" w:rsidRDefault="00157670" w:rsidP="009E414C">
      <w:pPr>
        <w:pStyle w:val="a3"/>
      </w:pPr>
      <w:commentRangeStart w:id="16"/>
      <w:r>
        <w:t>Фотовосстановление</w:t>
      </w:r>
      <w:commentRangeEnd w:id="16"/>
      <w:r w:rsidR="00C77E20">
        <w:rPr>
          <w:rStyle w:val="afc"/>
          <w:rFonts w:eastAsia="SimSun" w:cstheme="minorBidi"/>
          <w:color w:val="auto"/>
          <w:lang w:eastAsia="en-US"/>
        </w:rPr>
        <w:commentReference w:id="16"/>
      </w:r>
      <w:r>
        <w:t xml:space="preserve">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B55CA9">
        <w:t xml:space="preserve">Схема </w:t>
      </w:r>
      <w:r w:rsidR="00B55CA9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commentRangeStart w:id="17"/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commentRangeEnd w:id="17"/>
      <w:r w:rsidR="00975EA5">
        <w:rPr>
          <w:rStyle w:val="afc"/>
          <w:rFonts w:eastAsia="SimSun" w:cstheme="minorBidi"/>
          <w:color w:val="auto"/>
          <w:lang w:eastAsia="en-US"/>
        </w:rPr>
        <w:commentReference w:id="17"/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CaWJUZVhLZXkiOiIuIiwiQ2l0YXRpb25LZXkiOiLQltCY0JMyMiIsIkNpdGF0aW9uS2V5VXBkYXRlVHlwZSI6MSwiQ29sbGFib3JhdG9ycyI6W10sIkVkaXRvcnMiOltdLCJFdmFsdWF0aW9uQ29tcGxleGl0eSI6MCwiRXZhbHVhdGlvblNvdXJjZVRleHRGb3JtYXQiOjAsIkdyb3VwcyI6W10sIkhhc0xhYmVsMSI6ZmFsc2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My0wNS0xNlQxMDozNjozOCIsIlByb2plY3QiOnsiJHJlZiI6IjgifX0sIlVzZU51bWJlcmluZ1R5cGVPZlBhcmVudERvY3VtZW50IjpmYWxzZX1dLCJGb3JtYXR0ZWRUZXh0Ijp7IiRpZCI6IjExIiwiQ291bnQiOjEsIlRleHRVbml0cyI6W3siJGlkIjoiMTIiLCJGb250U3R5bGUiOnsiJGlkIjoiMTMiLCJOZXV0cmFsIjp0cnVlfSwiUmVhZGluZ09yZGVyIjoxLCJUZXh0IjoiWzEwXSJ9XX0sIlRhZyI6IkNpdGF2aVBsYWNlaG9sZGVyI2FjM2FiMDY1LTIxMjctNGZmMi1hNTU5LTU5NGNkZDFmMzY5YSIsIlRleHQiOiJbMTBdIiwiV0FJVmVyc2lvbiI6IjYuMTUuMi4wIn0=}</w:instrText>
          </w:r>
          <w:r>
            <w:fldChar w:fldCharType="separate"/>
          </w:r>
          <w:hyperlink r:id="rId22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A82AA0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</w:t>
      </w:r>
      <w:commentRangeStart w:id="18"/>
      <w:r w:rsidR="00975EA5" w:rsidRPr="004601CE">
        <w:t xml:space="preserve">а время жизни </w:t>
      </w:r>
      <w:commentRangeEnd w:id="18"/>
      <w:r w:rsidR="009E414C">
        <w:rPr>
          <w:rStyle w:val="afc"/>
          <w:rFonts w:eastAsia="SimSun" w:cstheme="minorBidi"/>
          <w:color w:val="auto"/>
          <w:lang w:eastAsia="en-US"/>
        </w:rPr>
        <w:commentReference w:id="18"/>
      </w:r>
      <w:r w:rsidR="00975EA5" w:rsidRPr="004601CE">
        <w:t xml:space="preserve">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NlQxMDoyNjozNy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r:id="rId23" w:tooltip="Calvert, J.G. Photochemistry / J.G. Calvert, J.N. Pitts. – New York, N.Y.: Wiley, 1966. – 899 c." w:history="1">
            <w:r w:rsidR="00A82AA0">
              <w:t>[12]</w:t>
            </w:r>
          </w:hyperlink>
          <w:r w:rsidR="00584E60">
            <w:fldChar w:fldCharType="end"/>
          </w:r>
        </w:sdtContent>
      </w:sdt>
      <w:r w:rsidR="00975EA5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~5*10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  <m: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2VDEwOjI2OjM3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r:id="rId24" w:tooltip="Carapllucci, P.A. Photoreduction of 9,10-phenantrenquinone / P.A. Carapllucci, H.P. Wolf, W. K. // J. Amer. Chem. Soc. – 1969. – Т.91. – C.4635–4639." w:history="1">
            <w:r w:rsidR="00A82AA0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commentRangeStart w:id="19"/>
      <w:commentRangeEnd w:id="19"/>
      <w:r w:rsidR="00975EA5">
        <w:rPr>
          <w:rStyle w:val="afc"/>
          <w:rFonts w:eastAsia="SimSun" w:cstheme="minorBidi"/>
          <w:color w:val="auto"/>
          <w:lang w:eastAsia="en-US"/>
        </w:rPr>
        <w:commentReference w:id="19"/>
      </w:r>
      <w:r w:rsidR="00975EA5">
        <w:t xml:space="preserve">(для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xMDozOTowMS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r:id="rId25" w:tooltip="Rathore, R. Direct observation and structural characterization of the encounter complex in bimolecular electron transfers with photoactivated acceptor…" w:history="1">
            <w:r w:rsidR="00A82AA0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с</m:t>
        </m:r>
      </m:oMath>
      <w:r w:rsidR="00975EA5" w:rsidRPr="00975EA5">
        <w:t xml:space="preserve"> </w:t>
      </w:r>
      <w:r w:rsidR="00975EA5">
        <w:t xml:space="preserve">(для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975EA5">
        <w:t>)</w:t>
      </w:r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r:id="rId26" w:tooltip="Беккер, Г. Введение в фотохимию органических соединений / Г. Беккер. – Ленинград: Химия, 1976." w:history="1">
            <w:r w:rsidR="00A82AA0">
              <w:t>[15]</w:t>
            </w:r>
          </w:hyperlink>
          <w:r w:rsidR="00584E60">
            <w:fldChar w:fldCharType="end"/>
          </w:r>
        </w:sdtContent>
      </w:sdt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JpYlRlWEtleSI6Ii4xOTcyIiwiQ2l0YXRpb25LZXkiOiLQktCw0Ls3MiIsIkNpdGF0aW9uS2V5VXBkYXRlVHlwZSI6MSwiQ29sbGFib3JhdG9ycyI6W10sIkRhdGUiOiIxOTcyIi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}</w:instrText>
          </w:r>
          <w:r w:rsidR="009E414C">
            <w:fldChar w:fldCharType="separate"/>
          </w:r>
          <w:hyperlink r:id="rId27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A82AA0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2VDEwOjM4OjI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MDk2MDMyZi0xZDY2LTRkZDctYWJmYy1lYjhiODAwNDExZTUiLCJUZXh0IjoiWzldIiwiV0FJVmVyc2lvbiI6IjYuMTUuMi4wIn0=}</w:instrText>
          </w:r>
          <w:r w:rsidR="00F035BF">
            <w:fldChar w:fldCharType="separate"/>
          </w:r>
          <w:hyperlink r:id="rId28" w:tooltip="Шурыгина, М.П. Механизм фотовосстановления орто-хинонов / М.П. Шурыгина, В.К. Черкасов. – 2006. – ." w:history="1">
            <w:r w:rsidR="00A82AA0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</w:t>
      </w:r>
    </w:p>
    <w:p w14:paraId="42549D62" w14:textId="0453F003" w:rsidR="009E414C" w:rsidRDefault="009E414C" w:rsidP="009E414C">
      <w:pPr>
        <w:pStyle w:val="a3"/>
      </w:pPr>
      <w:r>
        <w:t>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3.0*10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толуоле). </w:t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77777777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65FFDED0">
                <wp:extent cx="4249615" cy="3269241"/>
                <wp:effectExtent l="0" t="0" r="0" b="7620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269241"/>
                          <a:chOff x="0" y="0"/>
                          <a:chExt cx="4745355" cy="365061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9620"/>
                            <a:ext cx="4745355" cy="3409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23820C13" w:rsidR="0014242F" w:rsidRPr="004E4165" w:rsidRDefault="0014242F" w:rsidP="00255FBF">
                              <w:pPr>
                                <w:pStyle w:val="af4"/>
                              </w:pPr>
                              <w:bookmarkStart w:id="20" w:name="_Ref134792185"/>
                              <w:bookmarkStart w:id="21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0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2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57.4pt;mso-position-horizontal-relative:char;mso-position-vertical-relative:line" coordsize="47453,36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3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96;width:47453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23820C13" w:rsidR="0014242F" w:rsidRPr="004E4165" w:rsidRDefault="0014242F" w:rsidP="00255FBF">
                        <w:pPr>
                          <w:pStyle w:val="af4"/>
                        </w:pPr>
                        <w:bookmarkStart w:id="22" w:name="_Ref134792185"/>
                        <w:bookmarkStart w:id="23" w:name="_Ref13479218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2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23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4423961B" w:rsidR="00841974" w:rsidRDefault="0035319E" w:rsidP="00841974">
      <w:pPr>
        <w:pStyle w:val="33"/>
      </w:pPr>
      <w:bookmarkStart w:id="24" w:name="_Hlk134744485"/>
      <w:bookmarkEnd w:id="11"/>
      <w:bookmarkEnd w:id="15"/>
      <w:r>
        <w:t>Фотовосстановление</w:t>
      </w:r>
    </w:p>
    <w:p w14:paraId="7C7906A7" w14:textId="2C5ECAB6" w:rsidR="00CD36C3" w:rsidRPr="00CD36C3" w:rsidRDefault="004B3E26" w:rsidP="00CD36C3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</w:t>
      </w:r>
      <w:proofErr w:type="spellStart"/>
      <w:r>
        <w:t>бензохинонов</w:t>
      </w:r>
      <w:proofErr w:type="spellEnd"/>
      <w:r w:rsidR="0097363D">
        <w:t xml:space="preserve">. Оно </w:t>
      </w:r>
      <w:r w:rsidR="00CD36C3">
        <w:t xml:space="preserve">происходит за счет реакции отрыва водорода от молекул 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r>
          <m:rPr>
            <m:sty m:val="p"/>
          </m:rPr>
          <w:rPr>
            <w:rFonts w:ascii="Cambria Math" w:hAnsi="Cambria Math"/>
          </w:rPr>
          <m:t>o-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35319E" w:rsidRPr="0035319E">
        <w:rPr>
          <w:iCs/>
        </w:rPr>
        <w:t xml:space="preserve"> (</w:t>
      </w:r>
      <w:r>
        <w:rPr>
          <w:iCs/>
        </w:rPr>
        <w:t xml:space="preserve">где </w:t>
      </w:r>
      <w:r w:rsidR="0035319E">
        <w:rPr>
          <w:iCs/>
          <w:lang w:val="en-US"/>
        </w:rPr>
        <w:t>Q</w:t>
      </w:r>
      <w:r w:rsidR="0035319E" w:rsidRPr="0035319E">
        <w:rPr>
          <w:iCs/>
        </w:rPr>
        <w:t xml:space="preserve"> – </w:t>
      </w:r>
      <w:r w:rsidR="0035319E">
        <w:rPr>
          <w:iCs/>
        </w:rPr>
        <w:t>хинон)</w:t>
      </w:r>
      <w:r w:rsidR="00CD36C3" w:rsidRPr="00F113BC">
        <w:t>.</w:t>
      </w:r>
      <w:r w:rsidR="00CD36C3">
        <w:t xml:space="preserve"> </w:t>
      </w:r>
      <w:commentRangeStart w:id="25"/>
      <w:r w:rsidR="00CD36C3">
        <w:t xml:space="preserve">Так как достоверных данных о последовательности реакций в источниках не найдено, предположительно константы скорости этих же процессов примерно равны </w:t>
      </w:r>
      <w:commentRangeEnd w:id="25"/>
      <w:r w:rsidR="00962A62">
        <w:rPr>
          <w:rStyle w:val="afc"/>
          <w:rFonts w:eastAsia="SimSun" w:cstheme="minorBidi"/>
          <w:color w:val="auto"/>
          <w:lang w:eastAsia="en-US"/>
        </w:rPr>
        <w:commentReference w:id="25"/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="00CD36C3" w:rsidRPr="009D63E9">
        <w:rPr>
          <w:iCs/>
        </w:rPr>
        <w:t>.</w:t>
      </w:r>
    </w:p>
    <w:p w14:paraId="12EFA4C2" w14:textId="6578C793" w:rsidR="00A17616" w:rsidRDefault="00A17616" w:rsidP="00705F91">
      <w:pPr>
        <w:pStyle w:val="a3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E865FC">
        <w:t>.</w:t>
      </w:r>
      <w:r w:rsidR="003E4494">
        <w:t xml:space="preserve"> </w:t>
      </w:r>
      <w:r w:rsidR="003E4494" w:rsidRPr="003E4494">
        <w:t>[</w:t>
      </w:r>
      <w:r w:rsidR="003E4494">
        <w:t>лит</w:t>
      </w:r>
      <w:r w:rsidR="003E4494" w:rsidRPr="003E4494">
        <w:t>]</w:t>
      </w:r>
      <w:r w:rsidR="003E4494">
        <w:t>.</w:t>
      </w:r>
      <w:r w:rsidR="00BB52B3">
        <w:t xml:space="preserve"> П</w:t>
      </w:r>
      <w:r w:rsidR="00BB52B3" w:rsidRPr="00BB52B3">
        <w:t xml:space="preserve">еречисленные процессы могут конкурировать друг с другом, </w:t>
      </w:r>
      <w:commentRangeStart w:id="26"/>
      <w:r w:rsidR="00BB52B3" w:rsidRPr="00BB52B3">
        <w:t>однако более вероятна ситуация, когда реакцию нельзя однозначно отнести к какому-то одному из трех типов, так как промежуточное состояние с переносом заряда описывается суперпозицией состояний различной природы</w:t>
      </w:r>
      <w:commentRangeEnd w:id="26"/>
      <w:r w:rsidR="004D1E41">
        <w:rPr>
          <w:rStyle w:val="afc"/>
          <w:rFonts w:eastAsia="SimSun" w:cstheme="minorBidi"/>
          <w:color w:val="auto"/>
          <w:lang w:eastAsia="en-US"/>
        </w:rPr>
        <w:commentReference w:id="26"/>
      </w:r>
      <w:r w:rsidR="00BB52B3" w:rsidRPr="00BB52B3">
        <w:t xml:space="preserve">, а комплекс с водородной связью может характеризоваться потенциальной поверхностью с одним минимумом для положения протона </w:t>
      </w:r>
      <w:sdt>
        <w:sdtPr>
          <w:alias w:val="To edit, see citavi.com/edit"/>
          <w:tag w:val="CitaviPlaceholder#ba103a2f-8ed9-41ee-b730-b0488d457a41"/>
          <w:id w:val="-1832525369"/>
          <w:placeholder>
            <w:docPart w:val="6E5F94C6A2294AF9A0A863A25240F47A"/>
          </w:placeholder>
        </w:sdtPr>
        <w:sdtContent>
          <w:r w:rsidR="00BB52B3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2Y2RjZTYwLWE3NmQtNDdlMS04ZTBjLWU2N2NmYmQxYjcx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zOjEzOjI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YmExMDNhMmYtOGVkOS00MWVlLWI3MzAtYjA0ODhkNDU3YTQxIiwiVGV4dCI6IlsxN10iLCJXQUlWZXJzaW9uIjoiNi4xNS4yLjAifQ==}</w:instrText>
          </w:r>
          <w:r w:rsidR="00BB52B3">
            <w:fldChar w:fldCharType="separate"/>
          </w:r>
          <w:hyperlink r:id="rId31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A82AA0">
              <w:t>[17]</w:t>
            </w:r>
          </w:hyperlink>
          <w:r w:rsidR="00BB52B3">
            <w:fldChar w:fldCharType="end"/>
          </w:r>
        </w:sdtContent>
      </w:sdt>
      <w:r w:rsidR="00BB52B3" w:rsidRPr="00BB52B3">
        <w:t>.</w:t>
      </w:r>
    </w:p>
    <w:p w14:paraId="6F578063" w14:textId="0F292A1B" w:rsidR="003E4494" w:rsidRDefault="003E4494" w:rsidP="00705F91">
      <w:pPr>
        <w:pStyle w:val="a3"/>
      </w:pPr>
      <w:r>
        <w:rPr>
          <w:noProof/>
        </w:rPr>
        <w:drawing>
          <wp:inline distT="0" distB="0" distL="0" distR="0" wp14:anchorId="2DE61BCE" wp14:editId="068749DC">
            <wp:extent cx="5578929" cy="148806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8510" cy="14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FDC9" w14:textId="54B4EEAC" w:rsidR="004D1E41" w:rsidRDefault="003E4494" w:rsidP="004D1E41">
      <w:pPr>
        <w:pStyle w:val="a3"/>
      </w:pPr>
      <w:r>
        <w:rPr>
          <w:noProof/>
        </w:rPr>
        <w:drawing>
          <wp:inline distT="0" distB="0" distL="0" distR="0" wp14:anchorId="2D29C7A4" wp14:editId="1C8B6CDD">
            <wp:extent cx="5578475" cy="69368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4354" cy="7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B95" w14:textId="1C968E81" w:rsidR="00841974" w:rsidRDefault="00841974" w:rsidP="00705F91">
      <w:pPr>
        <w:pStyle w:val="a3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 </w:t>
      </w:r>
      <w:r>
        <w:t xml:space="preserve">- </w:t>
      </w:r>
      <w:r w:rsidRPr="00862AA4">
        <w:t xml:space="preserve">КС,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CaWJUZVhLZXkiOiJSYXRob3JlLjE5OTci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NlQxMDozOTowMS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r:id="rId34" w:tooltip="Rathore, R. Direct observation and structural characterization of the encounter complex in bimolecular electron transfers with photoactivated acceptor…" w:history="1">
            <w:r w:rsidR="00A82AA0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этой работы</w:t>
      </w:r>
      <w:r w:rsidRPr="00862AA4">
        <w:t xml:space="preserve">, имеет тот же смысл, что и термин </w:t>
      </w:r>
      <w:r w:rsidRPr="00862AA4">
        <w:lastRenderedPageBreak/>
        <w:t xml:space="preserve">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mliVGVYS2V5IjoiQmFybHRyb3AuMTk3NSIsIkNpdGF0aW9uS2V5IjoiQmFyNzUiLCJDaXRhdGlvbktleVVwZGF0ZVR5cGUiOjEsIkNvbGxhYm9yYXRvcnMiOltdLCJDb3ZlclBhdGgiOnsiJGlkIjoiMTAiLCIkdHlwZSI6IlN3aXNzQWNhZGVtaWMuQ2l0YXZpLkxpbmtlZFJlc291cmNlLCBTd2lzc0FjYWRlbWljLkNpdGF2aSIsIkxpbmtlZFJlc291cmNlVHlwZSI6MSwiVXJpU3RyaW5nIjoiQmFybHRyb3AsIENveWxlIDE5NzUgLSBFeGNpdGVkIHN0YXRlcyBpbiBvcmdhbmljIG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A0OTk1NiIsIktleXdvcmRzIjpbXSwiTG9jYXRpb25zIjpbXSwiT3JnYW5pemF0aW9ucyI6W10sIk90aGVyc0ludm9sdmVkIjpbXSwiUGxhY2VPZlB1YmxpY2F0aW9uIjoiTG9uZG9uIiwiUHVibGlzaGVycyI6W3siJGlkIjoiMTI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}</w:instrText>
          </w:r>
          <w:r w:rsidR="00A17616">
            <w:fldChar w:fldCharType="separate"/>
          </w:r>
          <w:hyperlink r:id="rId35" w:tooltip="Barltrop, J.A. Excited states in organic chemistry / J.A. Barltrop, J.D. Coyle. – London: Wiley, 1975." w:history="1">
            <w:r w:rsidR="00A82AA0">
              <w:t>[18]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Такой механизм предполагался авторами ряда работ</w:t>
      </w:r>
      <w:r w:rsidR="00A120C6">
        <w:t>:</w:t>
      </w:r>
      <w:r w:rsidR="00A17616">
        <w:t xml:space="preserve">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CaWJUZVhLZXkiOiJCcnVjZS4xOTY2IiwiQ2l0YXRpb25LZXkiOiJKTUI2NyIsIkNpdGF0aW9uS2V5VXBkYXRlVHlwZSI6MSwiQ29sbGFib3JhdG9ycyI6W10sIkRhdGUiOiIxOTY3IiwiRG9pIjoiMTAuMTAzOS9KMzk2NjAwMDA0NDk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M5L0ozOTY2MDAwMDQ0OSIsIlVyaVN0cmluZyI6Imh0dHBzOi8vZG9pLm9yZy8xMC4xMDM5L0ozOTY2MDAwMDQ0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jQ2L2Jjc2ouNDUuMjQzMyIsIlVyaVN0cmluZyI6Imh0dHBzOi8vZG9pLm9yZy8xMC4xMjQ2L2Jjc2ouNDUuMjQz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My0wNS0xNlQxMDozOTo1NCIsIlByb2plY3QiOnsiJHJlZiI6IjgifX0sIlVzZU51bWJlcmluZ1R5cGVPZlBhcmVudERvY3VtZW50IjpmYWxzZX1dLCJGb3JtYXR0ZWRUZXh0Ijp7IiRpZCI6IjMzIiwiQ291bnQiOjEsIlRleHRVbml0cyI6W3siJGlkIjoiMzQiLCJGb250U3R5bGUiOnsiJGlkIjoiMzUiLCJOZXV0cmFsIjp0cnVlfSwiUmVhZGluZ09yZGVyIjoxLCJUZXh0IjoiWzE2LCAxOSwgMjBdIn1dfSwiVGFnIjoiQ2l0YXZpUGxhY2Vob2xkZXIjZWE1MjdhN2QtZTZiNC00M2RlLWIxODAtZTllZTllZGIwNzI0IiwiVGV4dCI6IlsxNiwgMTksIDIwXSIsIldBSVZlcnNpb24iOiI2LjE1LjIuMCJ9}</w:instrText>
          </w:r>
          <w:r w:rsidR="00A17616">
            <w:fldChar w:fldCharType="separate"/>
          </w:r>
          <w:hyperlink r:id="rId36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A82AA0">
              <w:t>[16</w:t>
            </w:r>
          </w:hyperlink>
          <w:hyperlink r:id="rId37" w:tooltip="Bruce, J.M. Light-induced and related reactions of quinones. Part I. The mechanism of formation of acetylquinol from 1,4-benzoquinone and acetaldehyde…" w:history="1">
            <w:r w:rsidR="00A82AA0">
              <w:t>, 19</w:t>
            </w:r>
          </w:hyperlink>
          <w:hyperlink r:id="rId38" w:tooltip="Arimitsu, S. Photochemical Reactions of p -Benzoquinone Complexes with Aromatic Molecules / S. Arimitsu, H. Tsubomura // Bulletin of the Chemical Soci…" w:history="1">
            <w:r w:rsidR="00A82AA0">
              <w:t>, 20]</w:t>
            </w:r>
          </w:hyperlink>
          <w:r w:rsidR="00A17616">
            <w:fldChar w:fldCharType="end"/>
          </w:r>
        </w:sdtContent>
      </w:sdt>
      <w:r w:rsidRPr="00CD36C3">
        <w:t>,</w:t>
      </w:r>
      <w:r>
        <w:t xml:space="preserve"> однако доказан он был сравнительно не так давно при исследовании методом пикосекундного фотолиза системы </w:t>
      </w:r>
      <w:proofErr w:type="spellStart"/>
      <w:r>
        <w:t>бензофенон</w:t>
      </w:r>
      <w:proofErr w:type="spellEnd"/>
      <w:r>
        <w:t xml:space="preserve"> - N,N-</w:t>
      </w:r>
      <w:proofErr w:type="spellStart"/>
      <w:r>
        <w:t>диметиланилин</w:t>
      </w:r>
      <w:proofErr w:type="spellEnd"/>
      <w:r w:rsidR="00A17616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ZUMTA6MzY6MzciLCJQcm9qZWN0Ijp7IiRyZWYiOiI4In19LCJVc2VOdW1iZXJpbmdUeXBlT2ZQYXJlbnREb2N1bWVudCI6ZmFsc2V9LHsiJGlkIjoiMTYiLCIkdHlwZSI6IlN3aXNzQWNhZGVtaWMuQ2l0YXZpLkNpdGF0aW9ucy5Xb3JkUGxhY2Vob2xkZXJFbnRyeSwgU3dpc3NBY2FkZW1pYy5DaXRhdmkiLCJJZCI6ImFjOTI2MTE0LTFlMzMtNGQ5Zi1hMWE3LTJiN2RhNzBhMDczYyIsIlJhbmdlU3RhcnQiOjMsIlJhbmdlTGVuZ3RoIjo1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JpYlRlWEtleSI6IlBldGVycy4i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yNS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lQxMDozNjozOCIsIlByb2plY3QiOnsiJHJlZiI6IjgifX0sIlVzZU51bWJlcmluZ1R5cGVPZlBhcmVudERvY3VtZW50IjpmYWxzZX1dLCJGb3JtYXR0ZWRUZXh0Ijp7IiRpZCI6IjI2IiwiQ291bnQiOjEsIlRleHRVbml0cyI6W3siJGlkIjoiMjciLCJGb250U3R5bGUiOnsiJGlkIjoiMjgiLCJOZXV0cmFsIjp0cnVlfSwiUmVhZGluZ09yZGVyIjoxLCJUZXh0IjoiWzIxLCAyMl0ifV19LCJUYWciOiJDaXRhdmlQbGFjZWhvbGRlciNmMzJiM2EyMS05MjdkLTRiY2EtOWZlNy04ZDU1MTQyZDI4NDQiLCJUZXh0IjoiWzIxLCAyMl0iLCJXQUlWZXJzaW9uIjoiNi4xNS4yLjAifQ==}</w:instrText>
          </w:r>
          <w:r w:rsidR="00A17616">
            <w:fldChar w:fldCharType="separate"/>
          </w:r>
          <w:hyperlink r:id="rId39" w:tooltip="Femtosecond-Picosecond Laser Photolysis Studies on Photoreduction Process of Excited Benzophenone with N , N -Dimethylaniline in Acetonitrile Solution…" w:history="1">
            <w:r w:rsidR="00A82AA0">
              <w:t>[21</w:t>
            </w:r>
          </w:hyperlink>
          <w:hyperlink r:id="rId40" w:tooltip="Peters, K.S. Proton-Transfer Reactions in Benzophenone/N,N-Dimethylaniline Photochemistry / K.S. Peters // In Advances in photochemistry. – Т.27. – C.…" w:history="1">
            <w:r w:rsidR="00A82AA0">
              <w:t>, 22]</w:t>
            </w:r>
          </w:hyperlink>
          <w:r w:rsidR="00A17616">
            <w:fldChar w:fldCharType="end"/>
          </w:r>
        </w:sdtContent>
      </w:sdt>
      <w:r>
        <w:t xml:space="preserve"> </w:t>
      </w:r>
      <w:r w:rsidR="005206D7" w:rsidRPr="005206D7">
        <w:t xml:space="preserve">  </w:t>
      </w:r>
      <w:r>
        <w:t xml:space="preserve">и пары </w:t>
      </w:r>
      <w:proofErr w:type="spellStart"/>
      <w:r>
        <w:t>бензофенон</w:t>
      </w:r>
      <w:proofErr w:type="spellEnd"/>
      <w:r>
        <w:t xml:space="preserve"> – N,N-</w:t>
      </w:r>
      <w:proofErr w:type="spellStart"/>
      <w:r>
        <w:t>диэтиланилин</w:t>
      </w:r>
      <w:proofErr w:type="spellEnd"/>
      <w:r w:rsidR="00CE6554">
        <w:t xml:space="preserve">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mliVGVYS2V5IjoiRGV2YWRvc3MuMTk5MSI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xMy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MtMDUtMTZUMTA6NDI6MDQiLCJQcm9qZWN0Ijp7IiRyZWYiOiI4In19LCJVc2VOdW1iZXJpbmdUeXBlT2ZQYXJlbnREb2N1bWVudCI6ZmFsc2V9XSwiRm9ybWF0dGVkVGV4dCI6eyIkaWQiOiIxNCIsIkNvdW50IjoxLCJUZXh0VW5pdHMiOlt7IiRpZCI6IjE1IiwiRm9udFN0eWxlIjp7IiRpZCI6IjE2IiwiTmV1dHJhbCI6dHJ1ZX0sIlJlYWRpbmdPcmRlciI6MSwiVGV4dCI6IlsyM10ifV19LCJUYWciOiJDaXRhdmlQbGFjZWhvbGRlciNjMTcxNjllNi05ZDQwLTQ5MGEtODMwOC0yNDEwN2FmYjFiODIiLCJUZXh0IjoiWzIzXSIsIldBSVZlcnNpb24iOiI2LjE1LjIuMCJ9}</w:instrText>
          </w:r>
          <w:r w:rsidR="00CE6554">
            <w:fldChar w:fldCharType="separate"/>
          </w:r>
          <w:hyperlink r:id="rId41" w:tooltip="Devadoss, C. Picosecond and nanosecond studies of the photoreduction of benzophenone by N,N-diethylaniline and triethylamine / C. Devadoss, R.W. Fesse…" w:history="1">
            <w:r w:rsidR="00A82AA0">
              <w:t>[23]</w:t>
            </w:r>
          </w:hyperlink>
          <w:r w:rsidR="00CE6554">
            <w:fldChar w:fldCharType="end"/>
          </w:r>
        </w:sdtContent>
      </w:sdt>
      <w:r w:rsidRPr="005206D7">
        <w:t>.</w:t>
      </w:r>
      <w:r>
        <w:t xml:space="preserve"> Такой процесс описывается </w:t>
      </w:r>
      <w:commentRangeStart w:id="27"/>
      <w:r>
        <w:t>схемой</w:t>
      </w:r>
      <w:commentRangeEnd w:id="27"/>
      <w:r>
        <w:rPr>
          <w:rStyle w:val="afc"/>
          <w:rFonts w:eastAsia="SimSun" w:cstheme="minorBidi"/>
          <w:color w:val="auto"/>
          <w:lang w:eastAsia="en-US"/>
        </w:rPr>
        <w:commentReference w:id="27"/>
      </w:r>
      <w:r w:rsidR="00BB5448">
        <w:t xml:space="preserve">, </w:t>
      </w:r>
      <w:r w:rsidR="007578C9">
        <w:t xml:space="preserve">где, </w:t>
      </w:r>
      <w:proofErr w:type="gramStart"/>
      <w:r w:rsidR="007578C9">
        <w:t xml:space="preserve">по </w:t>
      </w:r>
      <w:commentRangeStart w:id="28"/>
      <w:r w:rsidR="007578C9">
        <w:t>существу</w:t>
      </w:r>
      <w:commentRangeEnd w:id="28"/>
      <w:proofErr w:type="gramEnd"/>
      <w:r w:rsidR="007578C9">
        <w:rPr>
          <w:rStyle w:val="afc"/>
          <w:rFonts w:eastAsia="SimSun" w:cstheme="minorBidi"/>
          <w:color w:val="auto"/>
          <w:lang w:eastAsia="en-US"/>
        </w:rPr>
        <w:commentReference w:id="28"/>
      </w:r>
      <w:r w:rsidR="007578C9">
        <w:t>,</w:t>
      </w:r>
      <w:r w:rsidR="00BB544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BB5448">
        <w:t xml:space="preserve"> – </w:t>
      </w:r>
      <w:commentRangeStart w:id="29"/>
      <w:r w:rsidR="00BB5448">
        <w:t>комплекс столкновения</w:t>
      </w:r>
      <w:r w:rsidR="0097363D">
        <w:t xml:space="preserve"> </w:t>
      </w:r>
      <w:commentRangeEnd w:id="29"/>
      <w:r w:rsidR="004D1E41">
        <w:rPr>
          <w:rStyle w:val="afc"/>
          <w:rFonts w:eastAsia="SimSun" w:cstheme="minorBidi"/>
          <w:color w:val="auto"/>
          <w:lang w:eastAsia="en-US"/>
        </w:rPr>
        <w:commentReference w:id="29"/>
      </w:r>
      <w:r w:rsidR="0097363D">
        <w:fldChar w:fldCharType="begin"/>
      </w:r>
      <w:r w:rsidR="0097363D">
        <w:instrText xml:space="preserve"> REF _Ref134726767 \h </w:instrText>
      </w:r>
      <w:r w:rsidR="0097363D">
        <w:fldChar w:fldCharType="separate"/>
      </w:r>
      <w:r w:rsidR="0097363D">
        <w:t xml:space="preserve">Схема </w:t>
      </w:r>
      <w:r w:rsidR="0097363D">
        <w:rPr>
          <w:noProof/>
        </w:rPr>
        <w:t>2</w:t>
      </w:r>
      <w:r w:rsidR="0097363D">
        <w:fldChar w:fldCharType="end"/>
      </w:r>
      <w:r>
        <w:t>:</w:t>
      </w:r>
    </w:p>
    <w:p w14:paraId="14F464A7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4E0959E" wp14:editId="28CCCD83">
                <wp:extent cx="5557520" cy="1889760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877644"/>
                          <a:chOff x="0" y="12116"/>
                          <a:chExt cx="5557520" cy="1877644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12116"/>
                            <a:ext cx="5557520" cy="1638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718945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869B1B" w14:textId="7F24739C" w:rsidR="0014242F" w:rsidRPr="00596DA9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0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0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E0959E" id="Группа 8" o:spid="_x0000_s1029" style="width:437.6pt;height:148.8pt;mso-position-horizontal-relative:char;mso-position-vertical-relative:line" coordorigin=",121" coordsize="55575,187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">
                <v:shape id="Рисунок 6" o:spid="_x0000_s1030" type="#_x0000_t75" style="position:absolute;top:121;width:55575;height:16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">
                  <v:imagedata r:id="rId43" o:title=""/>
                </v:shape>
                <v:shape id="Надпись 7" o:spid="_x0000_s1031" type="#_x0000_t202" style="position:absolute;top:17189;width:5557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5F869B1B" w14:textId="7F24739C" w:rsidR="0014242F" w:rsidRPr="00596DA9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1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1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2017F8" w14:textId="0C407CE1" w:rsidR="00D21DF3" w:rsidRPr="003967F0" w:rsidRDefault="003967F0" w:rsidP="003967F0">
      <w:pPr>
        <w:pStyle w:val="a3"/>
        <w:rPr>
          <w:strike/>
        </w:rPr>
      </w:pPr>
      <w:commentRangeStart w:id="32"/>
      <w:r w:rsidRPr="003967F0">
        <w:t>Взаимодействие</w:t>
      </w:r>
      <w:commentRangeEnd w:id="32"/>
      <w:r w:rsidR="00D06B83">
        <w:rPr>
          <w:rStyle w:val="afc"/>
          <w:rFonts w:eastAsia="SimSun" w:cstheme="minorBidi"/>
          <w:color w:val="auto"/>
          <w:lang w:eastAsia="en-US"/>
        </w:rPr>
        <w:commentReference w:id="32"/>
      </w:r>
      <w:r w:rsidRPr="003967F0">
        <w:t xml:space="preserve">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 xml:space="preserve">радикалов, так и нейтральных радикалов — вследствие переноса электрона и атома водорода соответственно </w:t>
      </w:r>
      <w:proofErr w:type="gramStart"/>
      <w:r w:rsidRPr="003967F0">
        <w:rPr>
          <w:highlight w:val="yellow"/>
        </w:rPr>
        <w:t>34,.</w:t>
      </w:r>
      <w:proofErr w:type="gramEnd"/>
      <w:r w:rsidRPr="003967F0">
        <w:rPr>
          <w:highlight w:val="yellow"/>
        </w:rPr>
        <w:t xml:space="preserve"> 42, 45, 50, 141</w:t>
      </w:r>
      <w:r w:rsidRPr="003967F0">
        <w:t>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zOjEzOjI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jJhMmE4YzAtZDgyOS00NDk4LWI5OWEtMTU3NzE5MjU1MDA3IiwiVGV4dCI6IlsxN10iLCJXQUlWZXJzaW9uIjoiNi4xNS4yLjAifQ==}</w:instrText>
          </w:r>
          <w:r>
            <w:fldChar w:fldCharType="separate"/>
          </w:r>
          <w:hyperlink r:id="rId4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A82AA0">
              <w:t>[17]</w:t>
            </w:r>
          </w:hyperlink>
          <w:r>
            <w:fldChar w:fldCharType="end"/>
          </w:r>
        </w:sdtContent>
      </w:sdt>
      <w:r w:rsidRPr="003967F0">
        <w:t xml:space="preserve">. </w:t>
      </w:r>
      <w:r w:rsidRPr="003967F0">
        <w:rPr>
          <w:strike/>
        </w:rPr>
        <w:t>Процесс тушения осуществляется с диффузионной константой скорости</w:t>
      </w:r>
      <w:r>
        <w:rPr>
          <w:strike/>
        </w:rPr>
        <w:t xml:space="preserve">. </w:t>
      </w:r>
      <w:r w:rsidR="0097363D">
        <w:t>Т</w:t>
      </w:r>
      <w:r w:rsidR="00F5116E" w:rsidRPr="009D32C9">
        <w:t xml:space="preserve">ушение возбужденного состояния </w:t>
      </w:r>
      <w:commentRangeStart w:id="33"/>
      <w:proofErr w:type="spellStart"/>
      <w:r w:rsidR="00F5116E" w:rsidRPr="009D32C9">
        <w:t>бензофенона</w:t>
      </w:r>
      <w:commentRangeEnd w:id="33"/>
      <w:proofErr w:type="spellEnd"/>
      <w:r w:rsidR="000A3471">
        <w:rPr>
          <w:rStyle w:val="afc"/>
          <w:rFonts w:eastAsia="SimSun" w:cstheme="minorBidi"/>
          <w:color w:val="auto"/>
          <w:lang w:eastAsia="en-US"/>
        </w:rPr>
        <w:commentReference w:id="33"/>
      </w:r>
      <w:r w:rsidR="00F5116E" w:rsidRPr="009D32C9">
        <w:t xml:space="preserve"> путем переноса электрона</w:t>
      </w:r>
      <w:r w:rsidR="00061E5C">
        <w:t xml:space="preserve"> с амина</w:t>
      </w:r>
      <w:r w:rsidR="00F5116E">
        <w:t xml:space="preserve"> согласно</w:t>
      </w:r>
      <w:r w:rsidR="00A120C6">
        <w:t xml:space="preserve"> работе</w:t>
      </w:r>
      <w:r w:rsidR="0097363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MTk5MiIsIkNpdGF0aW9uS2V5IjoiUGV0OTIiLCJDaXRhdGlvbktleVVwZGF0ZVR5cGUiOjEsIkNvbGxhYm9yYXRvcnMiOltdLCJEYXRlIjoiMTk5MiIsIkRvaSI6IjEwLjEwMDcvOTc4LTk0LTAxMS0wOTE2LTFf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QtMDExLTA5MTYtMV83IiwiVXJpU3RyaW5nIjoiaHR0cHM6Ly9kb2kub3JnLzEwLjEwMDcvOTc4LTk0LTAxMS0wOTE2LTFf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}</w:instrText>
          </w:r>
          <w:r w:rsidR="0097363D">
            <w:fldChar w:fldCharType="separate"/>
          </w:r>
          <w:hyperlink r:id="rId45" w:tooltip="Peters, K.S. Diffusional Quenching of trans-Stilbene by Fumaronitrile: Role of Contact Radical Ion Pairs and Solvent Separated Radical Ion Pairs / K.S…" w:history="1">
            <w:r w:rsidR="00A82AA0">
              <w:t>[24]</w:t>
            </w:r>
          </w:hyperlink>
          <w:r w:rsidR="0097363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C312D0">
        <w:t>)</w:t>
      </w:r>
      <w:r w:rsidR="0097363D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ZmZpbGlhdGlvbiI6IkRlcGFydG1lbnQgb2YgQ2hlbWlzdHJ5IGFuZCBCaW9jaGVtaXN0cnksIFVuaXZlcnNpdHkgb2YgQ29sb3JhZG8sIEJvdWxkZXIsIENvbG9yYWRvIDgwMzA5LCBVU0EuIEtldmluLlBldGVyc0BDb2xvcmFkby5FZHUi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MjAwOSIsIkNpdGF0aW9uS2V5IjoiUGV0MDkiLCJDaXRhdGlvbktleVVwZGF0ZVR5cGUiOjEsIkNvbGxhYm9yYXRvcnMiOltdLCJEYXRlIjoiMjAwOSIsIkRvaSI6IjEwLjEwMjEvYXI4MDAxMTU2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yMS9hcjgwMDExNTYiLCJVcmlTdHJpbmciOiJodHRwczovL2RvaS5vcmcvMTAuMTAyMS9hcjgwMDExNT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1OjE0IiwiTW9kaWZpZWRCeSI6Il9IT01FIiwiSWQiOiJmODk1MzQ4Ni1jNTU5LTQ0MGEtOWJkMi00N2JiMzUwOGRmMWUiLCJNb2RpZmllZE9uIjoiMjAyMy0wNS0xNFQyMDo1NToxNCIsIlByb2plY3QiOnsiJHJlZiI6Ijg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4NzgxNzc4IiwiVXJpU3RyaW5nIjoiaHR0cDovL3d3dy5uY2JpLm5sbS5uaWguZ292L3B1Ym1lZC8xODc4MTc3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}</w:instrText>
          </w:r>
          <w:r w:rsidR="0097363D">
            <w:fldChar w:fldCharType="separate"/>
          </w:r>
          <w:hyperlink r:id="rId46" w:tooltip="Peters, K.S. A theory-experiment conundrum for proton transfer / K.S. Peters // Acc. Chem. Res. – 2009. – Vol. 42, №1. – P.89–96." w:history="1">
            <w:r w:rsidR="00A82AA0">
              <w:t>[25]</w:t>
            </w:r>
          </w:hyperlink>
          <w:r w:rsidR="0097363D">
            <w:fldChar w:fldCharType="end"/>
          </w:r>
        </w:sdtContent>
      </w:sdt>
      <w:r w:rsidR="00F5116E">
        <w:t>.</w:t>
      </w:r>
      <w:r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commentRangeStart w:id="34"/>
      <w:r w:rsidR="00D21DF3">
        <w:t>комплекс</w:t>
      </w:r>
      <w:r w:rsidR="0097363D">
        <w:t>а</w:t>
      </w:r>
      <w:r w:rsidR="00D21DF3">
        <w:t xml:space="preserve"> столкновения </w:t>
      </w:r>
      <w:commentRangeEnd w:id="34"/>
      <w:r w:rsidR="0097363D">
        <w:rPr>
          <w:rStyle w:val="afc"/>
          <w:rFonts w:eastAsia="SimSun" w:cstheme="minorBidi"/>
          <w:color w:val="auto"/>
          <w:lang w:eastAsia="en-US"/>
        </w:rPr>
        <w:commentReference w:id="34"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</w:t>
      </w:r>
      <w:proofErr w:type="spellStart"/>
      <w:r w:rsidR="00D21DF3">
        <w:t>гия</w:t>
      </w:r>
      <w:proofErr w:type="spellEnd"/>
      <w:r w:rsidR="00D21DF3">
        <w:t xml:space="preserve"> КС приблизительно равна энергии триплетного </w:t>
      </w:r>
      <w:proofErr w:type="spellStart"/>
      <w:r w:rsidR="00D21DF3">
        <w:t>фотоакцептора</w:t>
      </w:r>
      <w:proofErr w:type="spellEnd"/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lQxMDozNjozOCIsIlByb2plY3QiOnsiJHJlZiI6IjgifX0sIlVzZU51bWJlcmluZ1R5cGVPZlBhcmVudERvY3VtZW50IjpmYWxzZX1dLCJGb3JtYXR0ZWRUZXh0Ijp7IiRpZCI6IjEwIiwiQ291bnQiOjEsIlRleHRVbml0cyI6W3siJGlkIjoiMTEiLCJGb250U3R5bGUiOnsiJGlkIjoiMTIiLCJOZXV0cmFsIjp0cnVlfSwiUmVhZGluZ09yZGVyIjoxLCJUZXh0IjoiWzI2XSJ9XX0sIlRhZyI6IkNpdGF2aVBsYWNlaG9sZGVyI2E2N2ZlOTM3LTI0ZDQtNDdlNi04ZTZiLWM2ZDJmMDkzMDVhMyIsIlRleHQiOiJbMjZdIiwiV0FJVmVyc2lvbiI6IjYuMTUuMi4wIn0=}</w:instrText>
          </w:r>
          <w:r w:rsidR="000A3471">
            <w:fldChar w:fldCharType="separate"/>
          </w:r>
          <w:hyperlink r:id="rId47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A82AA0">
              <w:t>[26]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</w:p>
    <w:p w14:paraId="1993CEE3" w14:textId="75FB76D1" w:rsidR="00061E5C" w:rsidRDefault="00BB5448" w:rsidP="00D21DF3">
      <w:pPr>
        <w:pStyle w:val="a3"/>
      </w:pPr>
      <w:r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см.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>
        <w:fldChar w:fldCharType="end"/>
      </w:r>
      <w:r w:rsidRPr="00A90BCC">
        <w:t xml:space="preserve"> </w:t>
      </w:r>
      <w:r>
        <w:t>медленнее</w:t>
      </w:r>
      <w:r w:rsidRPr="00A90BCC">
        <w:t xml:space="preserve"> </w:t>
      </w:r>
      <w:r>
        <w:t>в</w:t>
      </w:r>
      <w:r w:rsidRPr="00A90BCC">
        <w:t xml:space="preserve"> 10 -100 </w:t>
      </w:r>
      <w:r>
        <w:t>раз</w:t>
      </w:r>
      <w:r w:rsidRPr="00A90BCC">
        <w:t xml:space="preserve">, </w:t>
      </w:r>
      <w:r>
        <w:t>следовательно</w:t>
      </w:r>
      <w:r w:rsidRPr="00A90BC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9920C7">
        <w:t xml:space="preserve"> </w:t>
      </w:r>
      <w:r>
        <w:t xml:space="preserve">(для системы </w:t>
      </w:r>
      <w:proofErr w:type="spellStart"/>
      <w:r w:rsidRPr="00106DFE">
        <w:t>бензофенон</w:t>
      </w:r>
      <w:proofErr w:type="spellEnd"/>
      <w:r w:rsidRPr="00106DFE">
        <w:t xml:space="preserve"> – ДМА</w:t>
      </w:r>
      <w:r>
        <w:t xml:space="preserve"> в </w:t>
      </w:r>
      <w:r w:rsidRPr="00106DFE">
        <w:t>ацетонитрил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CaWJUZVhLZXkiOiJQZXRlcnMuMTk5MyIsIkNpdGF0aW9uS2V5IjoiUGV0OTMiLCJDaXRhdGlvbktleVVwZGF0ZVR5cGUiOjEsIkNvbGxhYm9yYXRvcnMiOltdLCJEYXRlIjoiMTk5My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}</w:instrText>
          </w:r>
          <w:r w:rsidR="0001424B">
            <w:fldChar w:fldCharType="separate"/>
          </w:r>
          <w:hyperlink r:id="rId48" w:tooltip="Peters, K.S. Picosecond dynamics of the photoreduction of benzophenone by DABCO / K.S. Peters, J. Lee // J. Phys. Chem. – 1993. – Т.97. – C.3761–3764." w:history="1">
            <w:r w:rsidR="00A82AA0">
              <w:t>[27]</w:t>
            </w:r>
          </w:hyperlink>
          <w:r w:rsidR="0001424B">
            <w:fldChar w:fldCharType="end"/>
          </w:r>
        </w:sdtContent>
      </w:sdt>
      <w:r w:rsidRPr="00A90BCC">
        <w:t>.</w:t>
      </w:r>
      <w:r w:rsidR="0001424B">
        <w:t xml:space="preserve"> </w:t>
      </w:r>
    </w:p>
    <w:p w14:paraId="53BD8275" w14:textId="78ADCF32" w:rsidR="00061E5C" w:rsidRDefault="00061E5C" w:rsidP="00D21DF3">
      <w:pPr>
        <w:pStyle w:val="a3"/>
      </w:pPr>
    </w:p>
    <w:p w14:paraId="3C3B43D9" w14:textId="22635B4D" w:rsidR="00F906D8" w:rsidRDefault="00841974" w:rsidP="00D21DF3">
      <w:pPr>
        <w:pStyle w:val="a3"/>
      </w:pP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приводит к образованию сольватированной контактной ион-радикальной пары, состоящей из анион–радикала бензофенона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79066E">
        <w:t xml:space="preserve"> </w:t>
      </w:r>
      <w:r w:rsidR="00F906D8">
        <w:t>По данным статьи</w:t>
      </w:r>
      <w:r w:rsidR="00CE6554">
        <w:t xml:space="preserve"> </w:t>
      </w:r>
      <w:sdt>
        <w:sdtPr>
          <w:alias w:val="To edit, see citavi.com/edit"/>
          <w:tag w:val="CitaviPlaceholder#f5c2cfe5-3b0a-451a-9099-3bd9a9b01db5"/>
          <w:id w:val="-1406608060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CE655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2VDEwOjM4OjI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NmNWMyY2ZlNS0zYjBhLTQ1MWEtOTA5OS0zYmQ5YTliMDFkYjUiLCJUZXh0IjoiWzldIiwiV0FJVmVyc2lvbiI6IjYuMTUuMi4wIn0=}</w:instrText>
          </w:r>
          <w:r w:rsidR="00CE6554">
            <w:fldChar w:fldCharType="separate"/>
          </w:r>
          <w:hyperlink r:id="rId49" w:tooltip="Шурыгина, М.П. Механизм фотовосстановления орто-хинонов / М.П. Шурыгина, В.К. Черкасов. – 2006. – ." w:history="1">
            <w:r w:rsidR="00A82AA0">
              <w:t>[9]</w:t>
            </w:r>
          </w:hyperlink>
          <w:r w:rsidR="00CE6554">
            <w:fldChar w:fldCharType="end"/>
          </w:r>
        </w:sdtContent>
      </w:sdt>
      <w:r w:rsidR="00F906D8">
        <w:t xml:space="preserve"> 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B55CA9">
        <w:t xml:space="preserve">Схема </w:t>
      </w:r>
      <w:r w:rsidR="00B55CA9">
        <w:rPr>
          <w:noProof/>
        </w:rPr>
        <w:t>2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</w:p>
    <w:p w14:paraId="6B7E73C8" w14:textId="518F8B56" w:rsidR="00841974" w:rsidRDefault="00841974" w:rsidP="00581138">
      <w:pPr>
        <w:pStyle w:val="a3"/>
      </w:pP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CaWJUZVhLZXkiOiJQZXRlcnMuMjAwMCIsIkNpdGF0aW9uS2V5IjoiUGV0MDAiLCJDaXRhdGlvbktleVVwZGF0ZVR5cGUiOjE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}</w:instrText>
          </w:r>
          <w:r w:rsidR="0001424B">
            <w:fldChar w:fldCharType="separate"/>
          </w:r>
          <w:hyperlink r:id="rId50" w:tooltip="Peters, K. A picosecond kinetic study of nonadiabatic proton transfer within the contact radical ion pair of substituted benzophenones/N,N-diethylanil…" w:history="1">
            <w:r w:rsidR="00A82AA0">
              <w:t>[28]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ZUMTA6MzY6MzciLCJQcm9qZWN0Ijp7IiRyZWYiOiI4In19LCJVc2VOdW1iZXJpbmdUeXBlT2ZQYXJlbnREb2N1bWVudCI6ZmFsc2V9XSwiRm9ybWF0dGVkVGV4dCI6eyIkaWQiOiIxNiIsIkNvdW50IjoxLCJUZXh0VW5pdHMiOlt7IiRpZCI6IjE3IiwiRm9udFN0eWxlIjp7IiRpZCI6IjE4IiwiTmV1dHJhbCI6dHJ1ZX0sIlJlYWRpbmdPcmRlciI6MSwiVGV4dCI6IlsyMV0ifV19LCJUYWciOiJDaXRhdmlQbGFjZWhvbGRlciMwYWFmOTRjNy1hZjU1LTRmZjQtOWNmZi1lYmNmZjVjNTA2YjEiLCJUZXh0IjoiWzIxXSIsIldBSVZlcnNpb24iOiI2LjE1LjIuMCJ9}</w:instrText>
          </w:r>
          <w:r w:rsidR="00CE6554">
            <w:fldChar w:fldCharType="separate"/>
          </w:r>
          <w:hyperlink r:id="rId51" w:tooltip="Femtosecond-Picosecond Laser Photolysis Studies on Photoreduction Process of Excited Benzophenone with N , N -Dimethylaniline in Acetonitrile Solution…" w:history="1">
            <w:r w:rsidR="00A82AA0">
              <w:t>[21]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commentRangeStart w:id="35"/>
      <w:commentRangeEnd w:id="35"/>
      <w:r w:rsidR="00962A62">
        <w:rPr>
          <w:rStyle w:val="afc"/>
          <w:rFonts w:eastAsia="SimSun" w:cstheme="minorBidi"/>
          <w:color w:val="auto"/>
          <w:lang w:eastAsia="en-US"/>
        </w:rPr>
        <w:commentReference w:id="35"/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</w:t>
      </w:r>
      <w:r w:rsidR="00581138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CaWJUZVhLZXkiOiIuMjAwNiIsIkNpdGF0aW9uS2V5Ijoi0KfQtdGAMDYiLCJDaXRhdGlvbktleVVwZGF0ZVR5cGUiOjEsIkNvbGxhYm9yYXRvcnMiOltdLCJEYXRlIjoiMjAwNiI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}</w:instrText>
          </w:r>
          <w:r w:rsidR="00581138">
            <w:fldChar w:fldCharType="separate"/>
          </w:r>
          <w:hyperlink r:id="rId52" w:tooltip="Шурыгина, М.П. Механизм фотовосстановления орто-хинонов / М.П. Шурыгина, В.К. Черкасов. – 2006. – ." w:history="1">
            <w:r w:rsidR="00A82AA0">
              <w:t>[9]</w:t>
            </w:r>
          </w:hyperlink>
          <w:r w:rsidR="00581138">
            <w:fldChar w:fldCharType="end"/>
          </w:r>
        </w:sdtContent>
      </w:sdt>
      <w:r>
        <w:t xml:space="preserve">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</w:t>
      </w:r>
      <w:proofErr w:type="spellStart"/>
      <w:r>
        <w:t>вности</w:t>
      </w:r>
      <w:proofErr w:type="spellEnd"/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AA2972">
        <w:t xml:space="preserve">Рисунок </w:t>
      </w:r>
      <w:r w:rsidR="00AA2972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 потенциала восстановления хинона.</w:t>
      </w:r>
    </w:p>
    <w:p w14:paraId="6D2CAD46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424D698" wp14:editId="34494C67">
                <wp:extent cx="3824605" cy="3949065"/>
                <wp:effectExtent l="0" t="0" r="444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4605" cy="3949065"/>
                          <a:chOff x="0" y="0"/>
                          <a:chExt cx="3824605" cy="394906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605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0" y="3595370"/>
                            <a:ext cx="3824605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4037A8" w14:textId="4032AD6B" w:rsidR="0014242F" w:rsidRPr="00CD162B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3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36"/>
                              <w:r w:rsidRPr="000B638D">
                                <w:t>.</w:t>
                              </w:r>
                              <w:r>
                                <w:t xml:space="preserve"> Разброс в константах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>
                                <w:t xml:space="preserve"> для бензофенонов с разными потенциалами восстановления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301.15pt;height:310.95pt;mso-position-horizontal-relative:char;mso-position-vertical-relative:line" coordsize="38246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">
                <v:shape id="Рисунок 9" o:spid="_x0000_s1033" type="#_x0000_t75" style="position:absolute;width:38246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">
                  <v:imagedata r:id="rId54" o:title=""/>
                </v:shape>
                <v:shape id="Надпись 10" o:spid="_x0000_s1034" type="#_x0000_t202" style="position:absolute;top:35953;width:38246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784037A8" w14:textId="4032AD6B" w:rsidR="0014242F" w:rsidRPr="00CD162B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3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37"/>
                        <w:r w:rsidRPr="000B638D">
                          <w:t>.</w:t>
                        </w:r>
                        <w:r>
                          <w:t xml:space="preserve"> Разброс в константах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>
                          <w:t xml:space="preserve"> для бензофенонов с разными потенциалами восстановления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004CBD" w14:textId="0FEFAEEE" w:rsidR="00841974" w:rsidRDefault="00841974" w:rsidP="00B255AC">
      <w:pPr>
        <w:pStyle w:val="a3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lQxMDozNjozOCIsIlByb2plY3QiOnsiJHJlZiI6IjgifX0sIlVzZU51bWJlcmluZ1R5cGVPZlBhcmVudERvY3VtZW50IjpmYWxzZX1dLCJGb3JtYXR0ZWRUZXh0Ijp7IiRpZCI6IjEzIiwiQ291bnQiOjEsIlRleHRVbml0cyI6W3siJGlkIjoiMTQiLCJGb250U3R5bGUiOnsiJGlkIjoiMTUiLCJOZXV0cmFsIjp0cnVlfSwiUmVhZGluZ09yZGVyIjoxLCJUZXh0IjoiWzIyXSJ9XX0sIlRhZyI6IkNpdGF2aVBsYWNlaG9sZGVyI2FjOGIyMDhjLWU5MWEtNGNlNS05YTQ2LTE0NjVjYzkwNzAzNCIsIlRleHQiOiJbMjJdIiwiV0FJVmVyc2lvbiI6IjYuMTUuMi4wIn0=}</w:instrText>
          </w:r>
          <w:r w:rsidR="00581138">
            <w:fldChar w:fldCharType="separate"/>
          </w:r>
          <w:hyperlink r:id="rId55" w:tooltip="Peters, K.S. Proton-Transfer Reactions in Benzophenone/N,N-Dimethylaniline Photochemistry / K.S. Peters // In Advances in photochemistry. – Т.27. – C.…" w:history="1">
            <w:r w:rsidR="00A82AA0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CaWJUZVhLZXkiOiJQZXRlcnMuIi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yLzA0NzE0MzM1MjcuY2gyIiwiVXJpU3RyaW5nIjoiaHR0cHM6Ly9kb2kub3JnLzEwLjEwMDIvMDQ3MTQzMzUyNy5jaD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}</w:instrText>
          </w:r>
          <w:r w:rsidR="00581138">
            <w:fldChar w:fldCharType="separate"/>
          </w:r>
          <w:hyperlink r:id="rId56" w:tooltip="Peters, K.S. Proton-Transfer Reactions in Benzophenone/N,N-Dimethylaniline Photochemistry / K.S. Peters // In Advances in photochemistry. – Т.27. – C.…" w:history="1">
            <w:r w:rsidR="00A82AA0">
              <w:t>[22]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commentRangeStart w:id="38"/>
      <w:r w:rsidR="00C312D0">
        <w:t>для</w:t>
      </w:r>
      <w:commentRangeEnd w:id="38"/>
      <w:r w:rsidR="00AF5E47">
        <w:rPr>
          <w:rStyle w:val="afc"/>
          <w:rFonts w:eastAsia="SimSun" w:cstheme="minorBidi"/>
          <w:color w:val="auto"/>
          <w:lang w:eastAsia="en-US"/>
        </w:rPr>
        <w:commentReference w:id="38"/>
      </w:r>
      <w:r w:rsidR="00C312D0">
        <w:t xml:space="preserve">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mliVGVYS2V5IjoiTWl5YXNha2EuMTk5MCIsIkNpdGF0aW9uS2V5VXBkYXRlVHlwZSI6MCwiQ29sbGFib3JhdG9ycyI6W10sIkRvaSI6IjEwLjEyNDYvYmNzai42My4zMzg1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I0Ni9iY3NqLjYzLjMzODUiLCJVcmlTdHJpbmciOiJodHRwczovL2RvaS5vcmcvMTAuMTI0Ni9iY3NqLjYzLjMzOD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}</w:instrText>
          </w:r>
          <w:r w:rsidR="00581138">
            <w:fldChar w:fldCharType="separate"/>
          </w:r>
          <w:hyperlink r:id="rId57" w:tooltip="Femtosecond-Picosecond Laser Photolysis Studies on Photoreduction Process of Excited Benzophenone with N , N -Dimethylaniline in Acetonitrile Solution…" w:history="1">
            <w:r w:rsidR="00A82AA0">
              <w:t>[21]</w:t>
            </w:r>
          </w:hyperlink>
          <w:r w:rsidR="00581138">
            <w:fldChar w:fldCharType="end"/>
          </w:r>
        </w:sdtContent>
      </w:sdt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</w:p>
    <w:p w14:paraId="1CA07260" w14:textId="5240F066" w:rsidR="00841974" w:rsidRDefault="00581138" w:rsidP="009E32A6">
      <w:pPr>
        <w:pStyle w:val="a3"/>
      </w:pPr>
      <w:r>
        <w:t>Поэтому в</w:t>
      </w:r>
      <w:r w:rsidR="00841974">
        <w:t xml:space="preserve"> зависимости от того, к</w:t>
      </w:r>
      <w:r w:rsidR="00841974" w:rsidRPr="00EF1CA2">
        <w:t>акие реагенты и растворитель используются,</w:t>
      </w:r>
      <w:r>
        <w:t xml:space="preserve"> изменяется</w:t>
      </w:r>
      <w:r w:rsidR="00841974" w:rsidRPr="00EF1CA2">
        <w:t xml:space="preserve"> величин</w:t>
      </w:r>
      <w:r>
        <w:t>а</w:t>
      </w:r>
      <w:r w:rsidR="00841974"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41974"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841974"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841974"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</w:t>
      </w:r>
      <w:proofErr w:type="spellStart"/>
      <w:r w:rsidR="000C5EC1" w:rsidRPr="000C5EC1">
        <w:t>нт</w:t>
      </w:r>
      <w:proofErr w:type="spellEnd"/>
      <w:r w:rsidR="000C5EC1" w:rsidRPr="000C5EC1">
        <w:t xml:space="preserve">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, </w:t>
      </w:r>
      <w:commentRangeStart w:id="39"/>
      <w:r>
        <w:t>последняя не учитывается в данной работе</w:t>
      </w:r>
      <w:commentRangeEnd w:id="39"/>
      <w:r>
        <w:rPr>
          <w:rStyle w:val="afc"/>
          <w:rFonts w:eastAsia="SimSun" w:cstheme="minorBidi"/>
          <w:color w:val="auto"/>
          <w:lang w:eastAsia="en-US"/>
        </w:rPr>
        <w:commentReference w:id="39"/>
      </w:r>
      <w:r w:rsidR="000C5EC1" w:rsidRPr="000C5EC1">
        <w:t>.</w:t>
      </w:r>
    </w:p>
    <w:p w14:paraId="1E2F9324" w14:textId="7368B651" w:rsidR="00A82AA0" w:rsidRPr="00CE69BE" w:rsidRDefault="00A82AA0" w:rsidP="00A82AA0">
      <w:pPr>
        <w:pStyle w:val="a3"/>
      </w:pPr>
      <w:r>
        <w:lastRenderedPageBreak/>
        <w:t xml:space="preserve">Кроме взаимодействия аминами, триплетный о-хинон может реагировать с фенолами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2C5ADE56C3FE4E22BE784318E460404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zOjEzOjI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M2EzNjFiZTEtMDUyOS00MmNmLWJmODAtY2E4Yzk1MjM1ZWU1IiwiVGV4dCI6IlsxN10iLCJXQUlWZXJzaW9uIjoiNi4xNS4yLjAifQ==}</w:instrText>
          </w:r>
          <w:r>
            <w:fldChar w:fldCharType="separate"/>
          </w:r>
          <w:hyperlink r:id="rId58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[17]</w:t>
            </w:r>
          </w:hyperlink>
          <w:r>
            <w:fldChar w:fldCharType="end"/>
          </w:r>
        </w:sdtContent>
      </w:sdt>
      <w:r>
        <w:t>.</w:t>
      </w:r>
      <w:r w:rsidRPr="00236A88">
        <w:t xml:space="preserve"> </w:t>
      </w:r>
      <w:commentRangeStart w:id="40"/>
      <w:r w:rsidRPr="00236A88">
        <w:t>Тушение</w:t>
      </w:r>
      <w:commentRangeEnd w:id="40"/>
      <w:r>
        <w:rPr>
          <w:rStyle w:val="afc"/>
          <w:rFonts w:eastAsia="SimSun" w:cstheme="minorBidi"/>
          <w:color w:val="auto"/>
          <w:lang w:eastAsia="en-US"/>
        </w:rPr>
        <w:commentReference w:id="40"/>
      </w:r>
      <w:r w:rsidRPr="00236A88">
        <w:t xml:space="preserve"> триплетных состояний хинонов с достаточно высокой триплетной энергией фенольными соединениями протекает с высокими константами скорости, приближающимися к диффузионному пределу </w:t>
      </w:r>
      <w:r>
        <w:fldChar w:fldCharType="begin"/>
      </w:r>
      <w:r>
        <w:instrText xml:space="preserve"> REF _Ref135137302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>
        <w:t xml:space="preserve"> </w:t>
      </w:r>
      <w:r w:rsidRPr="00236A88">
        <w:rPr>
          <w:highlight w:val="yellow"/>
        </w:rPr>
        <w:t>42, 57, 84, 149, 150—152, 163, 167</w:t>
      </w:r>
      <w:r w:rsidRPr="00236A88">
        <w:t xml:space="preserve">.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</w:t>
      </w:r>
      <w:proofErr w:type="spellStart"/>
      <w:r w:rsidRPr="00CE69BE">
        <w:t>аются</w:t>
      </w:r>
      <w:proofErr w:type="spellEnd"/>
      <w:r w:rsidRPr="00CE69BE">
        <w:t xml:space="preserve"> при введении трет-</w:t>
      </w:r>
      <w:proofErr w:type="spellStart"/>
      <w:r w:rsidRPr="00CE69BE">
        <w:t>бутильных</w:t>
      </w:r>
      <w:proofErr w:type="spellEnd"/>
      <w:r w:rsidRPr="00CE69BE">
        <w:t xml:space="preserve"> групп в орто-положения фенола, что обусловлено экранированием реакционного центра </w:t>
      </w:r>
      <w:r w:rsidRPr="00CE69BE">
        <w:rPr>
          <w:highlight w:val="yellow"/>
        </w:rPr>
        <w:t>151</w:t>
      </w:r>
      <w:r w:rsidRPr="00CE69BE">
        <w:t xml:space="preserve">. Из </w:t>
      </w:r>
      <w:r>
        <w:fldChar w:fldCharType="begin"/>
      </w:r>
      <w:r>
        <w:instrText xml:space="preserve"> REF _Ref135137302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 </w:t>
      </w:r>
      <w:r w:rsidRPr="00CE69BE">
        <w:rPr>
          <w:highlight w:val="yellow"/>
        </w:rPr>
        <w:t>89, 90, 151</w:t>
      </w:r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</w:t>
      </w:r>
      <w:proofErr w:type="spellStart"/>
      <w:r w:rsidRPr="00CE69BE">
        <w:t>электронодонорных</w:t>
      </w:r>
      <w:proofErr w:type="spellEnd"/>
      <w:r w:rsidRPr="00CE69BE">
        <w:t xml:space="preserve">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</w:t>
      </w:r>
      <w:commentRangeStart w:id="41"/>
      <w:r w:rsidRPr="00111886">
        <w:t>системах</w:t>
      </w:r>
      <w:commentRangeEnd w:id="41"/>
      <w:r>
        <w:rPr>
          <w:rStyle w:val="afc"/>
          <w:rFonts w:eastAsia="SimSun" w:cstheme="minorBidi"/>
          <w:color w:val="auto"/>
          <w:lang w:eastAsia="en-US"/>
        </w:rPr>
        <w:commentReference w:id="41"/>
      </w:r>
      <w:r w:rsidRPr="00111886">
        <w:t xml:space="preserve">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2VDEzOjEzOjI4IiwiUHJvamVjdCI6eyIkcmVmIjoiOCJ9fSwiVXNlTnVtYmVyaW5nVHlwZU9mUGFyZW50RG9jdW1lbnQiOmZhbHNlfV0sIkZvcm1hdHRlZFRleHQiOnsiJGlkIjoiMTIiLCJDb3VudCI6MSwiVGV4dFVuaXRzIjpbeyIkaWQiOiIxMyIsIkZvbnRTdHlsZSI6eyIkaWQiOiIxNCIsIk5ldXRyYWwiOnRydWV9LCJSZWFkaW5nT3JkZXIiOjEsIlRleHQiOiJbMTddIn1dfSwiVGFnIjoiQ2l0YXZpUGxhY2Vob2xkZXIjZTkxZWU2YWEtNzUzMy00NTNlLThjOWQtN2IwYjgyOTllMTQxIiwiVGV4dCI6IlsxN10iLCJXQUlWZXJzaW9uIjoiNi4xNS4yLjAifQ==}</w:instrText>
          </w:r>
          <w:r>
            <w:fldChar w:fldCharType="separate"/>
          </w:r>
          <w:hyperlink r:id="rId59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>
              <w:t>[17]</w:t>
            </w:r>
          </w:hyperlink>
          <w:r>
            <w:fldChar w:fldCharType="end"/>
          </w:r>
        </w:sdtContent>
      </w:sdt>
      <w:r>
        <w:t>.</w:t>
      </w:r>
    </w:p>
    <w:p w14:paraId="222C8AF2" w14:textId="77777777" w:rsidR="00A82AA0" w:rsidRDefault="00A82AA0" w:rsidP="00A82AA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1DB289A" wp14:editId="6FB168BF">
                <wp:extent cx="6602095" cy="4921250"/>
                <wp:effectExtent l="0" t="0" r="8255" b="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2095" cy="4921250"/>
                          <a:chOff x="-489858" y="141696"/>
                          <a:chExt cx="6602095" cy="4921250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9071"/>
                            <a:ext cx="6602095" cy="523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C5E76" w14:textId="77777777" w:rsidR="0014242F" w:rsidRPr="00825FBC" w:rsidRDefault="0014242F" w:rsidP="00A82AA0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и </w:t>
                              </w: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>нзоле (2) и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19.85pt;height:387.5pt;mso-position-horizontal-relative:char;mso-position-vertical-relative:line" coordorigin="-4898,1416" coordsize="66020,49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">
                <v:shape id="Рисунок 87" o:spid="_x0000_s1036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61" o:title=""/>
                </v:shape>
                <v:shape id="Надпись 88" o:spid="_x0000_s1037" type="#_x0000_t202" style="position:absolute;left:-4898;top:45390;width:66020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JH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" stroked="f">
                  <v:textbox style="mso-fit-shape-to-text:t" inset="0,0,0,0">
                    <w:txbxContent>
                      <w:p w14:paraId="13FC5E76" w14:textId="77777777" w:rsidR="0014242F" w:rsidRPr="00825FBC" w:rsidRDefault="0014242F" w:rsidP="00A82AA0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триплетных состояний 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и </w:t>
                        </w: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>нзоле (2) и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535B23" w14:textId="77777777" w:rsidR="00A82AA0" w:rsidRDefault="00A82AA0" w:rsidP="009E32A6">
      <w:pPr>
        <w:pStyle w:val="a3"/>
      </w:pPr>
    </w:p>
    <w:p w14:paraId="5F6D1C33" w14:textId="06A0080A" w:rsidR="004D1E41" w:rsidRPr="004D1E41" w:rsidRDefault="004D1E41" w:rsidP="004D1E41">
      <w:pPr>
        <w:pStyle w:val="a3"/>
        <w:rPr>
          <w:lang w:eastAsia="en-US"/>
        </w:rPr>
      </w:pPr>
      <w:proofErr w:type="spellStart"/>
      <w:r>
        <w:rPr>
          <w:lang w:eastAsia="en-US"/>
        </w:rPr>
        <w:t>фыв</w:t>
      </w:r>
      <w:proofErr w:type="spellEnd"/>
    </w:p>
    <w:p w14:paraId="324C7D96" w14:textId="627E7B0E" w:rsidR="00CE69BE" w:rsidRDefault="00111886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2B0F279A" wp14:editId="7F6F0E24">
            <wp:extent cx="4847619" cy="8742857"/>
            <wp:effectExtent l="0" t="0" r="0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8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469A2289" wp14:editId="222BCAF9">
            <wp:extent cx="5133333" cy="814285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8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0C944D4F" wp14:editId="30669828">
            <wp:extent cx="4723809" cy="8295238"/>
            <wp:effectExtent l="0" t="0" r="63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8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6582" w14:textId="6019CCEF" w:rsidR="00111886" w:rsidRDefault="0081412B" w:rsidP="009E32A6">
      <w:pPr>
        <w:pStyle w:val="a3"/>
      </w:pPr>
      <w:r>
        <w:rPr>
          <w:noProof/>
        </w:rPr>
        <w:lastRenderedPageBreak/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44A6" w14:textId="4C0E79C6" w:rsidR="00111886" w:rsidRDefault="00111886" w:rsidP="009E32A6">
      <w:pPr>
        <w:pStyle w:val="a3"/>
      </w:pPr>
    </w:p>
    <w:p w14:paraId="62626D94" w14:textId="468C10C0" w:rsidR="00111886" w:rsidRDefault="00111886" w:rsidP="009E32A6">
      <w:pPr>
        <w:pStyle w:val="a3"/>
      </w:pPr>
    </w:p>
    <w:p w14:paraId="066B74B0" w14:textId="240F0A38" w:rsidR="00111886" w:rsidRDefault="00111886" w:rsidP="009E32A6">
      <w:pPr>
        <w:pStyle w:val="a3"/>
      </w:pPr>
    </w:p>
    <w:p w14:paraId="7007C7C1" w14:textId="046592BB" w:rsidR="00111886" w:rsidRDefault="00111886" w:rsidP="009E32A6">
      <w:pPr>
        <w:pStyle w:val="a3"/>
      </w:pPr>
    </w:p>
    <w:p w14:paraId="47BABFF6" w14:textId="77777777" w:rsidR="00111886" w:rsidRPr="00EF1CA2" w:rsidRDefault="00111886" w:rsidP="009E32A6">
      <w:pPr>
        <w:pStyle w:val="a3"/>
      </w:pPr>
    </w:p>
    <w:p w14:paraId="52508BE4" w14:textId="20EBC16E" w:rsidR="00841974" w:rsidRDefault="0048545F" w:rsidP="00841974">
      <w:pPr>
        <w:pStyle w:val="33"/>
      </w:pPr>
      <w:bookmarkStart w:id="42" w:name="_Hlk134744608"/>
      <w:bookmarkEnd w:id="24"/>
      <w:r>
        <w:t xml:space="preserve">Реакции </w:t>
      </w:r>
      <w:proofErr w:type="spellStart"/>
      <w:r>
        <w:t>феноксильных</w:t>
      </w:r>
      <w:proofErr w:type="spellEnd"/>
      <w:r>
        <w:t xml:space="preserve"> радикалов</w:t>
      </w:r>
    </w:p>
    <w:p w14:paraId="4C685A4C" w14:textId="665BBD68" w:rsidR="00786CA9" w:rsidRDefault="00786CA9" w:rsidP="00786CA9">
      <w:pPr>
        <w:pStyle w:val="a3"/>
      </w:pPr>
      <w:commentRangeStart w:id="43"/>
      <w:r w:rsidRPr="00786CA9">
        <w:t xml:space="preserve">Кинетика исчезновения </w:t>
      </w:r>
      <w:proofErr w:type="spellStart"/>
      <w:r w:rsidRPr="00786CA9">
        <w:t>семихиноновых</w:t>
      </w:r>
      <w:proofErr w:type="spellEnd"/>
      <w:r w:rsidRPr="00786CA9">
        <w:t xml:space="preserve"> радикалов описывается уравнением реакции второго порядка. Реакция гибели нейтральных </w:t>
      </w:r>
      <w:proofErr w:type="spellStart"/>
      <w:r w:rsidRPr="00786CA9">
        <w:t>семихиноновых</w:t>
      </w:r>
      <w:proofErr w:type="spellEnd"/>
      <w:r w:rsidRPr="00786CA9">
        <w:t xml:space="preserve"> радикалов представляет собой реакцию </w:t>
      </w:r>
      <w:proofErr w:type="spellStart"/>
      <w:r w:rsidRPr="00786CA9">
        <w:t>диспропорционирования</w:t>
      </w:r>
      <w:commentRangeEnd w:id="43"/>
      <w:proofErr w:type="spellEnd"/>
      <w:r>
        <w:rPr>
          <w:rStyle w:val="afc"/>
          <w:rFonts w:eastAsia="SimSun" w:cstheme="minorBidi"/>
          <w:color w:val="auto"/>
          <w:lang w:eastAsia="en-US"/>
        </w:rPr>
        <w:commentReference w:id="43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786CA9" w14:paraId="6767BE1A" w14:textId="77777777" w:rsidTr="00786CA9">
        <w:tc>
          <w:tcPr>
            <w:tcW w:w="500" w:type="pct"/>
          </w:tcPr>
          <w:p w14:paraId="6B14D7E7" w14:textId="77777777" w:rsidR="00786CA9" w:rsidRDefault="00786CA9" w:rsidP="00786CA9">
            <w:pPr>
              <w:pStyle w:val="a3"/>
            </w:pPr>
          </w:p>
        </w:tc>
        <w:tc>
          <w:tcPr>
            <w:tcW w:w="4000" w:type="pct"/>
          </w:tcPr>
          <w:p w14:paraId="19ABA27F" w14:textId="5B277FA6" w:rsidR="00786CA9" w:rsidRPr="00236A88" w:rsidRDefault="00510E70" w:rsidP="00786CA9">
            <w:pPr>
              <w:pStyle w:val="a3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QН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8859310" w14:textId="2B07E09C" w:rsidR="00786CA9" w:rsidRDefault="00786CA9" w:rsidP="00786CA9">
            <w:pPr>
              <w:pStyle w:val="a3"/>
              <w:jc w:val="center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2F9AEC0" w14:textId="306F4C45" w:rsidR="0041419D" w:rsidRDefault="00852EB5" w:rsidP="0041419D">
      <w:pPr>
        <w:pStyle w:val="a2"/>
      </w:pPr>
      <w:r>
        <w:t xml:space="preserve">Константы скорости реакций гибели нейтральных </w:t>
      </w:r>
      <w:commentRangeStart w:id="44"/>
      <w:proofErr w:type="spellStart"/>
      <w:r>
        <w:t>семихиноновых</w:t>
      </w:r>
      <w:commentRangeEnd w:id="44"/>
      <w:proofErr w:type="spellEnd"/>
      <w:r w:rsidR="00510E70">
        <w:rPr>
          <w:rStyle w:val="afc"/>
          <w:rFonts w:eastAsia="SimSun" w:cstheme="minorBidi"/>
          <w:color w:val="auto"/>
          <w:lang w:eastAsia="en-US"/>
        </w:rPr>
        <w:commentReference w:id="44"/>
      </w:r>
      <w:r>
        <w:t xml:space="preserve"> радикалов при комнатной температуре в невязких растворителях обычно имеют </w:t>
      </w:r>
      <w:commentRangeStart w:id="45"/>
      <w:r>
        <w:t>значение</w:t>
      </w:r>
      <w:commentRangeEnd w:id="45"/>
      <w:r>
        <w:rPr>
          <w:rStyle w:val="afc"/>
          <w:rFonts w:eastAsia="SimSun" w:cstheme="minorBidi"/>
          <w:color w:val="auto"/>
          <w:lang w:eastAsia="en-US"/>
        </w:rPr>
        <w:commentReference w:id="45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disp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D089E">
        <w:t>см.</w:t>
      </w:r>
      <w:r w:rsidR="003D089E" w:rsidRPr="003D089E">
        <w:t xml:space="preserve"> </w:t>
      </w:r>
      <w:r w:rsidR="003D089E">
        <w:fldChar w:fldCharType="begin"/>
      </w:r>
      <w:r w:rsidR="003D089E">
        <w:instrText xml:space="preserve"> REF _Ref135124116 \h </w:instrText>
      </w:r>
      <w:r w:rsidR="003D089E">
        <w:fldChar w:fldCharType="separate"/>
      </w:r>
      <w:r w:rsidR="00236A88" w:rsidRPr="003D089E">
        <w:t>Таблица 1</w:t>
      </w:r>
      <w:r w:rsidR="003D089E">
        <w:fldChar w:fldCharType="end"/>
      </w:r>
      <w:r>
        <w:t>. Диффузионная константа</w:t>
      </w:r>
      <w:r w:rsidR="0041419D" w:rsidRPr="0041419D">
        <w:t xml:space="preserve"> </w:t>
      </w:r>
      <w:r w:rsidR="0041419D">
        <w:t>имеет тот же порядок</w:t>
      </w:r>
      <w:r>
        <w:t xml:space="preserve"> является в большинстве случаев численно большей</w:t>
      </w:r>
      <w:r w:rsidR="003D089E">
        <w:t xml:space="preserve"> </w:t>
      </w:r>
      <w:sdt>
        <w:sdtPr>
          <w:alias w:val="To edit, see citavi.com/edit"/>
          <w:tag w:val="CitaviPlaceholder#7e65f048-205c-4787-b43c-398060ec69fe"/>
          <w:id w:val="-750424477"/>
          <w:placeholder>
            <w:docPart w:val="DefaultPlaceholder_-1854013440"/>
          </w:placeholder>
        </w:sdtPr>
        <w:sdtContent>
          <w:r w:rsidR="003D089E">
            <w:fldChar w:fldCharType="begin"/>
          </w:r>
          <w:r w:rsidR="00BB52B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MDg4MGY5LTgzOTUtNGRkOC1hYmVkLWI3NjAzZjQ3ZWYyNy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2VDEwOjM2OjM3IiwiUHJvamVjdCI6eyIkcmVmIjoiOCJ9fSwiVXNlTnVtYmVyaW5nVHlwZU9mUGFyZW50RG9jdW1lbnQiOmZhbHNlfV0sIkZvcm1hdHRlZFRleHQiOnsiJGlkIjoiMTQiLCJDb3VudCI6MSwiVGV4dFVuaXRzIjpbeyIkaWQiOiIxNSIsIkZvbnRTdHlsZSI6eyIkaWQiOiIxNiIsIk5ldXRyYWwiOnRydWV9LCJSZWFkaW5nT3JkZXIiOjEsIlRleHQiOiJbMjldIn1dfSwiVGFnIjoiQ2l0YXZpUGxhY2Vob2xkZXIjN2U2NWYwNDgtMjA1Yy00Nzg3LWI0M2MtMzk4MDYwZWM2OWZlIiwiVGV4dCI6IlsyOV0iLCJXQUlWZXJzaW9uIjoiNi4xNS4yLjAifQ==}</w:instrText>
          </w:r>
          <w:r w:rsidR="003D089E">
            <w:fldChar w:fldCharType="separate"/>
          </w:r>
          <w:hyperlink r:id="rId66" w:tooltip="Khudyakov, I.V. Short-lived Phenoxy- and Semiquinone Radicals / I.V. Khudyakov, V.A. Kuz'min // Russian Chemical Reviews. – 1975. – Т.44, №10. – C.801…" w:history="1">
            <w:r w:rsidR="00A82AA0">
              <w:t>[29]</w:t>
            </w:r>
          </w:hyperlink>
          <w:r w:rsidR="003D089E">
            <w:fldChar w:fldCharType="end"/>
          </w:r>
        </w:sdtContent>
      </w:sdt>
      <w:r>
        <w:t>.</w:t>
      </w:r>
      <w:r w:rsidR="0041419D">
        <w:t xml:space="preserve"> </w:t>
      </w:r>
    </w:p>
    <w:p w14:paraId="105EDC35" w14:textId="63DE04E8" w:rsidR="00852EB5" w:rsidRDefault="0041419D" w:rsidP="0041419D">
      <w:pPr>
        <w:pStyle w:val="a3"/>
      </w:pPr>
      <w:r>
        <w:t>А</w:t>
      </w:r>
      <w:r w:rsidRPr="0041419D">
        <w:t xml:space="preserve"> реакция гибели радикал-анионов является, по-видимому, реакцией переноса электрона</w:t>
      </w:r>
      <w:r>
        <w:t xml:space="preserve"> </w:t>
      </w:r>
      <w:sdt>
        <w:sdtPr>
          <w:alias w:val="To edit, see citavi.com/edit"/>
          <w:tag w:val="CitaviPlaceholder#475d4372-004f-44c8-b570-58c512b3027d"/>
          <w:id w:val="-769550273"/>
          <w:placeholder>
            <w:docPart w:val="DefaultPlaceholder_-1854013440"/>
          </w:placeholder>
        </w:sdtPr>
        <w:sdtContent>
          <w:r>
            <w:fldChar w:fldCharType="begin"/>
          </w:r>
          <w:r w:rsidR="0011188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lNzVkZDg3LWYxOTQtNDk1ZC1hMDUwLTZkNDEwYTZmYjIxN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2VDEwOjM2OjM3IiwiUHJvamVjdCI6eyIkcmVmIjoiOCJ9fSwiVXNlTnVtYmVyaW5nVHlwZU9mUGFyZW50RG9jdW1lbnQiOmZhbHNlfV0sIkZvcm1hdHRlZFRleHQiOnsiJGlkIjoiMTQiLCJDb3VudCI6MSwiVGV4dFVuaXRzIjpbeyIkaWQiOiIxNSIsIkZvbnRTdHlsZSI6eyIkaWQiOiIxNiIsIk5ldXRyYWwiOnRydWV9LCJSZWFkaW5nT3JkZXIiOjEsIlRleHQiOiJbMjldIn1dfSwiVGFnIjoiQ2l0YXZpUGxhY2Vob2xkZXIjNDc1ZDQzNzItMDA0Zi00NGM4LWI1NzAtNThjNTEyYjMwMjdkIiwiVGV4dCI6IlsyOV0iLCJXQUlWZXJzaW9uIjoiNi4xNS4yLjAifQ==}</w:instrText>
          </w:r>
          <w:r>
            <w:fldChar w:fldCharType="separate"/>
          </w:r>
          <w:hyperlink r:id="rId67" w:tooltip="Khudyakov, I.V. Short-lived Phenoxy- and Semiquinone Radicals / I.V. Khudyakov, V.A. Kuz'min // Russian Chemical Reviews. – 1975. – Т.44, №10. – C.801…" w:history="1">
            <w:r w:rsidR="00A82AA0">
              <w:t>[29]</w:t>
            </w:r>
          </w:hyperlink>
          <w:r>
            <w:fldChar w:fldCharType="end"/>
          </w:r>
        </w:sdtContent>
      </w:sdt>
      <w:r w:rsidRPr="004141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41419D" w14:paraId="2EF9E834" w14:textId="77777777" w:rsidTr="00510E70">
        <w:tc>
          <w:tcPr>
            <w:tcW w:w="500" w:type="pct"/>
          </w:tcPr>
          <w:p w14:paraId="067B9668" w14:textId="77777777" w:rsidR="0041419D" w:rsidRDefault="0041419D" w:rsidP="00510E70">
            <w:pPr>
              <w:pStyle w:val="a3"/>
            </w:pPr>
          </w:p>
        </w:tc>
        <w:tc>
          <w:tcPr>
            <w:tcW w:w="4000" w:type="pct"/>
          </w:tcPr>
          <w:p w14:paraId="4E45D33F" w14:textId="53C6868B" w:rsidR="0041419D" w:rsidRDefault="00510E70" w:rsidP="00510E70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groupChr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</m:sup>
                        </m:sSup>
                      </m:e>
                    </m:groupChr>
                  </m:e>
                </m:box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7C5EBF4" w14:textId="0CCB368F" w:rsidR="0041419D" w:rsidRDefault="0041419D" w:rsidP="00510E70">
            <w:pPr>
              <w:pStyle w:val="a3"/>
              <w:jc w:val="center"/>
            </w:pPr>
            <w:r>
              <w:t>(</w:t>
            </w:r>
            <w:fldSimple w:instr=" SEQ Формула \*ARABIC ">
              <w:r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712C164E" w14:textId="7AA16B5C" w:rsidR="00786CA9" w:rsidRDefault="00852EB5" w:rsidP="0041419D">
      <w:pPr>
        <w:pStyle w:val="a2"/>
      </w:pPr>
      <w:r>
        <w:t xml:space="preserve">Константы скорости реакций гибели радикал-анионов имеют значения на порядок меньше, чем константы скоростей реакций гибели соответствующих нейтральных радикалов </w:t>
      </w:r>
      <w:r w:rsidR="0041419D">
        <w:t xml:space="preserve">см. </w:t>
      </w:r>
      <w:r w:rsidR="0041419D">
        <w:fldChar w:fldCharType="begin"/>
      </w:r>
      <w:r w:rsidR="0041419D">
        <w:instrText xml:space="preserve"> REF _Ref135124116 \h </w:instrText>
      </w:r>
      <w:r w:rsidR="0041419D">
        <w:fldChar w:fldCharType="separate"/>
      </w:r>
      <w:r w:rsidR="00236A88" w:rsidRPr="003D089E">
        <w:t>Таблица 1</w:t>
      </w:r>
      <w:r w:rsidR="0041419D">
        <w:fldChar w:fldCharType="end"/>
      </w:r>
      <w:r w:rsidR="00111886">
        <w:t xml:space="preserve"> </w:t>
      </w:r>
      <w:sdt>
        <w:sdtPr>
          <w:alias w:val="To edit, see citavi.com/edit"/>
          <w:tag w:val="CitaviPlaceholder#7079b4ed-4ff4-4240-a761-914864e0ad66"/>
          <w:id w:val="1326013246"/>
          <w:placeholder>
            <w:docPart w:val="DefaultPlaceholder_-1854013440"/>
          </w:placeholder>
        </w:sdtPr>
        <w:sdtContent>
          <w:r w:rsidR="00111886">
            <w:fldChar w:fldCharType="begin"/>
          </w:r>
          <w:r w:rsidR="0011188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MTU0ZTY1LTQ0ZDEtNDllZi1hNGYwLTYzZGUzYzZlNzcx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CaWJUZVhLZXkiOiJLaHVkeWFrb3YuMTk3NSIsIkNpdGF0aW9uS2V5VXBkYXRlVHlwZSI6MCwiQ29sbGFib3JhdG9ycyI6W10sIkRvaSI6IjEwLjEwNzAvUkMxOTc1djA0NG4xMEFCRUgwMDIzNz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zLTA1LTE2VDEwOjM2OjM3IiwiUHJvamVjdCI6eyIkcmVmIjoiOCJ9fSwiVXNlTnVtYmVyaW5nVHlwZU9mUGFyZW50RG9jdW1lbnQiOmZhbHNlfV0sIkZvcm1hdHRlZFRleHQiOnsiJGlkIjoiMTQiLCJDb3VudCI6MSwiVGV4dFVuaXRzIjpbeyIkaWQiOiIxNSIsIkZvbnRTdHlsZSI6eyIkaWQiOiIxNiIsIk5ldXRyYWwiOnRydWV9LCJSZWFkaW5nT3JkZXIiOjEsIlRleHQiOiJbMjldIn1dfSwiVGFnIjoiQ2l0YXZpUGxhY2Vob2xkZXIjNzA3OWI0ZWQtNGZmNC00MjQwLWE3NjEtOTE0ODY0ZTBhZDY2IiwiVGV4dCI6IlsyOV0iLCJXQUlWZXJzaW9uIjoiNi4xNS4yLjAifQ==}</w:instrText>
          </w:r>
          <w:r w:rsidR="00111886">
            <w:fldChar w:fldCharType="separate"/>
          </w:r>
          <w:hyperlink r:id="rId68" w:tooltip="Khudyakov, I.V. Short-lived Phenoxy- and Semiquinone Radicals / I.V. Khudyakov, V.A. Kuz'min // Russian Chemical Reviews. – 1975. – Т.44, №10. – C.801…" w:history="1">
            <w:r w:rsidR="00A82AA0">
              <w:t>[29]</w:t>
            </w:r>
          </w:hyperlink>
          <w:r w:rsidR="00111886">
            <w:fldChar w:fldCharType="end"/>
          </w:r>
        </w:sdtContent>
      </w:sdt>
      <w:r w:rsidR="0041419D">
        <w:t xml:space="preserve">. </w:t>
      </w:r>
      <w:r>
        <w:t>Наиболее простое объяснение, которое можно дать этому факту, заключается в том, что если взаимодействие радикал-анионов во многом определяется диффузией, то для заряженных частиц учитыва</w:t>
      </w:r>
      <w:r w:rsidR="0041419D">
        <w:t>ется еще и</w:t>
      </w:r>
      <w:r>
        <w:t xml:space="preserve"> кулоновское отталкивание (</w:t>
      </w:r>
      <w:commentRangeStart w:id="46"/>
      <w:commentRangeStart w:id="47"/>
      <w:r>
        <w:t>притяжение</w:t>
      </w:r>
      <w:commentRangeEnd w:id="46"/>
      <w:r w:rsidR="0041419D">
        <w:rPr>
          <w:rStyle w:val="afc"/>
          <w:rFonts w:eastAsia="SimSun" w:cstheme="minorBidi"/>
          <w:color w:val="auto"/>
          <w:lang w:eastAsia="en-US"/>
        </w:rPr>
        <w:commentReference w:id="46"/>
      </w:r>
      <w:commentRangeEnd w:id="47"/>
      <w:r w:rsidR="007A67C0">
        <w:rPr>
          <w:rStyle w:val="afc"/>
          <w:rFonts w:eastAsia="SimSun" w:cstheme="minorBidi"/>
          <w:color w:val="auto"/>
          <w:lang w:eastAsia="en-US"/>
        </w:rPr>
        <w:commentReference w:id="47"/>
      </w:r>
      <w:r>
        <w:t>)</w:t>
      </w:r>
      <w:r w:rsidR="0041419D">
        <w:t>.</w:t>
      </w:r>
    </w:p>
    <w:p w14:paraId="73D3A1F0" w14:textId="3D9B9100" w:rsidR="003D089E" w:rsidRDefault="003D089E" w:rsidP="00D50E28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3EFB83D" wp14:editId="18E4F3A8">
                <wp:extent cx="5183505" cy="5647690"/>
                <wp:effectExtent l="0" t="0" r="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3505" cy="5647690"/>
                          <a:chOff x="0" y="212311"/>
                          <a:chExt cx="5184049" cy="5649193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27214" y="582495"/>
                            <a:ext cx="5156835" cy="5279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44A5BD" w14:textId="10B26F2F" w:rsidR="0014242F" w:rsidRPr="003D089E" w:rsidRDefault="0014242F" w:rsidP="003D089E">
                              <w:pPr>
                                <w:pStyle w:val="af4"/>
                              </w:pPr>
                              <w:bookmarkStart w:id="48" w:name="_Ref135124116"/>
                              <w:bookmarkStart w:id="49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 w:rsidRPr="003D089E">
                                  <w:t>1</w:t>
                                </w:r>
                              </w:fldSimple>
                              <w:bookmarkEnd w:id="48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EFB83D" id="Группа 77" o:spid="_x0000_s1038" style="width:408.15pt;height:444.7pt;mso-position-horizontal-relative:char;mso-position-vertical-relative:line" coordorigin=",2123" coordsize="51840,56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">
                <v:shape id="Рисунок 75" o:spid="_x0000_s1039" type="#_x0000_t75" style="position:absolute;left:272;top:5824;width:51568;height:52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70" o:title="" croptop="4354f"/>
                </v:shape>
                <v:shape id="Надпись 76" o:spid="_x0000_s1040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3B44A5BD" w14:textId="10B26F2F" w:rsidR="0014242F" w:rsidRPr="003D089E" w:rsidRDefault="0014242F" w:rsidP="003D089E">
                        <w:pPr>
                          <w:pStyle w:val="af4"/>
                        </w:pPr>
                        <w:bookmarkStart w:id="50" w:name="_Ref135124116"/>
                        <w:bookmarkStart w:id="51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 w:rsidRPr="003D089E">
                            <w:t>1</w:t>
                          </w:r>
                        </w:fldSimple>
                        <w:bookmarkEnd w:id="50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767F03" w14:textId="15F34632" w:rsidR="003D089E" w:rsidRDefault="003D089E" w:rsidP="00852EB5">
      <w:pPr>
        <w:pStyle w:val="a3"/>
      </w:pPr>
    </w:p>
    <w:p w14:paraId="30D8B72B" w14:textId="04F7BFA5" w:rsidR="003D089E" w:rsidRDefault="003D089E" w:rsidP="00852EB5">
      <w:pPr>
        <w:pStyle w:val="a3"/>
      </w:pPr>
    </w:p>
    <w:p w14:paraId="2F7FDA4F" w14:textId="4ACC6675" w:rsidR="003D089E" w:rsidRDefault="00236A88" w:rsidP="0014242F">
      <w:pPr>
        <w:pStyle w:val="33"/>
      </w:pPr>
      <w:commentRangeStart w:id="52"/>
      <w:r>
        <w:t>Другие</w:t>
      </w:r>
      <w:commentRangeEnd w:id="52"/>
      <w:r w:rsidR="0014242F">
        <w:rPr>
          <w:rStyle w:val="afc"/>
          <w:rFonts w:eastAsia="SimSun" w:cstheme="minorBidi"/>
          <w:b w:val="0"/>
          <w:color w:val="auto"/>
          <w:lang w:eastAsia="en-US"/>
        </w:rPr>
        <w:commentReference w:id="52"/>
      </w:r>
    </w:p>
    <w:p w14:paraId="6B604EB2" w14:textId="346DDC8A" w:rsidR="00CB7E00" w:rsidRDefault="004D745C" w:rsidP="00BB7E4D">
      <w:pPr>
        <w:pStyle w:val="a3"/>
      </w:pPr>
      <w:commentRangeStart w:id="53"/>
      <w:r>
        <w:t>Перенос</w:t>
      </w:r>
      <w:commentRangeEnd w:id="53"/>
      <w:r>
        <w:rPr>
          <w:rStyle w:val="afc"/>
          <w:rFonts w:eastAsia="SimSun" w:cstheme="minorBidi"/>
          <w:color w:val="auto"/>
          <w:lang w:eastAsia="en-US"/>
        </w:rPr>
        <w:commentReference w:id="53"/>
      </w:r>
      <w:r>
        <w:t xml:space="preserve">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 </w:t>
      </w:r>
      <w:r w:rsidRPr="004D745C">
        <w:rPr>
          <w:highlight w:val="yellow"/>
        </w:rPr>
        <w:t>4, 6</w:t>
      </w:r>
      <w:r>
        <w:t>.</w:t>
      </w:r>
      <w:r w:rsidRPr="004D745C">
        <w:t xml:space="preserve"> </w:t>
      </w:r>
      <w:r>
        <w:t xml:space="preserve">Молекулы хинонов в триплетном состоянии способны отрывать атом Н даже от бензола, хотя квантовый выход образования радикалов очень низок </w:t>
      </w:r>
      <w:r w:rsidRPr="004D745C">
        <w:rPr>
          <w:highlight w:val="yellow"/>
        </w:rPr>
        <w:t>39, 188—191</w:t>
      </w:r>
      <w:r>
        <w:t xml:space="preserve">. Константа скорости тушения триплетного состояния бензолом в </w:t>
      </w: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Cl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составляет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7.2*10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</m:t>
        </m:r>
      </m:oMath>
      <w:r>
        <w:t xml:space="preserve">и возрастает до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2.2*10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при переходе к ацетонитрилу </w:t>
      </w:r>
      <w:r w:rsidRPr="004D745C">
        <w:rPr>
          <w:highlight w:val="yellow"/>
        </w:rPr>
        <w:t>192</w:t>
      </w:r>
      <w:r>
        <w:t>. Большое значение в реакции с бензолом имеет природа триплетного состояния</w:t>
      </w:r>
      <w:r w:rsidR="00DB150E">
        <w:t>, например</w:t>
      </w:r>
      <w:r>
        <w:t xml:space="preserve">, производные </w:t>
      </w:r>
      <w:r w:rsidR="00DB150E">
        <w:t xml:space="preserve">соединения в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>
        <w:t xml:space="preserve"> взаимодействуют с бензолом с существенно более низкими ко</w:t>
      </w:r>
      <w:proofErr w:type="spellStart"/>
      <w:r>
        <w:t>нстантами</w:t>
      </w:r>
      <w:proofErr w:type="spellEnd"/>
      <w:r>
        <w:t xml:space="preserve"> скорости </w:t>
      </w:r>
      <w:r w:rsidRPr="0014242F">
        <w:rPr>
          <w:highlight w:val="yellow"/>
        </w:rPr>
        <w:t>192.</w:t>
      </w:r>
      <w:r>
        <w:t xml:space="preserve"> </w:t>
      </w:r>
      <w:commentRangeStart w:id="54"/>
      <w:r>
        <w:t xml:space="preserve">Перенос атома Н от бензола осуществляется в неполярном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14242F">
        <w:t xml:space="preserve"> </w:t>
      </w:r>
      <w:r w:rsidR="00CB7E00" w:rsidRPr="00FA0E5D">
        <w:t>9,10-фенантренхинон</w:t>
      </w:r>
      <w:r w:rsidR="00CB7E00">
        <w:t>е</w:t>
      </w:r>
      <w:r w:rsidR="00CB7E00" w:rsidRPr="00FA0E5D">
        <w:t xml:space="preserve"> </w:t>
      </w:r>
      <w:r w:rsidR="00BB7E4D" w:rsidRPr="00BB7E4D">
        <w:t>(V)</w:t>
      </w:r>
      <w:r w:rsidR="00BB7E4D">
        <w:t xml:space="preserve"> </w:t>
      </w:r>
      <w:r>
        <w:t xml:space="preserve">(типа </w:t>
      </w:r>
      <w:proofErr w:type="spellStart"/>
      <w:r>
        <w:t>бирадикального</w:t>
      </w:r>
      <w:proofErr w:type="spellEnd"/>
      <w:r>
        <w:t xml:space="preserve"> аддукта </w:t>
      </w:r>
      <w:r w:rsidRPr="0014242F">
        <w:rPr>
          <w:highlight w:val="yellow"/>
        </w:rPr>
        <w:t>57)</w:t>
      </w:r>
      <w:r>
        <w:t xml:space="preserve"> </w:t>
      </w:r>
      <w:r w:rsidR="00BB7E4D">
        <w:t xml:space="preserve">по схеме </w:t>
      </w:r>
      <w:r>
        <w:t>и является побочным каналом гибели этой частицы.</w:t>
      </w:r>
      <w:commentRangeEnd w:id="54"/>
      <w:r w:rsidR="0014242F">
        <w:rPr>
          <w:rStyle w:val="afc"/>
          <w:rFonts w:eastAsia="SimSun" w:cstheme="minorBidi"/>
          <w:color w:val="auto"/>
          <w:lang w:eastAsia="en-US"/>
        </w:rPr>
        <w:commentReference w:id="54"/>
      </w:r>
      <w:r w:rsidR="00BB7E4D" w:rsidRPr="00BB7E4D">
        <w:t xml:space="preserve"> </w:t>
      </w:r>
      <w:r w:rsidR="00CB7E00" w:rsidRPr="00CB7E00">
        <w:t xml:space="preserve">Фотовосстановление хинонов в смеси с предельными углеводородами протекает малоэффективно </w:t>
      </w:r>
      <w:r w:rsidR="00CB7E00" w:rsidRPr="00BB7E4D">
        <w:rPr>
          <w:highlight w:val="yellow"/>
        </w:rPr>
        <w:t>78, 150, 1931</w:t>
      </w:r>
      <w:r w:rsidR="00CB7E00" w:rsidRPr="00BB7E4D">
        <w:rPr>
          <w:highlight w:val="yellow"/>
        </w:rPr>
        <w:t>,</w:t>
      </w:r>
      <w:r w:rsidR="00CB7E00" w:rsidRPr="00BB7E4D">
        <w:rPr>
          <w:highlight w:val="yellow"/>
        </w:rPr>
        <w:t>194</w:t>
      </w:r>
      <w:r w:rsidR="00BB7E4D" w:rsidRPr="00BB7E4D">
        <w:rPr>
          <w:highlight w:val="yellow"/>
        </w:rPr>
        <w:t>,</w:t>
      </w:r>
      <w:r w:rsidR="00CB7E00" w:rsidRPr="00BB7E4D">
        <w:rPr>
          <w:highlight w:val="yellow"/>
        </w:rPr>
        <w:t>39, 149, 195— 198</w:t>
      </w:r>
      <w:r w:rsidR="00CB7E00" w:rsidRPr="00CB7E00">
        <w:t xml:space="preserve">. Квантовый выход радикалов при фотовосстановлении </w:t>
      </w:r>
      <w:r w:rsidR="00CB7E00" w:rsidRPr="00BB7E4D">
        <w:rPr>
          <w:highlight w:val="yellow"/>
        </w:rPr>
        <w:t>(IV)</w:t>
      </w:r>
      <w:r w:rsidR="00CB7E00" w:rsidRPr="00CB7E00">
        <w:t xml:space="preserve"> в циклогексане равен всего 0,09 </w:t>
      </w:r>
      <w:r w:rsidR="00CB7E00" w:rsidRPr="00BB7E4D">
        <w:rPr>
          <w:highlight w:val="yellow"/>
        </w:rPr>
        <w:t>149</w:t>
      </w:r>
      <w:r w:rsidR="00CB7E00" w:rsidRPr="00CB7E00">
        <w:t xml:space="preserve"> и еще меньше в гексане </w:t>
      </w:r>
      <w:r w:rsidR="00CB7E00" w:rsidRPr="00BB7E4D">
        <w:rPr>
          <w:highlight w:val="yellow"/>
        </w:rPr>
        <w:t>78, 150</w:t>
      </w:r>
      <w:r w:rsidR="00CB7E00" w:rsidRPr="00CB7E00">
        <w:t xml:space="preserve">. В случае соединения </w:t>
      </w:r>
      <w:r w:rsidR="00CB7E00" w:rsidRPr="00BB7E4D">
        <w:rPr>
          <w:highlight w:val="yellow"/>
        </w:rPr>
        <w:t>(V),</w:t>
      </w:r>
      <w:r w:rsidR="00CB7E00" w:rsidRPr="00CB7E00">
        <w:t xml:space="preserve"> которое имеет триплетное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B7E00" w:rsidRPr="00CB7E00">
        <w:t xml:space="preserve"> и с более </w:t>
      </w:r>
      <w:r w:rsidR="00CB7E00" w:rsidRPr="00CB7E00">
        <w:lastRenderedPageBreak/>
        <w:t xml:space="preserve">высокой энергией, квантовый выход радикалов в гексане составляет 0,11 </w:t>
      </w:r>
      <w:r w:rsidR="00CB7E00" w:rsidRPr="00BB7E4D">
        <w:rPr>
          <w:highlight w:val="yellow"/>
        </w:rPr>
        <w:t>196</w:t>
      </w:r>
      <w:r w:rsidR="00CB7E00" w:rsidRPr="00CB7E00">
        <w:t xml:space="preserve">, а величина равна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8.6*10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4B319E19" w14:textId="617692CC" w:rsidR="00BB7E4D" w:rsidRPr="00BB7E4D" w:rsidRDefault="00BB7E4D" w:rsidP="00BB7E4D">
      <w:pPr>
        <w:pStyle w:val="a3"/>
      </w:pPr>
      <w:commentRangeStart w:id="55"/>
      <w:r>
        <w:t>Схема реакции с бензолом</w:t>
      </w:r>
      <w:commentRangeEnd w:id="55"/>
      <w:r>
        <w:rPr>
          <w:rStyle w:val="afc"/>
          <w:rFonts w:eastAsia="SimSun" w:cstheme="minorBidi"/>
          <w:color w:val="auto"/>
          <w:lang w:eastAsia="en-US"/>
        </w:rPr>
        <w:commentReference w:id="55"/>
      </w:r>
    </w:p>
    <w:p w14:paraId="594FCFC9" w14:textId="77777777" w:rsidR="004B714E" w:rsidRDefault="004B714E" w:rsidP="004D745C">
      <w:pPr>
        <w:pStyle w:val="a3"/>
      </w:pPr>
      <w:r w:rsidRPr="004B714E">
        <w:t xml:space="preserve">Перенос атома Н осуществляется весьма эффективно в реакциях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Pr="004B714E">
        <w:t xml:space="preserve"> с олефинами. Константа скорости тушения триплетного состояния </w:t>
      </w:r>
      <w:r w:rsidRPr="004B714E">
        <w:rPr>
          <w:highlight w:val="yellow"/>
        </w:rPr>
        <w:t>(X)</w:t>
      </w:r>
      <w:r w:rsidRPr="004B714E">
        <w:t xml:space="preserve"> 2-метилпропеном, транс- и </w:t>
      </w:r>
      <w:r>
        <w:t>ц</w:t>
      </w:r>
      <w:r w:rsidRPr="004B714E">
        <w:t xml:space="preserve">ис-бутил-2-еном, 2-метилбутил-2-еном и 2,3-диметилбутил-2-еном в бензоле возрастает от </w:t>
      </w:r>
    </w:p>
    <w:p w14:paraId="6BFC5D65" w14:textId="172FA2A7" w:rsidR="003826D4" w:rsidRDefault="004B714E" w:rsidP="003826D4">
      <w:pPr>
        <w:pStyle w:val="a3"/>
      </w:pP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1.0*10</m:t>
            </m:r>
          </m:e>
          <m:sup>
            <m:r>
              <w:rPr>
                <w:rFonts w:ascii="Cambria Math" w:hAnsi="Cambria Math"/>
                <w:szCs w:val="28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</m:oMath>
      <w:r w:rsidR="00741ECC">
        <w:t xml:space="preserve">до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Cs w:val="28"/>
          </w:rPr>
          <m:t xml:space="preserve"> 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1.</m:t>
            </m:r>
            <m:r>
              <w:rPr>
                <w:rFonts w:ascii="Cambria Math" w:hAnsi="Cambria Math"/>
                <w:szCs w:val="28"/>
              </w:rPr>
              <m:t>3</m:t>
            </m:r>
            <m:r>
              <w:rPr>
                <w:rFonts w:ascii="Cambria Math" w:hAnsi="Cambria Math"/>
                <w:szCs w:val="28"/>
              </w:rPr>
              <m:t>*10</m:t>
            </m:r>
          </m:e>
          <m:sup>
            <m:r>
              <w:rPr>
                <w:rFonts w:ascii="Cambria Math" w:hAnsi="Cambria Math"/>
                <w:szCs w:val="28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Cs w:val="28"/>
              </w:rPr>
              <m:t>-1</m:t>
            </m:r>
          </m:sup>
        </m:sSup>
      </m:oMath>
      <w:r w:rsidRPr="004B714E">
        <w:t xml:space="preserve"> в этом ряду соединений </w:t>
      </w:r>
      <w:r w:rsidRPr="00741ECC">
        <w:rPr>
          <w:highlight w:val="yellow"/>
        </w:rPr>
        <w:t>208</w:t>
      </w:r>
      <w:r w:rsidRPr="004B714E">
        <w:t xml:space="preserve">. Квантовый выход реакции при этом увеличивается от 0,21 до 0,79 и одновременно возрастает вклад процесса R—Н-присоединения, включающего стадию переноса атома Н. Перенос атома водорода осуществляется в ТЭ и конкурирует с другим каналом гибели ТЭ — процессом образования продуктов </w:t>
      </w:r>
      <w:commentRangeStart w:id="56"/>
      <w:r w:rsidRPr="004B714E">
        <w:t>циклоприсоединения</w:t>
      </w:r>
      <w:commentRangeEnd w:id="56"/>
      <w:r w:rsidR="003826D4">
        <w:rPr>
          <w:rStyle w:val="afc"/>
          <w:rFonts w:eastAsia="SimSun" w:cstheme="minorBidi"/>
          <w:color w:val="auto"/>
          <w:lang w:eastAsia="en-US"/>
        </w:rPr>
        <w:commentReference w:id="56"/>
      </w:r>
      <w:r w:rsidRPr="004B714E">
        <w:t xml:space="preserve">. Образование различных аддуктов в ТЭ и в паре нейтральных радикалов приводит к низкому выходу радикалов. Квантовые выходы </w:t>
      </w:r>
      <w:proofErr w:type="spellStart"/>
      <w:r w:rsidRPr="004B714E">
        <w:t>семихиноновых</w:t>
      </w:r>
      <w:proofErr w:type="spellEnd"/>
      <w:r w:rsidRPr="004B714E">
        <w:t xml:space="preserve"> радикалов при тушении триплетного состояния </w:t>
      </w:r>
      <w:proofErr w:type="spellStart"/>
      <w:r w:rsidRPr="004B714E">
        <w:t>хлоранила</w:t>
      </w:r>
      <w:proofErr w:type="spellEnd"/>
      <w:r w:rsidRPr="004B714E">
        <w:t xml:space="preserve"> акрилонитрилом и метилметакрилатом в 1,2-дихлорэтане составляют 0,2 и 0,08, а при тушении стиролом радикалы не обнаружены </w:t>
      </w:r>
      <w:r w:rsidRPr="00741ECC">
        <w:rPr>
          <w:highlight w:val="yellow"/>
        </w:rPr>
        <w:t>40</w:t>
      </w:r>
      <w:r w:rsidRPr="004B714E">
        <w:t xml:space="preserve">. Константы скорости тушения определяются потенциалом ионизации донора </w:t>
      </w:r>
      <w:r w:rsidR="00741ECC">
        <w:t xml:space="preserve">см. </w:t>
      </w:r>
      <w:commentRangeStart w:id="57"/>
      <w:r w:rsidR="00741ECC">
        <w:t>большую</w:t>
      </w:r>
      <w:commentRangeEnd w:id="57"/>
      <w:r w:rsidR="00741ECC">
        <w:rPr>
          <w:rStyle w:val="afc"/>
          <w:rFonts w:eastAsia="SimSun" w:cstheme="minorBidi"/>
          <w:color w:val="auto"/>
          <w:lang w:eastAsia="en-US"/>
        </w:rPr>
        <w:commentReference w:id="57"/>
      </w:r>
      <w:r w:rsidR="00741ECC">
        <w:t>.</w:t>
      </w:r>
      <w:r w:rsidR="003826D4">
        <w:t xml:space="preserve"> </w:t>
      </w:r>
      <w:r w:rsidR="003826D4">
        <w:t xml:space="preserve">В следствие резонанса </w:t>
      </w:r>
      <w:proofErr w:type="spellStart"/>
      <w:r w:rsidR="003826D4">
        <w:t>аллильного</w:t>
      </w:r>
      <w:proofErr w:type="spellEnd"/>
      <w:r w:rsidR="003826D4">
        <w:t xml:space="preserve"> радикала</w:t>
      </w:r>
      <w:r w:rsidR="003826D4" w:rsidRPr="00062010">
        <w:t>:</w:t>
      </w:r>
      <w:r w:rsidR="003826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Me-CH=CH-C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↔ Me-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H-CH=C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826D4">
        <w:t>могут наблюдаться различные варианты</w:t>
      </w:r>
      <w:r w:rsidR="00062010" w:rsidRPr="00062010">
        <w:t xml:space="preserve"> </w:t>
      </w:r>
      <w:r w:rsidR="00062010">
        <w:t>продуктов</w:t>
      </w:r>
      <w:r w:rsidR="003826D4">
        <w:t xml:space="preserve">, см. </w:t>
      </w:r>
      <w:r w:rsidR="003826D4">
        <w:fldChar w:fldCharType="begin"/>
      </w:r>
      <w:r w:rsidR="003826D4">
        <w:instrText xml:space="preserve"> REF _Ref134740211 \h </w:instrText>
      </w:r>
      <w:r w:rsidR="003826D4">
        <w:fldChar w:fldCharType="separate"/>
      </w:r>
      <w:r w:rsidR="003826D4">
        <w:t xml:space="preserve">Схема </w:t>
      </w:r>
      <w:r w:rsidR="003826D4">
        <w:rPr>
          <w:noProof/>
        </w:rPr>
        <w:t>3</w:t>
      </w:r>
      <w:r w:rsidR="003826D4">
        <w:fldChar w:fldCharType="end"/>
      </w:r>
      <w:r w:rsidR="003826D4">
        <w:t>. Как</w:t>
      </w:r>
      <w:r w:rsidR="003826D4" w:rsidRPr="00A90BCC">
        <w:t xml:space="preserve"> </w:t>
      </w:r>
      <w:r w:rsidR="003826D4">
        <w:t>показано</w:t>
      </w:r>
      <w:r w:rsidR="003826D4" w:rsidRPr="00A90BCC">
        <w:t xml:space="preserve"> </w:t>
      </w:r>
      <w:r w:rsidR="003826D4">
        <w:t>авторами</w:t>
      </w:r>
      <w:r w:rsidR="003826D4">
        <w:t xml:space="preserve"> </w:t>
      </w:r>
      <w:sdt>
        <w:sdtPr>
          <w:alias w:val="To edit, see citavi.com/edit"/>
          <w:tag w:val="CitaviPlaceholder#3b498817-3349-42c4-b0e4-4bf1aee32fd9"/>
          <w:id w:val="400871601"/>
          <w:placeholder>
            <w:docPart w:val="DefaultPlaceholder_-1854013440"/>
          </w:placeholder>
        </w:sdtPr>
        <w:sdtContent>
          <w:r w:rsidR="003826D4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2ZWZhYTZkLTVmYTQtNDhlNy1iMmRmLTY1MzUzZWM0ZGU4OCIsIlJhbmdlTGVuZ3RoIjo0LCJSZWZlcmVuY2VJZCI6ImY1MThiODJhLTIxNmEtNGJhOC05NDUzLTY5OGJhNmVjMmY1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}</w:instrText>
          </w:r>
          <w:r w:rsidR="003826D4">
            <w:fldChar w:fldCharType="separate"/>
          </w:r>
          <w:hyperlink r:id="rId71" w:tooltip="Maruyama, K. The reaction of photo-excited phenantrenquinone with dibenzyl ether. Formation of an adduct and its decomposition studied by the CIDNP me…" w:history="1">
            <w:r w:rsidR="003826D4">
              <w:t>[30]</w:t>
            </w:r>
          </w:hyperlink>
          <w:r w:rsidR="003826D4">
            <w:fldChar w:fldCharType="end"/>
          </w:r>
        </w:sdtContent>
      </w:sdt>
      <w:r w:rsidR="003826D4" w:rsidRPr="00A90BCC">
        <w:t xml:space="preserve">. </w:t>
      </w:r>
      <w:r w:rsidR="003826D4">
        <w:t xml:space="preserve">Процесс проходит через стадию образования </w:t>
      </w:r>
      <w:commentRangeStart w:id="58"/>
      <w:r w:rsidR="003826D4">
        <w:t>триплетной радикальной пары</w:t>
      </w:r>
      <w:commentRangeEnd w:id="58"/>
      <w:r w:rsidR="00062010">
        <w:rPr>
          <w:rStyle w:val="afc"/>
          <w:rFonts w:eastAsia="SimSun" w:cstheme="minorBidi"/>
          <w:color w:val="auto"/>
          <w:lang w:eastAsia="en-US"/>
        </w:rPr>
        <w:commentReference w:id="58"/>
      </w:r>
      <w:r w:rsidR="003826D4">
        <w:t xml:space="preserve">. </w:t>
      </w:r>
    </w:p>
    <w:p w14:paraId="191CFD2C" w14:textId="02FE2FCF" w:rsidR="003826D4" w:rsidRDefault="003826D4" w:rsidP="0006201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C7CC7A1" wp14:editId="0A035B81">
                <wp:extent cx="3815080" cy="1846744"/>
                <wp:effectExtent l="0" t="0" r="0" b="1270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5080" cy="1846744"/>
                          <a:chOff x="0" y="0"/>
                          <a:chExt cx="4343400" cy="2102485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87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Надпись 16"/>
                        <wps:cNvSpPr txBox="1"/>
                        <wps:spPr>
                          <a:xfrm>
                            <a:off x="0" y="1931670"/>
                            <a:ext cx="43434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24743BC" w14:textId="261C86FC" w:rsidR="003826D4" w:rsidRPr="00C52238" w:rsidRDefault="003826D4" w:rsidP="003826D4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  <w:szCs w:val="32"/>
                                </w:rPr>
                              </w:pPr>
                              <w:bookmarkStart w:id="59" w:name="_Ref13474021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59"/>
                              <w:r>
                                <w:t xml:space="preserve">. Различные варианты в случае </w:t>
                              </w:r>
                              <w:proofErr w:type="spellStart"/>
                              <w:r>
                                <w:t>аллильных</w:t>
                              </w:r>
                              <w:proofErr w:type="spellEnd"/>
                              <w:r>
                                <w:t xml:space="preserve"> радикалов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CC7A1" id="Группа 17" o:spid="_x0000_s1041" style="width:300.4pt;height:145.4pt;mso-position-horizontal-relative:char;mso-position-vertical-relative:line" coordsize="43434,2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">
                <v:shape id="Рисунок 15" o:spid="_x0000_s1042" type="#_x0000_t75" style="position:absolute;width:43434;height:18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">
                  <v:imagedata r:id="rId73" o:title=""/>
                </v:shape>
                <v:shape id="Надпись 16" o:spid="_x0000_s1043" type="#_x0000_t202" style="position:absolute;top:19316;width:4343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024743BC" w14:textId="261C86FC" w:rsidR="003826D4" w:rsidRPr="00C52238" w:rsidRDefault="003826D4" w:rsidP="003826D4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  <w:szCs w:val="32"/>
                          </w:rPr>
                        </w:pPr>
                        <w:bookmarkStart w:id="60" w:name="_Ref13474021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0"/>
                        <w:r>
                          <w:t xml:space="preserve">. Различные варианты в случае </w:t>
                        </w:r>
                        <w:proofErr w:type="spellStart"/>
                        <w:r>
                          <w:t>аллильных</w:t>
                        </w:r>
                        <w:proofErr w:type="spellEnd"/>
                        <w:r>
                          <w:t xml:space="preserve"> радикалов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004DD0" w14:textId="2DC86911" w:rsidR="00C63688" w:rsidRPr="00C63688" w:rsidRDefault="00C63688" w:rsidP="00C63688">
      <w:pPr>
        <w:pStyle w:val="a3"/>
      </w:pPr>
      <w:r w:rsidRPr="00C63688">
        <w:t xml:space="preserve">При взаимодействии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Pr="00C63688">
        <w:t xml:space="preserve"> с эфирами осуществляется перенос атома Н из </w:t>
      </w:r>
      <m:oMath>
        <m:r>
          <w:rPr>
            <w:rFonts w:ascii="Cambria Math" w:hAnsi="Cambria Math"/>
          </w:rPr>
          <m:t>α</m:t>
        </m:r>
      </m:oMath>
      <w:r w:rsidRPr="00C63688">
        <w:t xml:space="preserve">-положения. Реакционная способность эфиров выше, чем у </w:t>
      </w:r>
      <w:proofErr w:type="spellStart"/>
      <w:r w:rsidRPr="00C63688">
        <w:t>алкилзамещенных</w:t>
      </w:r>
      <w:proofErr w:type="spellEnd"/>
      <w:r w:rsidRPr="00C63688">
        <w:t xml:space="preserve"> бензолов</w:t>
      </w:r>
      <w:r>
        <w:t xml:space="preserve"> </w:t>
      </w:r>
      <w:r w:rsidRPr="00C63688">
        <w:rPr>
          <w:highlight w:val="yellow"/>
        </w:rPr>
        <w:t>172, 190, 207, 209—216</w:t>
      </w:r>
      <w:r w:rsidRPr="00C63688">
        <w:rPr>
          <w:highlight w:val="yellow"/>
        </w:rPr>
        <w:t xml:space="preserve">, </w:t>
      </w:r>
      <w:r w:rsidRPr="00C63688">
        <w:rPr>
          <w:highlight w:val="yellow"/>
        </w:rPr>
        <w:t>172, 202, 203, 205, 206, 217— 220</w:t>
      </w:r>
      <w:r w:rsidRPr="00C63688">
        <w:t xml:space="preserve">. Скорость исчезновения соединения </w:t>
      </w:r>
      <w:r w:rsidRPr="00C63688">
        <w:rPr>
          <w:highlight w:val="yellow"/>
        </w:rPr>
        <w:t>(X)</w:t>
      </w:r>
      <w:r w:rsidRPr="00C63688">
        <w:t xml:space="preserve"> в тетрагидрофуране, диоксане и диэтиловом эфире составляет 1,78; 2,47 и 3,44 соответствен</w:t>
      </w:r>
      <w:r w:rsidRPr="00C63688">
        <w:softHyphen/>
        <w:t xml:space="preserve">но (относительно толуола) </w:t>
      </w:r>
      <w:r w:rsidRPr="00C63688">
        <w:rPr>
          <w:highlight w:val="yellow"/>
        </w:rPr>
        <w:t>200</w:t>
      </w:r>
      <w:r w:rsidRPr="00C63688">
        <w:t>. Это обусловлено наличием атома кис</w:t>
      </w:r>
      <w:r w:rsidRPr="00C63688">
        <w:softHyphen/>
        <w:t xml:space="preserve">лорода с </w:t>
      </w:r>
      <w:proofErr w:type="spellStart"/>
      <w:r w:rsidRPr="00C63688">
        <w:t>неподеленной</w:t>
      </w:r>
      <w:proofErr w:type="spellEnd"/>
      <w:r w:rsidRPr="00C63688">
        <w:t xml:space="preserve"> электронной парой, которая участвует в электро</w:t>
      </w:r>
      <w:r w:rsidR="0087053D">
        <w:t>н</w:t>
      </w:r>
      <w:r w:rsidRPr="00C63688">
        <w:t>но</w:t>
      </w:r>
      <w:r w:rsidR="0087053D">
        <w:t xml:space="preserve">м </w:t>
      </w:r>
      <w:r w:rsidRPr="00C63688">
        <w:t xml:space="preserve">донорно-акцепторном взаимодействии с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 w:rsidR="0087053D">
        <w:t xml:space="preserve"> </w:t>
      </w:r>
      <w:r w:rsidRPr="00C63688">
        <w:t xml:space="preserve">в </w:t>
      </w:r>
      <w:r w:rsidR="0087053D">
        <w:t>триплетном состоянии</w:t>
      </w:r>
      <w:r w:rsidRPr="00C63688">
        <w:t xml:space="preserve">. </w:t>
      </w:r>
      <w:r w:rsidR="0087053D">
        <w:t>Например, для</w:t>
      </w:r>
      <w:r w:rsidRPr="00C63688">
        <w:t xml:space="preserve"> систем вида </w:t>
      </w:r>
      <m:oMath>
        <m:r>
          <w:rPr>
            <w:rFonts w:ascii="Cambria Math" w:hAnsi="Cambria Math"/>
          </w:rPr>
          <m:t>R-X-C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H (X = O, S,NH)</m:t>
        </m:r>
      </m:oMath>
      <w:r w:rsidRPr="00C63688">
        <w:t xml:space="preserve"> </w:t>
      </w:r>
      <w:r w:rsidRPr="0087053D">
        <w:rPr>
          <w:highlight w:val="yellow"/>
        </w:rPr>
        <w:t>221</w:t>
      </w:r>
      <w:r w:rsidRPr="00C63688">
        <w:t xml:space="preserve"> и в системе </w:t>
      </w:r>
      <w:r w:rsidRPr="0087053D">
        <w:rPr>
          <w:highlight w:val="yellow"/>
        </w:rPr>
        <w:t>(II)</w:t>
      </w:r>
      <w:r w:rsidRPr="00C63688">
        <w:t xml:space="preserve"> —диоксан </w:t>
      </w:r>
      <w:r w:rsidRPr="0087053D">
        <w:rPr>
          <w:highlight w:val="yellow"/>
        </w:rPr>
        <w:t>41</w:t>
      </w:r>
      <w:r w:rsidRPr="00C63688">
        <w:t>. Выход радикалов в последнем случае составляет 0,13, константа скорости об</w:t>
      </w:r>
      <w:r w:rsidRPr="00C63688">
        <w:softHyphen/>
        <w:t xml:space="preserve">разования радикалов из </w:t>
      </w:r>
      <w:r w:rsidR="0087053D">
        <w:t>триплетного хинона</w:t>
      </w:r>
      <w:r w:rsidRPr="00C63688">
        <w:t xml:space="preserve"> равна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3.8*10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C63688">
        <w:t>, а константа скорости дру</w:t>
      </w:r>
      <w:r w:rsidRPr="00C63688">
        <w:softHyphen/>
        <w:t xml:space="preserve">гих процессов дезактивации </w:t>
      </w:r>
      <w:r w:rsidR="001D6525">
        <w:t>возбужденного хинона</w:t>
      </w:r>
      <w:r w:rsidRPr="00C63688">
        <w:t xml:space="preserve"> </w:t>
      </w:r>
      <w:commentRangeStart w:id="61"/>
      <w:r w:rsidRPr="00C63688">
        <w:t>составляет</w:t>
      </w:r>
      <w:commentRangeEnd w:id="61"/>
      <w:r w:rsidR="001D6525">
        <w:rPr>
          <w:rStyle w:val="afc"/>
          <w:rFonts w:eastAsia="SimSun" w:cstheme="minorBidi"/>
          <w:color w:val="auto"/>
          <w:lang w:eastAsia="en-US"/>
        </w:rPr>
        <w:commentReference w:id="61"/>
      </w:r>
      <w:r w:rsidRPr="00C63688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  <w:color w:val="1F3864" w:themeColor="accent1" w:themeShade="80"/>
            <w:sz w:val="22"/>
            <w:szCs w:val="36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C63688">
        <w:t>.</w:t>
      </w:r>
    </w:p>
    <w:p w14:paraId="1652C874" w14:textId="7E399ADF" w:rsidR="0014242F" w:rsidRDefault="00111F39" w:rsidP="00062010">
      <w:pPr>
        <w:pStyle w:val="a3"/>
        <w:ind w:firstLine="0"/>
      </w:pPr>
      <w:commentRangeStart w:id="62"/>
      <w:r>
        <w:t xml:space="preserve">Левин, </w:t>
      </w:r>
      <w:proofErr w:type="spellStart"/>
      <w:r>
        <w:t>кузьмин</w:t>
      </w:r>
      <w:proofErr w:type="spellEnd"/>
      <w:r>
        <w:t xml:space="preserve"> - дописать</w:t>
      </w:r>
      <w:commentRangeEnd w:id="62"/>
      <w:r w:rsidR="002C3E2B">
        <w:rPr>
          <w:rStyle w:val="afc"/>
          <w:rFonts w:eastAsia="SimSun" w:cstheme="minorBidi"/>
          <w:color w:val="auto"/>
          <w:lang w:eastAsia="en-US"/>
        </w:rPr>
        <w:commentReference w:id="62"/>
      </w:r>
    </w:p>
    <w:p w14:paraId="67DD1F1B" w14:textId="28FF3D08" w:rsidR="001D6525" w:rsidRDefault="001D6525" w:rsidP="00062010">
      <w:pPr>
        <w:pStyle w:val="a3"/>
        <w:ind w:firstLine="0"/>
      </w:pPr>
    </w:p>
    <w:p w14:paraId="62D516CC" w14:textId="77777777" w:rsidR="001D6525" w:rsidRPr="00786CA9" w:rsidRDefault="001D6525" w:rsidP="00062010">
      <w:pPr>
        <w:pStyle w:val="a3"/>
        <w:ind w:firstLine="0"/>
      </w:pPr>
    </w:p>
    <w:p w14:paraId="77137A73" w14:textId="05F409D1" w:rsidR="00841974" w:rsidRDefault="00841974" w:rsidP="00786CA9">
      <w:pPr>
        <w:pStyle w:val="a3"/>
      </w:pPr>
      <w:r w:rsidRPr="00FA0E5D">
        <w:lastRenderedPageBreak/>
        <w:t xml:space="preserve">Продукты фотовосстановления 9,10-фенантренхинона </w:t>
      </w:r>
      <w:r>
        <w:t xml:space="preserve">в реакции </w:t>
      </w:r>
      <w:r w:rsidRPr="00FA0E5D">
        <w:t>с разными донорами водорода были изучены наиболее подробно</w:t>
      </w:r>
      <w:r>
        <w:t>.</w:t>
      </w:r>
      <w:r w:rsidRPr="00FA0E5D">
        <w:t xml:space="preserve"> </w:t>
      </w:r>
      <w:r w:rsidR="00236A88">
        <w:t>Они</w:t>
      </w:r>
      <w:r w:rsidRPr="00FA0E5D">
        <w:t xml:space="preserve"> зависят от строения донора </w:t>
      </w:r>
      <w:r w:rsidR="00714633" w:rsidRPr="00FA0E5D">
        <w:t>водорода</w:t>
      </w:r>
      <w:r w:rsidR="00714633">
        <w:t xml:space="preserve"> несмотря на то, что</w:t>
      </w:r>
      <w:r w:rsidR="009E32A6">
        <w:t>,</w:t>
      </w:r>
      <w:r>
        <w:t xml:space="preserve"> первичный акт у всех идентичен. Соотношение концентраций </w:t>
      </w:r>
      <w:proofErr w:type="spellStart"/>
      <w:r>
        <w:t>кетолов</w:t>
      </w:r>
      <w:proofErr w:type="spellEnd"/>
      <w:r>
        <w:t xml:space="preserve"> и </w:t>
      </w:r>
      <w:proofErr w:type="spellStart"/>
      <w:r>
        <w:t>фенолэфиров</w:t>
      </w:r>
      <w:proofErr w:type="spellEnd"/>
      <w:r>
        <w:t xml:space="preserve">, которые </w:t>
      </w:r>
      <w:r w:rsidR="00CC12F7">
        <w:t>образуются</w:t>
      </w:r>
      <w:r>
        <w:t xml:space="preserve"> при фотовосстановлении о-хинонов в присутствии </w:t>
      </w:r>
      <w:proofErr w:type="spellStart"/>
      <w:r>
        <w:t>алкиларенов</w:t>
      </w:r>
      <w:proofErr w:type="spellEnd"/>
      <w:r>
        <w:t xml:space="preserve"> зависит от характера заместителя в </w:t>
      </w:r>
      <w:proofErr w:type="gramStart"/>
      <w:r w:rsidR="00BB6C23">
        <w:t>пара</w:t>
      </w:r>
      <w:r w:rsidR="00BB6C23" w:rsidRPr="00BB6C23">
        <w:t>-</w:t>
      </w:r>
      <w:r w:rsidR="00BB6C23">
        <w:t>положении</w:t>
      </w:r>
      <w:proofErr w:type="gramEnd"/>
      <w:r>
        <w:t xml:space="preserve"> к </w:t>
      </w:r>
      <w:proofErr w:type="spellStart"/>
      <w:r>
        <w:t>метильной</w:t>
      </w:r>
      <w:proofErr w:type="spellEnd"/>
      <w:r>
        <w:t xml:space="preserve"> группе, от которой </w:t>
      </w:r>
      <w:commentRangeStart w:id="63"/>
      <w:r>
        <w:t>отрывается</w:t>
      </w:r>
      <w:commentRangeEnd w:id="63"/>
      <w:r w:rsidR="00851DCF">
        <w:rPr>
          <w:rStyle w:val="afc"/>
          <w:rFonts w:eastAsia="SimSun" w:cstheme="minorBidi"/>
          <w:color w:val="auto"/>
          <w:lang w:eastAsia="en-US"/>
        </w:rPr>
        <w:commentReference w:id="63"/>
      </w:r>
      <w:r>
        <w:t xml:space="preserve"> водород </w:t>
      </w:r>
      <w:sdt>
        <w:sdtPr>
          <w:id w:val="-156387501"/>
          <w:citation/>
        </w:sdtPr>
        <w:sdtContent>
          <w:r w:rsidR="00BB6C23">
            <w:fldChar w:fldCharType="begin"/>
          </w:r>
          <w:r w:rsidR="00EB0C92">
            <w:instrText xml:space="preserve">CITATION JMB67 \l 1033 </w:instrText>
          </w:r>
          <w:r w:rsidR="00BB6C23">
            <w:fldChar w:fldCharType="separate"/>
          </w:r>
          <w:r w:rsidR="00B55CA9">
            <w:rPr>
              <w:noProof/>
            </w:rPr>
            <w:t>[10]</w:t>
          </w:r>
          <w:r w:rsidR="00BB6C23">
            <w:fldChar w:fldCharType="end"/>
          </w:r>
        </w:sdtContent>
      </w:sdt>
      <w:r>
        <w:t xml:space="preserve">. Доля </w:t>
      </w:r>
      <w:proofErr w:type="spellStart"/>
      <w:r>
        <w:t>кетола</w:t>
      </w:r>
      <w:proofErr w:type="spellEnd"/>
      <w:r>
        <w:t xml:space="preserve"> возрастает с увеличением </w:t>
      </w:r>
      <w:proofErr w:type="spellStart"/>
      <w:r>
        <w:t>электронодонорной</w:t>
      </w:r>
      <w:proofErr w:type="spellEnd"/>
      <w:r>
        <w:t xml:space="preserve"> способности заместителя из-за дефицита электронов при углеродном и избытка при кислородном атомах </w:t>
      </w:r>
      <w:proofErr w:type="spellStart"/>
      <w:r>
        <w:t>семихинона</w:t>
      </w:r>
      <w:proofErr w:type="spellEnd"/>
      <w:r w:rsidR="00786CA9">
        <w:t xml:space="preserve"> см. </w:t>
      </w:r>
      <w:r w:rsidR="00786CA9">
        <w:fldChar w:fldCharType="begin"/>
      </w:r>
      <w:r w:rsidR="00786CA9">
        <w:instrText xml:space="preserve"> REF _Ref134739571 \h </w:instrText>
      </w:r>
      <w:r w:rsidR="00786CA9">
        <w:fldChar w:fldCharType="separate"/>
      </w:r>
      <w:r w:rsidR="003826D4">
        <w:t xml:space="preserve">Схема </w:t>
      </w:r>
      <w:r w:rsidR="003826D4">
        <w:rPr>
          <w:noProof/>
        </w:rPr>
        <w:t>4</w:t>
      </w:r>
      <w:r w:rsidR="00786CA9">
        <w:fldChar w:fldCharType="end"/>
      </w:r>
      <w:r w:rsidR="009E32A6">
        <w:t>:</w:t>
      </w:r>
    </w:p>
    <w:p w14:paraId="496F9250" w14:textId="3B5C6526" w:rsidR="003826D4" w:rsidRDefault="003826D4" w:rsidP="003826D4">
      <w:pPr>
        <w:pStyle w:val="aff5"/>
      </w:pPr>
    </w:p>
    <w:p w14:paraId="414D78B3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B04D452" wp14:editId="700D0287">
                <wp:extent cx="4805680" cy="4048760"/>
                <wp:effectExtent l="0" t="0" r="0" b="8890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4048760"/>
                          <a:chOff x="0" y="0"/>
                          <a:chExt cx="5506085" cy="4911090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085" cy="468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4740275"/>
                            <a:ext cx="550608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1EE034" w14:textId="2F757E03" w:rsidR="0014242F" w:rsidRPr="0000039C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4" w:name="_Ref134739571"/>
                              <w:r>
                                <w:t xml:space="preserve">Схема </w:t>
                              </w:r>
                              <w:fldSimple w:instr=" SEQ Схема \* ARABIC ">
                                <w:r w:rsidR="003826D4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64"/>
                              <w:r>
                                <w:t xml:space="preserve">. </w:t>
                              </w:r>
                              <w:r w:rsidRPr="0068633A">
                                <w:t>Механизм образования продуктов фотовосстановления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04D452" id="Группа 14" o:spid="_x0000_s1044" style="width:378.4pt;height:318.8pt;mso-position-horizontal-relative:char;mso-position-vertical-relative:line" coordsize="55060,49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">
                <v:shape id="Рисунок 12" o:spid="_x0000_s1045" type="#_x0000_t75" style="position:absolute;width:55060;height:4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">
                  <v:imagedata r:id="rId75" o:title=""/>
                </v:shape>
                <v:shape id="Надпись 13" o:spid="_x0000_s1046" type="#_x0000_t202" style="position:absolute;top:47402;width:5506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B1EE034" w14:textId="2F757E03" w:rsidR="0014242F" w:rsidRPr="0000039C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5" w:name="_Ref134739571"/>
                        <w:r>
                          <w:t xml:space="preserve">Схема </w:t>
                        </w:r>
                        <w:fldSimple w:instr=" SEQ Схема \* ARABIC ">
                          <w:r w:rsidR="003826D4">
                            <w:rPr>
                              <w:noProof/>
                            </w:rPr>
                            <w:t>4</w:t>
                          </w:r>
                        </w:fldSimple>
                        <w:bookmarkEnd w:id="65"/>
                        <w:r>
                          <w:t xml:space="preserve">. </w:t>
                        </w:r>
                        <w:r w:rsidRPr="0068633A">
                          <w:t>Механизм образования продуктов фотовосстановления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B5BCDE" w14:textId="49938912" w:rsidR="00841974" w:rsidRDefault="00841974" w:rsidP="003D68D9">
      <w:pPr>
        <w:pStyle w:val="aff5"/>
      </w:pPr>
    </w:p>
    <w:p w14:paraId="431B89CF" w14:textId="66013119" w:rsidR="00841974" w:rsidRPr="005173C3" w:rsidRDefault="00841974" w:rsidP="00CC12F7">
      <w:pPr>
        <w:pStyle w:val="a3"/>
      </w:pPr>
      <w:r>
        <w:t xml:space="preserve">Главное отличие фотовосстановления орто-хинонов в присутствии гетероатомных доноров водорода - эфирами, альдегидами, спиртами и аминами, заключается </w:t>
      </w:r>
      <w:proofErr w:type="gramStart"/>
      <w:r>
        <w:t>в на</w:t>
      </w:r>
      <w:proofErr w:type="gramEnd"/>
      <w:r>
        <w:t xml:space="preserve"> начальной стадии реакции: происходит отрыв атома водорода от α – атома углерода по отношению к связи с гетероатомом. Однако такие реакции приводят к аналогичным продуктам см. </w:t>
      </w:r>
      <w:r>
        <w:fldChar w:fldCharType="begin"/>
      </w:r>
      <w:r>
        <w:instrText xml:space="preserve"> REF _Ref134741272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5</w:t>
      </w:r>
      <w:r>
        <w:fldChar w:fldCharType="end"/>
      </w:r>
      <w:r>
        <w:t xml:space="preserve">. К тому же получающиеся </w:t>
      </w:r>
      <w:proofErr w:type="spellStart"/>
      <w:r>
        <w:t>фенолэфиры</w:t>
      </w:r>
      <w:proofErr w:type="spellEnd"/>
      <w:r>
        <w:t xml:space="preserve"> </w:t>
      </w:r>
      <w:proofErr w:type="spellStart"/>
      <w:r>
        <w:t>гидролитически</w:t>
      </w:r>
      <w:proofErr w:type="spellEnd"/>
      <w:r>
        <w:t xml:space="preserve"> расщепляются на гидрохинон и кислоту RC(O)OH, что иногда представляет практический интерес.</w:t>
      </w:r>
    </w:p>
    <w:p w14:paraId="12829907" w14:textId="77777777" w:rsidR="00841974" w:rsidRDefault="00841974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6D2FD2F" wp14:editId="0747B694">
                <wp:extent cx="5732780" cy="1510665"/>
                <wp:effectExtent l="0" t="0" r="1270" b="0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1510665"/>
                          <a:chOff x="0" y="0"/>
                          <a:chExt cx="5732780" cy="151066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0" cy="1283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339850"/>
                            <a:ext cx="57327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61C4CE" w14:textId="3B28DCDA" w:rsidR="0014242F" w:rsidRPr="00AC5B99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6" w:name="_Ref13474127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66"/>
                              <w:r>
                                <w:t>. Продукты реакции с гетероатомами.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2FD2F" id="Группа 20" o:spid="_x0000_s1047" style="width:451.4pt;height:118.95pt;mso-position-horizontal-relative:char;mso-position-vertical-relative:line" coordsize="57327,15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">
                <v:shape id="Рисунок 18" o:spid="_x0000_s1048" type="#_x0000_t75" style="position:absolute;width:57327;height:1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">
                  <v:imagedata r:id="rId77" o:title=""/>
                </v:shape>
                <v:shape id="Надпись 19" o:spid="_x0000_s1049" type="#_x0000_t202" style="position:absolute;top:13398;width:5732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14:paraId="4861C4CE" w14:textId="3B28DCDA" w:rsidR="0014242F" w:rsidRPr="00AC5B99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7" w:name="_Ref13474127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bookmarkEnd w:id="67"/>
                        <w:r>
                          <w:t>. Продукты реакции с гетероатомами.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355851" w14:textId="3F7D48E4" w:rsidR="00841974" w:rsidRDefault="00841974" w:rsidP="00AF12FC">
      <w:pPr>
        <w:pStyle w:val="a3"/>
      </w:pPr>
      <w:r>
        <w:t xml:space="preserve">Продукты реакций присоединения с альдегидами образуют также тетра-хлор- и тетра-бромбензохиноны-1,2, производные нафтохинона-1,2, </w:t>
      </w:r>
      <w:proofErr w:type="spellStart"/>
      <w:r>
        <w:t>аценафтенхинон</w:t>
      </w:r>
      <w:proofErr w:type="spellEnd"/>
      <w:r>
        <w:t xml:space="preserve">, </w:t>
      </w:r>
      <w:proofErr w:type="spellStart"/>
      <w:r>
        <w:lastRenderedPageBreak/>
        <w:t>ретенхинон</w:t>
      </w:r>
      <w:proofErr w:type="spellEnd"/>
      <w:r>
        <w:t xml:space="preserve">, </w:t>
      </w:r>
      <w:proofErr w:type="spellStart"/>
      <w:r>
        <w:t>хризенхинон</w:t>
      </w:r>
      <w:proofErr w:type="spellEnd"/>
      <w:r>
        <w:t xml:space="preserve"> </w:t>
      </w:r>
      <w:sdt>
        <w:sdtPr>
          <w:id w:val="1744214983"/>
          <w:citation/>
        </w:sdtPr>
        <w:sdtContent>
          <w:r w:rsidR="005206D7">
            <w:fldChar w:fldCharType="begin"/>
          </w:r>
          <w:r w:rsidR="005206D7" w:rsidRPr="005206D7">
            <w:instrText xml:space="preserve"> </w:instrText>
          </w:r>
          <w:r w:rsidR="005206D7">
            <w:rPr>
              <w:lang w:val="en-US"/>
            </w:rPr>
            <w:instrText>CITATION</w:instrText>
          </w:r>
          <w:r w:rsidR="005206D7" w:rsidRPr="005206D7">
            <w:instrText xml:space="preserve"> Ель77 \</w:instrText>
          </w:r>
          <w:r w:rsidR="005206D7">
            <w:rPr>
              <w:lang w:val="en-US"/>
            </w:rPr>
            <w:instrText>l</w:instrText>
          </w:r>
          <w:r w:rsidR="005206D7" w:rsidRPr="005206D7">
            <w:instrText xml:space="preserve"> 1033 </w:instrText>
          </w:r>
          <w:r w:rsidR="005206D7">
            <w:fldChar w:fldCharType="separate"/>
          </w:r>
          <w:r w:rsidR="00B55CA9" w:rsidRPr="00B55CA9">
            <w:rPr>
              <w:noProof/>
            </w:rPr>
            <w:t>[3]</w:t>
          </w:r>
          <w:r w:rsidR="005206D7">
            <w:fldChar w:fldCharType="end"/>
          </w:r>
        </w:sdtContent>
      </w:sdt>
      <w:r>
        <w:t xml:space="preserve"> Фотовосстановление под действием видимого света </w:t>
      </w:r>
      <w:proofErr w:type="spellStart"/>
      <w:r>
        <w:t>камфорохинона</w:t>
      </w:r>
      <w:proofErr w:type="spellEnd"/>
      <w:r>
        <w:t xml:space="preserve"> в присутствии альдегидов также дает смесь соответствующих продуктов:</w:t>
      </w:r>
    </w:p>
    <w:p w14:paraId="66F71984" w14:textId="66619326" w:rsidR="00AF12FC" w:rsidRDefault="00AF12FC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48570A52" wp14:editId="4E33CCBF">
                <wp:extent cx="6299200" cy="1725295"/>
                <wp:effectExtent l="0" t="0" r="6350" b="8255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200" cy="1725295"/>
                          <a:chOff x="0" y="0"/>
                          <a:chExt cx="6299200" cy="1725295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9200" cy="1499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1554480"/>
                            <a:ext cx="62992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1E885A" w14:textId="4AA6F253" w:rsidR="0014242F" w:rsidRPr="005B71AB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. Продукты реакции с альдегидами.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70A52" id="Группа 23" o:spid="_x0000_s1050" style="width:496pt;height:135.85pt;mso-position-horizontal-relative:char;mso-position-vertical-relative:line" coordsize="62992,17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">
                <v:shape id="Рисунок 21" o:spid="_x0000_s1051" type="#_x0000_t75" style="position:absolute;width:62992;height:14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">
                  <v:imagedata r:id="rId79" o:title=""/>
                </v:shape>
                <v:shape id="Надпись 22" o:spid="_x0000_s1052" type="#_x0000_t202" style="position:absolute;top:15544;width:6299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181E885A" w14:textId="4AA6F253" w:rsidR="0014242F" w:rsidRPr="005B71AB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. Продукты реакции с альдегидами.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bookmarkEnd w:id="42"/>
    <w:p w14:paraId="53FF1A98" w14:textId="77777777" w:rsidR="00111F39" w:rsidRDefault="00111F39" w:rsidP="00D1407E">
      <w:pPr>
        <w:pStyle w:val="a3"/>
      </w:pPr>
    </w:p>
    <w:p w14:paraId="6F4A44CB" w14:textId="77777777" w:rsidR="00111F39" w:rsidRDefault="00111F39" w:rsidP="00D1407E">
      <w:pPr>
        <w:pStyle w:val="a3"/>
      </w:pPr>
    </w:p>
    <w:p w14:paraId="5A939F18" w14:textId="77777777" w:rsidR="00111F39" w:rsidRDefault="00111F39" w:rsidP="00D1407E">
      <w:pPr>
        <w:pStyle w:val="a3"/>
      </w:pPr>
    </w:p>
    <w:p w14:paraId="0DD13183" w14:textId="0F3E0D5F" w:rsidR="00D1407E" w:rsidRDefault="00D1407E" w:rsidP="00D1407E">
      <w:pPr>
        <w:pStyle w:val="a3"/>
      </w:pPr>
      <w:r>
        <w:t>Фотовосстановление хинонов в присутствии спиртов – одна из самых хорошо изученных фотореакций хинонов.</w:t>
      </w:r>
      <w:r w:rsidRPr="00D1407E">
        <w:t xml:space="preserve"> Эта</w:t>
      </w:r>
      <w:r w:rsidRPr="000F5D36">
        <w:t xml:space="preserve"> </w:t>
      </w:r>
      <w:r w:rsidRPr="00D1407E">
        <w:t>тема</w:t>
      </w:r>
      <w:r w:rsidRPr="000F5D36">
        <w:t xml:space="preserve"> </w:t>
      </w:r>
      <w:r w:rsidRPr="00D1407E">
        <w:t>подробно</w:t>
      </w:r>
      <w:r w:rsidRPr="000F5D36">
        <w:t xml:space="preserve"> </w:t>
      </w:r>
      <w:r w:rsidRPr="00D1407E">
        <w:t>рассмотрена</w:t>
      </w:r>
      <w:r w:rsidRPr="000F5D36">
        <w:t xml:space="preserve"> </w:t>
      </w:r>
      <w:r w:rsidRPr="00D1407E">
        <w:t>у</w:t>
      </w:r>
      <w:r w:rsidRPr="000F5D36">
        <w:t xml:space="preserve"> </w:t>
      </w:r>
      <w:r>
        <w:t>авторов</w:t>
      </w:r>
      <w:r w:rsidRPr="000F5D36">
        <w:t xml:space="preserve"> </w:t>
      </w:r>
      <w:sdt>
        <w:sdtPr>
          <w:id w:val="-1285729005"/>
          <w:citation/>
        </w:sdtPr>
        <w:sdtContent>
          <w:r w:rsidR="00B758CF"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Zhu</w:instrText>
          </w:r>
          <w:r w:rsidR="00D72AD9" w:rsidRPr="000F5D36">
            <w:instrText>17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1049 </w:instrText>
          </w:r>
          <w:r w:rsidR="00B758CF">
            <w:fldChar w:fldCharType="separate"/>
          </w:r>
          <w:r w:rsidR="00B55CA9" w:rsidRPr="00F820D4">
            <w:rPr>
              <w:noProof/>
            </w:rPr>
            <w:t>[21]</w:t>
          </w:r>
          <w:r w:rsidR="00B758CF">
            <w:fldChar w:fldCharType="end"/>
          </w:r>
        </w:sdtContent>
      </w:sdt>
      <w:r w:rsidR="00B758CF" w:rsidRPr="000F5D36">
        <w:t xml:space="preserve">, </w:t>
      </w:r>
      <w:sdt>
        <w:sdtPr>
          <w:rPr>
            <w:lang w:val="en-US"/>
          </w:rPr>
          <w:id w:val="-606502172"/>
          <w:citation/>
        </w:sdtPr>
        <w:sdtContent>
          <w:r w:rsid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Kay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[22]</w:t>
          </w:r>
          <w:r w:rsidR="00B758CF">
            <w:rPr>
              <w:lang w:val="en-US"/>
            </w:rPr>
            <w:fldChar w:fldCharType="end"/>
          </w:r>
        </w:sdtContent>
      </w:sdt>
      <w:r w:rsidRPr="000F5D36">
        <w:t>,</w:t>
      </w:r>
      <w:r w:rsidR="00B758CF" w:rsidRPr="000F5D36">
        <w:t xml:space="preserve"> </w:t>
      </w:r>
      <w:sdt>
        <w:sdtPr>
          <w:rPr>
            <w:lang w:val="en-US"/>
          </w:rPr>
          <w:id w:val="-1892482997"/>
          <w:citation/>
        </w:sdtPr>
        <w:sdtContent>
          <w:r w:rsidR="00B758CF" w:rsidRPr="00B758CF">
            <w:rPr>
              <w:lang w:val="en-US"/>
            </w:rPr>
            <w:fldChar w:fldCharType="begin"/>
          </w:r>
          <w:r w:rsidR="00D72AD9">
            <w:rPr>
              <w:lang w:val="en-US"/>
            </w:rPr>
            <w:instrText>CITATION</w:instrText>
          </w:r>
          <w:r w:rsidR="00D72AD9" w:rsidRPr="000F5D36">
            <w:instrText xml:space="preserve"> </w:instrText>
          </w:r>
          <w:r w:rsidR="00D72AD9">
            <w:rPr>
              <w:lang w:val="en-US"/>
            </w:rPr>
            <w:instrText>Enc</w:instrText>
          </w:r>
          <w:r w:rsidR="00D72AD9" w:rsidRPr="000F5D36">
            <w:instrText>94 \</w:instrText>
          </w:r>
          <w:r w:rsidR="00D72AD9">
            <w:rPr>
              <w:lang w:val="en-US"/>
            </w:rPr>
            <w:instrText>l</w:instrText>
          </w:r>
          <w:r w:rsidR="00D72AD9" w:rsidRPr="000F5D36">
            <w:instrText xml:space="preserve"> 1033 </w:instrText>
          </w:r>
          <w:r w:rsidR="00B758CF" w:rsidRPr="00B758CF">
            <w:rPr>
              <w:lang w:val="en-US"/>
            </w:rPr>
            <w:fldChar w:fldCharType="separate"/>
          </w:r>
          <w:r w:rsidR="00B55CA9" w:rsidRPr="00F820D4">
            <w:rPr>
              <w:noProof/>
            </w:rPr>
            <w:t>[23]</w:t>
          </w:r>
          <w:r w:rsidR="00B758CF" w:rsidRPr="00B758CF">
            <w:rPr>
              <w:lang w:val="en-US"/>
            </w:rPr>
            <w:fldChar w:fldCharType="end"/>
          </w:r>
        </w:sdtContent>
      </w:sdt>
      <w:r w:rsidR="000F5D36" w:rsidRPr="000F5D36">
        <w:t xml:space="preserve">. </w:t>
      </w:r>
      <w:r w:rsidRPr="00B758CF">
        <w:t>Как и для эфиров и альдегидов, реакция фотовосстановления хинонов с</w:t>
      </w:r>
      <w:r w:rsidRPr="00D1407E">
        <w:t xml:space="preserve"> спиртами начинается с </w:t>
      </w:r>
      <w:r>
        <w:t>отрыва</w:t>
      </w:r>
      <w:r w:rsidRPr="00D1407E">
        <w:t xml:space="preserve"> α-водорода [22]</w:t>
      </w:r>
      <w:r>
        <w:t xml:space="preserve">. Реакция идет по </w:t>
      </w:r>
      <w:commentRangeStart w:id="68"/>
      <w:r>
        <w:t>схеме</w:t>
      </w:r>
      <w:commentRangeEnd w:id="68"/>
      <w:r w:rsidR="0008703F">
        <w:rPr>
          <w:rStyle w:val="afc"/>
          <w:rFonts w:eastAsia="SimSun" w:cstheme="minorBidi"/>
          <w:color w:val="auto"/>
          <w:lang w:eastAsia="en-US"/>
        </w:rPr>
        <w:commentReference w:id="68"/>
      </w:r>
      <w:r>
        <w:t>:</w:t>
      </w:r>
    </w:p>
    <w:p w14:paraId="69597D23" w14:textId="1D9573FE" w:rsidR="00383542" w:rsidRDefault="00D1407E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C7E8C93" wp14:editId="3B6A1B75">
                <wp:extent cx="5137150" cy="3327400"/>
                <wp:effectExtent l="0" t="0" r="6350" b="6350"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7150" cy="3327400"/>
                          <a:chOff x="0" y="0"/>
                          <a:chExt cx="5137150" cy="332740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10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Надпись 25"/>
                        <wps:cNvSpPr txBox="1"/>
                        <wps:spPr>
                          <a:xfrm>
                            <a:off x="0" y="3156585"/>
                            <a:ext cx="513715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53D0A0" w14:textId="118AD121" w:rsidR="0014242F" w:rsidRPr="00792709" w:rsidRDefault="0014242F" w:rsidP="00255FBF">
                              <w:pPr>
                                <w:pStyle w:val="af4"/>
                                <w:rPr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. Продукты </w:t>
                              </w:r>
                              <w:r w:rsidRPr="00CC12F7">
                                <w:t>фотовосстановления</w:t>
                              </w:r>
                              <w:r>
                                <w:t xml:space="preserve"> хинонов в присутствие спиртов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E8C93" id="Группа 26" o:spid="_x0000_s1053" style="width:404.5pt;height:262pt;mso-position-horizontal-relative:char;mso-position-vertical-relative:line" coordsize="51371,33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">
                <v:shape id="Рисунок 24" o:spid="_x0000_s1054" type="#_x0000_t75" style="position:absolute;width:51371;height:3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">
                  <v:imagedata r:id="rId81" o:title=""/>
                </v:shape>
                <v:shape id="Надпись 25" o:spid="_x0000_s1055" type="#_x0000_t202" style="position:absolute;top:31565;width:51371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14:paraId="7F53D0A0" w14:textId="118AD121" w:rsidR="0014242F" w:rsidRPr="00792709" w:rsidRDefault="0014242F" w:rsidP="00255FBF">
                        <w:pPr>
                          <w:pStyle w:val="af4"/>
                          <w:rPr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. Продукты </w:t>
                        </w:r>
                        <w:r w:rsidRPr="00CC12F7">
                          <w:t>фотовосстановления</w:t>
                        </w:r>
                        <w:r>
                          <w:t xml:space="preserve"> хинонов в присутствие спиртов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t xml:space="preserve"> </w:t>
      </w:r>
    </w:p>
    <w:p w14:paraId="5CD69505" w14:textId="035CFBAB" w:rsidR="00D1407E" w:rsidRDefault="00450EDD" w:rsidP="00450EDD">
      <w:pPr>
        <w:pStyle w:val="33"/>
      </w:pPr>
      <w:r>
        <w:t xml:space="preserve">Стабильность продуктов реакции </w:t>
      </w:r>
      <w:commentRangeStart w:id="69"/>
      <w:r>
        <w:t>фотовосстановления</w:t>
      </w:r>
      <w:commentRangeEnd w:id="69"/>
      <w:r w:rsidR="00A90BCC">
        <w:rPr>
          <w:rStyle w:val="afc"/>
          <w:rFonts w:eastAsia="SimSun" w:cstheme="minorBidi"/>
          <w:b w:val="0"/>
          <w:color w:val="auto"/>
          <w:lang w:eastAsia="en-US"/>
        </w:rPr>
        <w:commentReference w:id="69"/>
      </w:r>
    </w:p>
    <w:p w14:paraId="2F436E8E" w14:textId="530CDCAD" w:rsidR="00383542" w:rsidRDefault="00450EDD" w:rsidP="00290724">
      <w:pPr>
        <w:pStyle w:val="a3"/>
      </w:pPr>
      <w:r>
        <w:t xml:space="preserve">Согласно статье </w:t>
      </w:r>
      <w:sdt>
        <w:sdtPr>
          <w:id w:val="317934023"/>
          <w:citation/>
        </w:sdtPr>
        <w:sdtContent>
          <w:r w:rsidR="00587F4B">
            <w:fldChar w:fldCharType="begin"/>
          </w:r>
          <w:r w:rsidR="000F5D36">
            <w:instrText xml:space="preserve">CITATION Fuk00 \l 1033 </w:instrText>
          </w:r>
          <w:r w:rsidR="00587F4B">
            <w:fldChar w:fldCharType="separate"/>
          </w:r>
          <w:r w:rsidR="00B55CA9">
            <w:rPr>
              <w:noProof/>
            </w:rPr>
            <w:t>[24]</w:t>
          </w:r>
          <w:r w:rsidR="00587F4B">
            <w:fldChar w:fldCharType="end"/>
          </w:r>
        </w:sdtContent>
      </w:sdt>
      <w:r>
        <w:t xml:space="preserve"> продукты фотовосстановления 9,10- </w:t>
      </w:r>
      <w:proofErr w:type="spellStart"/>
      <w:r>
        <w:t>фенантренхинона</w:t>
      </w:r>
      <w:proofErr w:type="spellEnd"/>
      <w:r>
        <w:t xml:space="preserve"> являются неустойчивыми соединениями. Например, </w:t>
      </w:r>
      <w:proofErr w:type="spellStart"/>
      <w:r>
        <w:t>кетолы</w:t>
      </w:r>
      <w:proofErr w:type="spellEnd"/>
      <w:r>
        <w:t xml:space="preserve">, образующиеся по реакции </w:t>
      </w:r>
      <w:r w:rsidR="00A90BCC" w:rsidRPr="00A90BCC">
        <w:rPr>
          <w:color w:val="auto"/>
        </w:rPr>
        <w:t>9,10-фенантренхинона</w:t>
      </w:r>
      <w:r w:rsidRPr="00A90BCC">
        <w:rPr>
          <w:color w:val="auto"/>
        </w:rPr>
        <w:t xml:space="preserve"> </w:t>
      </w:r>
      <w:r>
        <w:t xml:space="preserve">с </w:t>
      </w:r>
      <w:proofErr w:type="spellStart"/>
      <w:r>
        <w:t>дифенилметаном</w:t>
      </w:r>
      <w:proofErr w:type="spellEnd"/>
      <w:r>
        <w:t xml:space="preserve">, </w:t>
      </w:r>
      <w:proofErr w:type="spellStart"/>
      <w:r>
        <w:t>флуореном</w:t>
      </w:r>
      <w:proofErr w:type="spellEnd"/>
      <w:r>
        <w:t xml:space="preserve"> и </w:t>
      </w:r>
      <w:proofErr w:type="spellStart"/>
      <w:r>
        <w:t>ксантеном</w:t>
      </w:r>
      <w:proofErr w:type="spellEnd"/>
      <w:r>
        <w:t xml:space="preserve"> при нагревании до температуры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175 °С</m:t>
        </m:r>
        <m:r>
          <m:rPr>
            <m:sty m:val="p"/>
          </m:rPr>
          <w:rPr>
            <w:rFonts w:ascii="Cambria Math" w:eastAsia="TimesNewRomanPSMT" w:hAnsi="Cambria Math" w:cs="TimesNewRomanPSMT"/>
            <w:sz w:val="26"/>
            <w:szCs w:val="26"/>
          </w:rPr>
          <m:t>,</m:t>
        </m:r>
      </m:oMath>
      <w:r>
        <w:rPr>
          <w:iCs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110 °С</m:t>
        </m:r>
      </m:oMath>
      <w:r>
        <w:t xml:space="preserve"> соответственно, претерп</w:t>
      </w:r>
      <w:proofErr w:type="spellStart"/>
      <w:r>
        <w:t>евают</w:t>
      </w:r>
      <w:proofErr w:type="spellEnd"/>
      <w:r>
        <w:t xml:space="preserve"> распад с образованием </w:t>
      </w:r>
      <w:proofErr w:type="spellStart"/>
      <w:r>
        <w:t>хингидрона</w:t>
      </w:r>
      <w:proofErr w:type="spellEnd"/>
      <w:r>
        <w:t>.</w:t>
      </w:r>
      <w:r w:rsidR="00290724">
        <w:t xml:space="preserve"> </w:t>
      </w:r>
      <w:r w:rsidR="0040201F">
        <w:t>Т</w:t>
      </w:r>
      <w:r w:rsidR="00290724">
        <w:t xml:space="preserve">ермическое разложение </w:t>
      </w:r>
      <w:proofErr w:type="spellStart"/>
      <w:r w:rsidR="00290724">
        <w:t>кетола</w:t>
      </w:r>
      <w:proofErr w:type="spellEnd"/>
      <w:r w:rsidR="00290724">
        <w:t xml:space="preserve"> проходит через образование синглетной радикальной пары </w:t>
      </w:r>
      <w:r w:rsidR="00290724" w:rsidRPr="00290724">
        <w:rPr>
          <w:b/>
          <w:bCs/>
        </w:rPr>
        <w:t>того же состава</w:t>
      </w:r>
      <w:sdt>
        <w:sdtPr>
          <w:rPr>
            <w:b/>
            <w:bCs/>
          </w:rPr>
          <w:id w:val="892544470"/>
          <w:citation/>
        </w:sdtPr>
        <w:sdtContent>
          <w:r w:rsidR="0040201F">
            <w:rPr>
              <w:b/>
              <w:bCs/>
            </w:rPr>
            <w:fldChar w:fldCharType="begin"/>
          </w:r>
          <w:r w:rsidR="0040201F">
            <w:rPr>
              <w:b/>
              <w:bCs/>
            </w:rPr>
            <w:instrText xml:space="preserve"> CITATION Чер06 \l 1049 </w:instrText>
          </w:r>
          <w:r w:rsidR="0040201F">
            <w:rPr>
              <w:b/>
              <w:bCs/>
            </w:rPr>
            <w:fldChar w:fldCharType="separate"/>
          </w:r>
          <w:r w:rsidR="00B55CA9">
            <w:rPr>
              <w:b/>
              <w:bCs/>
              <w:noProof/>
            </w:rPr>
            <w:t xml:space="preserve"> </w:t>
          </w:r>
          <w:r w:rsidR="00B55CA9">
            <w:rPr>
              <w:noProof/>
            </w:rPr>
            <w:t>[1]</w:t>
          </w:r>
          <w:r w:rsidR="0040201F">
            <w:rPr>
              <w:b/>
              <w:bCs/>
            </w:rPr>
            <w:fldChar w:fldCharType="end"/>
          </w:r>
        </w:sdtContent>
      </w:sdt>
      <w:r w:rsidR="00290724">
        <w:t xml:space="preserve">, что и триплетная реакционная пара, возникающая при фотовосстановлении </w:t>
      </w:r>
      <w:r w:rsidR="00A90BCC" w:rsidRPr="00A90BCC">
        <w:rPr>
          <w:color w:val="auto"/>
        </w:rPr>
        <w:t>9,10-фенантренхинона</w:t>
      </w:r>
      <w:r w:rsidR="002D4680" w:rsidRPr="00A90BCC">
        <w:rPr>
          <w:color w:val="auto"/>
        </w:rPr>
        <w:t xml:space="preserve">, </w:t>
      </w:r>
      <w:r w:rsidR="002D4680" w:rsidRPr="001E18CF">
        <w:rPr>
          <w:color w:val="auto"/>
        </w:rPr>
        <w:t>меняется лишь спиновое состояние радикальных пар</w:t>
      </w:r>
      <w:r w:rsidR="00290724">
        <w:t>. При распаде радикальной пары радикалы, которые вышли из клетки растворителя, вступают в реакции независимо друг от друга</w:t>
      </w:r>
      <w:r w:rsidR="00957116">
        <w:t>:</w:t>
      </w:r>
    </w:p>
    <w:p w14:paraId="7D9EE19F" w14:textId="30200120" w:rsidR="00383542" w:rsidRDefault="00957116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A7CE9A8" wp14:editId="6ABC292C">
                <wp:extent cx="5949315" cy="1499235"/>
                <wp:effectExtent l="0" t="0" r="0" b="5715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315" cy="1499235"/>
                          <a:chOff x="0" y="0"/>
                          <a:chExt cx="5949315" cy="149923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5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Надпись 31"/>
                        <wps:cNvSpPr txBox="1"/>
                        <wps:spPr>
                          <a:xfrm>
                            <a:off x="0" y="1328420"/>
                            <a:ext cx="59493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37A528" w14:textId="5AEE9673" w:rsidR="0014242F" w:rsidRPr="006A2715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кетола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CE9A8" id="Группа 32" o:spid="_x0000_s1056" style="width:468.45pt;height:118.05pt;mso-position-horizontal-relative:char;mso-position-vertical-relative:line" coordsize="59493,14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">
                <v:shape id="Рисунок 30" o:spid="_x0000_s1057" type="#_x0000_t75" style="position:absolute;width:59493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">
                  <v:imagedata r:id="rId83" o:title=""/>
                </v:shape>
                <v:shape id="Надпись 31" o:spid="_x0000_s1058" type="#_x0000_t202" style="position:absolute;top:13284;width:59493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14:paraId="7B37A528" w14:textId="5AEE9673" w:rsidR="0014242F" w:rsidRPr="006A2715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кетола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258D47" w14:textId="0A951E1F" w:rsidR="00A743F4" w:rsidRDefault="00A743F4" w:rsidP="0040201F">
      <w:pPr>
        <w:pStyle w:val="a3"/>
      </w:pPr>
      <w:r>
        <w:t>Согласно все той же статье</w:t>
      </w:r>
      <w:sdt>
        <w:sdtPr>
          <w:id w:val="125401378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 xml:space="preserve"> [1]</w:t>
          </w:r>
          <w:r>
            <w:fldChar w:fldCharType="end"/>
          </w:r>
        </w:sdtContent>
      </w:sdt>
      <w:r>
        <w:t xml:space="preserve">, </w:t>
      </w:r>
      <w:proofErr w:type="spellStart"/>
      <w:r>
        <w:t>фенолэфир</w:t>
      </w:r>
      <w:proofErr w:type="spellEnd"/>
      <w:r>
        <w:t xml:space="preserve">, образующийся при фотовосстановлении 9,10- </w:t>
      </w:r>
      <w:proofErr w:type="spellStart"/>
      <w:r>
        <w:t>фенантренхинона</w:t>
      </w:r>
      <w:proofErr w:type="spellEnd"/>
      <w:r>
        <w:t xml:space="preserve"> в </w:t>
      </w:r>
      <w:proofErr w:type="spellStart"/>
      <w:r>
        <w:t>дибензиловом</w:t>
      </w:r>
      <w:proofErr w:type="spellEnd"/>
      <w:r>
        <w:t xml:space="preserve"> эфире при </w:t>
      </w:r>
      <m:oMath>
        <m:r>
          <m:rPr>
            <m:sty m:val="p"/>
          </m:rPr>
          <w:rPr>
            <w:rFonts w:ascii="Cambria Math" w:hAnsi="Cambria Math"/>
          </w:rPr>
          <m:t>150 °С</m:t>
        </m:r>
      </m:oMath>
      <w:r>
        <w:t>, разл</w:t>
      </w:r>
      <w:proofErr w:type="spellStart"/>
      <w:r>
        <w:t>агается</w:t>
      </w:r>
      <w:proofErr w:type="spellEnd"/>
      <w:r>
        <w:t xml:space="preserve"> под действием УФ-излучения, давая </w:t>
      </w:r>
      <w:proofErr w:type="spellStart"/>
      <w:r>
        <w:t>фенантренхингидрон</w:t>
      </w:r>
      <w:proofErr w:type="spellEnd"/>
      <w:r>
        <w:t xml:space="preserve">, бензальдегид, </w:t>
      </w:r>
      <w:proofErr w:type="spellStart"/>
      <w:r>
        <w:t>си</w:t>
      </w:r>
      <w:r w:rsidR="00B04A91">
        <w:t>н</w:t>
      </w:r>
      <w:r>
        <w:t>-дифенилэтан</w:t>
      </w:r>
      <w:proofErr w:type="spellEnd"/>
      <w:r>
        <w:t xml:space="preserve">, толуол и неидентифицированные продукты. Нестабильными являются </w:t>
      </w:r>
      <w:proofErr w:type="spellStart"/>
      <w:r>
        <w:t>фенолэфиры</w:t>
      </w:r>
      <w:proofErr w:type="spellEnd"/>
      <w:r>
        <w:t xml:space="preserve"> образующиеся в результате и некоторых других о-хинонов</w:t>
      </w:r>
      <w:r w:rsidR="00B56920">
        <w:t xml:space="preserve"> </w:t>
      </w:r>
      <w:sdt>
        <w:sdtPr>
          <w:id w:val="381601479"/>
          <w:citation/>
        </w:sdtPr>
        <w:sdtContent>
          <w:r w:rsidR="00B56920">
            <w:fldChar w:fldCharType="begin"/>
          </w:r>
          <w:r w:rsidR="00B56920">
            <w:rPr>
              <w:lang w:val="en-US"/>
            </w:rPr>
            <w:instrText>CITATION</w:instrText>
          </w:r>
          <w:r w:rsidR="00B56920" w:rsidRPr="00EB0C92">
            <w:instrText xml:space="preserve"> </w:instrText>
          </w:r>
          <w:r w:rsidR="00B56920">
            <w:rPr>
              <w:lang w:val="en-US"/>
            </w:rPr>
            <w:instrText>JMB</w:instrText>
          </w:r>
          <w:r w:rsidR="00B56920" w:rsidRPr="00EB0C92">
            <w:instrText>67 \</w:instrText>
          </w:r>
          <w:r w:rsidR="00B56920">
            <w:rPr>
              <w:lang w:val="en-US"/>
            </w:rPr>
            <w:instrText>l</w:instrText>
          </w:r>
          <w:r w:rsidR="00B56920" w:rsidRPr="00EB0C92">
            <w:instrText xml:space="preserve"> 1033 </w:instrText>
          </w:r>
          <w:r w:rsidR="00B56920">
            <w:fldChar w:fldCharType="separate"/>
          </w:r>
          <w:r w:rsidR="00B55CA9" w:rsidRPr="00B55CA9">
            <w:rPr>
              <w:noProof/>
            </w:rPr>
            <w:t>[10]</w:t>
          </w:r>
          <w:r w:rsidR="00B56920">
            <w:fldChar w:fldCharType="end"/>
          </w:r>
        </w:sdtContent>
      </w:sdt>
      <w:r>
        <w:t>.</w:t>
      </w:r>
      <w:r w:rsidRPr="00A743F4">
        <w:t xml:space="preserve"> </w:t>
      </w:r>
      <w:r>
        <w:t xml:space="preserve">Процесс, </w:t>
      </w:r>
      <w:commentRangeStart w:id="70"/>
      <w:proofErr w:type="gramStart"/>
      <w:r>
        <w:t>по-видимому</w:t>
      </w:r>
      <w:commentRangeEnd w:id="70"/>
      <w:proofErr w:type="gramEnd"/>
      <w:r>
        <w:rPr>
          <w:rStyle w:val="afc"/>
          <w:rFonts w:eastAsia="SimSun" w:cstheme="minorBidi"/>
          <w:color w:val="auto"/>
          <w:lang w:eastAsia="en-US"/>
        </w:rPr>
        <w:commentReference w:id="70"/>
      </w:r>
      <w:r>
        <w:t>, идет по радикальному механизму:</w:t>
      </w:r>
    </w:p>
    <w:p w14:paraId="712D8E77" w14:textId="39AFC1C4" w:rsidR="00A743F4" w:rsidRDefault="00A743F4" w:rsidP="0040201F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26A94DE0" wp14:editId="4E964775">
                <wp:extent cx="6832600" cy="1628775"/>
                <wp:effectExtent l="0" t="0" r="6350" b="9525"/>
                <wp:docPr id="34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628775"/>
                          <a:chOff x="0" y="0"/>
                          <a:chExt cx="6832600" cy="16287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Надпись 33"/>
                        <wps:cNvSpPr txBox="1"/>
                        <wps:spPr>
                          <a:xfrm>
                            <a:off x="0" y="145796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6C8ED2" w14:textId="563A418E" w:rsidR="0014242F" w:rsidRPr="00390489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. Распад </w:t>
                              </w:r>
                              <w:proofErr w:type="spellStart"/>
                              <w:r>
                                <w:t>фенолэфира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A94DE0" id="Группа 34" o:spid="_x0000_s1059" style="width:538pt;height:128.25pt;mso-position-horizontal-relative:char;mso-position-vertical-relative:line" coordsize="68326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">
                <v:shape id="Рисунок 4" o:spid="_x0000_s1060" type="#_x0000_t75" style="position:absolute;width:68326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">
                  <v:imagedata r:id="rId85" o:title=""/>
                </v:shape>
                <v:shape id="Надпись 33" o:spid="_x0000_s1061" type="#_x0000_t202" style="position:absolute;top:14579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226C8ED2" w14:textId="563A418E" w:rsidR="0014242F" w:rsidRPr="00390489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. Распад </w:t>
                        </w:r>
                        <w:proofErr w:type="spellStart"/>
                        <w:r>
                          <w:t>фенолэфира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18D33A" w14:textId="7A0FB488" w:rsidR="00383542" w:rsidRDefault="00B56920" w:rsidP="00B56920">
      <w:pPr>
        <w:pStyle w:val="a3"/>
      </w:pPr>
      <w:r>
        <w:t xml:space="preserve">В работе </w:t>
      </w:r>
      <w:sdt>
        <w:sdtPr>
          <w:id w:val="-620839763"/>
          <w:citation/>
        </w:sdtPr>
        <w:sdtContent>
          <w:r>
            <w:fldChar w:fldCharType="begin"/>
          </w:r>
          <w:r w:rsidR="0001174A">
            <w:instrText xml:space="preserve">CITATION Кур11 \l 1049 </w:instrText>
          </w:r>
          <w:r>
            <w:fldChar w:fldCharType="separate"/>
          </w:r>
          <w:r w:rsidR="00B55CA9">
            <w:rPr>
              <w:noProof/>
            </w:rPr>
            <w:t>[25]</w:t>
          </w:r>
          <w:r>
            <w:fldChar w:fldCharType="end"/>
          </w:r>
        </w:sdtContent>
      </w:sdt>
      <w:r>
        <w:t xml:space="preserve"> м</w:t>
      </w:r>
      <w:r w:rsidR="0040201F">
        <w:t xml:space="preserve">етодом ЯМР сразу после облучения было установлено, что все образующиеся </w:t>
      </w:r>
      <w:proofErr w:type="spellStart"/>
      <w:r w:rsidR="0040201F">
        <w:t>аминозамещённые</w:t>
      </w:r>
      <w:proofErr w:type="spellEnd"/>
      <w:r w:rsidR="0040201F">
        <w:t xml:space="preserve"> </w:t>
      </w:r>
      <w:proofErr w:type="spellStart"/>
      <w:r w:rsidR="0040201F">
        <w:t>фенолэфиры</w:t>
      </w:r>
      <w:proofErr w:type="spellEnd"/>
      <w:r w:rsidR="0040201F">
        <w:t xml:space="preserve"> являются нестабильными и распадаются в </w:t>
      </w:r>
      <w:proofErr w:type="spellStart"/>
      <w:r w:rsidR="0040201F">
        <w:t>темновой</w:t>
      </w:r>
      <w:proofErr w:type="spellEnd"/>
      <w:r w:rsidR="0040201F">
        <w:t xml:space="preserve"> реакции на пирокатехин и </w:t>
      </w:r>
      <w:proofErr w:type="gramStart"/>
      <w:r w:rsidR="0040201F">
        <w:t>азот-содержащие</w:t>
      </w:r>
      <w:proofErr w:type="gramEnd"/>
      <w:r w:rsidR="0040201F">
        <w:t xml:space="preserve"> соединения.</w:t>
      </w:r>
      <w:r w:rsidR="00957116">
        <w:t xml:space="preserve">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группе. </w:t>
      </w:r>
      <w:r w:rsidR="00854DB4">
        <w:t>Однако не</w:t>
      </w:r>
      <w:r w:rsidR="00854DB4" w:rsidRPr="00FA2D51">
        <w:t xml:space="preserve"> только структура </w:t>
      </w:r>
      <w:proofErr w:type="spellStart"/>
      <w:r w:rsidR="00854DB4" w:rsidRPr="00FA2D51">
        <w:t>фенолэфиров</w:t>
      </w:r>
      <w:proofErr w:type="spellEnd"/>
      <w:r w:rsidR="00854DB4" w:rsidRPr="00FA2D51">
        <w:t>, но и донорно-акцепторны</w:t>
      </w:r>
      <w:r w:rsidR="00854DB4">
        <w:t xml:space="preserve">е свойства </w:t>
      </w:r>
      <w:r w:rsidR="00854DB4" w:rsidRPr="00FA2D51">
        <w:t>заместителей влия</w:t>
      </w:r>
      <w:r w:rsidR="00854DB4">
        <w:t>ю</w:t>
      </w:r>
      <w:r w:rsidR="00854DB4" w:rsidRPr="00FA2D51">
        <w:t>т на устойчивость</w:t>
      </w:r>
      <w:r w:rsidR="00854DB4">
        <w:t xml:space="preserve"> этих эфиров</w:t>
      </w:r>
      <w:r w:rsidR="00854DB4" w:rsidRPr="00FA2D51">
        <w:t>.</w:t>
      </w:r>
      <w:r w:rsidR="00854DB4" w:rsidRPr="00D2740F">
        <w:t xml:space="preserve"> </w:t>
      </w:r>
      <w:r w:rsidR="00854DB4">
        <w:t>Согласно</w:t>
      </w:r>
      <w:r>
        <w:t xml:space="preserve"> </w:t>
      </w:r>
      <w:sdt>
        <w:sdtPr>
          <w:id w:val="-1162623695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B55CA9">
            <w:rPr>
              <w:noProof/>
            </w:rPr>
            <w:t>[1]</w:t>
          </w:r>
          <w:r>
            <w:fldChar w:fldCharType="end"/>
          </w:r>
        </w:sdtContent>
      </w:sdt>
      <w:r>
        <w:t xml:space="preserve"> </w:t>
      </w:r>
      <w:r w:rsidR="00854DB4">
        <w:t>реакция распада идет</w:t>
      </w:r>
      <w:r>
        <w:t xml:space="preserve"> </w:t>
      </w:r>
      <w:r w:rsidRPr="00B56920">
        <w:t xml:space="preserve">по </w:t>
      </w:r>
      <w:proofErr w:type="spellStart"/>
      <w:r w:rsidRPr="00B56920">
        <w:t>гетеролитическому</w:t>
      </w:r>
      <w:proofErr w:type="spellEnd"/>
      <w:r w:rsidRPr="00B56920">
        <w:t xml:space="preserve"> механизму в соответствии с</w:t>
      </w:r>
      <w:r>
        <w:t xml:space="preserve">о </w:t>
      </w:r>
      <w:r>
        <w:fldChar w:fldCharType="begin"/>
      </w:r>
      <w:r>
        <w:instrText xml:space="preserve"> REF _Ref134898811 \h </w:instrText>
      </w:r>
      <w:r>
        <w:fldChar w:fldCharType="separate"/>
      </w:r>
      <w:r w:rsidR="00B55CA9">
        <w:t xml:space="preserve">Схема </w:t>
      </w:r>
      <w:r w:rsidR="00B55CA9">
        <w:rPr>
          <w:noProof/>
        </w:rPr>
        <w:t>10</w:t>
      </w:r>
      <w:r>
        <w:fldChar w:fldCharType="end"/>
      </w:r>
      <w:r>
        <w:t xml:space="preserve">. Подтверждает такой механизма распада </w:t>
      </w:r>
      <w:proofErr w:type="spellStart"/>
      <w:r>
        <w:t>фенолэфира</w:t>
      </w:r>
      <w:proofErr w:type="spellEnd"/>
      <w:r>
        <w:t xml:space="preserve"> чувствительность скорости распада </w:t>
      </w:r>
      <w:proofErr w:type="spellStart"/>
      <w:r>
        <w:t>фенолэфира</w:t>
      </w:r>
      <w:proofErr w:type="spellEnd"/>
      <w:r>
        <w:t xml:space="preserve"> к полярности растворителя.</w:t>
      </w:r>
    </w:p>
    <w:p w14:paraId="030A69E4" w14:textId="6A32E173" w:rsidR="00B56920" w:rsidRDefault="00B56920" w:rsidP="00B56920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3CFFEECA" wp14:editId="09E92670">
                <wp:extent cx="6832600" cy="1487805"/>
                <wp:effectExtent l="0" t="0" r="6350" b="0"/>
                <wp:docPr id="49" name="Группа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1487805"/>
                          <a:chOff x="0" y="0"/>
                          <a:chExt cx="6832600" cy="1487805"/>
                        </a:xfrm>
                      </wpg:grpSpPr>
                      <pic:pic xmlns:pic="http://schemas.openxmlformats.org/drawingml/2006/picture">
                        <pic:nvPicPr>
                          <pic:cNvPr id="47" name="Рисунок 47"/>
                          <pic:cNvPicPr>
                            <a:picLocks noChangeAspect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259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Надпись 48"/>
                        <wps:cNvSpPr txBox="1"/>
                        <wps:spPr>
                          <a:xfrm>
                            <a:off x="0" y="131699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88690C" w14:textId="59B03DD4" w:rsidR="0014242F" w:rsidRPr="00017EE8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1" w:name="_Ref134898811"/>
                              <w:bookmarkStart w:id="72" w:name="_Ref134898808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bookmarkEnd w:id="71"/>
                              <w:r>
                                <w:t xml:space="preserve">. Механизм распада </w:t>
                              </w:r>
                              <w:proofErr w:type="spellStart"/>
                              <w:r>
                                <w:t>аминозамещенного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фенолэфира</w:t>
                              </w:r>
                              <w:bookmarkEnd w:id="72"/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FEECA" id="Группа 49" o:spid="_x0000_s1062" style="width:538pt;height:117.15pt;mso-position-horizontal-relative:char;mso-position-vertical-relative:line" coordsize="68326,14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">
                <v:shape id="Рисунок 47" o:spid="_x0000_s1063" type="#_x0000_t75" style="position:absolute;width:68326;height:12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">
                  <v:imagedata r:id="rId87" o:title=""/>
                </v:shape>
                <v:shape id="Надпись 48" o:spid="_x0000_s1064" type="#_x0000_t202" style="position:absolute;top:13169;width:68326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jd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" stroked="f">
                  <v:textbox style="mso-fit-shape-to-text:t" inset="0,0,0,0">
                    <w:txbxContent>
                      <w:p w14:paraId="7688690C" w14:textId="59B03DD4" w:rsidR="0014242F" w:rsidRPr="00017EE8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3" w:name="_Ref134898811"/>
                        <w:bookmarkStart w:id="74" w:name="_Ref134898808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bookmarkEnd w:id="73"/>
                        <w:r>
                          <w:t xml:space="preserve">. Механизм распада </w:t>
                        </w:r>
                        <w:proofErr w:type="spellStart"/>
                        <w:r>
                          <w:t>аминозамещенного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фенолэфира</w:t>
                        </w:r>
                        <w:bookmarkEnd w:id="74"/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0E92" w14:textId="2F3A6738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, см. </w:t>
      </w:r>
      <w:r>
        <w:fldChar w:fldCharType="begin"/>
      </w:r>
      <w:r>
        <w:instrText xml:space="preserve"> REF _Ref134826791 \h </w:instrText>
      </w:r>
      <w:r>
        <w:fldChar w:fldCharType="separate"/>
      </w:r>
      <w:r w:rsidR="00236A88">
        <w:t xml:space="preserve">Таблица </w:t>
      </w:r>
      <w:r w:rsidR="00236A88">
        <w:rPr>
          <w:noProof/>
        </w:rPr>
        <w:t>2</w:t>
      </w:r>
      <w:r>
        <w:fldChar w:fldCharType="end"/>
      </w:r>
      <w:r>
        <w:t xml:space="preserve">. </w:t>
      </w:r>
      <w:r w:rsidRPr="00236B4A">
        <w:t xml:space="preserve">Из-за быстрого разложения </w:t>
      </w:r>
      <w:proofErr w:type="spellStart"/>
      <w:r w:rsidRPr="00236B4A">
        <w:t>фенолэфиров</w:t>
      </w:r>
      <w:proofErr w:type="spellEnd"/>
      <w:r w:rsidRPr="00236B4A">
        <w:t xml:space="preserve"> и </w:t>
      </w:r>
      <w:proofErr w:type="spellStart"/>
      <w:r w:rsidRPr="00236B4A">
        <w:t>невыделения</w:t>
      </w:r>
      <w:proofErr w:type="spellEnd"/>
      <w:r w:rsidRPr="00236B4A">
        <w:t xml:space="preserve"> их в чистом виде нельзя точно соотнести структуры изомеров с измеренными </w:t>
      </w:r>
      <w:r>
        <w:t xml:space="preserve">в ходе работы </w:t>
      </w:r>
      <w:sdt>
        <w:sdtPr>
          <w:id w:val="-1954782731"/>
          <w:citation/>
        </w:sdtPr>
        <w:sdtContent>
          <w:r>
            <w:fldChar w:fldCharType="begin"/>
          </w:r>
          <w:r>
            <w:instrText xml:space="preserve"> CITATION Чер06 \l 1049 </w:instrText>
          </w:r>
          <w:r>
            <w:fldChar w:fldCharType="separate"/>
          </w:r>
          <w:r w:rsidR="00236A88">
            <w:rPr>
              <w:noProof/>
            </w:rPr>
            <w:t>[8]</w:t>
          </w:r>
          <w:r>
            <w:fldChar w:fldCharType="end"/>
          </w:r>
        </w:sdtContent>
      </w:sdt>
      <w:r>
        <w:t xml:space="preserve"> </w:t>
      </w:r>
      <w:r w:rsidRPr="00236B4A">
        <w:t>химическими сдвигами</w:t>
      </w:r>
      <w:r>
        <w:t xml:space="preserve">, поэтому нельзя </w:t>
      </w:r>
      <w:commentRangeStart w:id="75"/>
      <w:r>
        <w:t>однозначно определить константы распада</w:t>
      </w:r>
      <w:commentRangeEnd w:id="75"/>
      <w:r>
        <w:rPr>
          <w:rStyle w:val="afc"/>
          <w:rFonts w:eastAsia="SimSun" w:cstheme="minorBidi"/>
          <w:color w:val="auto"/>
          <w:lang w:eastAsia="en-US"/>
        </w:rPr>
        <w:commentReference w:id="75"/>
      </w:r>
      <w:r>
        <w:t>.</w:t>
      </w:r>
      <w:r w:rsidRPr="00FA2D51">
        <w:t xml:space="preserve"> </w:t>
      </w:r>
    </w:p>
    <w:p w14:paraId="13B65A96" w14:textId="346CB922" w:rsidR="00E60B0F" w:rsidRDefault="00E60B0F" w:rsidP="003D68D9">
      <w:pPr>
        <w:pStyle w:val="aff5"/>
      </w:pPr>
    </w:p>
    <w:p w14:paraId="3B03B19B" w14:textId="70C71FD4" w:rsidR="00D35582" w:rsidRDefault="00D35582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21CF32A" wp14:editId="3EA38BA3">
                <wp:extent cx="5489473" cy="5916386"/>
                <wp:effectExtent l="0" t="0" r="0" b="8255"/>
                <wp:docPr id="46" name="Группа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73" cy="5916386"/>
                          <a:chOff x="0" y="0"/>
                          <a:chExt cx="6695671" cy="7216774"/>
                        </a:xfrm>
                      </wpg:grpSpPr>
                      <wpg:grpSp>
                        <wpg:cNvPr id="44" name="Группа 44"/>
                        <wpg:cNvGrpSpPr/>
                        <wpg:grpSpPr>
                          <a:xfrm>
                            <a:off x="0" y="346363"/>
                            <a:ext cx="6695671" cy="6870411"/>
                            <a:chOff x="0" y="0"/>
                            <a:chExt cx="6695671" cy="6870411"/>
                          </a:xfrm>
                        </wpg:grpSpPr>
                        <pic:pic xmlns:pic="http://schemas.openxmlformats.org/drawingml/2006/picture">
                          <pic:nvPicPr>
                            <pic:cNvPr id="42" name="Рисунок 4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861" r="42114"/>
                            <a:stretch/>
                          </pic:blipFill>
                          <pic:spPr bwMode="auto">
                            <a:xfrm>
                              <a:off x="0" y="491836"/>
                              <a:ext cx="3255645" cy="6378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3" name="Рисунок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84" r="38498" b="1878"/>
                            <a:stretch/>
                          </pic:blipFill>
                          <pic:spPr bwMode="auto">
                            <a:xfrm>
                              <a:off x="3325091" y="0"/>
                              <a:ext cx="3370580" cy="46272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45" name="Надпись 45"/>
                        <wps:cNvSpPr txBox="1"/>
                        <wps:spPr>
                          <a:xfrm>
                            <a:off x="0" y="0"/>
                            <a:ext cx="6695440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C16186" w14:textId="4B5AC3FF" w:rsidR="0014242F" w:rsidRPr="001A6EFC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6" w:name="_Ref13482679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76"/>
                              <w:r>
                                <w:t xml:space="preserve">. Константы распада различных </w:t>
                              </w:r>
                              <w:proofErr w:type="spellStart"/>
                              <w:r>
                                <w:t>фенолэфиров</w:t>
                              </w:r>
                              <w:proofErr w:type="spellEnd"/>
                              <w:r>
                                <w:t xml:space="preserve"> и эффективные константы восстановления фенолов при различных донорах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1CF32A" id="Группа 46" o:spid="_x0000_s1065" style="width:432.25pt;height:465.85pt;mso-position-horizontal-relative:char;mso-position-vertical-relative:line" coordsize="66956,7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">
                <v:group id="Группа 44" o:spid="_x0000_s1066" style="position:absolute;top:3463;width:66956;height:68704" coordsize="66956,68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shape id="Рисунок 42" o:spid="_x0000_s1067" type="#_x0000_t75" style="position:absolute;top:4918;width:32556;height:6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">
                    <v:imagedata r:id="rId90" o:title="" croptop="564f" cropright="27600f"/>
                  </v:shape>
                  <v:shape id="Рисунок 43" o:spid="_x0000_s1068" type="#_x0000_t75" style="position:absolute;left:33250;width:33706;height:46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">
                    <v:imagedata r:id="rId91" o:title="" croptop="1431f" cropbottom="1231f" cropright="25230f"/>
                  </v:shape>
                </v:group>
                <v:shape id="Надпись 45" o:spid="_x0000_s1069" type="#_x0000_t202" style="position:absolute;width:6695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ljb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a5ljbxQAAANsAAAAP&#10;AAAAAAAAAAAAAAAAAAcCAABkcnMvZG93bnJldi54bWxQSwUGAAAAAAMAAwC3AAAA+QIAAAAA&#10;" stroked="f">
                  <v:textbox inset="0,0,0,0">
                    <w:txbxContent>
                      <w:p w14:paraId="17C16186" w14:textId="4B5AC3FF" w:rsidR="0014242F" w:rsidRPr="001A6EFC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77" w:name="_Ref13482679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77"/>
                        <w:r>
                          <w:t xml:space="preserve">. Константы распада различных </w:t>
                        </w:r>
                        <w:proofErr w:type="spellStart"/>
                        <w:r>
                          <w:t>фенолэфиров</w:t>
                        </w:r>
                        <w:proofErr w:type="spellEnd"/>
                        <w:r>
                          <w:t xml:space="preserve"> и эффективные константы восстановления фенолов при различных донорах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933DCE" w14:textId="7720726B" w:rsidR="00D2740F" w:rsidRDefault="00D2740F" w:rsidP="003D68D9">
      <w:pPr>
        <w:pStyle w:val="aff5"/>
      </w:pPr>
    </w:p>
    <w:p w14:paraId="1BA61898" w14:textId="0514931F" w:rsidR="00D46C54" w:rsidRDefault="00844787" w:rsidP="00460A9A">
      <w:pPr>
        <w:pStyle w:val="33"/>
        <w:rPr>
          <w:noProof/>
        </w:rPr>
      </w:pPr>
      <w:commentRangeStart w:id="78"/>
      <w:r>
        <w:rPr>
          <w:noProof/>
        </w:rPr>
        <w:t>Радикальные</w:t>
      </w:r>
      <w:commentRangeEnd w:id="78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78"/>
      </w:r>
      <w:r>
        <w:rPr>
          <w:noProof/>
        </w:rPr>
        <w:t xml:space="preserve"> реакции</w:t>
      </w:r>
    </w:p>
    <w:p w14:paraId="17B361F9" w14:textId="387BF3BE" w:rsidR="00460A9A" w:rsidRPr="00D50E28" w:rsidRDefault="002C1E0A" w:rsidP="00026A25">
      <w:pPr>
        <w:pStyle w:val="a3"/>
        <w:rPr>
          <w:strike/>
        </w:rPr>
      </w:pPr>
      <w:r w:rsidRPr="00D50E28">
        <w:rPr>
          <w:strike/>
        </w:rPr>
        <w:t xml:space="preserve">Отрыв </w:t>
      </w:r>
      <w:proofErr w:type="spellStart"/>
      <w:r w:rsidRPr="00D50E28">
        <w:rPr>
          <w:strike/>
        </w:rPr>
        <w:t>фотовозбужденной</w:t>
      </w:r>
      <w:proofErr w:type="spellEnd"/>
      <w:r w:rsidRPr="00D50E28">
        <w:rPr>
          <w:strike/>
        </w:rPr>
        <w:t xml:space="preserve"> молекулой орто-хинона атома водорода от молекулы амина приводит к образованию </w:t>
      </w:r>
      <w:proofErr w:type="spellStart"/>
      <w:r w:rsidRPr="00D50E28">
        <w:rPr>
          <w:strike/>
        </w:rPr>
        <w:t>оксифеноксильного</w:t>
      </w:r>
      <w:proofErr w:type="spellEnd"/>
      <w:r w:rsidRPr="00D50E28">
        <w:rPr>
          <w:strike/>
        </w:rPr>
        <w:t xml:space="preserve"> и </w:t>
      </w:r>
      <w:proofErr w:type="spellStart"/>
      <w:r w:rsidRPr="00D50E28">
        <w:rPr>
          <w:strike/>
        </w:rPr>
        <w:t>аминильного</w:t>
      </w:r>
      <w:proofErr w:type="spellEnd"/>
      <w:r w:rsidRPr="00D50E28">
        <w:rPr>
          <w:strike/>
        </w:rPr>
        <w:t xml:space="preserve"> радикалов</w:t>
      </w:r>
      <w:r w:rsidR="00EA584A" w:rsidRPr="00D50E28">
        <w:rPr>
          <w:strike/>
        </w:rPr>
        <w:t xml:space="preserve"> см. </w:t>
      </w:r>
      <w:r w:rsidR="00026A25" w:rsidRPr="00D50E28">
        <w:rPr>
          <w:strike/>
        </w:rPr>
        <w:fldChar w:fldCharType="begin"/>
      </w:r>
      <w:r w:rsidR="00026A25" w:rsidRPr="00D50E28">
        <w:rPr>
          <w:strike/>
        </w:rPr>
        <w:instrText xml:space="preserve"> REF _Ref134865353 \h </w:instrText>
      </w:r>
      <w:r w:rsidR="00026A25" w:rsidRPr="00D50E28">
        <w:rPr>
          <w:strike/>
        </w:rPr>
      </w:r>
      <w:r w:rsidR="00D50E28">
        <w:rPr>
          <w:strike/>
        </w:rPr>
        <w:instrText xml:space="preserve"> \* MERGEFORMAT </w:instrText>
      </w:r>
      <w:r w:rsidR="00026A25" w:rsidRPr="00D50E28">
        <w:rPr>
          <w:strike/>
        </w:rPr>
        <w:fldChar w:fldCharType="separate"/>
      </w:r>
      <w:r w:rsidR="00B55CA9" w:rsidRPr="00D50E28">
        <w:rPr>
          <w:strike/>
        </w:rPr>
        <w:t xml:space="preserve">Схема </w:t>
      </w:r>
      <w:r w:rsidR="00B55CA9" w:rsidRPr="00D50E28">
        <w:rPr>
          <w:strike/>
          <w:noProof/>
        </w:rPr>
        <w:t>11</w:t>
      </w:r>
      <w:r w:rsidR="00B55CA9" w:rsidRPr="00D50E28">
        <w:rPr>
          <w:strike/>
        </w:rPr>
        <w:t>. Механизм образования радикалов.</w:t>
      </w:r>
      <w:r w:rsidR="00026A25" w:rsidRPr="00D50E28">
        <w:rPr>
          <w:strike/>
        </w:rPr>
        <w:fldChar w:fldCharType="end"/>
      </w:r>
      <w:r w:rsidRPr="00D50E28">
        <w:rPr>
          <w:strike/>
        </w:rPr>
        <w:t xml:space="preserve">. Они могут </w:t>
      </w:r>
      <w:proofErr w:type="spellStart"/>
      <w:r w:rsidRPr="00D50E28">
        <w:rPr>
          <w:strike/>
        </w:rPr>
        <w:t>рекомбинировать</w:t>
      </w:r>
      <w:proofErr w:type="spellEnd"/>
      <w:r w:rsidRPr="00D50E28">
        <w:rPr>
          <w:strike/>
        </w:rPr>
        <w:t xml:space="preserve"> и дать </w:t>
      </w:r>
      <w:proofErr w:type="spellStart"/>
      <w:r w:rsidRPr="00D50E28">
        <w:rPr>
          <w:strike/>
        </w:rPr>
        <w:t>фенолэфир</w:t>
      </w:r>
      <w:proofErr w:type="spellEnd"/>
      <w:r w:rsidRPr="00D50E28">
        <w:rPr>
          <w:strike/>
        </w:rPr>
        <w:t>, который является главным первичным продуктом фотовосстановления орто-</w:t>
      </w:r>
      <w:proofErr w:type="spellStart"/>
      <w:r w:rsidRPr="00D50E28">
        <w:rPr>
          <w:strike/>
        </w:rPr>
        <w:t>бензохинонов</w:t>
      </w:r>
      <w:proofErr w:type="spellEnd"/>
      <w:r w:rsidRPr="00D50E28">
        <w:rPr>
          <w:strike/>
        </w:rPr>
        <w:t xml:space="preserve">. Также возможна реакция </w:t>
      </w:r>
      <w:proofErr w:type="spellStart"/>
      <w:r w:rsidRPr="00D50E28">
        <w:rPr>
          <w:strike/>
        </w:rPr>
        <w:t>диспропорционирования</w:t>
      </w:r>
      <w:proofErr w:type="spellEnd"/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оксифеноксильных</w:t>
      </w:r>
      <w:proofErr w:type="spellEnd"/>
      <w:r w:rsidRPr="00D50E28">
        <w:rPr>
          <w:strike/>
        </w:rPr>
        <w:t xml:space="preserve"> радикалов с образованием пирокатехина и о-хинона. </w:t>
      </w:r>
      <w:proofErr w:type="spellStart"/>
      <w:r w:rsidRPr="00D50E28">
        <w:rPr>
          <w:strike/>
        </w:rPr>
        <w:t>Фенолэфир</w:t>
      </w:r>
      <w:proofErr w:type="spellEnd"/>
      <w:r w:rsidRPr="00D50E28">
        <w:rPr>
          <w:strike/>
        </w:rPr>
        <w:t xml:space="preserve"> (</w:t>
      </w:r>
      <w:r w:rsidR="00CC5A5F" w:rsidRPr="00D50E28">
        <w:rPr>
          <w:strike/>
        </w:rPr>
        <w:t xml:space="preserve">под </w:t>
      </w:r>
      <w:r w:rsidRPr="00D50E28">
        <w:rPr>
          <w:strike/>
        </w:rPr>
        <w:t>вакуум</w:t>
      </w:r>
      <w:r w:rsidR="00CC5A5F" w:rsidRPr="00D50E28">
        <w:rPr>
          <w:strike/>
        </w:rPr>
        <w:t xml:space="preserve">ом при </w:t>
      </w:r>
      <w:r w:rsidRPr="00D50E28">
        <w:rPr>
          <w:strike/>
        </w:rPr>
        <w:t>комнатн</w:t>
      </w:r>
      <w:r w:rsidR="00CC5A5F" w:rsidRPr="00D50E28">
        <w:rPr>
          <w:strike/>
        </w:rPr>
        <w:t>ой</w:t>
      </w:r>
      <w:r w:rsidRPr="00D50E28">
        <w:rPr>
          <w:strike/>
        </w:rPr>
        <w:t xml:space="preserve"> температур</w:t>
      </w:r>
      <w:r w:rsidR="00CC5A5F" w:rsidRPr="00D50E28">
        <w:rPr>
          <w:strike/>
        </w:rPr>
        <w:t>е</w:t>
      </w:r>
      <w:r w:rsidRPr="00D50E28">
        <w:rPr>
          <w:strike/>
        </w:rPr>
        <w:t>) в</w:t>
      </w:r>
      <w:r w:rsidR="00CC5A5F" w:rsidRPr="00D50E28">
        <w:rPr>
          <w:strike/>
        </w:rPr>
        <w:t xml:space="preserve"> результате</w:t>
      </w:r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темно</w:t>
      </w:r>
      <w:r w:rsidR="00CC5A5F" w:rsidRPr="00D50E28">
        <w:rPr>
          <w:strike/>
        </w:rPr>
        <w:t>вой</w:t>
      </w:r>
      <w:proofErr w:type="spellEnd"/>
      <w:r w:rsidR="00CC5A5F" w:rsidRPr="00D50E28">
        <w:rPr>
          <w:strike/>
        </w:rPr>
        <w:t xml:space="preserve"> реакции</w:t>
      </w:r>
      <w:r w:rsidRPr="00D50E28">
        <w:rPr>
          <w:strike/>
        </w:rPr>
        <w:t xml:space="preserve"> превращается в пирокатехин. Стабильность </w:t>
      </w:r>
      <w:proofErr w:type="spellStart"/>
      <w:r w:rsidRPr="00D50E28">
        <w:rPr>
          <w:strike/>
        </w:rPr>
        <w:t>фенолэфиров</w:t>
      </w:r>
      <w:proofErr w:type="spellEnd"/>
      <w:r w:rsidRPr="00D50E28">
        <w:rPr>
          <w:strike/>
        </w:rPr>
        <w:t xml:space="preserve"> увеличивается при уменьшении объема заместителя рядом с новой эфирной связью. Также устойчивость </w:t>
      </w:r>
      <w:proofErr w:type="spellStart"/>
      <w:r w:rsidRPr="00D50E28">
        <w:rPr>
          <w:strike/>
        </w:rPr>
        <w:t>фенолэфиров</w:t>
      </w:r>
      <w:proofErr w:type="spellEnd"/>
      <w:r w:rsidRPr="00D50E28">
        <w:rPr>
          <w:strike/>
        </w:rPr>
        <w:t xml:space="preserve"> также зависит от </w:t>
      </w:r>
      <w:proofErr w:type="spellStart"/>
      <w:r w:rsidRPr="00D50E28">
        <w:rPr>
          <w:strike/>
        </w:rPr>
        <w:t>red</w:t>
      </w:r>
      <w:proofErr w:type="spellEnd"/>
      <w:r w:rsidRPr="00D50E28">
        <w:rPr>
          <w:strike/>
        </w:rPr>
        <w:t>/</w:t>
      </w:r>
      <w:proofErr w:type="spellStart"/>
      <w:r w:rsidRPr="00D50E28">
        <w:rPr>
          <w:strike/>
        </w:rPr>
        <w:t>ox</w:t>
      </w:r>
      <w:proofErr w:type="spellEnd"/>
      <w:r w:rsidRPr="00D50E28">
        <w:rPr>
          <w:strike/>
        </w:rPr>
        <w:t xml:space="preserve"> свойств реагентов. Чем слабее </w:t>
      </w:r>
      <w:r w:rsidR="00CC5A5F" w:rsidRPr="00D50E28">
        <w:rPr>
          <w:strike/>
        </w:rPr>
        <w:t xml:space="preserve">электронно-акцепторные свойства </w:t>
      </w:r>
      <w:r w:rsidRPr="00D50E28">
        <w:rPr>
          <w:strike/>
        </w:rPr>
        <w:t>хинон</w:t>
      </w:r>
      <w:r w:rsidR="00CC5A5F" w:rsidRPr="00D50E28">
        <w:rPr>
          <w:strike/>
        </w:rPr>
        <w:t>ов</w:t>
      </w:r>
      <w:r w:rsidRPr="00D50E28">
        <w:rPr>
          <w:strike/>
        </w:rPr>
        <w:t xml:space="preserve"> и чем слабее </w:t>
      </w:r>
      <w:r w:rsidR="00CC5A5F" w:rsidRPr="00D50E28">
        <w:rPr>
          <w:strike/>
        </w:rPr>
        <w:t xml:space="preserve">электронно-донорные свойства </w:t>
      </w:r>
      <w:r w:rsidRPr="00D50E28">
        <w:rPr>
          <w:strike/>
        </w:rPr>
        <w:t>амин</w:t>
      </w:r>
      <w:r w:rsidR="00CC5A5F" w:rsidRPr="00D50E28">
        <w:rPr>
          <w:strike/>
        </w:rPr>
        <w:t>ов</w:t>
      </w:r>
      <w:r w:rsidRPr="00D50E28">
        <w:rPr>
          <w:strike/>
        </w:rPr>
        <w:t xml:space="preserve">, тем стабильнее </w:t>
      </w:r>
      <w:proofErr w:type="spellStart"/>
      <w:r w:rsidRPr="00D50E28">
        <w:rPr>
          <w:strike/>
        </w:rPr>
        <w:t>фенолэфиры</w:t>
      </w:r>
      <w:proofErr w:type="spellEnd"/>
      <w:r w:rsidRPr="00D50E28">
        <w:rPr>
          <w:strike/>
        </w:rPr>
        <w:t>.</w:t>
      </w:r>
      <w:r w:rsidR="00EA584A" w:rsidRPr="00D50E28">
        <w:rPr>
          <w:strike/>
          <w:noProof/>
        </w:rPr>
        <w:t xml:space="preserve"> </w:t>
      </w:r>
    </w:p>
    <w:p w14:paraId="31FBAFBD" w14:textId="1756F598" w:rsidR="00EA584A" w:rsidRPr="003D68D9" w:rsidRDefault="00EA584A" w:rsidP="003D68D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789E5428" wp14:editId="1BB9D0F5">
                <wp:extent cx="5645785" cy="3226435"/>
                <wp:effectExtent l="0" t="0" r="0" b="0"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5785" cy="3226435"/>
                          <a:chOff x="0" y="0"/>
                          <a:chExt cx="6832600" cy="3904615"/>
                        </a:xfrm>
                      </wpg:grpSpPr>
                      <pic:pic xmlns:pic="http://schemas.openxmlformats.org/drawingml/2006/picture">
                        <pic:nvPicPr>
                          <pic:cNvPr id="50" name="Рисунок 50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3648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Надпись 51"/>
                        <wps:cNvSpPr txBox="1"/>
                        <wps:spPr>
                          <a:xfrm>
                            <a:off x="0" y="3733800"/>
                            <a:ext cx="68326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5F6788" w14:textId="57FEA447" w:rsidR="0014242F" w:rsidRPr="00E43886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79" w:name="_Ref13486535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>. Механизм образования радикалов.</w:t>
                              </w:r>
                              <w:bookmarkEnd w:id="7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9E5428" id="Группа 52" o:spid="_x0000_s1070" style="width:444.55pt;height:254.05pt;mso-position-horizontal-relative:char;mso-position-vertical-relative:line" coordsize="68326,39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">
                <v:shape id="Рисунок 50" o:spid="_x0000_s1071" type="#_x0000_t75" style="position:absolute;width:68326;height:3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">
                  <v:imagedata r:id="rId93" o:title=""/>
                </v:shape>
                <v:shape id="Надпись 51" o:spid="_x0000_s1072" type="#_x0000_t202" style="position:absolute;top:37338;width:6832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gFxAAAANsAAAAPAAAAZHJzL2Rvd25yZXYueG1sRI9PawIx&#10;FMTvQr9DeAUvUrMuK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GAEyAXEAAAA2wAAAA8A&#10;AAAAAAAAAAAAAAAABwIAAGRycy9kb3ducmV2LnhtbFBLBQYAAAAAAwADALcAAAD4AgAAAAA=&#10;" stroked="f">
                  <v:textbox inset="0,0,0,0">
                    <w:txbxContent>
                      <w:p w14:paraId="2F5F6788" w14:textId="57FEA447" w:rsidR="0014242F" w:rsidRPr="00E43886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0" w:name="_Ref13486535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>. Механизм образования радикалов.</w:t>
                        </w:r>
                        <w:bookmarkEnd w:id="8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5269A4" w14:textId="0B1CF9FF" w:rsidR="00D46C54" w:rsidRPr="00D50E28" w:rsidRDefault="00CC5A5F" w:rsidP="00DB000E">
      <w:pPr>
        <w:pStyle w:val="a3"/>
        <w:rPr>
          <w:strike/>
        </w:rPr>
      </w:pPr>
      <w:r w:rsidRPr="00D50E28">
        <w:rPr>
          <w:strike/>
        </w:rPr>
        <w:t xml:space="preserve">Нельзя так же исключать реакцию фотовосстановления </w:t>
      </w:r>
      <w:proofErr w:type="spellStart"/>
      <w:r w:rsidRPr="00D50E28">
        <w:rPr>
          <w:strike/>
        </w:rPr>
        <w:t>диспропорционирования</w:t>
      </w:r>
      <w:proofErr w:type="spellEnd"/>
      <w:r w:rsidRPr="00D50E28">
        <w:rPr>
          <w:strike/>
        </w:rPr>
        <w:t xml:space="preserve"> </w:t>
      </w:r>
      <w:proofErr w:type="spellStart"/>
      <w:r w:rsidRPr="00D50E28">
        <w:rPr>
          <w:strike/>
        </w:rPr>
        <w:t>оксифеноксильных</w:t>
      </w:r>
      <w:proofErr w:type="spellEnd"/>
      <w:r w:rsidRPr="00D50E28">
        <w:rPr>
          <w:strike/>
        </w:rPr>
        <w:t xml:space="preserve"> радикалов на пирокатехин и о-хинон. Например, 3,5- и 3,6-ди-трет-бутилбензохинонов-1,2 в присутствии соответствующих им пирокатехинов </w:t>
      </w:r>
      <w:commentRangeStart w:id="81"/>
      <w:commentRangeStart w:id="82"/>
      <w:r w:rsidRPr="00D50E28">
        <w:rPr>
          <w:strike/>
        </w:rPr>
        <w:t>приводит</w:t>
      </w:r>
      <w:commentRangeEnd w:id="81"/>
      <w:r w:rsidRPr="00D50E28">
        <w:rPr>
          <w:rStyle w:val="afc"/>
          <w:rFonts w:eastAsia="SimSun" w:cstheme="minorBidi"/>
          <w:strike/>
          <w:color w:val="auto"/>
          <w:lang w:eastAsia="en-US"/>
        </w:rPr>
        <w:commentReference w:id="81"/>
      </w:r>
      <w:commentRangeEnd w:id="82"/>
      <w:r w:rsidR="00B04A91" w:rsidRPr="00D50E28">
        <w:rPr>
          <w:rStyle w:val="afc"/>
          <w:rFonts w:eastAsia="SimSun" w:cstheme="minorBidi"/>
          <w:strike/>
          <w:color w:val="auto"/>
          <w:lang w:eastAsia="en-US"/>
        </w:rPr>
        <w:commentReference w:id="82"/>
      </w:r>
      <w:r w:rsidRPr="00D50E28">
        <w:rPr>
          <w:strike/>
        </w:rPr>
        <w:t xml:space="preserve"> к образованию </w:t>
      </w:r>
      <w:proofErr w:type="spellStart"/>
      <w:r w:rsidRPr="00D50E28">
        <w:rPr>
          <w:strike/>
        </w:rPr>
        <w:t>семихинонов</w:t>
      </w:r>
      <w:proofErr w:type="spellEnd"/>
      <w:r w:rsidRPr="00D50E28">
        <w:rPr>
          <w:strike/>
        </w:rPr>
        <w:t xml:space="preserve">, которые после </w:t>
      </w:r>
      <w:proofErr w:type="spellStart"/>
      <w:r w:rsidRPr="00D50E28">
        <w:rPr>
          <w:strike/>
        </w:rPr>
        <w:t>диспропорционируют</w:t>
      </w:r>
      <w:proofErr w:type="spellEnd"/>
      <w:r w:rsidRPr="00D50E28">
        <w:rPr>
          <w:strike/>
        </w:rPr>
        <w:t xml:space="preserve"> до исходных хинонов и пирокатехинов </w:t>
      </w:r>
      <w:sdt>
        <w:sdtPr>
          <w:rPr>
            <w:strike/>
          </w:rPr>
          <w:id w:val="1230585099"/>
          <w:citation/>
        </w:sdtPr>
        <w:sdtContent>
          <w:r w:rsidRPr="00D50E28">
            <w:rPr>
              <w:strike/>
            </w:rPr>
            <w:fldChar w:fldCharType="begin"/>
          </w:r>
          <w:r w:rsidRPr="00D50E28">
            <w:rPr>
              <w:strike/>
            </w:rPr>
            <w:instrText xml:space="preserve">CITATION The17 \l 1033 </w:instrText>
          </w:r>
          <w:r w:rsidRPr="00D50E28">
            <w:rPr>
              <w:strike/>
            </w:rPr>
            <w:fldChar w:fldCharType="separate"/>
          </w:r>
          <w:r w:rsidR="00B55CA9" w:rsidRPr="00D50E28">
            <w:rPr>
              <w:strike/>
              <w:noProof/>
            </w:rPr>
            <w:t>[26]</w:t>
          </w:r>
          <w:r w:rsidRPr="00D50E28">
            <w:rPr>
              <w:strike/>
            </w:rPr>
            <w:fldChar w:fldCharType="end"/>
          </w:r>
        </w:sdtContent>
      </w:sdt>
      <w:r w:rsidR="00DB000E" w:rsidRPr="00D50E28">
        <w:rPr>
          <w:strike/>
        </w:rPr>
        <w:t xml:space="preserve"> </w:t>
      </w:r>
      <w:r w:rsidR="00DB000E" w:rsidRPr="00D50E28">
        <w:rPr>
          <w:strike/>
        </w:rPr>
        <w:fldChar w:fldCharType="begin"/>
      </w:r>
      <w:r w:rsidR="00DB000E" w:rsidRPr="00D50E28">
        <w:rPr>
          <w:strike/>
        </w:rPr>
        <w:instrText xml:space="preserve"> REF _Ref135051196 \h </w:instrText>
      </w:r>
      <w:r w:rsidR="00DB000E" w:rsidRPr="00D50E28">
        <w:rPr>
          <w:strike/>
        </w:rPr>
      </w:r>
      <w:r w:rsidR="00D50E28">
        <w:rPr>
          <w:strike/>
        </w:rPr>
        <w:instrText xml:space="preserve"> \* MERGEFORMAT </w:instrText>
      </w:r>
      <w:r w:rsidR="00DB000E" w:rsidRPr="00D50E28">
        <w:rPr>
          <w:strike/>
        </w:rPr>
        <w:fldChar w:fldCharType="separate"/>
      </w:r>
      <w:r w:rsidR="00DB000E" w:rsidRPr="00D50E28">
        <w:rPr>
          <w:strike/>
        </w:rPr>
        <w:t xml:space="preserve">Схема </w:t>
      </w:r>
      <w:r w:rsidR="00DB000E" w:rsidRPr="00D50E28">
        <w:rPr>
          <w:strike/>
          <w:noProof/>
        </w:rPr>
        <w:t>12</w:t>
      </w:r>
      <w:r w:rsidR="00DB000E" w:rsidRPr="00D50E28">
        <w:rPr>
          <w:strike/>
        </w:rPr>
        <w:fldChar w:fldCharType="end"/>
      </w:r>
      <w:r w:rsidRPr="00D50E28">
        <w:rPr>
          <w:strike/>
        </w:rPr>
        <w:t>:</w:t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250267BD" w:rsidR="00C17DFB" w:rsidRDefault="00844787" w:rsidP="00231678">
      <w:pPr>
        <w:pStyle w:val="a3"/>
      </w:pPr>
      <w:commentRangeStart w:id="83"/>
      <w:r>
        <w:t>В исследовании</w:t>
      </w:r>
      <w:commentRangeEnd w:id="83"/>
      <w:r w:rsidR="00C17DFB">
        <w:rPr>
          <w:rStyle w:val="afc"/>
          <w:rFonts w:eastAsia="SimSun" w:cstheme="minorBidi"/>
          <w:color w:val="auto"/>
          <w:lang w:eastAsia="en-US"/>
        </w:rPr>
        <w:commentReference w:id="83"/>
      </w:r>
      <w:r w:rsidR="00E454A5">
        <w:t xml:space="preserve"> </w:t>
      </w:r>
      <w:sdt>
        <w:sdtPr>
          <w:alias w:val="To edit, see citavi.com/edit"/>
          <w:tag w:val="CitaviPlaceholder#e522aba3-677b-4d7e-8bc4-27d21511be0e"/>
          <w:id w:val="767506896"/>
          <w:placeholder>
            <w:docPart w:val="DefaultPlaceholder_-1854013440"/>
          </w:placeholder>
        </w:sdtPr>
        <w:sdtContent>
          <w:r w:rsidR="00E454A5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lQxMDo1MDozOS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ZTUyMmFiYTMtNjc3Yi00ZDdlLThiYzQtMjdkMjE1MTFiZTBlIiwiVGV4dCI6IlszMV0iLCJXQUlWZXJzaW9uIjoiNi4xNS4yLjAifQ==}</w:instrText>
          </w:r>
          <w:r w:rsidR="00E454A5">
            <w:fldChar w:fldCharType="separate"/>
          </w:r>
          <w:hyperlink r:id="rId94" w:tooltip="Курский, Ю.А. Строение и реакционная способность замещённых о-хинонов и их производных / Ю.А. Курский. – Нижний Новгород." w:history="1">
            <w:r w:rsidR="003826D4">
              <w:t>[31]</w:t>
            </w:r>
          </w:hyperlink>
          <w:r w:rsidR="00E454A5">
            <w:fldChar w:fldCharType="end"/>
          </w:r>
        </w:sdtContent>
      </w:sdt>
      <w:r>
        <w:t xml:space="preserve"> был исследован фотолиз под действием видимого излучения </w:t>
      </w:r>
      <m:oMath>
        <m:r>
          <w:rPr>
            <w:rFonts w:ascii="Cambria Math" w:hAnsi="Cambria Math"/>
          </w:rPr>
          <m:t>λ&gt;520 нм</m:t>
        </m:r>
      </m:oMath>
      <w:r>
        <w:t xml:space="preserve"> </w:t>
      </w:r>
      <w:proofErr w:type="spellStart"/>
      <w:r>
        <w:t>бензольных</w:t>
      </w:r>
      <w:proofErr w:type="spellEnd"/>
      <w:r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. </w:t>
      </w:r>
      <w:r w:rsidRPr="0001174A">
        <w:t>По данным ЯМР спектроскопии, фотореакции о-</w:t>
      </w:r>
      <w:proofErr w:type="spellStart"/>
      <w:r w:rsidRPr="0001174A">
        <w:t>бензохинонов</w:t>
      </w:r>
      <w:proofErr w:type="spellEnd"/>
      <w:r w:rsidRPr="0001174A">
        <w:t xml:space="preserve"> протекают с </w:t>
      </w:r>
      <w:proofErr w:type="spellStart"/>
      <w:r w:rsidRPr="0001174A">
        <w:t>декарбонилированием</w:t>
      </w:r>
      <w:proofErr w:type="spellEnd"/>
      <w:r w:rsidRPr="0001174A">
        <w:t xml:space="preserve"> хинонов и образованием одного конечного продукта - 3,4-ди-замещенного-2,5-ди-трет-бутил-циклопентадиенона</w:t>
      </w:r>
      <w:r w:rsidR="00E454A5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B55CA9">
        <w:t xml:space="preserve">Схема </w:t>
      </w:r>
      <w:r w:rsidR="00B55CA9">
        <w:rPr>
          <w:noProof/>
        </w:rPr>
        <w:t>13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E454A5">
        <w:t>При этом,</w:t>
      </w:r>
      <w:r w:rsidR="00E454A5" w:rsidRPr="0001174A">
        <w:t xml:space="preserve"> выявлено, что в процессе реакции формируется промежуточный продукт с низкой стабильностью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одн</w:t>
      </w:r>
      <w:r w:rsidR="00C17DFB">
        <w:t>и</w:t>
      </w:r>
      <w:r w:rsidR="00B172E7">
        <w:t xml:space="preserve"> продукт фотореакции – 2,3а,6,8-тетра-трет-бутил-1,9,9а,9б-тетра-метокси-9а,9б-дигидроциклоиентахромен-3,4,7-(ЗаН)-</w:t>
      </w:r>
      <w:commentRangeStart w:id="84"/>
      <w:r w:rsidR="00B172E7">
        <w:t>триона</w:t>
      </w:r>
      <w:commentRangeEnd w:id="84"/>
      <w:r w:rsidR="00D50E28">
        <w:rPr>
          <w:rStyle w:val="afc"/>
          <w:rFonts w:eastAsia="SimSun" w:cstheme="minorBidi"/>
          <w:color w:val="auto"/>
          <w:lang w:eastAsia="en-US"/>
        </w:rPr>
        <w:commentReference w:id="84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 xml:space="preserve">3.1.0]гекс-3-еп-2,6-диона см. </w:t>
      </w:r>
      <w:r w:rsidR="00B172E7">
        <w:fldChar w:fldCharType="begin"/>
      </w:r>
      <w:r w:rsidR="00B172E7">
        <w:instrText xml:space="preserve"> REF _Ref134996846 \h </w:instrText>
      </w:r>
      <w:r w:rsidR="00B172E7">
        <w:fldChar w:fldCharType="separate"/>
      </w:r>
      <w:r w:rsidR="00B55CA9">
        <w:t xml:space="preserve">Схема </w:t>
      </w:r>
      <w:r w:rsidR="00B55CA9">
        <w:rPr>
          <w:noProof/>
        </w:rPr>
        <w:t>14</w:t>
      </w:r>
      <w:r w:rsidR="00B172E7">
        <w:fldChar w:fldCharType="end"/>
      </w:r>
      <w:r w:rsidR="00B172E7">
        <w:t>.</w:t>
      </w:r>
      <w:r w:rsidR="00C17DFB">
        <w:t xml:space="preserve"> Таким образом, реакция </w:t>
      </w:r>
      <w:proofErr w:type="spellStart"/>
      <w:r w:rsidR="00C17DFB">
        <w:t>фотолического</w:t>
      </w:r>
      <w:proofErr w:type="spellEnd"/>
      <w:r w:rsidR="00C17DFB">
        <w:t xml:space="preserve"> </w:t>
      </w:r>
      <w:proofErr w:type="spellStart"/>
      <w:r w:rsidR="00C17DFB">
        <w:t>декарбонилирования</w:t>
      </w:r>
      <w:proofErr w:type="spellEnd"/>
      <w:r w:rsidR="00C17DFB">
        <w:t xml:space="preserve"> производных о-хинона представляет собой </w:t>
      </w:r>
      <w:proofErr w:type="spellStart"/>
      <w:r w:rsidR="00C17DFB">
        <w:t>двустадийный</w:t>
      </w:r>
      <w:proofErr w:type="spellEnd"/>
      <w:r w:rsidR="00C17DFB">
        <w:t xml:space="preserve"> процесс. На первой стадии происходит перегруппировка </w:t>
      </w:r>
      <w:proofErr w:type="spellStart"/>
      <w:r w:rsidR="00C17DFB">
        <w:t>циклогексадиендионового</w:t>
      </w:r>
      <w:proofErr w:type="spellEnd"/>
      <w:r w:rsidR="00C17DFB">
        <w:t xml:space="preserve"> кольца </w:t>
      </w:r>
      <w:proofErr w:type="spellStart"/>
      <w:r w:rsidR="00C17DFB">
        <w:t>фотовозбужденной</w:t>
      </w:r>
      <w:proofErr w:type="spellEnd"/>
      <w:r w:rsidR="00C17DFB">
        <w:t xml:space="preserve"> молекулы о-хинона в соответствующий </w:t>
      </w:r>
      <w:proofErr w:type="spellStart"/>
      <w:proofErr w:type="gramStart"/>
      <w:r w:rsidR="00C17DFB">
        <w:t>бицикло</w:t>
      </w:r>
      <w:proofErr w:type="spellEnd"/>
      <w:r w:rsidR="00C17DFB">
        <w:t>[</w:t>
      </w:r>
      <w:proofErr w:type="gramEnd"/>
      <w:r w:rsidR="00C17DFB">
        <w:t xml:space="preserve">3.1.0]гекс-3-ен-2,6-дион. На второй стадии наблюдается выброс СО из циклопропанового фрагмента и образование конечного продукта - замещённого </w:t>
      </w:r>
      <w:proofErr w:type="spellStart"/>
      <w:r w:rsidR="00C17DFB">
        <w:t>циклопентадиенона</w:t>
      </w:r>
      <w:proofErr w:type="spellEnd"/>
      <w:r w:rsidR="00C17DFB">
        <w:t xml:space="preserve"> с выходом близким к количественному.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</w:t>
      </w:r>
      <w:commentRangeStart w:id="85"/>
      <w:r w:rsidR="00C17DFB">
        <w:t>же</w:t>
      </w:r>
      <w:commentRangeEnd w:id="85"/>
      <w:r w:rsidR="00C17DFB">
        <w:rPr>
          <w:rStyle w:val="afc"/>
          <w:rFonts w:eastAsia="SimSun" w:cstheme="minorBidi"/>
          <w:color w:val="auto"/>
          <w:lang w:eastAsia="en-US"/>
        </w:rPr>
        <w:commentReference w:id="85"/>
      </w:r>
      <w:r w:rsidR="00C17DFB">
        <w:t xml:space="preserve">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mliVGVYS2V5IjoiLmMiLCJDaXRhdGlvbktleSI6ItCa0YPRgDEx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}</w:instrText>
          </w:r>
          <w:r w:rsidR="00C17DFB">
            <w:fldChar w:fldCharType="separate"/>
          </w:r>
          <w:hyperlink r:id="rId95" w:tooltip="Курский, Ю.А. Строение и реакционная способность замещённых о-хинонов и их производных / Ю.А. Курский. – Нижний Новгород." w:history="1">
            <w:r w:rsidR="003826D4">
              <w:t>[31]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1D9D643A" w14:textId="595BF6E8" w:rsidR="00844787" w:rsidRPr="00231678" w:rsidRDefault="00844787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177BF28" wp14:editId="79ED3B71">
                <wp:extent cx="1648812" cy="4539344"/>
                <wp:effectExtent l="0" t="0" r="889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812" cy="4539344"/>
                          <a:chOff x="0" y="0"/>
                          <a:chExt cx="2283460" cy="6286594"/>
                        </a:xfrm>
                      </wpg:grpSpPr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549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Надпись 54"/>
                        <wps:cNvSpPr txBox="1"/>
                        <wps:spPr>
                          <a:xfrm>
                            <a:off x="0" y="5544874"/>
                            <a:ext cx="2283460" cy="7417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1ABFE4" w14:textId="4E97AD89" w:rsidR="0014242F" w:rsidRPr="00EF334A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6" w:name="_Ref13499650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86"/>
                              <w:r>
                                <w:t xml:space="preserve">. Схема </w:t>
                              </w:r>
                              <w:proofErr w:type="spellStart"/>
                              <w:r>
                                <w:t>декарбонилирования</w:t>
                              </w:r>
                              <w:proofErr w:type="spellEnd"/>
                              <w:r>
                                <w:t xml:space="preserve"> хинона.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BF28" id="Группа 55" o:spid="_x0000_s1073" style="width:129.85pt;height:357.45pt;mso-position-horizontal-relative:char;mso-position-vertical-relative:line" coordsize="22834,628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">
                <v:shape id="Рисунок 53" o:spid="_x0000_s1074" type="#_x0000_t75" style="position:absolute;width:22834;height:54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">
                  <v:imagedata r:id="rId97" o:title=""/>
                </v:shape>
                <v:shape id="Надпись 54" o:spid="_x0000_s1075" type="#_x0000_t202" style="position:absolute;top:55448;width:22834;height:7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A1ABFE4" w14:textId="4E97AD89" w:rsidR="0014242F" w:rsidRPr="00EF334A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7" w:name="_Ref13499650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bookmarkEnd w:id="87"/>
                        <w:r>
                          <w:t xml:space="preserve">. Схема </w:t>
                        </w:r>
                        <w:proofErr w:type="spellStart"/>
                        <w:r>
                          <w:t>декарбонилирования</w:t>
                        </w:r>
                        <w:proofErr w:type="spellEnd"/>
                        <w:r>
                          <w:t xml:space="preserve"> хинона.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1BE236" w14:textId="64915FEC" w:rsidR="00E454A5" w:rsidRDefault="00E454A5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7AC9E7B" wp14:editId="06AE8168">
                <wp:extent cx="4747260" cy="2101215"/>
                <wp:effectExtent l="0" t="0" r="0" b="0"/>
                <wp:docPr id="37" name="Группа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2101215"/>
                          <a:chOff x="0" y="0"/>
                          <a:chExt cx="4747260" cy="2101215"/>
                        </a:xfrm>
                      </wpg:grpSpPr>
                      <pic:pic xmlns:pic="http://schemas.openxmlformats.org/drawingml/2006/picture">
                        <pic:nvPicPr>
                          <pic:cNvPr id="35" name="Рисунок 35"/>
                          <pic:cNvPicPr>
                            <a:picLocks noChangeAspect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260" cy="1873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Надпись 36"/>
                        <wps:cNvSpPr txBox="1"/>
                        <wps:spPr>
                          <a:xfrm>
                            <a:off x="0" y="1930400"/>
                            <a:ext cx="474726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B78C0F" w14:textId="31C4C3DB" w:rsidR="0014242F" w:rsidRPr="005E6924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88" w:name="_Ref13499684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bookmarkEnd w:id="88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Димеризация</w:t>
                              </w:r>
                              <w:proofErr w:type="spellEnd"/>
                              <w:r>
                                <w:t xml:space="preserve"> замещённого </w:t>
                              </w:r>
                              <w:proofErr w:type="spellStart"/>
                              <w:proofErr w:type="gramStart"/>
                              <w:r>
                                <w:t>бицикло</w:t>
                              </w:r>
                              <w:proofErr w:type="spellEnd"/>
                              <w:r>
                                <w:t>[</w:t>
                              </w:r>
                              <w:proofErr w:type="gramEnd"/>
                              <w:r>
                                <w:t>3.1.0]гекс-3-еп-2,6-диона.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AC9E7B" id="Группа 37" o:spid="_x0000_s1076" style="width:373.8pt;height:165.45pt;mso-position-horizontal-relative:char;mso-position-vertical-relative:line" coordsize="47472,21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">
                <v:shape id="Рисунок 35" o:spid="_x0000_s1077" type="#_x0000_t75" style="position:absolute;width:47472;height:18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">
                  <v:imagedata r:id="rId99" o:title=""/>
                </v:shape>
                <v:shape id="Надпись 36" o:spid="_x0000_s1078" type="#_x0000_t202" style="position:absolute;top:19304;width:47472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14:paraId="26B78C0F" w14:textId="31C4C3DB" w:rsidR="0014242F" w:rsidRPr="005E6924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89" w:name="_Ref13499684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bookmarkEnd w:id="89"/>
                        <w:r>
                          <w:t xml:space="preserve">. </w:t>
                        </w:r>
                        <w:proofErr w:type="spellStart"/>
                        <w:r>
                          <w:t>Димеризация</w:t>
                        </w:r>
                        <w:proofErr w:type="spellEnd"/>
                        <w:r>
                          <w:t xml:space="preserve"> замещённого </w:t>
                        </w:r>
                        <w:proofErr w:type="spellStart"/>
                        <w:proofErr w:type="gramStart"/>
                        <w:r>
                          <w:t>бицикло</w:t>
                        </w:r>
                        <w:proofErr w:type="spellEnd"/>
                        <w:r>
                          <w:t>[</w:t>
                        </w:r>
                        <w:proofErr w:type="gramEnd"/>
                        <w:r>
                          <w:t>3.1.0]гекс-3-еп-2,6-диона.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BD8186" w14:textId="77777777" w:rsidR="00E454A5" w:rsidRDefault="00E454A5" w:rsidP="00E454A5">
      <w:pPr>
        <w:pStyle w:val="a3"/>
      </w:pPr>
    </w:p>
    <w:p w14:paraId="6B8B41A8" w14:textId="2005123E" w:rsidR="003608D7" w:rsidRDefault="003608D7" w:rsidP="00E454A5">
      <w:pPr>
        <w:pStyle w:val="33"/>
      </w:pPr>
      <w:commentRangeStart w:id="90"/>
      <w:commentRangeStart w:id="91"/>
      <w:r>
        <w:t>Ингибирование</w:t>
      </w:r>
      <w:commentRangeEnd w:id="90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90"/>
      </w:r>
      <w:commentRangeEnd w:id="91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91"/>
      </w:r>
    </w:p>
    <w:p w14:paraId="5353074D" w14:textId="4A843743" w:rsidR="00AE7EDD" w:rsidRDefault="00AE7EDD" w:rsidP="00E45A6B">
      <w:pPr>
        <w:pStyle w:val="a3"/>
      </w:pPr>
      <w:commentRangeStart w:id="92"/>
      <w:r>
        <w:t>Реакция</w:t>
      </w:r>
      <w:commentRangeEnd w:id="92"/>
      <w:r w:rsidR="004106B0">
        <w:rPr>
          <w:rStyle w:val="afc"/>
          <w:rFonts w:eastAsia="SimSun" w:cstheme="minorBidi"/>
          <w:color w:val="auto"/>
          <w:lang w:eastAsia="en-US"/>
        </w:rPr>
        <w:commentReference w:id="92"/>
      </w:r>
      <w:r>
        <w:t xml:space="preserve"> ингибирования полимеризации хинонами крайне интересна своим </w:t>
      </w:r>
      <w:r w:rsidR="003074AF">
        <w:t>влиянием</w:t>
      </w:r>
      <w:r>
        <w:t xml:space="preserve"> на</w:t>
      </w:r>
      <w:r w:rsidR="003074AF">
        <w:t xml:space="preserve"> </w:t>
      </w:r>
      <w:r>
        <w:t>систему</w:t>
      </w:r>
      <w:r w:rsidR="003074AF">
        <w:t xml:space="preserve"> в целом т.к. Облучение растворов хинонов и Н-донорных соединений в мономере приводит к образованию алкильных радикалов, способных инициировать полимеризацию и </w:t>
      </w:r>
      <w:proofErr w:type="spellStart"/>
      <w:r w:rsidR="003074AF">
        <w:t>оксифеноксильных</w:t>
      </w:r>
      <w:proofErr w:type="spellEnd"/>
      <w:r w:rsidR="003074AF">
        <w:t xml:space="preserve"> радикалов – ингибиторов радикальной полимеризации. Такой дуализм в поведении реакционной пары хинон – Н-донор делает необходимым детальное изучение реакций как </w:t>
      </w:r>
      <w:proofErr w:type="spellStart"/>
      <w:r w:rsidR="003074AF">
        <w:t>фотоинициирования</w:t>
      </w:r>
      <w:proofErr w:type="spellEnd"/>
      <w:r w:rsidR="003074AF">
        <w:t>, так и ингибирования радикальной полимеризации в присутствии хинонов</w:t>
      </w:r>
      <w:r w:rsidR="00E45A6B">
        <w:t xml:space="preserve">. </w:t>
      </w: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NlQxMDoyNjozNyIsIlByb2plY3QiOnsiJHJlZiI6IjgifX0sIlVzZU51bWJlcmluZ1R5cGVPZlBhcmVudERvY3VtZW50IjpmYWxzZX1dLCJGb3JtYXR0ZWRUZXh0Ijp7IiRpZCI6IjExIiwiQ291bnQiOjEsIlRleHRVbml0cyI6W3siJGlkIjoiMTIiLCJGb250U3R5bGUiOnsiJGlkIjoiMTMiLCJOZXV0cmFsIjp0cnVlfSwiUmVhZGluZ09yZGVyIjoxLCJUZXh0IjoiWzMyXSJ9XX0sIlRhZyI6IkNpdGF2aVBsYWNlaG9sZGVyIzUxMWJjNWM0LTUyYzgtNGQ4Ni04NDdkLWU0Zjg3ODdhMjc0ZSIsIlRleHQiOiJbMzJdIiwiV0FJVmVyc2lvbiI6IjYuMTUuMi4wIn0=}</w:instrText>
          </w:r>
          <w:r>
            <w:fldChar w:fldCharType="separate"/>
          </w:r>
          <w:hyperlink r:id="rId100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3826D4">
              <w:t>[32]</w:t>
            </w:r>
          </w:hyperlink>
          <w:r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="002F7900" w:rsidRPr="002F7900">
        <w:t xml:space="preserve">При проведении квантово-химических расчетов использовали программу </w:t>
      </w:r>
      <w:proofErr w:type="spellStart"/>
      <w:r w:rsidR="002F7900" w:rsidRPr="00863D0D">
        <w:t>Gaussian</w:t>
      </w:r>
      <w:proofErr w:type="spellEnd"/>
      <w:r w:rsidR="002F7900" w:rsidRPr="00863D0D">
        <w:t xml:space="preserve"> </w:t>
      </w:r>
      <w:r w:rsidR="00863D0D" w:rsidRPr="00863D0D">
        <w:t>98.</w:t>
      </w:r>
      <w:r w:rsidR="002F7900" w:rsidRPr="00863D0D">
        <w:t xml:space="preserve"> Расчеты</w:t>
      </w:r>
      <w:r w:rsidR="002F7900" w:rsidRPr="002F7900">
        <w:t xml:space="preserve"> выполняли в рамках теории 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ZUMTA6MjY6Mzc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ZUMTA6MjY6MzciLCJQcm9qZWN0Ijp7IiRyZWYiOiI4In19LCJVc2VOdW1iZXJpbmdUeXBlT2ZQYXJlbnREb2N1bWVudCI6ZmFsc2V9XSwiRm9ybWF0dGVkVGV4dCI6eyIkaWQiOiIxNyIsIkNvdW50IjoxLCJUZXh0VW5pdHMiOlt7IiRpZCI6IjE4IiwiRm9udFN0eWxlIjp7IiRpZCI6IjE5IiwiTmV1dHJhbCI6dHJ1ZX0sIlJlYWRpbmdPcmRlciI6MSwiVGV4dCI6IlszMywgMzRdIn1dfSwiVGFnIjoiQ2l0YXZpUGxhY2Vob2xkZXIjZTFlNGM0YzYtYTIwNy00MGViLWFhNzItZmI2Y2JlNzE1ZTI0IiwiVGV4dCI6IlszMywgMzRdIiwiV0FJVmVyc2lvbiI6IjYuMTUuMi4wIn0=}</w:instrText>
          </w:r>
          <w:r w:rsidR="00863D0D">
            <w:fldChar w:fldCharType="separate"/>
          </w:r>
          <w:hyperlink r:id="rId101" w:tooltip="Hohenberg P., K.W. / K.W. Hohenberg P. // Phys. Rev. B. – 1964. – Т.136, №3. – C.864." w:history="1">
            <w:r w:rsidR="003826D4">
              <w:t>[33</w:t>
            </w:r>
          </w:hyperlink>
          <w:hyperlink r:id="rId102" w:tooltip="Kohn W., Sham L. J. / Kohn W., Sham L. J. // Phys. Rev. A. – 1965. – Т.140, №4. – C.1133." w:history="1">
            <w:r w:rsidR="003826D4">
              <w:t>, 34]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93"/>
      <w:r w:rsidR="006F35F2" w:rsidRPr="006F35F2">
        <w:t>36Q</w:t>
      </w:r>
      <w:commentRangeEnd w:id="93"/>
      <w:r w:rsidR="00CA6E82">
        <w:rPr>
          <w:rStyle w:val="afc"/>
          <w:rFonts w:eastAsia="SimSun" w:cstheme="minorBidi"/>
          <w:color w:val="auto"/>
          <w:lang w:eastAsia="en-US"/>
        </w:rPr>
        <w:commentReference w:id="93"/>
      </w:r>
      <w:r w:rsidR="006F35F2" w:rsidRPr="006F35F2">
        <w:t>)</w:t>
      </w:r>
      <w:r w:rsidR="006F35F2">
        <w:t xml:space="preserve"> </w:t>
      </w:r>
      <w:r w:rsidR="006F35F2">
        <w:fldChar w:fldCharType="begin"/>
      </w:r>
      <w:r w:rsidR="006F35F2">
        <w:instrText xml:space="preserve"> REF _Ref135045935 \h </w:instrText>
      </w:r>
      <w:r w:rsidR="006F35F2">
        <w:fldChar w:fldCharType="separate"/>
      </w:r>
      <w:r w:rsidR="00B55CA9">
        <w:t xml:space="preserve">Рисунок </w:t>
      </w:r>
      <w:r w:rsidR="00B55CA9">
        <w:rPr>
          <w:noProof/>
        </w:rPr>
        <w:t>2</w:t>
      </w:r>
      <w:r w:rsidR="006F35F2">
        <w:fldChar w:fldCharType="end"/>
      </w:r>
      <w:r w:rsidR="006F35F2">
        <w:t xml:space="preserve">. </w:t>
      </w:r>
    </w:p>
    <w:p w14:paraId="7E6E7669" w14:textId="60C275C7" w:rsidR="006F35F2" w:rsidRDefault="006F35F2" w:rsidP="006F35F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1E4D3E76" wp14:editId="146201E5">
                <wp:extent cx="2380615" cy="2065655"/>
                <wp:effectExtent l="0" t="0" r="635" b="0"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0615" cy="2065655"/>
                          <a:chOff x="0" y="0"/>
                          <a:chExt cx="2380615" cy="2065655"/>
                        </a:xfrm>
                      </wpg:grpSpPr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837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39"/>
                        <wps:cNvSpPr txBox="1"/>
                        <wps:spPr>
                          <a:xfrm>
                            <a:off x="0" y="1894840"/>
                            <a:ext cx="2380615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9B6F92" w14:textId="7601F9A5" w:rsidR="0014242F" w:rsidRPr="00085B74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4" w:name="_Ref13504593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94"/>
                              <w:r>
                                <w:t>. Изображения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4D3E76" id="Группа 40" o:spid="_x0000_s1079" style="width:187.45pt;height:162.65pt;mso-position-horizontal-relative:char;mso-position-vertical-relative:line" coordsize="23806,20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">
                <v:shape id="Рисунок 38" o:spid="_x0000_s1080" type="#_x0000_t75" style="position:absolute;width:23806;height:18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">
                  <v:imagedata r:id="rId104" o:title=""/>
                </v:shape>
                <v:shape id="Надпись 39" o:spid="_x0000_s1081" type="#_x0000_t202" style="position:absolute;top:18948;width:23806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14:paraId="7E9B6F92" w14:textId="7601F9A5" w:rsidR="0014242F" w:rsidRPr="00085B74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5" w:name="_Ref13504593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95"/>
                        <w:r>
                          <w:t>. Изображения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2D390C" w14:textId="61771850" w:rsidR="006F35F2" w:rsidRDefault="006F35F2" w:rsidP="006F35F2">
      <w:pPr>
        <w:pStyle w:val="a3"/>
        <w:rPr>
          <w:lang w:eastAsia="en-US"/>
        </w:rPr>
      </w:pPr>
      <w:r>
        <w:rPr>
          <w:lang w:eastAsia="en-US"/>
        </w:rPr>
        <w:t xml:space="preserve">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>
        <w:rPr>
          <w:lang w:eastAsia="en-US"/>
        </w:rPr>
        <w:t>фотоинициации</w:t>
      </w:r>
      <w:proofErr w:type="spellEnd"/>
      <w:r>
        <w:rPr>
          <w:lang w:eastAsia="en-US"/>
        </w:rPr>
        <w:t xml:space="preserve"> и других процессов, специфичных для хинонов см. </w:t>
      </w:r>
      <w:r>
        <w:rPr>
          <w:lang w:eastAsia="en-US"/>
        </w:rPr>
        <w:fldChar w:fldCharType="begin"/>
      </w:r>
      <w:r>
        <w:rPr>
          <w:lang w:eastAsia="en-US"/>
        </w:rPr>
        <w:instrText xml:space="preserve"> REF _Ref135045914 \h </w:instrText>
      </w:r>
      <w:r>
        <w:rPr>
          <w:lang w:eastAsia="en-US"/>
        </w:rPr>
      </w:r>
      <w:r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15</w:t>
      </w:r>
      <w:r>
        <w:rPr>
          <w:lang w:eastAsia="en-US"/>
        </w:rPr>
        <w:fldChar w:fldCharType="end"/>
      </w:r>
      <w:r>
        <w:rPr>
          <w:lang w:eastAsia="en-US"/>
        </w:rPr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566217C2" wp14:editId="3BB24723">
                <wp:extent cx="3261360" cy="3957320"/>
                <wp:effectExtent l="0" t="0" r="0" b="5080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1360" cy="3957320"/>
                          <a:chOff x="0" y="0"/>
                          <a:chExt cx="2026920" cy="2459679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920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0" y="2235200"/>
                            <a:ext cx="2026920" cy="2244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14763520" w:rsidR="0014242F" w:rsidRPr="002A68A7" w:rsidRDefault="0014242F" w:rsidP="00255FBF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6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bookmarkEnd w:id="96"/>
                              <w:r>
                                <w:t>. Обобщенный механизм гашения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82" style="width:256.8pt;height:311.6pt;mso-position-horizontal-relative:char;mso-position-vertical-relative:line" coordsize="20269,24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">
                <v:shape id="Рисунок 56" o:spid="_x0000_s1083" type="#_x0000_t75" style="position:absolute;width:20269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">
                  <v:imagedata r:id="rId106" o:title=""/>
                </v:shape>
                <v:shape id="Надпись 57" o:spid="_x0000_s1084" type="#_x0000_t202" style="position:absolute;top:22352;width:2026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14763520" w:rsidR="0014242F" w:rsidRPr="002A68A7" w:rsidRDefault="0014242F" w:rsidP="00255FBF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7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bookmarkEnd w:id="97"/>
                        <w:r>
                          <w:t>. Обобщенный механизм гашения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FAD28C6" w:rsidR="00B55CA9" w:rsidRDefault="00255FBF" w:rsidP="001C11C0">
      <w:pPr>
        <w:pStyle w:val="a3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B55CA9">
        <w:t xml:space="preserve">Таблица </w:t>
      </w:r>
      <w:r w:rsidR="00B55CA9">
        <w:rPr>
          <w:noProof/>
        </w:rPr>
        <w:t>2</w:t>
      </w:r>
      <w:r w:rsidR="00D54142">
        <w:fldChar w:fldCharType="end"/>
      </w:r>
      <w:r w:rsidR="001C11C0">
        <w:t xml:space="preserve">. </w:t>
      </w:r>
    </w:p>
    <w:p w14:paraId="539BBE29" w14:textId="24A4F9BB" w:rsidR="00B55CA9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680D3F0B" wp14:editId="67FA015D">
                <wp:extent cx="4328160" cy="1960880"/>
                <wp:effectExtent l="0" t="0" r="0" b="1270"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1960880"/>
                          <a:chOff x="0" y="-279400"/>
                          <a:chExt cx="4328160" cy="196088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0"/>
                          <a:stretch/>
                        </pic:blipFill>
                        <pic:spPr>
                          <a:xfrm>
                            <a:off x="0" y="396240"/>
                            <a:ext cx="4328160" cy="128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60"/>
                        <wps:cNvSpPr txBox="1"/>
                        <wps:spPr>
                          <a:xfrm>
                            <a:off x="35560" y="-279400"/>
                            <a:ext cx="4161301" cy="7823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8DB003E" w14:textId="234272CB" w:rsidR="0014242F" w:rsidRPr="0035319E" w:rsidRDefault="0014242F" w:rsidP="00B55CA9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8" w:name="_Ref135046901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98"/>
                              <w:r>
                                <w:t>.</w:t>
                              </w:r>
                              <w:r w:rsidRPr="00255FBF">
                                <w:t xml:space="preserve"> Константы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z</m:t>
                                    </m:r>
                                  </m:sub>
                                </m:sSub>
                              </m:oMath>
                              <w:r w:rsidRPr="00255FBF">
                                <w:t xml:space="preserve"> ингибирования полимеризации ММА при 343 К бензохиноном-1,4, 35Q и 36Q.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п</m:t>
                                    </m:r>
                                  </m:sub>
                                </m:sSub>
                              </m:oMath>
                              <w:r>
                                <w:t xml:space="preserve"> </w:t>
                              </w:r>
                              <w:r w:rsidRPr="00255FBF">
                                <w:t>- константа скорости реакции продолжения цепи (включение молекулы ингибитора Z в полимерную цепь).</w:t>
                              </w:r>
                              <w:r>
                                <w:t xml:space="preserve"> *</w:t>
                              </w:r>
                              <w:r>
                                <w:rPr>
                                  <w:lang w:val="en-US"/>
                                </w:rPr>
                                <w:t>T</w:t>
                              </w:r>
                              <w:r w:rsidRPr="0035319E">
                                <w:t xml:space="preserve"> = 317 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0D3F0B" id="Группа 61" o:spid="_x0000_s1085" style="width:340.8pt;height:154.4pt;mso-position-horizontal-relative:char;mso-position-vertical-relative:line" coordorigin=",-2794" coordsize="43281,1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">
                <v:shape id="Рисунок 59" o:spid="_x0000_s1086" type="#_x0000_t75" style="position:absolute;top:3962;width:43281;height:12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">
                  <v:imagedata r:id="rId108" o:title="" cropright="2300f"/>
                </v:shape>
                <v:shape id="Надпись 60" o:spid="_x0000_s1087" type="#_x0000_t202" style="position:absolute;left:355;top:-2794;width:41613;height:7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<v:textbox inset="0,0,0,0">
                    <w:txbxContent>
                      <w:p w14:paraId="18DB003E" w14:textId="234272CB" w:rsidR="0014242F" w:rsidRPr="0035319E" w:rsidRDefault="0014242F" w:rsidP="00B55CA9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99" w:name="_Ref135046901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99"/>
                        <w:r>
                          <w:t>.</w:t>
                        </w:r>
                        <w:r w:rsidRPr="00255FBF">
                          <w:t xml:space="preserve"> Константы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oMath>
                        <w:r w:rsidRPr="00255FBF">
                          <w:t xml:space="preserve"> ингибирования полимеризации ММА при 343 К бензохиноном-1,4, 35Q и 36Q.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</m:t>
                              </m:r>
                            </m:sub>
                          </m:sSub>
                        </m:oMath>
                        <w:r>
                          <w:t xml:space="preserve"> </w:t>
                        </w:r>
                        <w:r w:rsidRPr="00255FBF">
                          <w:t>- константа скорости реакции продолжения цепи (включение молекулы ингибитора Z в полимерную цепь).</w:t>
                        </w:r>
                        <w:r>
                          <w:t xml:space="preserve"> *</w:t>
                        </w:r>
                        <w:r>
                          <w:rPr>
                            <w:lang w:val="en-US"/>
                          </w:rPr>
                          <w:t>T</w:t>
                        </w:r>
                        <w:r w:rsidRPr="0035319E">
                          <w:t xml:space="preserve"> = 317 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762151" w14:textId="77777777" w:rsidR="00B55CA9" w:rsidRDefault="001C11C0" w:rsidP="00B55CA9">
      <w:pPr>
        <w:pStyle w:val="a3"/>
      </w:pPr>
      <w:r>
        <w:t>При взаимодействии радикала с хиноном по атому кислорода определяющую роль играют электронные факторы, связанные со стабильностью образующегося в реакции радикала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B55CA9">
        <w:t xml:space="preserve">Таблица </w:t>
      </w:r>
      <w:r w:rsidR="00B55CA9">
        <w:rPr>
          <w:noProof/>
        </w:rPr>
        <w:t>3</w:t>
      </w:r>
      <w:r w:rsidR="00B55CA9">
        <w:fldChar w:fldCharType="end"/>
      </w:r>
      <w:r>
        <w:t>)</w:t>
      </w:r>
      <w:r w:rsidR="00B55CA9">
        <w:t xml:space="preserve">. При атаке радикалом роста атома углерода значительные препятствия для присоединения создают </w:t>
      </w:r>
      <w:proofErr w:type="spellStart"/>
      <w:r w:rsidR="00B55CA9">
        <w:t>стерически</w:t>
      </w:r>
      <w:proofErr w:type="spellEnd"/>
      <w:r w:rsidR="00B55CA9">
        <w:t xml:space="preserve"> затрудненные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непосредственно отражается на энергетике реакции.</w:t>
      </w:r>
    </w:p>
    <w:p w14:paraId="393E3ED1" w14:textId="20448752" w:rsidR="007B63FE" w:rsidRDefault="00B55CA9" w:rsidP="00B55CA9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00082916" wp14:editId="260E4FF9">
                <wp:extent cx="4209415" cy="2242820"/>
                <wp:effectExtent l="0" t="0" r="635" b="508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2242820"/>
                          <a:chOff x="0" y="0"/>
                          <a:chExt cx="4209415" cy="2242869"/>
                        </a:xfrm>
                      </wpg:grpSpPr>
                      <pic:pic xmlns:pic="http://schemas.openxmlformats.org/drawingml/2006/picture">
                        <pic:nvPicPr>
                          <pic:cNvPr id="65" name="Рисунок 65"/>
                          <pic:cNvPicPr>
                            <a:picLocks noChangeAspect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7554"/>
                            <a:ext cx="4209415" cy="1885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Надпись 66"/>
                        <wps:cNvSpPr txBox="1"/>
                        <wps:spPr>
                          <a:xfrm>
                            <a:off x="0" y="0"/>
                            <a:ext cx="4209415" cy="457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E75E924" w14:textId="34E8D14F" w:rsidR="0014242F" w:rsidRPr="00C652B6" w:rsidRDefault="0014242F" w:rsidP="007B63F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0" w:name="_Ref135047443"/>
                              <w:r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100"/>
                              <w:r>
                                <w:t xml:space="preserve">. </w:t>
                              </w:r>
                              <w:r w:rsidRPr="00907A00">
                                <w:t xml:space="preserve">Изменение энергии при взаимодействии хинонов с радикалом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(С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)СООС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Cs w:val="0"/>
                                        <w:color w:val="000000" w:themeColor="text1"/>
                                        <w:sz w:val="28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Н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907A00">
                                <w:t xml:space="preserve"> (метод расчета B3P86/6-31G(d))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82916" id="Группа 67" o:spid="_x0000_s1088" style="width:331.45pt;height:176.6pt;mso-position-horizontal-relative:char;mso-position-vertical-relative:line" coordsize="42094,2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">
                <v:shape id="Рисунок 65" o:spid="_x0000_s1089" type="#_x0000_t75" style="position:absolute;top:3575;width:42094;height:18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">
                  <v:imagedata r:id="rId110" o:title=""/>
                </v:shape>
                <v:shape id="Надпись 66" o:spid="_x0000_s1090" type="#_x0000_t202" style="position:absolute;width:4209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" stroked="f">
                  <v:textbox inset="0,0,0,0">
                    <w:txbxContent>
                      <w:p w14:paraId="2E75E924" w14:textId="34E8D14F" w:rsidR="0014242F" w:rsidRPr="00C652B6" w:rsidRDefault="0014242F" w:rsidP="007B63F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1" w:name="_Ref135047443"/>
                        <w:r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4</w:t>
                          </w:r>
                        </w:fldSimple>
                        <w:bookmarkEnd w:id="101"/>
                        <w:r>
                          <w:t xml:space="preserve">. </w:t>
                        </w:r>
                        <w:r w:rsidRPr="00907A00">
                          <w:t xml:space="preserve">Изменение энергии при взаимодействии хинонов с радикалом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*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(С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)СООС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 w:val="0"/>
                                  <w:color w:val="000000" w:themeColor="text1"/>
                                  <w:sz w:val="28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Н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  <w:r w:rsidRPr="00907A00">
                          <w:t xml:space="preserve"> (метод расчета B3P86/6-31G(d))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B820ED" w14:textId="0AF85BCF" w:rsidR="00255FBF" w:rsidRDefault="00255FBF" w:rsidP="00255FBF">
      <w:pPr>
        <w:pStyle w:val="aff5"/>
        <w:rPr>
          <w:noProof/>
        </w:rPr>
      </w:pPr>
    </w:p>
    <w:p w14:paraId="600ACBC4" w14:textId="281BDD99" w:rsidR="00255FBF" w:rsidRDefault="00255FBF" w:rsidP="00255FBF">
      <w:pPr>
        <w:pStyle w:val="a3"/>
        <w:rPr>
          <w:lang w:eastAsia="en-US"/>
        </w:rPr>
      </w:pPr>
      <w:r w:rsidRPr="00255FBF">
        <w:rPr>
          <w:lang w:eastAsia="en-US"/>
        </w:rPr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несомненно, связан с влиянием объемных </w:t>
      </w:r>
      <w:r>
        <w:rPr>
          <w:lang w:eastAsia="en-US"/>
        </w:rPr>
        <w:t>трет</w:t>
      </w:r>
      <w:r w:rsidRPr="00255FBF">
        <w:rPr>
          <w:lang w:eastAsia="en-US"/>
        </w:rPr>
        <w:t>-</w:t>
      </w:r>
      <w:proofErr w:type="spellStart"/>
      <w:r w:rsidRPr="00255FBF">
        <w:rPr>
          <w:lang w:eastAsia="en-US"/>
        </w:rPr>
        <w:t>бутильных</w:t>
      </w:r>
      <w:proofErr w:type="spellEnd"/>
      <w:r w:rsidRPr="00255FBF">
        <w:rPr>
          <w:lang w:eastAsia="en-US"/>
        </w:rPr>
        <w:t xml:space="preserve"> групп, затрудняющих атаку атома углерода хинона растущим макрорадикалом.</w:t>
      </w:r>
      <w:r>
        <w:rPr>
          <w:lang w:eastAsia="en-US"/>
        </w:rPr>
        <w:t xml:space="preserve"> </w:t>
      </w:r>
      <w:r w:rsidRPr="00255FBF">
        <w:rPr>
          <w:lang w:eastAsia="en-US"/>
        </w:rPr>
        <w:t xml:space="preserve">Квантово-химические расчеты подтверждают, что спиновая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 </w:t>
      </w:r>
      <w:r w:rsidR="00D54142">
        <w:rPr>
          <w:lang w:eastAsia="en-US"/>
        </w:rPr>
        <w:fldChar w:fldCharType="begin"/>
      </w:r>
      <w:r w:rsidR="00D54142">
        <w:rPr>
          <w:lang w:eastAsia="en-US"/>
        </w:rPr>
        <w:instrText xml:space="preserve"> REF _Ref135046881 \h </w:instrText>
      </w:r>
      <w:r w:rsidR="00D54142">
        <w:rPr>
          <w:lang w:eastAsia="en-US"/>
        </w:rPr>
      </w:r>
      <w:r w:rsidR="00D54142">
        <w:rPr>
          <w:lang w:eastAsia="en-US"/>
        </w:rPr>
        <w:fldChar w:fldCharType="separate"/>
      </w:r>
      <w:r w:rsidR="00B55CA9">
        <w:t xml:space="preserve">Схема </w:t>
      </w:r>
      <w:r w:rsidR="00B55CA9">
        <w:rPr>
          <w:noProof/>
        </w:rPr>
        <w:t>16</w:t>
      </w:r>
      <w:r w:rsidR="00D54142">
        <w:rPr>
          <w:lang w:eastAsia="en-US"/>
        </w:rPr>
        <w:fldChar w:fldCharType="end"/>
      </w:r>
      <w:r w:rsidR="00D54142">
        <w:rPr>
          <w:lang w:eastAsia="en-US"/>
        </w:rPr>
        <w:t>:</w:t>
      </w:r>
    </w:p>
    <w:p w14:paraId="2163E80D" w14:textId="4CAE90CB" w:rsidR="00D54142" w:rsidRDefault="00D54142" w:rsidP="00D54142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3256CB28" wp14:editId="6820C83C">
                <wp:extent cx="3441700" cy="4717415"/>
                <wp:effectExtent l="0" t="0" r="6350" b="6985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0" cy="4717415"/>
                          <a:chOff x="0" y="0"/>
                          <a:chExt cx="3441700" cy="4717415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449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Надпись 63"/>
                        <wps:cNvSpPr txBox="1"/>
                        <wps:spPr>
                          <a:xfrm>
                            <a:off x="0" y="4546600"/>
                            <a:ext cx="344170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8860B7" w14:textId="000A2555" w:rsidR="0014242F" w:rsidRPr="005F0583" w:rsidRDefault="0014242F" w:rsidP="00D54142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2" w:name="_Ref1350468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bookmarkEnd w:id="102"/>
                              <w:r>
                                <w:t>. Резонансные структуры замещенных хинонов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6CB28" id="Группа 64" o:spid="_x0000_s1091" style="width:271pt;height:371.45pt;mso-position-horizontal-relative:char;mso-position-vertical-relative:line" coordsize="34417,47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">
                <v:shape id="Рисунок 62" o:spid="_x0000_s1092" type="#_x0000_t75" style="position:absolute;width:34417;height:44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">
                  <v:imagedata r:id="rId112" o:title=""/>
                </v:shape>
                <v:shape id="Надпись 63" o:spid="_x0000_s1093" type="#_x0000_t202" style="position:absolute;top:45466;width:34417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<v:textbox style="mso-fit-shape-to-text:t" inset="0,0,0,0">
                    <w:txbxContent>
                      <w:p w14:paraId="538860B7" w14:textId="000A2555" w:rsidR="0014242F" w:rsidRPr="005F0583" w:rsidRDefault="0014242F" w:rsidP="00D54142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3" w:name="_Ref1350468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bookmarkEnd w:id="103"/>
                        <w:r>
                          <w:t>. Резонансные структуры замещенных хинонов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F5A445" w14:textId="7DA38DCE" w:rsidR="00D54142" w:rsidRPr="00D54142" w:rsidRDefault="00F820D4" w:rsidP="00CA6E82">
      <w:pPr>
        <w:pStyle w:val="a3"/>
        <w:rPr>
          <w:lang w:eastAsia="en-US"/>
        </w:rPr>
      </w:pPr>
      <w:r>
        <w:rPr>
          <w:lang w:eastAsia="en-US"/>
        </w:rPr>
        <w:t xml:space="preserve">В </w:t>
      </w:r>
      <w:commentRangeStart w:id="104"/>
      <w:r>
        <w:rPr>
          <w:lang w:eastAsia="en-US"/>
        </w:rPr>
        <w:t>работе</w:t>
      </w:r>
      <w:commentRangeEnd w:id="104"/>
      <w:r w:rsidR="00CA6E82">
        <w:rPr>
          <w:rStyle w:val="afc"/>
          <w:rFonts w:eastAsia="SimSun" w:cstheme="minorBidi"/>
          <w:color w:val="auto"/>
          <w:lang w:eastAsia="en-US"/>
        </w:rPr>
        <w:commentReference w:id="104"/>
      </w:r>
      <w:r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691298155"/>
          <w:placeholder>
            <w:docPart w:val="DefaultPlaceholder_-1854013440"/>
          </w:placeholder>
        </w:sdtPr>
        <w:sdtContent>
          <w:r>
            <w:rPr>
              <w:lang w:eastAsia="en-US"/>
            </w:rPr>
            <w:fldChar w:fldCharType="begin"/>
          </w:r>
          <w:r w:rsidR="003826D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wOjI2OjM3IiwiUHJvamVjdCI6eyIkcmVmIjoiOCJ9fSwiVXNlTnVtYmVyaW5nVHlwZU9mUGFyZW50RG9jdW1lbnQiOmZhbHNlfV0sIkZvcm1hdHRlZFRleHQiOnsiJGlkIjoiMTEiLCJDb3VudCI6MSwiVGV4dFVuaXRzIjpbeyIkaWQiOiIxMiIsIkZvbnRTdHlsZSI6eyIkaWQiOiIxMyIsIk5ldXRyYWwiOnRydWV9LCJSZWFkaW5nT3JkZXIiOjEsIlRleHQiOiJbMzVdIn1dfSwiVGFnIjoiQ2l0YXZpUGxhY2Vob2xkZXIjODUzYTE4MTMtODU3NS00OGEwLTkxZjgtODgwYmE0YzkxNTQ2IiwiVGV4dCI6IlszNV0iLCJXQUlWZXJzaW9uIjoiNi4xNS4yLjAifQ==}</w:instrText>
          </w:r>
          <w:r>
            <w:rPr>
              <w:lang w:eastAsia="en-US"/>
            </w:rPr>
            <w:fldChar w:fldCharType="separate"/>
          </w:r>
          <w:hyperlink r:id="rId11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826D4">
              <w:rPr>
                <w:lang w:eastAsia="en-US"/>
              </w:rPr>
              <w:t>[35]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определения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облучении системы. Известно, что облучение видимым светом λ &lt; 650 </w:t>
      </w:r>
      <w:proofErr w:type="spellStart"/>
      <w:r>
        <w:rPr>
          <w:lang w:eastAsia="en-US"/>
        </w:rPr>
        <w:t>нм</w:t>
      </w:r>
      <w:proofErr w:type="spellEnd"/>
      <w:r>
        <w:rPr>
          <w:lang w:eastAsia="en-US"/>
        </w:rPr>
        <w:t xml:space="preserve"> таких растворов приводит к образованию пирокатехинов и далее </w:t>
      </w:r>
      <w:proofErr w:type="spellStart"/>
      <w:r>
        <w:rPr>
          <w:lang w:eastAsia="en-US"/>
        </w:rPr>
        <w:t>оксифеноксильных</w:t>
      </w:r>
      <w:proofErr w:type="spellEnd"/>
      <w:r>
        <w:rPr>
          <w:lang w:eastAsia="en-US"/>
        </w:rPr>
        <w:t xml:space="preserve"> радикалов – ингибиторов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534932607"/>
          <w:placeholder>
            <w:docPart w:val="DefaultPlaceholder_-1854013440"/>
          </w:placeholder>
        </w:sdtPr>
        <w:sdtContent>
          <w:r w:rsidR="00F12DE4" w:rsidRPr="00F12DE4">
            <w:rPr>
              <w:lang w:eastAsia="en-US"/>
            </w:rPr>
            <w:fldChar w:fldCharType="begin"/>
          </w:r>
          <w:r w:rsidR="003826D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2VDEwOjI2OjM3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2VDEwOjI2OjM3IiwiUHJvamVjdCI6eyIkcmVmIjoiOCJ9fSwiVXNlTnVtYmVyaW5nVHlwZU9mUGFyZW50RG9jdW1lbnQiOmZhbHNlfV0sIkZvcm1hdHRlZFRleHQiOnsiJGlkIjoiMjMiLCJDb3VudCI6MSwiVGV4dFVuaXRzIjpbeyIkaWQiOiIyNCIsIkZvbnRTdHlsZSI6eyIkaWQiOiIyNSIsIk5ldXRyYWwiOnRydWV9LCJSZWFkaW5nT3JkZXIiOjEsIlRleHQiOiJbMzYsIDM3XSJ9XX0sIlRhZyI6IkNpdGF2aVBsYWNlaG9sZGVyIzZhOWI4Y2IzLTRmYzQtNDUzZS04YTNlLWUwY2I0MmIzMDNlNCIsIlRleHQiOiJbMzYsIDM3XSIsIldBSVZlcnNpb24iOiI2LjE1LjIuMCJ9}</w:instrText>
          </w:r>
          <w:r w:rsidR="00F12DE4" w:rsidRPr="00F12DE4">
            <w:rPr>
              <w:lang w:eastAsia="en-US"/>
            </w:rPr>
            <w:fldChar w:fldCharType="separate"/>
          </w:r>
          <w:hyperlink r:id="rId114" w:tooltip="Мазалецкая, Л. / Л. Мазалецкая, Карпухина Г.В. // Кинетика и катализ. – 1989. – Т.30, №2. – C.308." w:history="1">
            <w:r w:rsidR="003826D4">
              <w:rPr>
                <w:lang w:eastAsia="en-US"/>
              </w:rPr>
              <w:t>[36</w:t>
            </w:r>
          </w:hyperlink>
          <w:hyperlink r:id="rId115" w:tooltip="С. Чесноков, В. Черкасов, Ю. Чечет [и др.] // Изв. АН СССР, сер. xим. – 2000. – C.1515." w:history="1">
            <w:r w:rsidR="003826D4">
              <w:rPr>
                <w:lang w:eastAsia="en-US"/>
              </w:rPr>
              <w:t>, 37]</w:t>
            </w:r>
          </w:hyperlink>
          <w:r w:rsidR="00F12DE4"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 w:rsidR="004106B0">
        <w:rPr>
          <w:lang w:eastAsia="en-US"/>
        </w:rPr>
        <w:t xml:space="preserve"> В связи с этим влияние продуктов фотовосстановления орто-</w:t>
      </w:r>
      <w:proofErr w:type="spellStart"/>
      <w:r w:rsidR="004106B0">
        <w:rPr>
          <w:lang w:eastAsia="en-US"/>
        </w:rPr>
        <w:t>бензохинонов</w:t>
      </w:r>
      <w:proofErr w:type="spellEnd"/>
      <w:r w:rsidR="004106B0"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амин, светом с длиной волны более 500 </w:t>
      </w:r>
      <w:proofErr w:type="spellStart"/>
      <w:r w:rsidR="004106B0">
        <w:rPr>
          <w:lang w:eastAsia="en-US"/>
        </w:rPr>
        <w:t>нм</w:t>
      </w:r>
      <w:proofErr w:type="spellEnd"/>
      <w:r w:rsidR="004106B0">
        <w:rPr>
          <w:lang w:eastAsia="en-US"/>
        </w:rPr>
        <w:t xml:space="preserve"> с последующей полимеризацией в </w:t>
      </w:r>
      <w:proofErr w:type="spellStart"/>
      <w:r w:rsidR="004106B0">
        <w:rPr>
          <w:lang w:eastAsia="en-US"/>
        </w:rPr>
        <w:t>темновом</w:t>
      </w:r>
      <w:proofErr w:type="spellEnd"/>
      <w:r w:rsidR="004106B0">
        <w:rPr>
          <w:lang w:eastAsia="en-US"/>
        </w:rPr>
        <w:t xml:space="preserve"> режиме.</w:t>
      </w:r>
      <w:r w:rsidR="00CA6E82">
        <w:rPr>
          <w:lang w:eastAsia="en-US"/>
        </w:rPr>
        <w:t xml:space="preserve"> В ходе работы наблюдалось торможение реакции: на кинетических кривых полимеризации ММА имеется четко выраженный индукционный период,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787044831"/>
          <w:placeholder>
            <w:docPart w:val="DefaultPlaceholder_-1854013440"/>
          </w:placeholder>
        </w:sdtPr>
        <w:sdtContent>
          <w:r w:rsidR="00CA6E82">
            <w:rPr>
              <w:lang w:eastAsia="en-US"/>
            </w:rPr>
            <w:fldChar w:fldCharType="begin"/>
          </w:r>
          <w:r w:rsidR="003826D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wOjI2OjM3IiwiUHJvamVjdCI6eyIkcmVmIjoiOCJ9fSwiVXNlTnVtYmVyaW5nVHlwZU9mUGFyZW50RG9jdW1lbnQiOmZhbHNlfV0sIkZvcm1hdHRlZFRleHQiOnsiJGlkIjoiMTEiLCJDb3VudCI6MSwiVGV4dFVuaXRzIjpbeyIkaWQiOiIxMiIsIkZvbnRTdHlsZSI6eyIkaWQiOiIxMyIsIk5ldXRyYWwiOnRydWV9LCJSZWFkaW5nT3JkZXIiOjEsIlRleHQiOiJbMzVdIn1dfSwiVGFnIjoiQ2l0YXZpUGxhY2Vob2xkZXIjNWQ0NDZiMDMtZjg1ZS00ZDA3LWFhYjItNmQwZTgzMDk3OWJlIiwiVGV4dCI6IlszNV0iLCJXQUlWZXJzaW9uIjoiNi4xNS4yLjAifQ==}</w:instrText>
          </w:r>
          <w:r w:rsidR="00CA6E82">
            <w:rPr>
              <w:lang w:eastAsia="en-US"/>
            </w:rPr>
            <w:fldChar w:fldCharType="separate"/>
          </w:r>
          <w:hyperlink r:id="rId116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826D4">
              <w:rPr>
                <w:lang w:eastAsia="en-US"/>
              </w:rPr>
              <w:t>[35]</w:t>
            </w:r>
          </w:hyperlink>
          <w:r w:rsidR="00CA6E82">
            <w:rPr>
              <w:lang w:eastAsia="en-US"/>
            </w:rPr>
            <w:fldChar w:fldCharType="end"/>
          </w:r>
        </w:sdtContent>
      </w:sdt>
      <w:r w:rsidR="00CA6E82">
        <w:rPr>
          <w:lang w:eastAsia="en-US"/>
        </w:rPr>
        <w:t>. Данный факт в совокупности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F12DE4">
        <w:rPr>
          <w:lang w:eastAsia="en-US"/>
        </w:rPr>
        <w:t xml:space="preserve">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-739095505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3826D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ZUMTA6MjY6MzciLCJQcm9qZWN0Ijp7IiRyZWYiOiI4In19LCJVc2VOdW1iZXJpbmdUeXBlT2ZQYXJlbnREb2N1bWVudCI6ZmFsc2V9XSwiRm9ybWF0dGVkVGV4dCI6eyIkaWQiOiIxNSIsIkNvdW50IjoxLCJUZXh0VW5pdHMiOlt7IiRpZCI6IjE2IiwiRm9udFN0eWxlIjp7IiRpZCI6IjE3IiwiTmV1dHJhbCI6dHJ1ZX0sIlJlYWRpbmdPcmRlciI6MSwiVGV4dCI6IlszN10ifV19LCJUYWciOiJDaXRhdmlQbGFjZWhvbGRlciM4MTM1NTI3My01YjJhLTRjMjMtYmM5MC01YzM2NTlhNDY1NTciLCJUZXh0IjoiWzM3XSIsIldBSVZlcnNpb24iOiI2LjE1LjIuMCJ9}</w:instrText>
          </w:r>
          <w:r w:rsidR="00F12DE4">
            <w:rPr>
              <w:lang w:eastAsia="en-US"/>
            </w:rPr>
            <w:fldChar w:fldCharType="separate"/>
          </w:r>
          <w:hyperlink r:id="rId117" w:tooltip="С. Чесноков, В. Черкасов, Ю. Чечет [и др.] // Изв. АН СССР, сер. xим. – 2000. – C.1515." w:history="1">
            <w:r w:rsidR="003826D4">
              <w:rPr>
                <w:lang w:eastAsia="en-US"/>
              </w:rPr>
              <w:t>[37]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DB000E">
        <w:rPr>
          <w:lang w:eastAsia="en-US"/>
        </w:rPr>
        <w:t xml:space="preserve"> по </w:t>
      </w:r>
      <w:commentRangeStart w:id="105"/>
      <w:r w:rsidR="00DB000E">
        <w:rPr>
          <w:lang w:eastAsia="en-US"/>
        </w:rPr>
        <w:t>механизму</w:t>
      </w:r>
      <w:commentRangeEnd w:id="105"/>
      <w:r w:rsidR="00DB000E">
        <w:rPr>
          <w:rStyle w:val="afc"/>
          <w:rFonts w:eastAsia="SimSun" w:cstheme="minorBidi"/>
          <w:color w:val="auto"/>
          <w:lang w:eastAsia="en-US"/>
        </w:rPr>
        <w:commentReference w:id="105"/>
      </w:r>
      <w:r w:rsidR="00DB000E">
        <w:rPr>
          <w:lang w:eastAsia="en-US"/>
        </w:rPr>
        <w:t xml:space="preserve"> </w:t>
      </w:r>
      <w:r w:rsidR="00DB000E">
        <w:rPr>
          <w:lang w:eastAsia="en-US"/>
        </w:rPr>
        <w:fldChar w:fldCharType="begin"/>
      </w:r>
      <w:r w:rsidR="00DB000E">
        <w:rPr>
          <w:lang w:eastAsia="en-US"/>
        </w:rPr>
        <w:instrText xml:space="preserve"> REF _Ref135051196 \h </w:instrText>
      </w:r>
      <w:r w:rsidR="00DB000E">
        <w:rPr>
          <w:lang w:eastAsia="en-US"/>
        </w:rPr>
      </w:r>
      <w:r w:rsidR="00DB000E">
        <w:rPr>
          <w:lang w:eastAsia="en-US"/>
        </w:rPr>
        <w:fldChar w:fldCharType="separate"/>
      </w:r>
      <w:r w:rsidR="00DB000E">
        <w:t xml:space="preserve">Схема </w:t>
      </w:r>
      <w:r w:rsidR="00DB000E">
        <w:rPr>
          <w:noProof/>
        </w:rPr>
        <w:t>12</w:t>
      </w:r>
      <w:r w:rsidR="00DB000E">
        <w:rPr>
          <w:lang w:eastAsia="en-US"/>
        </w:rPr>
        <w:fldChar w:fldCharType="end"/>
      </w:r>
      <w:r w:rsidR="00DB000E">
        <w:rPr>
          <w:lang w:eastAsia="en-US"/>
        </w:rPr>
        <w:t xml:space="preserve">: </w:t>
      </w:r>
    </w:p>
    <w:p w14:paraId="469AA268" w14:textId="5841B8A6" w:rsidR="00D54142" w:rsidRPr="00255FBF" w:rsidRDefault="00DB000E" w:rsidP="00255FBF">
      <w:pPr>
        <w:pStyle w:val="a3"/>
        <w:rPr>
          <w:lang w:eastAsia="en-US"/>
        </w:rPr>
      </w:pPr>
      <w:r w:rsidRPr="00CC5A5F">
        <w:rPr>
          <w:strike/>
          <w:noProof/>
        </w:rPr>
        <mc:AlternateContent>
          <mc:Choice Requires="wpg">
            <w:drawing>
              <wp:inline distT="0" distB="0" distL="0" distR="0" wp14:anchorId="6C55A52C" wp14:editId="2CAE8644">
                <wp:extent cx="5720080" cy="1732915"/>
                <wp:effectExtent l="0" t="0" r="0" b="635"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080" cy="1732915"/>
                          <a:chOff x="0" y="0"/>
                          <a:chExt cx="5720080" cy="1732915"/>
                        </a:xfrm>
                      </wpg:grpSpPr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0" cy="150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Надпись 28"/>
                        <wps:cNvSpPr txBox="1"/>
                        <wps:spPr>
                          <a:xfrm>
                            <a:off x="0" y="1562100"/>
                            <a:ext cx="572008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5991F9" w14:textId="1BEBB7D6" w:rsidR="0014242F" w:rsidRPr="00C503EE" w:rsidRDefault="0014242F" w:rsidP="00DB000E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6" w:name="_Ref13505119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bookmarkEnd w:id="106"/>
                              <w:r>
                                <w:t>. Фотовосстановление хинонов в присутствии пирокатехинов.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55A52C" id="Группа 29" o:spid="_x0000_s1094" style="width:450.4pt;height:136.45pt;mso-position-horizontal-relative:char;mso-position-vertical-relative:line" coordsize="57200,17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">
                <v:shape id="Рисунок 27" o:spid="_x0000_s1095" type="#_x0000_t75" style="position:absolute;width:57200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">
                  <v:imagedata r:id="rId119" o:title=""/>
                </v:shape>
                <v:shape id="Надпись 28" o:spid="_x0000_s1096" type="#_x0000_t202" style="position:absolute;top:15621;width:572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055991F9" w14:textId="1BEBB7D6" w:rsidR="0014242F" w:rsidRPr="00C503EE" w:rsidRDefault="0014242F" w:rsidP="00DB000E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7" w:name="_Ref13505119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bookmarkEnd w:id="107"/>
                        <w:r>
                          <w:t>. Фотовосстановление хинонов в присутствии пирокатехинов.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D6DC31" w14:textId="2DC70D19" w:rsidR="00AE7EDD" w:rsidRDefault="006E5AA1" w:rsidP="006E5AA1">
      <w:pPr>
        <w:pStyle w:val="a3"/>
      </w:pPr>
      <w:r>
        <w:t xml:space="preserve">Кроме этой реакции в системе наблюдается равновесие между </w:t>
      </w:r>
      <w:proofErr w:type="spellStart"/>
      <w:r>
        <w:t>оксифеноксильными</w:t>
      </w:r>
      <w:proofErr w:type="spellEnd"/>
      <w:r>
        <w:t xml:space="preserve"> радикалами, хиноном и пирокатехином. Эти радикалы могут взаимодействовать с амином, образуя </w:t>
      </w:r>
      <w:proofErr w:type="spellStart"/>
      <w:r>
        <w:t>семихиноляты</w:t>
      </w:r>
      <w:proofErr w:type="spellEnd"/>
      <w:r>
        <w:t xml:space="preserve"> аммония </w:t>
      </w:r>
      <w:r>
        <w:fldChar w:fldCharType="begin"/>
      </w:r>
      <w:r>
        <w:instrText xml:space="preserve"> REF _Ref135051676 \h </w:instrText>
      </w:r>
      <w:r>
        <w:fldChar w:fldCharType="separate"/>
      </w:r>
      <w:r>
        <w:t xml:space="preserve">Схема </w:t>
      </w:r>
      <w:r>
        <w:rPr>
          <w:noProof/>
        </w:rPr>
        <w:t>17</w:t>
      </w:r>
      <w:r>
        <w:fldChar w:fldCharType="end"/>
      </w:r>
      <w:r>
        <w:t xml:space="preserve">. Это приводит к тому, что с увеличением основности амина равновесие данной реакции смещается вправо.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</w:t>
      </w:r>
      <w:commentRangeStart w:id="108"/>
      <w:r>
        <w:t xml:space="preserve">константа равновесия </w:t>
      </w:r>
      <w:commentRangeEnd w:id="108"/>
      <w:r>
        <w:rPr>
          <w:rStyle w:val="afc"/>
          <w:rFonts w:eastAsia="SimSun" w:cstheme="minorBidi"/>
          <w:color w:val="auto"/>
          <w:lang w:eastAsia="en-US"/>
        </w:rPr>
        <w:commentReference w:id="108"/>
      </w:r>
      <w:r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DefaultPlaceholder_-1854013440"/>
          </w:placeholder>
        </w:sdtPr>
        <w:sdtContent>
          <w:r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2VDEwOjI2OjM3IiwiUHJvamVjdCI6eyIkcmVmIjoiOCJ9fSwiVXNlTnVtYmVyaW5nVHlwZU9mUGFyZW50RG9jdW1lbnQiOmZhbHNlfV0sIkZvcm1hdHRlZFRleHQiOnsiJGlkIjoiMTEiLCJDb3VudCI6MSwiVGV4dFVuaXRzIjpbeyIkaWQiOiIxMiIsIkZvbnRTdHlsZSI6eyIkaWQiOiIxMyIsIk5ldXRyYWwiOnRydWV9LCJSZWFkaW5nT3JkZXIiOjEsIlRleHQiOiJbMzVdIn1dfSwiVGFnIjoiQ2l0YXZpUGxhY2Vob2xkZXIjYTYxMDVlOTgtMmEwMi00ZWQ4LWJjOTItZjUxODk5NmZhZWU4IiwiVGV4dCI6IlszNV0iLCJXQUlWZXJzaW9uIjoiNi4xNS4yLjAifQ==}</w:instrText>
          </w:r>
          <w:r>
            <w:fldChar w:fldCharType="separate"/>
          </w:r>
          <w:hyperlink r:id="rId120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3826D4">
              <w:t>[35]</w:t>
            </w:r>
          </w:hyperlink>
          <w:r>
            <w:fldChar w:fldCharType="end"/>
          </w:r>
        </w:sdtContent>
      </w:sdt>
      <w:r>
        <w:t>.</w:t>
      </w:r>
    </w:p>
    <w:p w14:paraId="6F51A772" w14:textId="01EFE96E" w:rsidR="006E5AA1" w:rsidRDefault="006E5AA1" w:rsidP="006E5AA1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6BDAD602" wp14:editId="42F218B2">
                <wp:extent cx="5240020" cy="1793875"/>
                <wp:effectExtent l="0" t="0" r="0" b="0"/>
                <wp:docPr id="70" name="Группа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020" cy="1793875"/>
                          <a:chOff x="0" y="0"/>
                          <a:chExt cx="5240020" cy="1793875"/>
                        </a:xfrm>
                      </wpg:grpSpPr>
                      <pic:pic xmlns:pic="http://schemas.openxmlformats.org/drawingml/2006/picture">
                        <pic:nvPicPr>
                          <pic:cNvPr id="68" name="Рисунок 68"/>
                          <pic:cNvPicPr>
                            <a:picLocks noChangeAspect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020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Надпись 69"/>
                        <wps:cNvSpPr txBox="1"/>
                        <wps:spPr>
                          <a:xfrm>
                            <a:off x="0" y="1623060"/>
                            <a:ext cx="52400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340D92" w14:textId="45ADBF38" w:rsidR="0014242F" w:rsidRPr="0062379C" w:rsidRDefault="0014242F" w:rsidP="006E5AA1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09" w:name="_Ref135051676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bookmarkEnd w:id="109"/>
                              <w:r>
                                <w:t xml:space="preserve">. </w:t>
                              </w:r>
                              <w:proofErr w:type="spellStart"/>
                              <w:r>
                                <w:t>Взаимодействовие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оксифеноксильных</w:t>
                              </w:r>
                              <w:proofErr w:type="spellEnd"/>
                              <w:r>
                                <w:t xml:space="preserve"> радикалов с амином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DAD602" id="Группа 70" o:spid="_x0000_s1097" style="width:412.6pt;height:141.25pt;mso-position-horizontal-relative:char;mso-position-vertical-relative:line" coordsize="52400,17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">
                <v:shape id="Рисунок 68" o:spid="_x0000_s1098" type="#_x0000_t75" style="position:absolute;width:52400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">
                  <v:imagedata r:id="rId122" o:title=""/>
                </v:shape>
                <v:shape id="Надпись 69" o:spid="_x0000_s1099" type="#_x0000_t202" style="position:absolute;top:16230;width:52400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" stroked="f">
                  <v:textbox style="mso-fit-shape-to-text:t" inset="0,0,0,0">
                    <w:txbxContent>
                      <w:p w14:paraId="5C340D92" w14:textId="45ADBF38" w:rsidR="0014242F" w:rsidRPr="0062379C" w:rsidRDefault="0014242F" w:rsidP="006E5AA1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0" w:name="_Ref135051676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bookmarkEnd w:id="110"/>
                        <w:r>
                          <w:t xml:space="preserve">. </w:t>
                        </w:r>
                        <w:proofErr w:type="spellStart"/>
                        <w:r>
                          <w:t>Взаимодействовие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оксифеноксильных</w:t>
                        </w:r>
                        <w:proofErr w:type="spellEnd"/>
                        <w:r>
                          <w:t xml:space="preserve"> радикалов с амином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0DF365" w14:textId="121311C3" w:rsidR="006E5AA1" w:rsidRDefault="003A452C" w:rsidP="003A452C">
      <w:pPr>
        <w:pStyle w:val="a3"/>
      </w:pPr>
      <w:r>
        <w:t xml:space="preserve">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</w:t>
      </w:r>
      <w:proofErr w:type="spellStart"/>
      <w:r>
        <w:t>и</w:t>
      </w:r>
      <w:proofErr w:type="spellEnd"/>
      <w:r>
        <w:t xml:space="preserve">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“</w:t>
      </w:r>
      <w:commentRangeStart w:id="111"/>
      <w:r>
        <w:t>дополнительног</w:t>
      </w:r>
      <w:commentRangeEnd w:id="111"/>
      <w:r>
        <w:rPr>
          <w:rStyle w:val="afc"/>
          <w:rFonts w:eastAsia="SimSun" w:cstheme="minorBidi"/>
          <w:color w:val="auto"/>
          <w:lang w:eastAsia="en-US"/>
        </w:rPr>
        <w:commentReference w:id="111"/>
      </w:r>
      <w:r>
        <w:t xml:space="preserve">о” пирокатехина </w:t>
      </w:r>
      <w:r>
        <w:fldChar w:fldCharType="begin"/>
      </w:r>
      <w:r>
        <w:instrText xml:space="preserve"> REF _Ref135052313 \h </w:instrText>
      </w:r>
      <w:r>
        <w:fldChar w:fldCharType="separate"/>
      </w:r>
      <w:r>
        <w:t xml:space="preserve">Схема </w:t>
      </w:r>
      <w:r>
        <w:rPr>
          <w:noProof/>
        </w:rPr>
        <w:t>18</w:t>
      </w:r>
      <w:r>
        <w:fldChar w:fldCharType="end"/>
      </w:r>
    </w:p>
    <w:p w14:paraId="4797035E" w14:textId="66ECC1A7" w:rsidR="003A452C" w:rsidRDefault="003A452C" w:rsidP="003A452C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7C76257" wp14:editId="20C5183B">
                <wp:extent cx="4677410" cy="3030855"/>
                <wp:effectExtent l="0" t="0" r="889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7410" cy="3030855"/>
                          <a:chOff x="0" y="0"/>
                          <a:chExt cx="4677410" cy="3030855"/>
                        </a:xfrm>
                      </wpg:grpSpPr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10" cy="2804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Надпись 72"/>
                        <wps:cNvSpPr txBox="1"/>
                        <wps:spPr>
                          <a:xfrm>
                            <a:off x="0" y="2860040"/>
                            <a:ext cx="467741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49996" w14:textId="4ABF031B" w:rsidR="0014242F" w:rsidRPr="00273B61" w:rsidRDefault="0014242F" w:rsidP="003A452C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12" w:name="_Ref135052313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bookmarkEnd w:id="112"/>
                              <w:r>
                                <w:t>. Реакция образования пирокатехина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76257" id="Группа 73" o:spid="_x0000_s1100" style="width:368.3pt;height:238.65pt;mso-position-horizontal-relative:char;mso-position-vertical-relative:line" coordsize="46774,30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">
                <v:shape id="Рисунок 71" o:spid="_x0000_s1101" type="#_x0000_t75" style="position:absolute;width:46774;height:28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">
                  <v:imagedata r:id="rId124" o:title=""/>
                </v:shape>
                <v:shape id="Надпись 72" o:spid="_x0000_s1102" type="#_x0000_t202" style="position:absolute;top:28600;width:46774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D049996" w14:textId="4ABF031B" w:rsidR="0014242F" w:rsidRPr="00273B61" w:rsidRDefault="0014242F" w:rsidP="003A452C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13" w:name="_Ref135052313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bookmarkEnd w:id="113"/>
                        <w:r>
                          <w:t>. Реакция образования пирокатехина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CE0F44" w14:textId="0CB53E6C" w:rsidR="003A452C" w:rsidRPr="003A452C" w:rsidRDefault="003A452C" w:rsidP="00B229B8">
      <w:pPr>
        <w:pStyle w:val="a3"/>
        <w:rPr>
          <w:lang w:eastAsia="en-US"/>
        </w:rPr>
      </w:pPr>
      <w:r>
        <w:rPr>
          <w:lang w:eastAsia="en-US"/>
        </w:rPr>
        <w:t>Известно, что эффективность ингибирования радикальной полимеризации пара-</w:t>
      </w:r>
      <w:proofErr w:type="spellStart"/>
      <w:r>
        <w:rPr>
          <w:lang w:eastAsia="en-US"/>
        </w:rPr>
        <w:t>бензохинонами</w:t>
      </w:r>
      <w:proofErr w:type="spellEnd"/>
      <w:r>
        <w:rPr>
          <w:lang w:eastAsia="en-US"/>
        </w:rPr>
        <w:t xml:space="preserve"> определяется их </w:t>
      </w:r>
      <w:proofErr w:type="spellStart"/>
      <w:r>
        <w:rPr>
          <w:lang w:eastAsia="en-US"/>
        </w:rPr>
        <w:t>электроно</w:t>
      </w:r>
      <w:proofErr w:type="spellEnd"/>
      <w:r>
        <w:rPr>
          <w:lang w:eastAsia="en-US"/>
        </w:rPr>
        <w:t xml:space="preserve">-акцепторными свойствами и стерической затрудненностью карбонильных групп в молекуле хинона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DefaultPlaceholder_-1854013440"/>
          </w:placeholder>
        </w:sdtPr>
        <w:sdtContent>
          <w:r w:rsidR="00F12DE4">
            <w:rPr>
              <w:lang w:eastAsia="en-US"/>
            </w:rPr>
            <w:fldChar w:fldCharType="begin"/>
          </w:r>
          <w:r w:rsidR="003826D4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M4XSJ9XX0sIlRhZyI6IkNpdGF2aVBsYWNlaG9sZGVyIzI0MWJjOWFlLTE2NWQtNGUzMy1iNjQ1LTdiZTgxMTM0YzA3YSIsIlRleHQiOiJbMzhdIiwiV0FJVmVyc2lvbiI6IjYuMTUuMi4wIn0=}</w:instrText>
          </w:r>
          <w:r w:rsidR="00F12DE4">
            <w:rPr>
              <w:lang w:eastAsia="en-US"/>
            </w:rPr>
            <w:fldChar w:fldCharType="separate"/>
          </w:r>
          <w:hyperlink r:id="rId125" w:tooltip="Багдасарьян Х.С. Теория радикальной полимеризации / Багдасарьян Х.С.: Наука, 1966." w:history="1">
            <w:r w:rsidR="003826D4">
              <w:rPr>
                <w:lang w:eastAsia="en-US"/>
              </w:rPr>
              <w:t>[38]</w:t>
            </w:r>
          </w:hyperlink>
          <w:r w:rsidR="00F12DE4">
            <w:rPr>
              <w:lang w:eastAsia="en-US"/>
            </w:rPr>
            <w:fldChar w:fldCharType="end"/>
          </w:r>
        </w:sdtContent>
      </w:sdt>
      <w:r w:rsidR="00F12DE4">
        <w:rPr>
          <w:lang w:eastAsia="en-US"/>
        </w:rPr>
        <w:t>.</w:t>
      </w:r>
      <w:r w:rsidR="00B229B8">
        <w:rPr>
          <w:lang w:eastAsia="en-US"/>
        </w:rPr>
        <w:t>Таким образом, в рассматриваемых системах влияние природы о-</w:t>
      </w:r>
      <w:proofErr w:type="spellStart"/>
      <w:r w:rsidR="00B229B8">
        <w:rPr>
          <w:lang w:eastAsia="en-US"/>
        </w:rPr>
        <w:t>бензохинонов</w:t>
      </w:r>
      <w:proofErr w:type="spellEnd"/>
      <w:r w:rsidR="00B229B8">
        <w:rPr>
          <w:lang w:eastAsia="en-US"/>
        </w:rPr>
        <w:t xml:space="preserve"> и аминов  на ингибирование полимеризации ММА при облучении проявляется дважды: на стадии засветки, </w:t>
      </w:r>
      <w:commentRangeStart w:id="114"/>
      <w:r w:rsidR="00B229B8">
        <w:rPr>
          <w:lang w:eastAsia="en-US"/>
        </w:rPr>
        <w:t>поскольку константа скорости фотовосстановления хинона и скорости накопления в системе пирокатехина является функцией окислительно-восстановительных характеристик и хинона</w:t>
      </w:r>
      <w:commentRangeEnd w:id="114"/>
      <w:r w:rsidR="00B229B8">
        <w:rPr>
          <w:rStyle w:val="afc"/>
          <w:rFonts w:eastAsia="SimSun" w:cstheme="minorBidi"/>
          <w:color w:val="auto"/>
          <w:lang w:eastAsia="en-US"/>
        </w:rPr>
        <w:commentReference w:id="114"/>
      </w:r>
      <w:r w:rsidR="00B229B8">
        <w:rPr>
          <w:lang w:eastAsia="en-US"/>
        </w:rPr>
        <w:t>, и амина; и на стадии “</w:t>
      </w:r>
      <w:proofErr w:type="spellStart"/>
      <w:r w:rsidR="00B229B8">
        <w:rPr>
          <w:lang w:eastAsia="en-US"/>
        </w:rPr>
        <w:t>темновой</w:t>
      </w:r>
      <w:proofErr w:type="spellEnd"/>
      <w:r w:rsidR="00B229B8">
        <w:rPr>
          <w:lang w:eastAsia="en-US"/>
        </w:rPr>
        <w:t xml:space="preserve">” реакции образования ингибиторных </w:t>
      </w:r>
      <w:proofErr w:type="spellStart"/>
      <w:r w:rsidR="00B229B8">
        <w:rPr>
          <w:lang w:eastAsia="en-US"/>
        </w:rPr>
        <w:t>оксифеноксильных</w:t>
      </w:r>
      <w:proofErr w:type="spellEnd"/>
      <w:r w:rsidR="00B229B8">
        <w:rPr>
          <w:lang w:eastAsia="en-US"/>
        </w:rPr>
        <w:t xml:space="preserve"> радикалов, когда основность амина существенно влияет на равновесие между хиноном и пирокатехином, с одной стороны, и </w:t>
      </w:r>
      <w:proofErr w:type="spellStart"/>
      <w:r w:rsidR="00B229B8">
        <w:rPr>
          <w:lang w:eastAsia="en-US"/>
        </w:rPr>
        <w:t>оксифеноксильными</w:t>
      </w:r>
      <w:proofErr w:type="spellEnd"/>
      <w:r w:rsidR="00B229B8">
        <w:rPr>
          <w:lang w:eastAsia="en-US"/>
        </w:rPr>
        <w:t xml:space="preserve"> радикалами, с другой.</w:t>
      </w:r>
    </w:p>
    <w:p w14:paraId="33596D11" w14:textId="4D76155C" w:rsidR="00383542" w:rsidRDefault="004D45E5" w:rsidP="00CC12F7">
      <w:pPr>
        <w:pStyle w:val="33"/>
      </w:pPr>
      <w:r w:rsidRPr="00EE2A7A">
        <w:t>Итоговый механизм</w:t>
      </w:r>
    </w:p>
    <w:p w14:paraId="461E41F0" w14:textId="5C344714" w:rsidR="00EE2A7A" w:rsidRPr="00EE2A7A" w:rsidRDefault="00EE2A7A" w:rsidP="00EE2A7A">
      <w:pPr>
        <w:pStyle w:val="a3"/>
      </w:pPr>
      <w:proofErr w:type="spellStart"/>
      <w:r>
        <w:rPr>
          <w:lang w:val="en-US"/>
        </w:rPr>
        <w:t>Encias</w:t>
      </w:r>
      <w:proofErr w:type="spellEnd"/>
      <w:r w:rsidRPr="00EE2A7A">
        <w:t xml:space="preserve">1990 </w:t>
      </w:r>
      <w:proofErr w:type="spellStart"/>
      <w:r>
        <w:rPr>
          <w:lang w:val="en-US"/>
        </w:rPr>
        <w:t>polimerisatiion</w:t>
      </w:r>
      <w:proofErr w:type="spellEnd"/>
      <w:r w:rsidRPr="00EE2A7A">
        <w:t xml:space="preserve"> </w:t>
      </w:r>
      <w:r>
        <w:rPr>
          <w:lang w:val="en-US"/>
        </w:rPr>
        <w:t>scheme</w:t>
      </w:r>
      <w:r w:rsidRPr="00EE2A7A">
        <w:t xml:space="preserve"> </w:t>
      </w:r>
      <w:r>
        <w:t>от</w:t>
      </w:r>
      <w:r w:rsidRPr="00EE2A7A">
        <w:t xml:space="preserve"> </w:t>
      </w:r>
      <w:r>
        <w:t>туда</w:t>
      </w:r>
      <w:r w:rsidRPr="00EE2A7A">
        <w:t xml:space="preserve"> </w:t>
      </w:r>
      <w:r>
        <w:t>взять</w:t>
      </w:r>
      <w:r w:rsidRPr="00EE2A7A">
        <w:t xml:space="preserve"> </w:t>
      </w:r>
      <w:r>
        <w:t>схему</w:t>
      </w:r>
      <w:r w:rsidRPr="00EE2A7A">
        <w:t xml:space="preserve"> </w:t>
      </w:r>
      <w:r>
        <w:t>и</w:t>
      </w:r>
      <w:r w:rsidRPr="00EE2A7A">
        <w:t xml:space="preserve"> </w:t>
      </w:r>
      <w:r>
        <w:t>источники!</w:t>
      </w:r>
    </w:p>
    <w:p w14:paraId="68C9DD66" w14:textId="6AE1206D" w:rsidR="00CC12F7" w:rsidRPr="00E454A5" w:rsidRDefault="00CC12F7" w:rsidP="00CC12F7">
      <w:pPr>
        <w:pStyle w:val="a3"/>
        <w:rPr>
          <w:strike/>
        </w:rPr>
      </w:pPr>
      <w:r w:rsidRPr="00543881">
        <w:rPr>
          <w:strike/>
        </w:rPr>
        <w:t>Промежуточный</w:t>
      </w:r>
      <w:r w:rsidRPr="00E454A5">
        <w:rPr>
          <w:strike/>
        </w:rPr>
        <w:t xml:space="preserve"> </w:t>
      </w:r>
      <w:r w:rsidRPr="00543881">
        <w:rPr>
          <w:strike/>
        </w:rPr>
        <w:t>механизм</w:t>
      </w:r>
      <w:r w:rsidRPr="00E454A5">
        <w:rPr>
          <w:strike/>
        </w:rPr>
        <w:t>:</w:t>
      </w:r>
    </w:p>
    <w:p w14:paraId="12103BB8" w14:textId="7D0B955C" w:rsidR="00CC12F7" w:rsidRPr="00543881" w:rsidRDefault="00CC12F7" w:rsidP="00CC12F7">
      <w:pPr>
        <w:pStyle w:val="a3"/>
        <w:rPr>
          <w:strike/>
        </w:rPr>
      </w:pPr>
      <w:r w:rsidRPr="00543881">
        <w:rPr>
          <w:strike/>
          <w:noProof/>
        </w:rPr>
        <w:drawing>
          <wp:inline distT="0" distB="0" distL="0" distR="0" wp14:anchorId="7069F9C0" wp14:editId="3D080730">
            <wp:extent cx="4826000" cy="134206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41412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97C" w14:textId="18D1C1FD" w:rsidR="00CC12F7" w:rsidRPr="00543881" w:rsidRDefault="004D45E5" w:rsidP="00CC12F7">
      <w:pPr>
        <w:pStyle w:val="a3"/>
        <w:rPr>
          <w:strike/>
        </w:rPr>
      </w:pPr>
      <w:r w:rsidRPr="00543881">
        <w:rPr>
          <w:strike/>
        </w:rPr>
        <w:t xml:space="preserve">Общий механизм </w:t>
      </w:r>
      <w:proofErr w:type="spellStart"/>
      <w:r w:rsidRPr="00543881">
        <w:rPr>
          <w:strike/>
        </w:rPr>
        <w:t>фотополимеризации</w:t>
      </w:r>
      <w:proofErr w:type="spellEnd"/>
      <w:r w:rsidRPr="00543881">
        <w:rPr>
          <w:strike/>
        </w:rPr>
        <w:t xml:space="preserve"> с участием системы </w:t>
      </w:r>
      <w:proofErr w:type="spellStart"/>
      <w:r w:rsidRPr="00543881">
        <w:rPr>
          <w:strike/>
        </w:rPr>
        <w:t>карбонилное</w:t>
      </w:r>
      <w:proofErr w:type="spellEnd"/>
      <w:r w:rsidRPr="00543881">
        <w:rPr>
          <w:strike/>
        </w:rPr>
        <w:t xml:space="preserve"> соединение-донор водорода показан на Схеме выше </w:t>
      </w:r>
      <w:sdt>
        <w:sdtPr>
          <w:rPr>
            <w:strike/>
          </w:rPr>
          <w:id w:val="-1804528810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Крю82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[27]</w:t>
          </w:r>
          <w:r w:rsidR="001B5F85" w:rsidRPr="00543881">
            <w:rPr>
              <w:strike/>
            </w:rPr>
            <w:fldChar w:fldCharType="end"/>
          </w:r>
        </w:sdtContent>
      </w:sdt>
      <w:r w:rsidRPr="00543881">
        <w:rPr>
          <w:strike/>
        </w:rPr>
        <w:t xml:space="preserve">. Как было сказано, </w:t>
      </w:r>
      <w:proofErr w:type="spellStart"/>
      <w:r w:rsidRPr="00543881">
        <w:rPr>
          <w:strike/>
        </w:rPr>
        <w:t>феноксильный</w:t>
      </w:r>
      <w:proofErr w:type="spellEnd"/>
      <w:r w:rsidRPr="00543881">
        <w:rPr>
          <w:strike/>
        </w:rPr>
        <w:t xml:space="preserve"> (QH·) и </w:t>
      </w:r>
      <w:proofErr w:type="spellStart"/>
      <w:r w:rsidRPr="00543881">
        <w:rPr>
          <w:strike/>
        </w:rPr>
        <w:t>аминоалкильный</w:t>
      </w:r>
      <w:proofErr w:type="spellEnd"/>
      <w:r w:rsidRPr="00543881">
        <w:rPr>
          <w:strike/>
        </w:rPr>
        <w:t xml:space="preserve"> радикалы (D·) образуются при реакции фотовосстановления бинарной системы о-</w:t>
      </w:r>
      <w:proofErr w:type="spellStart"/>
      <w:r w:rsidRPr="00543881">
        <w:rPr>
          <w:strike/>
        </w:rPr>
        <w:t>бензохинон</w:t>
      </w:r>
      <w:proofErr w:type="spellEnd"/>
      <w:r w:rsidRPr="00543881">
        <w:rPr>
          <w:strike/>
        </w:rPr>
        <w:t xml:space="preserve"> - амин. Они определяют дальнейшее направление полимеризации. Радикал D· может реагировать с мономером и давать радикалы роста. Также он может </w:t>
      </w:r>
      <w:proofErr w:type="spellStart"/>
      <w:r w:rsidRPr="00543881">
        <w:rPr>
          <w:strike/>
        </w:rPr>
        <w:t>рекомбинировать</w:t>
      </w:r>
      <w:proofErr w:type="spellEnd"/>
      <w:r w:rsidRPr="00543881">
        <w:rPr>
          <w:strike/>
        </w:rPr>
        <w:t xml:space="preserve"> с QH· и образовывать </w:t>
      </w:r>
      <w:proofErr w:type="spellStart"/>
      <w:r w:rsidRPr="00543881">
        <w:rPr>
          <w:strike/>
        </w:rPr>
        <w:t>фенолэфир</w:t>
      </w:r>
      <w:proofErr w:type="spellEnd"/>
      <w:r w:rsidRPr="00543881">
        <w:rPr>
          <w:strike/>
        </w:rPr>
        <w:t xml:space="preserve">. Это неблагоприятно, так как </w:t>
      </w:r>
      <w:proofErr w:type="spellStart"/>
      <w:r w:rsidRPr="00543881">
        <w:rPr>
          <w:strike/>
        </w:rPr>
        <w:t>фенолэфиры</w:t>
      </w:r>
      <w:proofErr w:type="spellEnd"/>
      <w:r w:rsidRPr="00543881">
        <w:rPr>
          <w:strike/>
        </w:rPr>
        <w:t xml:space="preserve"> могут тормозить полимеризацию, как и пирокатехины, которые получаются при </w:t>
      </w:r>
      <w:proofErr w:type="spellStart"/>
      <w:r w:rsidRPr="00543881">
        <w:rPr>
          <w:strike/>
        </w:rPr>
        <w:t>диспропорционировании</w:t>
      </w:r>
      <w:proofErr w:type="spellEnd"/>
      <w:r w:rsidRPr="00543881">
        <w:rPr>
          <w:strike/>
        </w:rPr>
        <w:t xml:space="preserve"> двух радикалов QH· </w:t>
      </w:r>
      <w:sdt>
        <w:sdtPr>
          <w:rPr>
            <w:strike/>
          </w:rPr>
          <w:id w:val="255800907"/>
          <w:citation/>
        </w:sdtPr>
        <w:sdtContent>
          <w:r w:rsidR="001B5F85" w:rsidRPr="00543881">
            <w:rPr>
              <w:strike/>
            </w:rPr>
            <w:fldChar w:fldCharType="begin"/>
          </w:r>
          <w:r w:rsidR="001B5F85" w:rsidRPr="00543881">
            <w:rPr>
              <w:strike/>
            </w:rPr>
            <w:instrText xml:space="preserve"> CITATION Shu09 \l 1049 </w:instrText>
          </w:r>
          <w:r w:rsidR="001B5F85" w:rsidRPr="00543881">
            <w:rPr>
              <w:strike/>
            </w:rPr>
            <w:fldChar w:fldCharType="separate"/>
          </w:r>
          <w:r w:rsidR="00B55CA9">
            <w:rPr>
              <w:noProof/>
            </w:rPr>
            <w:t>[28]</w:t>
          </w:r>
          <w:r w:rsidR="001B5F85" w:rsidRPr="00543881">
            <w:rPr>
              <w:strike/>
            </w:rPr>
            <w:fldChar w:fldCharType="end"/>
          </w:r>
        </w:sdtContent>
      </w:sdt>
      <w:r w:rsidR="001B5F85" w:rsidRPr="00543881">
        <w:rPr>
          <w:strike/>
        </w:rPr>
        <w:t>.</w:t>
      </w:r>
    </w:p>
    <w:p w14:paraId="7BDF2248" w14:textId="1FD25FC6" w:rsidR="0027712E" w:rsidRDefault="0027712E" w:rsidP="00644CFE">
      <w:pPr>
        <w:pStyle w:val="23"/>
      </w:pPr>
      <w:bookmarkStart w:id="115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510E70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7FFEC9DE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2DE58559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116"/>
      <w:r w:rsidR="00E452D9">
        <w:t>высоки</w:t>
      </w:r>
      <w:commentRangeEnd w:id="116"/>
      <w:r w:rsidR="00E452D9">
        <w:rPr>
          <w:rStyle w:val="afc"/>
          <w:rFonts w:eastAsia="SimSun" w:cstheme="minorBidi"/>
          <w:color w:val="auto"/>
          <w:lang w:eastAsia="en-US"/>
        </w:rPr>
        <w:commentReference w:id="116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ZUMTA6MjY6MzciLCJQcm9qZWN0Ijp7IiRyZWYiOiI4In19LCJVc2VOdW1iZXJpbmdUeXBlT2ZQYXJlbnREb2N1bWVudCI6ZmFsc2V9XSwiRm9ybWF0dGVkVGV4dCI6eyIkaWQiOiIxMCIsIkNvdW50IjoxLCJUZXh0VW5pdHMiOlt7IiRpZCI6IjExIiwiRm9udFN0eWxlIjp7IiRpZCI6IjEyIiwiTmV1dHJhbCI6dHJ1ZX0sIlJlYWRpbmdPcmRlciI6MSwiVGV4dCI6IlszOV0ifV19LCJUYWciOiJDaXRhdmlQbGFjZWhvbGRlciM2NjgxMWE2My00MjVlLTQ2YzYtODA1YS04OWRkM2M2MTMwNjkiLCJUZXh0IjoiWzM5XSIsIldBSVZlcnNpb24iOiI2LjE1LjIuMCJ9}</w:instrText>
          </w:r>
          <w:r w:rsidR="00340C2F">
            <w:fldChar w:fldCharType="separate"/>
          </w:r>
          <w:hyperlink r:id="rId127" w:tooltip="Арнольд, В.И. Обыкновенные дифференциальные уравнения / В.И. Арнольд: Наука, 1984." w:history="1">
            <w:r w:rsidR="003826D4">
              <w:t>[39]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117"/>
      <w:r w:rsidR="00E452D9">
        <w:t>10</w:t>
      </w:r>
      <w:commentRangeEnd w:id="117"/>
      <w:r w:rsidR="00E452D9">
        <w:rPr>
          <w:rStyle w:val="afc"/>
          <w:rFonts w:eastAsia="SimSun" w:cstheme="minorBidi"/>
          <w:color w:val="auto"/>
          <w:lang w:eastAsia="en-US"/>
        </w:rPr>
        <w:commentReference w:id="117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QxMTJlNWIyLTQ3NjMtNDk0Yy04N2VkLTFjNGVmODQ5NWM4YyIsIlRleHQiOiJbNDBdIiwiV0FJVmVyc2lvbiI6IjYuMTUuMi4wIn0=}</w:instrText>
          </w:r>
          <w:r w:rsidR="00340C2F">
            <w:fldChar w:fldCharType="separate"/>
          </w:r>
          <w:hyperlink r:id="rId128" w:tooltip="Мышенков, В. Численное решение обыкновенных дифференциальных уравнений / В. Мышенков, М. Е.В. – Москва, 2005." w:history="1">
            <w:r w:rsidR="003826D4">
              <w:t>[40]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118"/>
      <w:r w:rsidR="00891194">
        <w:t>механизм</w:t>
      </w:r>
      <w:commentRangeEnd w:id="118"/>
      <w:r w:rsidR="00321798">
        <w:rPr>
          <w:rStyle w:val="afc"/>
          <w:rFonts w:eastAsia="SimSun" w:cstheme="minorBidi"/>
          <w:color w:val="auto"/>
          <w:lang w:eastAsia="en-US"/>
        </w:rPr>
        <w:commentReference w:id="118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3E7FBDDE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510E70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510E70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13859EBB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510E70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0AA62D0B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510E7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510E7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119" w:name="_Hlk134744679"/>
      <w:bookmarkEnd w:id="115"/>
      <w:r>
        <w:t>Дискретизация по времени</w:t>
      </w:r>
    </w:p>
    <w:p w14:paraId="31E62F58" w14:textId="4D1FA079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конечное приращение функции по вр</w:t>
      </w:r>
      <w:proofErr w:type="spellStart"/>
      <w:r w:rsidR="00B22EDA">
        <w:t>емени</w:t>
      </w:r>
      <w:proofErr w:type="spellEnd"/>
      <w:r w:rsidR="00B22EDA">
        <w:t xml:space="preserve">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ZUMTA6MjY6MzciLCJQcm9qZWN0Ijp7IiRyZWYiOiI4In19LCJVc2VOdW1iZXJpbmdUeXBlT2ZQYXJlbnREb2N1bWVudCI6ZmFsc2V9XSwiRm9ybWF0dGVkVGV4dCI6eyIkaWQiOiI5IiwiQ291bnQiOjEsIlRleHRVbml0cyI6W3siJGlkIjoiMTAiLCJGb250U3R5bGUiOnsiJGlkIjoiMTEiLCJOZXV0cmFsIjp0cnVlfSwiUmVhZGluZ09yZGVyIjoxLCJUZXh0IjoiWzQxXSJ9XX0sIlRhZyI6IkNpdGF2aVBsYWNlaG9sZGVyI2FkNjQ1YjJiLWJjMjktNDFiMC1hMDQ2LTIxMjZlMmU0NmIyYiIsIlRleHQiOiJbNDFdIiwiV0FJVmVyc2lvbiI6IjYuMTUuMi4wIn0=}</w:instrText>
          </w:r>
          <w:r w:rsidR="00156B5D">
            <w:fldChar w:fldCharType="separate"/>
          </w:r>
          <w:hyperlink r:id="rId129" w:tooltip="Пименов, В.Г. Численные методы : в 2 ч / В.Г. Пименов. – Екатеринбург, 2014." w:history="1">
            <w:r w:rsidR="003826D4">
              <w:t>[41]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086F8757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QwXSJ9XX0sIlRhZyI6IkNpdGF2aVBsYWNlaG9sZGVyI2NkZGQxMDk4LTJkZWYtNGQzYi1iNTM5LWI2OWI4MmM5Yzg2ZiIsIlRleHQiOiJbNDBdIiwiV0FJVmVyc2lvbiI6IjYuMTUuMi4wIn0=}</w:instrText>
          </w:r>
          <w:r w:rsidR="00321798">
            <w:fldChar w:fldCharType="separate"/>
          </w:r>
          <w:hyperlink r:id="rId130" w:tooltip="Мышенков, В. Численное решение обыкновенных дифференциальных уравнений / В. Мышенков, М. Е.В. – Москва, 2005." w:history="1">
            <w:r w:rsidR="003826D4">
              <w:t>[40]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>, для 1 шагового 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</w:t>
      </w:r>
      <w:proofErr w:type="spellStart"/>
      <w:r w:rsidRPr="00A902F1">
        <w:t>щие</w:t>
      </w:r>
      <w:proofErr w:type="spellEnd"/>
      <w:r w:rsidRPr="00A902F1">
        <w:t xml:space="preserve">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510E70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7212CA93" w:rsidR="006838B0" w:rsidRDefault="006838B0" w:rsidP="00185B6A">
            <w:pPr>
              <w:pStyle w:val="a3"/>
              <w:jc w:val="center"/>
            </w:pPr>
            <w:bookmarkStart w:id="120" w:name="_Ref134637239"/>
            <w:r>
              <w:t>(</w:t>
            </w:r>
            <w:fldSimple w:instr=" SEQ Формула \*ARABIC ">
              <w:r w:rsidR="00B55CA9">
                <w:rPr>
                  <w:noProof/>
                </w:rPr>
                <w:t>6</w:t>
              </w:r>
            </w:fldSimple>
            <w:r>
              <w:t>)</w:t>
            </w:r>
            <w:bookmarkEnd w:id="120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510E7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510E7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740708D0" w:rsidR="006838B0" w:rsidRDefault="006838B0" w:rsidP="00185B6A">
            <w:pPr>
              <w:pStyle w:val="a3"/>
              <w:jc w:val="center"/>
            </w:pPr>
            <w:bookmarkStart w:id="121" w:name="_Ref134637241"/>
            <w:r>
              <w:t>(</w:t>
            </w:r>
            <w:fldSimple w:instr=" SEQ Формула \*ARABIC ">
              <w:r w:rsidR="00B55CA9">
                <w:rPr>
                  <w:noProof/>
                </w:rPr>
                <w:t>7</w:t>
              </w:r>
            </w:fldSimple>
            <w:r>
              <w:t>)</w:t>
            </w:r>
            <w:bookmarkEnd w:id="121"/>
          </w:p>
        </w:tc>
      </w:tr>
    </w:tbl>
    <w:p w14:paraId="0606CF9D" w14:textId="12B3E7F9" w:rsidR="00A410D0" w:rsidRDefault="00510E7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122"/>
      <w:proofErr w:type="spellStart"/>
      <w:r w:rsidR="007A699D" w:rsidRPr="007A699D">
        <w:t>нижнетреугольной</w:t>
      </w:r>
      <w:commentRangeEnd w:id="122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122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NlQxMDoyNjozNyIsIlByb2plY3QiOnsiJHJlZiI6IjgifX0sIlVzZU51bWJlcmluZ1R5cGVPZlBhcmVudERvY3VtZW50IjpmYWxzZX1dLCJGb3JtYXR0ZWRUZXh0Ijp7IiRpZCI6IjE0IiwiQ291bnQiOjEsIlRleHRVbml0cyI6W3siJGlkIjoiMTUiLCJGb250U3R5bGUiOnsiJGlkIjoiMTYiLCJOZXV0cmFsIjp0cnVlfSwiUmVhZGluZ09yZGVyIjoxLCJUZXh0IjoiWzQyXSJ9XX0sIlRhZyI6IkNpdGF2aVBsYWNlaG9sZGVyIzVhNzY2YjYyLTI0ODUtNDA5Ni1hODcyLTE4YzBmMWUyNjYyYiIsIlRleHQiOiJbNDJdIiwiV0FJVmVyc2lvbiI6IjYuMTUuMi4wIn0=}</w:instrText>
          </w:r>
          <w:r w:rsidR="00321798">
            <w:fldChar w:fldCharType="separate"/>
          </w:r>
          <w:hyperlink r:id="rId131" w:tooltip="Fehlberg, E. Klassische Runge-Kutta-Formeln vierter und niedrigerer Ordnung mit Schrittweiten-Kontrolle und ihre Anwendung auf Wärmeleitungsprobleme /…" w:history="1">
            <w:r w:rsidR="003826D4">
              <w:t>[42]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510E70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73734F32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60282EB4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123" w:name="_Hlk134744698"/>
      <w:bookmarkEnd w:id="119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124"/>
      <w:r w:rsidR="00234C78">
        <w:t>см. Практическую часть</w:t>
      </w:r>
      <w:commentRangeEnd w:id="124"/>
      <w:r w:rsidR="00321798">
        <w:rPr>
          <w:rStyle w:val="afc"/>
          <w:rFonts w:eastAsia="SimSun" w:cstheme="minorBidi"/>
          <w:color w:val="auto"/>
          <w:lang w:eastAsia="en-US"/>
        </w:rPr>
        <w:commentReference w:id="124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ZUMTA6MjY6MzciLCJQcm9qZWN0Ijp7IiRyZWYiOiI4In19LCJVc2VOdW1iZXJpbmdUeXBlT2ZQYXJlbnREb2N1bWVudCI6ZmFsc2V9XSwiRm9ybWF0dGVkVGV4dCI6eyIkaWQiOiIxNCIsIkNvdW50IjoxLCJUZXh0VW5pdHMiOlt7IiRpZCI6IjE1IiwiRm9udFN0eWxlIjp7IiRpZCI6IjE2IiwiTmV1dHJhbCI6dHJ1ZX0sIlJlYWRpbmdPcmRlciI6MSwiVGV4dCI6Ils0M10ifV19LCJUYWciOiJDaXRhdmlQbGFjZWhvbGRlciM3NzVmNjAxNS1jMTQxLTQ3Y2MtYTljMi03ZDBlNzVlZTJkOWYiLCJUZXh0IjoiWzQzXSIsIldBSVZlcnNpb24iOiI2LjE1LjIuMCJ9}</w:instrText>
          </w:r>
          <w:r w:rsidR="00321798">
            <w:fldChar w:fldCharType="separate"/>
          </w:r>
          <w:hyperlink r:id="rId132" w:tooltip="Hedayati Nasab, S. Third-order Paired Explicit Runge-Kutta schemes for stiff systems of equations / S. Hedayati Nasab, B.C. Vermeire // Journal of Com…" w:history="1">
            <w:r w:rsidR="003826D4">
              <w:t>[43]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2FBDB9F6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6</w:t>
      </w:r>
      <w:r w:rsidR="00B55CA9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B55CA9">
        <w:t>(</w:t>
      </w:r>
      <w:r w:rsidR="00B55CA9">
        <w:rPr>
          <w:noProof/>
        </w:rPr>
        <w:t>7</w:t>
      </w:r>
      <w:r w:rsidR="00B55CA9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8529"/>
        <w:gridCol w:w="1009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510E7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3B5B22EE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7D0B7AEB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826D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2VDEwOjI2OjM3IiwiUHJvamVjdCI6eyIkcmVmIjoiOCJ9fSwiVXNlTnVtYmVyaW5nVHlwZU9mUGFyZW50RG9jdW1lbnQiOmZhbHNlfV0sIkZvcm1hdHRlZFRleHQiOnsiJGlkIjoiMTAiLCJDb3VudCI6MSwiVGV4dFVuaXRzIjpbeyIkaWQiOiIxMSIsIkZvbnRTdHlsZSI6eyIkaWQiOiIxMiIsIk5ldXRyYWwiOnRydWV9LCJSZWFkaW5nT3JkZXIiOjEsIlRleHQiOiJbNDRdIn1dfSwiVGFnIjoiQ2l0YXZpUGxhY2Vob2xkZXIjY2JmYzI2NWMtY2U0OC00OTcyLTllYTUtYmU2MWM0ODNiNWU3IiwiVGV4dCI6Ils0NF0iLCJXQUlWZXJzaW9uIjoiNi4xNS4yLjAifQ==}</w:instrText>
          </w:r>
          <w:r w:rsidR="00321798">
            <w:rPr>
              <w:color w:val="111111"/>
            </w:rPr>
            <w:fldChar w:fldCharType="separate"/>
          </w:r>
          <w:hyperlink r:id="rId133" w:tooltip="Квон, О.Б. Неявные методы типа Рунге-Кутта для функционально-дифференциальных уравнений / О.Б. Квон, В.Г. Пименов, 1997." w:history="1">
            <w:r w:rsidR="003826D4">
              <w:rPr>
                <w:color w:val="111111"/>
              </w:rPr>
              <w:t>[44]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539DE28D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826D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NlQxMDoyNjozNyIsIlByb2plY3QiOnsiJHJlZiI6IjgifX0sIlVzZU51bWJlcmluZ1R5cGVPZlBhcmVudERvY3VtZW50IjpmYWxzZX1dLCJGb3JtYXR0ZWRUZXh0Ijp7IiRpZCI6IjEwIiwiQ291bnQiOjEsIlRleHRVbml0cyI6W3siJGlkIjoiMTEiLCJGb250U3R5bGUiOnsiJGlkIjoiMTIiLCJOZXV0cmFsIjp0cnVlfSwiUmVhZGluZ09yZGVyIjoxLCJUZXh0IjoiWzQ1XSJ9XX0sIlRhZyI6IkNpdGF2aVBsYWNlaG9sZGVyIzIyZWFmZDdlLTQ1NTMtNGI1Zi05ODAyLWNiNGMyODYxNGUzZiIsIlRleHQiOiJbNDV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34" w:tooltip="Гир, К.В. Численное интегрирование обыкновенных дифференциальных уравнений / К.В. Гир // Mathematics of Computation. – 1967. – Т.98." w:history="1">
            <w:r w:rsidR="003826D4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510E7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191207F4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510E70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2EFE14E1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826D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NlQxMDoyNjozNyIsIlByb2plY3QiOnsiJHJlZiI6IjgifX0sIlVzZU51bWJlcmluZ1R5cGVPZlBhcmVudERvY3VtZW50IjpmYWxzZX1dLCJGb3JtYXR0ZWRUZXh0Ijp7IiRpZCI6IjExIiwiQ291bnQiOjEsIlRleHRVbml0cyI6W3siJGlkIjoiMTIiLCJGb250U3R5bGUiOnsiJGlkIjoiMTMiLCJOZXV0cmFsIjp0cnVlfSwiUmVhZGluZ09yZGVyIjoxLCJUZXh0IjoiWzQ2XSJ9XX0sIlRhZyI6IkNpdGF2aVBsYWNlaG9sZGVyIzhmMGUxOTE0LTFhYWYtNDMyMC04YjlmLTQ0YzMyYzU0MzBjMC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r:id="rId135" w:tooltip="Самарский, А.А. Численные методы: учеб. пособие для вузов / А.А. Самарский, А.В. Гулин. – Москва: Наука, 1989." w:history="1">
            <w:r w:rsidR="003826D4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3F6F8533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3826D4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TA6MjY6Mzc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NkZDdhMzkyZC04YWE4LTRlMWUtYjg3My1jNGYyY2NiZTNmMTMiLCJUZXh0IjoiWzQ3XSIsIldBSVZlcnNpb24iOiI2LjE1LjIuMCJ9}</w:instrText>
          </w:r>
          <w:r w:rsidR="00321798">
            <w:rPr>
              <w:color w:val="111111"/>
            </w:rPr>
            <w:fldChar w:fldCharType="separate"/>
          </w:r>
          <w:hyperlink r:id="rId136" w:tooltip="Бахвалов, Н.С. Численные методы / Н.С. Бахвалов, Н.П. Жидков, Г.М. Кобельков. – Москва: Лаборатория знаний, 2023. – 636 c." w:history="1">
            <w:r w:rsidR="003826D4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125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125"/>
      <w:r>
        <w:rPr>
          <w:rStyle w:val="afc"/>
          <w:rFonts w:eastAsia="SimSun" w:cstheme="minorBidi"/>
          <w:color w:val="auto"/>
          <w:lang w:eastAsia="en-US"/>
        </w:rPr>
        <w:commentReference w:id="125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126" w:name="_Hlk134744726"/>
      <w:bookmarkEnd w:id="123"/>
      <w:r>
        <w:t>Линеаризация системы и итерационное решение</w:t>
      </w:r>
    </w:p>
    <w:p w14:paraId="1BEAAB6F" w14:textId="65B53EB4" w:rsidR="00B30060" w:rsidRDefault="007148E3" w:rsidP="00C83C57">
      <w:pPr>
        <w:pStyle w:val="a3"/>
      </w:pPr>
      <w:commentRangeStart w:id="127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127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127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ZUMTA6MjY6MzciLCJQcm9qZWN0Ijp7IiRyZWYiOiI4In19LCJVc2VOdW1iZXJpbmdUeXBlT2ZQYXJlbnREb2N1bWVudCI6ZmFsc2V9XSwiRm9ybWF0dGVkVGV4dCI6eyIkaWQiOiIxMSIsIkNvdW50IjoxLCJUZXh0VW5pdHMiOlt7IiRpZCI6IjEyIiwiRm9udFN0eWxlIjp7IiRpZCI6IjEzIiwiTmV1dHJhbCI6dHJ1ZX0sIlJlYWRpbmdPcmRlciI6MSwiVGV4dCI6Ils0OF0ifV19LCJUYWciOiJDaXRhdmlQbGFjZWhvbGRlciMzYzBjMGI2YS01MWU3LTRmZjktYTM5My0zNDk3OGU3YTBiMzUiLCJUZXh0IjoiWzQ4XSIsIldBSVZlcnNpb24iOiI2LjE1LjIuMCJ9}</w:instrText>
          </w:r>
          <w:r w:rsidR="00C83C57">
            <w:fldChar w:fldCharType="separate"/>
          </w:r>
          <w:hyperlink r:id="rId137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3826D4">
              <w:t>[48]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ZUMTA6MjY6MzciLCJQcm9qZWN0Ijp7IiRyZWYiOiI4In19LCJVc2VOdW1iZXJpbmdUeXBlT2ZQYXJlbnREb2N1bWVudCI6ZmFsc2V9XSwiRm9ybWF0dGVkVGV4dCI6eyIkaWQiOiIxMiIsIkNvdW50IjoxLCJUZXh0VW5pdHMiOlt7IiRpZCI6IjEzIiwiRm9udFN0eWxlIjp7IiRpZCI6IjE0IiwiTmV1dHJhbCI6dHJ1ZX0sIlJlYWRpbmdPcmRlciI6MSwiVGV4dCI6Ils0N10ifV19LCJUYWciOiJDaXRhdmlQbGFjZWhvbGRlciM0MjVjZmFjNS0xMThiLTQ3MDItYTFjZi03ZGYyYTkxNTNlYzMiLCJUZXh0IjoiWzQ3XSIsIldBSVZlcnNpb24iOiI2LjE1LjIuMCJ9}</w:instrText>
          </w:r>
          <w:r w:rsidR="00C83C57">
            <w:fldChar w:fldCharType="separate"/>
          </w:r>
          <w:hyperlink r:id="rId138" w:tooltip="Бахвалов, Н.С. Численные методы / Н.С. Бахвалов, Н.П. Жидков, Г.М. Кобельков. – Москва: Лаборатория знаний, 2023. – 636 c." w:history="1">
            <w:r w:rsidR="003826D4">
              <w:t>[47]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510E70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1200C542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2F552FE1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510E70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5211E461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B55CA9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3999316A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2VDEwOjI2OjM3IiwiUHJvamVjdCI6eyIkcmVmIjoiOCJ9fSwiVXNlTnVtYmVyaW5nVHlwZU9mUGFyZW50RG9jdW1lbnQiOmZhbHNlfV0sIkZvcm1hdHRlZFRleHQiOnsiJGlkIjoiMTAiLCJDb3VudCI6MSwiVGV4dFVuaXRzIjpbeyIkaWQiOiIxMSIsIkZvbnRTdHlsZSI6eyIkaWQiOiIxMiIsIk5ldXRyYWwiOnRydWV9LCJSZWFkaW5nT3JkZXIiOjEsIlRleHQiOiJbNDldIn1dfSwiVGFnIjoiQ2l0YXZpUGxhY2Vob2xkZXIjYjZmZjc3ZTctZjRiYi00ZjEwLTk4YjQtMzdmZTFkYjkwNDE2IiwiVGV4dCI6Ils0OV0iLCJXQUlWZXJzaW9uIjoiNi4xNS4yLjAifQ==}</w:instrText>
          </w:r>
          <w:r>
            <w:fldChar w:fldCharType="separate"/>
          </w:r>
          <w:hyperlink r:id="rId139" w:tooltip="Авхадиев, Ф. Численные методы алгебры и анализа / Ф. Авхадиев. – Казань: Казанский университет, 2019." w:history="1">
            <w:r w:rsidR="003826D4">
              <w:t>[49]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ZUMTA6MjY6Mzc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NjYTRlMTYzMi00ZGY2LTQ2NmMtODdhYi1mYTg4MTc0ZDVhY2QiLCJUZXh0IjoiWzUwXSIsIldBSVZlcnNpb24iOiI2LjE1LjIuMCJ9}</w:instrText>
          </w:r>
          <w:r>
            <w:fldChar w:fldCharType="separate"/>
          </w:r>
          <w:hyperlink r:id="rId140" w:tooltip="Эстербю, О. Прямые методы для разреженных матриц / О. Эстербю, З. Златев, 1987." w:history="1">
            <w:r w:rsidR="003826D4">
              <w:t>[50]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1CC9F1BD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2VDEwOjI2OjM3IiwiUHJvamVjdCI6eyIkcmVmIjoiOCJ9fSwiVXNlTnVtYmVyaW5nVHlwZU9mUGFyZW50RG9jdW1lbnQiOmZhbHNlfV0sIkZvcm1hdHRlZFRleHQiOnsiJGlkIjoiMTUiLCJDb3VudCI6MSwiVGV4dFVuaXRzIjpbeyIkaWQiOiIxNiIsIkZvbnRTdHlsZSI6eyIkaWQiOiIxNyIsIk5ldXRyYWwiOnRydWV9LCJSZWFkaW5nT3JkZXIiOjEsIlRleHQiOiJbNTFdIn1dfSwiVGFnIjoiQ2l0YXZpUGxhY2Vob2xkZXIjNWZiODg4ZDMtZTIxOS00MDNkLWJhYjQtMGViYWU1YmI4MDA4IiwiVGV4dCI6Ils1MV0iLCJXQUlWZXJzaW9uIjoiNi4xNS4yLjAifQ==}</w:instrText>
          </w:r>
          <w:r w:rsidR="00E06C9B">
            <w:fldChar w:fldCharType="separate"/>
          </w:r>
          <w:hyperlink r:id="rId141" w:tooltip="Duff, I.S. Direct methods for sparse matrices / I.S. Duff, A.M. Erisman, J.K. Reid. – Oxford: Oxford University Press, 2017." w:history="1">
            <w:r w:rsidR="003826D4">
              <w:t>[51]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7AF1564C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ZUMTA6MjY6MzciLCJQcm9qZWN0Ijp7IiRyZWYiOiI4In19LCJVc2VOdW1iZXJpbmdUeXBlT2ZQYXJlbnREb2N1bWVudCI6ZmFsc2V9XSwiRm9ybWF0dGVkVGV4dCI6eyIkaWQiOiIxMiIsIkNvdW50IjoxLCJUZXh0VW5pdHMiOlt7IiRpZCI6IjEzIiwiRm9udFN0eWxlIjp7IiRpZCI6IjE0IiwiTmV1dHJhbCI6dHJ1ZX0sIlJlYWRpbmdPcmRlciI6MSwiVGV4dCI6Ils1Ml0ifV19LCJUYWciOiJDaXRhdmlQbGFjZWhvbGRlciMyYjljZTQ1NC0yMDM5LTQyNTAtYTBiNy03YjJhOWMwMTdiZTgiLCJUZXh0IjoiWzUyXSIsIldBSVZlcnNpb24iOiI2LjE1LjIuMCJ9}</w:instrText>
          </w:r>
          <w:r w:rsidR="00E06C9B">
            <w:fldChar w:fldCharType="separate"/>
          </w:r>
          <w:hyperlink r:id="rId142" w:tooltip="Saad, Y. Iterative methods for sparse linear systems / Y. Saad. – Philadelphia: SIAM, 2003." w:history="1">
            <w:r w:rsidR="003826D4">
              <w:t>[52]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4205D247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ZUMTA6MjY6MzciLCJQcm9qZWN0Ijp7IiRyZWYiOiI4In19LCJVc2VOdW1iZXJpbmdUeXBlT2ZQYXJlbnREb2N1bWVudCI6ZmFsc2V9XSwiRm9ybWF0dGVkVGV4dCI6eyIkaWQiOiIxNCIsIkNvdW50IjoxLCJUZXh0VW5pdHMiOlt7IiRpZCI6IjE1IiwiRm9udFN0eWxlIjp7IiRpZCI6IjE2IiwiTmV1dHJhbCI6dHJ1ZX0sIlJlYWRpbmdPcmRlciI6MSwiVGV4dCI6Ils1M10ifV19LCJUYWciOiJDaXRhdmlQbGFjZWhvbGRlciMwM2RlNjAzYS01ZmI2LTQxMzYtOWNkZi05ZTk1ZGYyMDVjNWUiLCJUZXh0IjoiWzUzXSIsIldBSVZlcnNpb24iOiI2LjE1LjIuMCJ9}</w:instrText>
          </w:r>
          <w:r w:rsidR="0015000C">
            <w:fldChar w:fldCharType="separate"/>
          </w:r>
          <w:hyperlink r:id="rId143" w:tooltip="Schenk, O. Two-level dynamic scheduling in PARDISO: Improved scalability on shared memory multiprocessing systems / O. Schenk, K. Gärtner // Parallel …" w:history="1">
            <w:r w:rsidR="003826D4">
              <w:t>[53]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3826D4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2VDEwOjI2OjM3IiwiUHJvamVjdCI6eyIkcmVmIjoiOCJ9fSwiVXNlTnVtYmVyaW5nVHlwZU9mUGFyZW50RG9jdW1lbnQiOmZhbHNlfV0sIkZvcm1hdHRlZFRleHQiOnsiJGlkIjoiMTIiLCJDb3VudCI6MSwiVGV4dFVuaXRzIjpbeyIkaWQiOiIxMyIsIkZvbnRTdHlsZSI6eyIkaWQiOiIxNCIsIk5ldXRyYWwiOnRydWV9LCJSZWFkaW5nT3JkZXIiOjEsIlRleHQiOiJbNTRdIn1dfSwiVGFnIjoiQ2l0YXZpUGxhY2Vob2xkZXIjN2ZiYjAzM2EtMTAyYi00NjAyLTlmMWMtOGQ3MTBhYzZkMGI4IiwiVGV4dCI6Ils1NF0iLCJXQUlWZXJzaW9uIjoiNi4xNS4yLjAifQ==}</w:instrText>
          </w:r>
          <w:r w:rsidR="0015000C">
            <w:fldChar w:fldCharType="separate"/>
          </w:r>
          <w:hyperlink r:id="rId144" w:tooltip="Intel. oneMKL PARDISO - Parallel Direct Sparse Solver Interface / Intel. – https://www.intel.com/content/www/us/en/docs/onemkl/developer-reference-c/2…" w:history="1">
            <w:r w:rsidR="003826D4">
              <w:t>[54]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128" w:name="_Hlk134744735"/>
      <w:bookmarkEnd w:id="126"/>
      <w:commentRangeStart w:id="129"/>
      <w:r>
        <w:t>Используемые методы</w:t>
      </w:r>
      <w:commentRangeEnd w:id="129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129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128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401B23CC" w:rsidR="00107C7E" w:rsidRDefault="00107C7E" w:rsidP="00D87B12">
      <w:pPr>
        <w:pStyle w:val="11"/>
      </w:pPr>
      <w:r>
        <w:lastRenderedPageBreak/>
        <w:t>Выводы</w:t>
      </w:r>
    </w:p>
    <w:p w14:paraId="6C390E31" w14:textId="2D3EB742" w:rsidR="00107C7E" w:rsidRDefault="00107C7E" w:rsidP="00D87B12">
      <w:pPr>
        <w:pStyle w:val="11"/>
      </w:pPr>
      <w:r>
        <w:lastRenderedPageBreak/>
        <w:t>Список литературы</w:t>
      </w:r>
    </w:p>
    <w:sdt>
      <w:sdtPr>
        <w:id w:val="1980498877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7A4716A5" w14:textId="77777777" w:rsidR="00156B5D" w:rsidRDefault="00B36656" w:rsidP="00EB0C92">
              <w:pPr>
                <w:rPr>
                  <w:noProof/>
                </w:rPr>
              </w:pPr>
              <w:r>
                <w:fldChar w:fldCharType="begin"/>
              </w:r>
              <w:r w:rsidRPr="00D3606B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10327"/>
              </w:tblGrid>
              <w:tr w:rsidR="00156B5D" w14:paraId="2653F4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B8B0C4" w14:textId="10647E1F" w:rsidR="00156B5D" w:rsidRDefault="00156B5D">
                    <w:pPr>
                      <w:pStyle w:val="afb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62409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М. П. Шурыгина и В. К. Черкасов, «Механизм фотовосстановления орто-хинонов,» 2006. </w:t>
                    </w:r>
                  </w:p>
                </w:tc>
              </w:tr>
              <w:tr w:rsidR="00156B5D" w14:paraId="592367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7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D4007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Э. Р. Жиганшина, А. С. Чесноков и М. В. Арсеньев, «Фотоинициирование радикальной полимеризации олигоэфир(мет)акрилатов полифункциональными о-бензохинонами,» Нижний Новгород, 2022.</w:t>
                    </w:r>
                  </w:p>
                </w:tc>
              </w:tr>
              <w:tr w:rsidR="00156B5D" w14:paraId="0EFAAA9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DD88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97E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Ельцов, О. Студзинский и В. Гребенкина, «Инициирование светом реакции хинонов,» </w:t>
                    </w:r>
                    <w:r>
                      <w:rPr>
                        <w:i/>
                        <w:iCs/>
                        <w:noProof/>
                      </w:rPr>
                      <w:t xml:space="preserve">Успехи химии, </w:t>
                    </w:r>
                    <w:r>
                      <w:rPr>
                        <w:noProof/>
                      </w:rPr>
                      <w:t xml:space="preserve">т. 46, № 2, pp. 185-227, 1977. </w:t>
                    </w:r>
                  </w:p>
                </w:tc>
              </w:tr>
              <w:tr w:rsidR="00156B5D" w:rsidRPr="007A67C0" w14:paraId="02883D9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6E67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893A2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Calvert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Pitts, Photochemistry., New York-London-Sydney, 1965. </w:t>
                    </w:r>
                  </w:p>
                </w:tc>
              </w:tr>
              <w:tr w:rsidR="00156B5D" w14:paraId="44D6AAE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AF7A6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F7DC9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Carapllucci, H. Wolf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W. K., «Photoreduction of 9,10-phenantrenquinone,»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91, pp. 4635 - 4639, 1969. </w:t>
                    </w:r>
                  </w:p>
                </w:tc>
              </w:tr>
              <w:tr w:rsidR="00156B5D" w14:paraId="649365A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6656A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7012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R. Rathore, S. Hubig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Kochi, «Direct observation and structural characterization of the encounter complex in bimolecular electron transfers with photoactivated acceptors,»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119, pp. 11468 - 11479, 1997. </w:t>
                    </w:r>
                  </w:p>
                </w:tc>
              </w:tr>
              <w:tr w:rsidR="00156B5D" w14:paraId="51BD0C6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B035A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07FE8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Беккер, Введение в фотохимию органических соединений., Ленинград: Химия, 1976. </w:t>
                    </w:r>
                  </w:p>
                </w:tc>
              </w:tr>
              <w:tr w:rsidR="00156B5D" w14:paraId="1B53C2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0F6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08A9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7A67C0" w14:paraId="7B7FB6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5470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67359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A. J. Barltrop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D. Coyle, Excited states in organic chemistry., London-New York-Sydney-Toronto, 1975. </w:t>
                    </w:r>
                  </w:p>
                </w:tc>
              </w:tr>
              <w:tr w:rsidR="00156B5D" w:rsidRPr="007A67C0" w14:paraId="16D7B15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8176B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AB46D7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Bruce, «Light-induced reactions of quinones,»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Quart. Rev. High Energ. Chem., </w:t>
                    </w:r>
                    <w:r w:rsidRPr="00E454A5">
                      <w:rPr>
                        <w:noProof/>
                        <w:lang w:val="en-US"/>
                      </w:rPr>
                      <w:t xml:space="preserve">pp. 405-428, 1967. </w:t>
                    </w:r>
                  </w:p>
                </w:tc>
              </w:tr>
              <w:tr w:rsidR="00156B5D" w14:paraId="13C45C1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BA306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E030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Tsubomura, «Photochemical reaction of p-benzoquinone complexes with aromatic molecules,»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45, pp. 2433-2437, 1972. </w:t>
                    </w:r>
                  </w:p>
                </w:tc>
              </w:tr>
              <w:tr w:rsidR="00156B5D" w:rsidRPr="007A67C0" w14:paraId="1710CB8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0C98D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5077CD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«Proton transfer reactions in benzophenone/N,N-dimethylaniline photochemistry.,»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In Advances in photochemistry,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27, p. 51. </w:t>
                    </w:r>
                  </w:p>
                </w:tc>
              </w:tr>
              <w:tr w:rsidR="00156B5D" w:rsidRPr="007A67C0" w14:paraId="13B03960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5C4A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AFE350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H. Miyasaka, M. K., K. Kamada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N. Mataga,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Chem. Soc. Jpn.,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63, pp. 3385 - 3397, 1990. </w:t>
                    </w:r>
                  </w:p>
                </w:tc>
              </w:tr>
              <w:tr w:rsidR="00156B5D" w14:paraId="7732618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95CC0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C0EC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Devadoss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R. Fessenden, «Picosecond and nanosegond studies of the photoreduction of benzophenone by N,N-diethylaniline and triethylamine,»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95, pp. 7253-7260, 1991. </w:t>
                    </w:r>
                  </w:p>
                </w:tc>
              </w:tr>
              <w:tr w:rsidR="00156B5D" w14:paraId="2826895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D5562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581B9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L. J. Peters, «Role of contact and solvent-separated radical ion pairs in the diffusional quenching of trans-stilbene excited singlet state by fumaronitrile,»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96, pp. 8941 - 8945, 1992. </w:t>
                    </w:r>
                  </w:p>
                </w:tc>
              </w:tr>
              <w:tr w:rsidR="00156B5D" w14:paraId="5402839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702F5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D40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S. Peters, «A Theory-experiment conundrum for proton transfer,»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Acc. </w:t>
                    </w:r>
                    <w:r>
                      <w:rPr>
                        <w:i/>
                        <w:iCs/>
                        <w:noProof/>
                      </w:rPr>
                      <w:t xml:space="preserve">Chem. Res., </w:t>
                    </w:r>
                    <w:r>
                      <w:rPr>
                        <w:noProof/>
                      </w:rPr>
                      <w:t xml:space="preserve">т. 42, № 1, pp. 89 - 96, 2009. </w:t>
                    </w:r>
                  </w:p>
                </w:tc>
              </w:tr>
              <w:tr w:rsidR="00156B5D" w14:paraId="77F10E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7E82C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6D01F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С. А. Чесноков и Г. Абакумов, «Полимеризация мономеров (мет)акрилового ряда под действием видимого света, инициируемая о-хинонами.,» Нижний Новгород, 2014.</w:t>
                    </w:r>
                  </w:p>
                </w:tc>
              </w:tr>
              <w:tr w:rsidR="00156B5D" w14:paraId="2187B83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BB11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92746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Lee, «Picosecond dynamics of the photoreduction of benzophenone by DABCO,»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Phys. </w:t>
                    </w:r>
                    <w:r>
                      <w:rPr>
                        <w:i/>
                        <w:iCs/>
                        <w:noProof/>
                      </w:rPr>
                      <w:t xml:space="preserve">Chem., </w:t>
                    </w:r>
                    <w:r>
                      <w:rPr>
                        <w:noProof/>
                      </w:rPr>
                      <w:t xml:space="preserve">т. 97, pp. 3761 - 3764, 1993. </w:t>
                    </w:r>
                  </w:p>
                </w:tc>
              </w:tr>
              <w:tr w:rsidR="00156B5D" w14:paraId="1864041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B3871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52B7D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Peters, C. A.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P. Timbers, «A picosecond kinetic study of nonadiabatic proton transfer within the contact radical ion pair of substituted benzophenones/N,N-diethylaniline,»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Amer.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Soc., </w:t>
                    </w:r>
                    <w:r>
                      <w:rPr>
                        <w:noProof/>
                      </w:rPr>
                      <w:t xml:space="preserve">т. 122, pp. 107 - 113, 2000. </w:t>
                    </w:r>
                  </w:p>
                </w:tc>
              </w:tr>
              <w:tr w:rsidR="00156B5D" w14:paraId="03F2989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FD64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F36EE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T. Otsuki, «The reaction of photo-excited phenantrenquinone with dibenzyl ether. Formation of an adduct and its decomposition studied by the CIDNP method,»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44, p. 2885, 1971. </w:t>
                    </w:r>
                  </w:p>
                </w:tc>
              </w:tr>
              <w:tr w:rsidR="00156B5D" w14:paraId="3D12245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D5B32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478DA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Г. Валькова и Д. Шигорин, «Исследование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дезактивации.,» </w:t>
                    </w:r>
                    <w:r>
                      <w:rPr>
                        <w:i/>
                        <w:iCs/>
                        <w:noProof/>
                      </w:rPr>
                      <w:t xml:space="preserve">Ж. физ. химии., </w:t>
                    </w:r>
                    <w:r>
                      <w:rPr>
                        <w:noProof/>
                      </w:rPr>
                      <w:t xml:space="preserve">т. 46, pp. 3065 - 3069, 1972. </w:t>
                    </w:r>
                  </w:p>
                </w:tc>
              </w:tr>
              <w:tr w:rsidR="00156B5D" w:rsidRPr="007A67C0" w14:paraId="27D4B8B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A2F2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BF881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Zhong, J. Zhou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C. Braun, «Electron-transfer absorption of sterically bulky donor-acceptor pairs: electron donor-acceptor complexes or random pairs?,»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Photochemistry and Photobiology A: Chemistry,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161, pp. 1-9, 2003. </w:t>
                    </w:r>
                  </w:p>
                </w:tc>
              </w:tr>
              <w:tr w:rsidR="00156B5D" w:rsidRPr="007A67C0" w14:paraId="6D349CB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BE2C1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ADC392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Haga, H. Takayanagi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Tokumaru, «Photoinduced electron transfer between acenaphthylene and 1,4-benzoquinones. Formation of dimmers of acenaphthylene and 1:1 adducts and effect of excitation mode on reactivity of the charge-transfer complexes,»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J. Chem. Soc., Perkin Trans.,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2, pp. 734 - 745, 2002. </w:t>
                    </w:r>
                  </w:p>
                </w:tc>
              </w:tr>
              <w:tr w:rsidR="00156B5D" w14:paraId="30DB2A4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6E03A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8F2DC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K. Maruyama, K. Ono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Osugi, «Relative rate of hydrogen abstraction by the triplet state of phenanthraquinone,»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Bull. </w:t>
                    </w:r>
                    <w:r>
                      <w:rPr>
                        <w:i/>
                        <w:iCs/>
                        <w:noProof/>
                      </w:rPr>
                      <w:t xml:space="preserve">Chem. Soc. Japan., </w:t>
                    </w:r>
                    <w:r>
                      <w:rPr>
                        <w:noProof/>
                      </w:rPr>
                      <w:t xml:space="preserve">т. 42, pp. 3357 - 3359, 1969. </w:t>
                    </w:r>
                  </w:p>
                </w:tc>
              </w:tr>
              <w:tr w:rsidR="00156B5D" w14:paraId="5FC2C4F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F154C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4E73F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Ю. А. Курский,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1860A56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BC89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1C43C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П. Левин, А. Беляев и В. Кузьмин, «Исследование триплетных состояний пространственно-затрудненных хинонов методом лазерного фотолиза,» </w:t>
                    </w:r>
                    <w:r>
                      <w:rPr>
                        <w:i/>
                        <w:iCs/>
                        <w:noProof/>
                      </w:rPr>
                      <w:t xml:space="preserve">Изв. АН СССР, сер. xим., </w:t>
                    </w:r>
                    <w:r>
                      <w:rPr>
                        <w:noProof/>
                      </w:rPr>
                      <w:t xml:space="preserve">№ 2, pp. 448 - 451, 1987. </w:t>
                    </w:r>
                  </w:p>
                </w:tc>
              </w:tr>
              <w:tr w:rsidR="00156B5D" w14:paraId="299EED9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602CF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96A75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К. Ю. Алексеевич, «Строение и реакционная способность замещённых о-хинонов и их производных,» Нижний Новгород, 2011.</w:t>
                    </w:r>
                  </w:p>
                </w:tc>
              </w:tr>
              <w:tr w:rsidR="00156B5D" w14:paraId="221AF5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E18D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BDF8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Крюков, Фотоперенос электрона и его прикладные аспекты, Киев: Наукова думка, 1982. </w:t>
                    </w:r>
                  </w:p>
                </w:tc>
              </w:tr>
              <w:tr w:rsidR="00156B5D" w14:paraId="0236D58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42E66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8D77B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N. Shushunova, «Inhibition of polymerization of methyl methacrylate by an ortho-benzoquinone-amine system,»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Polym. </w:t>
                    </w:r>
                    <w:r>
                      <w:rPr>
                        <w:i/>
                        <w:iCs/>
                        <w:noProof/>
                      </w:rPr>
                      <w:t xml:space="preserve">Sci. B., </w:t>
                    </w:r>
                    <w:r>
                      <w:rPr>
                        <w:noProof/>
                      </w:rPr>
                      <w:t xml:space="preserve">т. 51, № 11, pp. 427-437, 2009. </w:t>
                    </w:r>
                  </w:p>
                </w:tc>
              </w:tr>
              <w:tr w:rsidR="00156B5D" w:rsidRPr="007A67C0" w14:paraId="5FEC0D1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AAE71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708D5E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Progr. Polym. Sci,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21, p. 593, 1996. </w:t>
                    </w:r>
                  </w:p>
                </w:tc>
              </w:tr>
              <w:tr w:rsidR="00156B5D" w:rsidRPr="007A67C0" w14:paraId="4CD2D842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BF97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2C3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P. Pappas, «Radiation Curing Science and T echnology,»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Plenum Press,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1992. </w:t>
                    </w:r>
                  </w:p>
                </w:tc>
              </w:tr>
              <w:tr w:rsidR="00156B5D" w14:paraId="5574FB86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BF3F0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6E1F4B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А. В. Евсеев, В. Э. Лазарянц, М. А. Марков, В. С. Михлин, М. А. Суровцев и Е. В. Ферштут, «Жидкая фотополимеризующаяся композиция для лазерной стереолитографии». Патент RU2395827C2, 2008.</w:t>
                    </w:r>
                  </w:p>
                </w:tc>
              </w:tr>
              <w:tr w:rsidR="00156B5D" w14:paraId="0B1668FD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E219A0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FDCFB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И. Арнольд, Обыкновенные дифференциальные уравнения, Наука, 1984. </w:t>
                    </w:r>
                  </w:p>
                </w:tc>
              </w:tr>
              <w:tr w:rsidR="00156B5D" w14:paraId="23FF5E13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66CA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432C1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Мышенков и М. Е.В., Численное решение обыкновенных дифференциальных уравнений, Москва, 2005. </w:t>
                    </w:r>
                  </w:p>
                </w:tc>
              </w:tr>
              <w:tr w:rsidR="00156B5D" w14:paraId="16D22FC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C8D2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2FEE3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В. Г. Пименов, Численные методы : в 2 ч, Екатеринбург, 2014. </w:t>
                    </w:r>
                  </w:p>
                </w:tc>
              </w:tr>
              <w:tr w:rsidR="00156B5D" w:rsidRPr="007A67C0" w14:paraId="580EE23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80054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56D3F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E. Fehlberg, Low-order classical Runge-Kutta formulas with stepsize control and their application to some heat transfer problems., National aeronautics and space administration., 1969. </w:t>
                    </w:r>
                  </w:p>
                </w:tc>
              </w:tr>
              <w:tr w:rsidR="00156B5D" w14:paraId="206FF83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09C50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D98FD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Б. Квон и В. Г. Пименов, Неявные методы типа Рунге-Кутта для функционально-дифференциальных уравнений, 1997. </w:t>
                    </w:r>
                  </w:p>
                </w:tc>
              </w:tr>
              <w:tr w:rsidR="00156B5D" w14:paraId="370321D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91DF9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3AC778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А. А. Самарский и А. В. Гулин, Численные методы: учеб. пособие для вузов., Москва: Наука, 1989. </w:t>
                    </w:r>
                  </w:p>
                </w:tc>
              </w:tr>
              <w:tr w:rsidR="00156B5D" w14:paraId="472B860E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36C88C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B84B3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Джеймс и Р. Вернер., Итерационные методы решения нелинейных систем уравнений со многими неизвестными., Москва: Мир, 1975. </w:t>
                    </w:r>
                  </w:p>
                </w:tc>
              </w:tr>
              <w:tr w:rsidR="00156B5D" w14:paraId="5852E24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C29C94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DBD46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Н. С. Бахвалов, Н. П. Жидков и Г. М. Кобельков, Численные методы., Москва: Лаборатория Базовых Знаний, 2001. </w:t>
                    </w:r>
                  </w:p>
                </w:tc>
              </w:tr>
              <w:tr w:rsidR="00156B5D" w14:paraId="35A3D3E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C05C7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4A83FC9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О. Эстербю и З. Златев, Прямые методы для разреженных матриц, 1987. </w:t>
                    </w:r>
                  </w:p>
                </w:tc>
              </w:tr>
              <w:tr w:rsidR="00156B5D" w14:paraId="0EDF316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05A64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C9C03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Ф. Авхадиев, Численные методы алгебры и анализа, Казань: Казанский университет, 2019. </w:t>
                    </w:r>
                  </w:p>
                </w:tc>
              </w:tr>
              <w:tr w:rsidR="00156B5D" w:rsidRPr="007A67C0" w14:paraId="1E2AB05C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72432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B45B9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I. Duff, A. Erisman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J. Reid, Direct Methods for Sparse Matrices, 1989. </w:t>
                    </w:r>
                  </w:p>
                </w:tc>
              </w:tr>
              <w:tr w:rsidR="00156B5D" w:rsidRPr="007A67C0" w14:paraId="241CA4B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BC809A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9E8336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Y. Saad., Iterative Methods For Sparse Linear Systems, 2003. </w:t>
                    </w:r>
                  </w:p>
                </w:tc>
              </w:tr>
              <w:tr w:rsidR="00156B5D" w:rsidRPr="007A67C0" w14:paraId="25286A7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E7716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F70284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>Intel, «oneMKL PARDISO - Parallel Direct Sparse Solver Interface,» [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Интернете</w:t>
                    </w:r>
                    <w:r w:rsidRPr="00E454A5">
                      <w:rPr>
                        <w:noProof/>
                        <w:lang w:val="en-US"/>
                      </w:rPr>
                      <w:t>]. Available: https://www.intel.com/content/www/us/en/docs/onemkl/developer-reference-c/2023-0/onemkl-pardiso-parallel-direct-sparse-solver-iface.html.</w:t>
                    </w:r>
                  </w:p>
                </w:tc>
              </w:tr>
              <w:tr w:rsidR="00156B5D" w14:paraId="4A6C064F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9B313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790D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Decker, «The use of UV irradiation in polymerization.,»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C. Polym. </w:t>
                    </w:r>
                    <w:r>
                      <w:rPr>
                        <w:i/>
                        <w:iCs/>
                        <w:noProof/>
                      </w:rPr>
                      <w:t xml:space="preserve">Int., </w:t>
                    </w:r>
                    <w:r>
                      <w:rPr>
                        <w:noProof/>
                      </w:rPr>
                      <w:t xml:space="preserve">т. 45, p. 133–141, 1998. </w:t>
                    </w:r>
                  </w:p>
                </w:tc>
              </w:tr>
              <w:tr w:rsidR="00156B5D" w:rsidRPr="007A67C0" w14:paraId="47B30D58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AD0C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673D9A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Carre, C. Decker, J. P. Fouassier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</w:t>
                    </w:r>
                    <w:r>
                      <w:rPr>
                        <w:noProof/>
                      </w:rPr>
                      <w:t>В</w:t>
                    </w:r>
                    <w:r w:rsidRPr="00E454A5">
                      <w:rPr>
                        <w:noProof/>
                        <w:lang w:val="en-US"/>
                      </w:rPr>
                      <w:t xml:space="preserve">. J. Lougnot, «Lasers and Photopolymers,»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Laser Chem.,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10, pp. 349-366, 1990. </w:t>
                    </w:r>
                  </w:p>
                </w:tc>
              </w:tr>
              <w:tr w:rsidR="00156B5D" w:rsidRPr="007A67C0" w14:paraId="3A953BFA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13BEFD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92B777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C. Decker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D. Decker, «Macromol. Sci,»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Pure Appl. Chem,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34, p. 605, 1997. </w:t>
                    </w:r>
                  </w:p>
                </w:tc>
              </w:tr>
              <w:tr w:rsidR="00156B5D" w:rsidRPr="00CE6554" w14:paraId="7996D231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2AC775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27A9E" w14:textId="77777777" w:rsidR="00156B5D" w:rsidRPr="00FC078C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J. G. Kloosterboer,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Adv. Polym. </w:t>
                    </w:r>
                    <w:r w:rsidRPr="00FC078C">
                      <w:rPr>
                        <w:i/>
                        <w:iCs/>
                        <w:noProof/>
                        <w:lang w:val="en-US"/>
                      </w:rPr>
                      <w:t xml:space="preserve">Sci., </w:t>
                    </w:r>
                    <w:r>
                      <w:rPr>
                        <w:noProof/>
                      </w:rPr>
                      <w:t>т</w:t>
                    </w:r>
                    <w:r w:rsidRPr="00FC078C">
                      <w:rPr>
                        <w:noProof/>
                        <w:lang w:val="en-US"/>
                      </w:rPr>
                      <w:t xml:space="preserve">. 84, 1988. </w:t>
                    </w:r>
                  </w:p>
                </w:tc>
              </w:tr>
              <w:tr w:rsidR="00156B5D" w:rsidRPr="007A67C0" w14:paraId="4318AEBB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0A96FE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4F450B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S. H. Nasab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B. C. Vermeire, «Third-order Paired Explicit Runge-Kutta schemes for stiff systems of equations,»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Journal of Computational Physics,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468, 2022. </w:t>
                    </w:r>
                  </w:p>
                </w:tc>
              </w:tr>
              <w:tr w:rsidR="00156B5D" w:rsidRPr="007A67C0" w14:paraId="3FAF1477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F41FF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7B0D03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P. K. Oldring,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Chemistry &amp; Technology of UV &amp; EB Formulations for Coatings, </w:t>
                    </w:r>
                    <w:r w:rsidRPr="00E454A5">
                      <w:rPr>
                        <w:noProof/>
                        <w:lang w:val="en-US"/>
                      </w:rPr>
                      <w:t xml:space="preserve">1991. </w:t>
                    </w:r>
                  </w:p>
                </w:tc>
              </w:tr>
              <w:tr w:rsidR="00156B5D" w:rsidRPr="007A67C0" w14:paraId="5C391095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B0F40B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8F2988" w14:textId="77777777" w:rsidR="00156B5D" w:rsidRPr="00E454A5" w:rsidRDefault="00156B5D">
                    <w:pPr>
                      <w:pStyle w:val="afb"/>
                      <w:rPr>
                        <w:noProof/>
                        <w:lang w:val="en-US"/>
                      </w:rPr>
                    </w:pPr>
                    <w:r w:rsidRPr="00E454A5">
                      <w:rPr>
                        <w:noProof/>
                        <w:lang w:val="en-US"/>
                      </w:rPr>
                      <w:t xml:space="preserve">O. Schenk </w:t>
                    </w:r>
                    <w:r>
                      <w:rPr>
                        <w:noProof/>
                      </w:rPr>
                      <w:t>и</w:t>
                    </w:r>
                    <w:r w:rsidRPr="00E454A5">
                      <w:rPr>
                        <w:noProof/>
                        <w:lang w:val="en-US"/>
                      </w:rPr>
                      <w:t xml:space="preserve"> K. Gartner, «wo-level scheduling in PARDISO: Improved Scalability on Shared Memory Multiprocessing Systems,» </w:t>
                    </w:r>
                    <w:r w:rsidRPr="00E454A5">
                      <w:rPr>
                        <w:i/>
                        <w:iCs/>
                        <w:noProof/>
                        <w:lang w:val="en-US"/>
                      </w:rPr>
                      <w:t xml:space="preserve">Parallel Computing, </w:t>
                    </w:r>
                    <w:r>
                      <w:rPr>
                        <w:noProof/>
                      </w:rPr>
                      <w:t>т</w:t>
                    </w:r>
                    <w:r w:rsidRPr="00E454A5">
                      <w:rPr>
                        <w:noProof/>
                        <w:lang w:val="en-US"/>
                      </w:rPr>
                      <w:t xml:space="preserve">. 28, 2002. </w:t>
                    </w:r>
                  </w:p>
                </w:tc>
              </w:tr>
              <w:tr w:rsidR="00156B5D" w14:paraId="1B1B9A74" w14:textId="77777777">
                <w:trPr>
                  <w:divId w:val="4037991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3E1D97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01EE31" w14:textId="77777777" w:rsidR="00156B5D" w:rsidRDefault="00156B5D">
                    <w:pPr>
                      <w:pStyle w:val="afb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К. В. Гир, «Численное интегрирование обыкновенных дифференциальных уравнений,» </w:t>
                    </w:r>
                    <w:r>
                      <w:rPr>
                        <w:i/>
                        <w:iCs/>
                        <w:noProof/>
                      </w:rPr>
                      <w:t xml:space="preserve">Mathematics of Computation, </w:t>
                    </w:r>
                    <w:r>
                      <w:rPr>
                        <w:noProof/>
                      </w:rPr>
                      <w:t xml:space="preserve">т. 98, 1967. </w:t>
                    </w:r>
                  </w:p>
                </w:tc>
              </w:tr>
            </w:tbl>
            <w:p w14:paraId="0D012704" w14:textId="77777777" w:rsidR="00156B5D" w:rsidRDefault="00156B5D">
              <w:pPr>
                <w:divId w:val="403799151"/>
                <w:rPr>
                  <w:rFonts w:eastAsia="Times New Roman"/>
                  <w:noProof/>
                </w:rPr>
              </w:pPr>
            </w:p>
            <w:p w14:paraId="744D8640" w14:textId="1D68D6D4" w:rsidR="00B36656" w:rsidRDefault="00B36656" w:rsidP="00EB0C9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093B5D" w14:textId="2210EDFA" w:rsidR="00B36656" w:rsidRDefault="00B36656" w:rsidP="00D87B12">
      <w:pPr>
        <w:pStyle w:val="a3"/>
      </w:pPr>
    </w:p>
    <w:sdt>
      <w:sdtPr>
        <w:rPr>
          <w:rFonts w:eastAsia="Times New Roman" w:cstheme="minorHAnsi"/>
          <w:color w:val="000000" w:themeColor="text1"/>
          <w:sz w:val="28"/>
        </w:rPr>
        <w:tag w:val="CitaviBibliography"/>
        <w:id w:val="1794256405"/>
        <w:placeholder>
          <w:docPart w:val="DefaultPlaceholder_-1854013440"/>
        </w:placeholder>
      </w:sdtPr>
      <w:sdtEndPr>
        <w:rPr>
          <w:rFonts w:asciiTheme="minorHAnsi" w:hAnsiTheme="minorHAnsi"/>
          <w:szCs w:val="22"/>
        </w:rPr>
      </w:sdtEndPr>
      <w:sdtContent>
        <w:p w14:paraId="1303D57B" w14:textId="77777777" w:rsidR="003826D4" w:rsidRPr="003826D4" w:rsidRDefault="000053AF" w:rsidP="003826D4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3826D4">
            <w:t>Список</w:t>
          </w:r>
          <w:r w:rsidR="003826D4" w:rsidRPr="003826D4">
            <w:rPr>
              <w:lang w:val="en-US"/>
            </w:rPr>
            <w:t xml:space="preserve"> </w:t>
          </w:r>
          <w:r w:rsidR="003826D4">
            <w:t>литературы</w:t>
          </w:r>
        </w:p>
        <w:p w14:paraId="608EDF8D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1.</w:t>
          </w:r>
          <w:r w:rsidRPr="003826D4">
            <w:rPr>
              <w:lang w:val="en-US"/>
            </w:rPr>
            <w:tab/>
          </w:r>
          <w:bookmarkStart w:id="130" w:name="_CTVL00102ba0894b4054580acd6a36cb9b208a8"/>
          <w:r w:rsidRPr="003826D4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3826D4">
            <w:rPr>
              <w:lang w:val="en-US"/>
            </w:rPr>
            <w:t>.45, №2. – C.133–141.</w:t>
          </w:r>
        </w:p>
        <w:bookmarkEnd w:id="130"/>
        <w:p w14:paraId="27019D34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2.</w:t>
          </w:r>
          <w:r w:rsidRPr="003826D4">
            <w:rPr>
              <w:lang w:val="en-US"/>
            </w:rPr>
            <w:tab/>
          </w:r>
          <w:bookmarkStart w:id="131" w:name="_CTVL001ae62df1c2426409396dee33b3c34f31c"/>
          <w:r w:rsidRPr="003826D4">
            <w:rPr>
              <w:lang w:val="en-US"/>
            </w:rPr>
            <w:t xml:space="preserve">Chemistry &amp; technology of UV &amp; EB formulation for coatings, inks and paints / P.K.T. </w:t>
          </w:r>
          <w:proofErr w:type="spellStart"/>
          <w:r w:rsidRPr="003826D4">
            <w:rPr>
              <w:lang w:val="en-US"/>
            </w:rPr>
            <w:t>Oldring</w:t>
          </w:r>
          <w:proofErr w:type="spellEnd"/>
          <w:r w:rsidRPr="003826D4">
            <w:rPr>
              <w:lang w:val="en-US"/>
            </w:rPr>
            <w:t xml:space="preserve">, N.S. Allen, K.K. </w:t>
          </w:r>
          <w:proofErr w:type="spellStart"/>
          <w:r w:rsidRPr="003826D4">
            <w:rPr>
              <w:lang w:val="en-US"/>
            </w:rPr>
            <w:t>Dietliker</w:t>
          </w:r>
          <w:proofErr w:type="spellEnd"/>
          <w:r w:rsidRPr="003826D4">
            <w:rPr>
              <w:lang w:val="en-US"/>
            </w:rPr>
            <w:t xml:space="preserve"> [</w:t>
          </w:r>
          <w:r>
            <w:t>и</w:t>
          </w:r>
          <w:r w:rsidRPr="003826D4">
            <w:rPr>
              <w:lang w:val="en-US"/>
            </w:rPr>
            <w:t xml:space="preserve"> </w:t>
          </w:r>
          <w:proofErr w:type="spellStart"/>
          <w:r>
            <w:t>др</w:t>
          </w:r>
          <w:proofErr w:type="spellEnd"/>
          <w:r w:rsidRPr="003826D4">
            <w:rPr>
              <w:lang w:val="en-US"/>
            </w:rPr>
            <w:t>.], 1991.</w:t>
          </w:r>
        </w:p>
        <w:bookmarkEnd w:id="131"/>
        <w:p w14:paraId="0F262CF2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3.</w:t>
          </w:r>
          <w:r w:rsidRPr="003826D4">
            <w:rPr>
              <w:lang w:val="en-US"/>
            </w:rPr>
            <w:tab/>
          </w:r>
          <w:bookmarkStart w:id="132" w:name="_CTVL0010b5c196a7662405c85dc864fb3134b46"/>
          <w:r w:rsidRPr="003826D4">
            <w:rPr>
              <w:lang w:val="en-US"/>
            </w:rPr>
            <w:t xml:space="preserve">Lasers and Photopolymers / C. </w:t>
          </w:r>
          <w:proofErr w:type="spellStart"/>
          <w:r w:rsidRPr="003826D4">
            <w:rPr>
              <w:lang w:val="en-US"/>
            </w:rPr>
            <w:t>Carre</w:t>
          </w:r>
          <w:proofErr w:type="spellEnd"/>
          <w:r w:rsidRPr="003826D4">
            <w:rPr>
              <w:lang w:val="en-US"/>
            </w:rPr>
            <w:t xml:space="preserve">, C. Decker, J.P. </w:t>
          </w:r>
          <w:proofErr w:type="spellStart"/>
          <w:r w:rsidRPr="003826D4">
            <w:rPr>
              <w:lang w:val="en-US"/>
            </w:rPr>
            <w:t>Fouassier</w:t>
          </w:r>
          <w:proofErr w:type="spellEnd"/>
          <w:r w:rsidRPr="003826D4">
            <w:rPr>
              <w:lang w:val="en-US"/>
            </w:rPr>
            <w:t xml:space="preserve">, D.J. </w:t>
          </w:r>
          <w:proofErr w:type="spellStart"/>
          <w:r w:rsidRPr="003826D4">
            <w:rPr>
              <w:lang w:val="en-US"/>
            </w:rPr>
            <w:t>Lougnot</w:t>
          </w:r>
          <w:proofErr w:type="spellEnd"/>
          <w:r w:rsidRPr="003826D4">
            <w:rPr>
              <w:lang w:val="en-US"/>
            </w:rPr>
            <w:t xml:space="preserve"> // Laser Chemistry. – 1990. – </w:t>
          </w:r>
          <w:r>
            <w:t>Т</w:t>
          </w:r>
          <w:r w:rsidRPr="003826D4">
            <w:rPr>
              <w:lang w:val="en-US"/>
            </w:rPr>
            <w:t>.10, №5-6. – C.349–366.</w:t>
          </w:r>
        </w:p>
        <w:bookmarkEnd w:id="132"/>
        <w:p w14:paraId="167E0C59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4.</w:t>
          </w:r>
          <w:r w:rsidRPr="003826D4">
            <w:rPr>
              <w:lang w:val="en-US"/>
            </w:rPr>
            <w:tab/>
          </w:r>
          <w:bookmarkStart w:id="133" w:name="_CTVL00151b2b1ee088e4183b1fc32db850d3839"/>
          <w:r w:rsidRPr="003826D4">
            <w:rPr>
              <w:lang w:val="en-US"/>
            </w:rPr>
            <w:t>Pappas, S.P. Radiation curing / S.P. Pappas, 1992.</w:t>
          </w:r>
        </w:p>
        <w:bookmarkEnd w:id="133"/>
        <w:p w14:paraId="55B8C1EB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5.</w:t>
          </w:r>
          <w:r w:rsidRPr="003826D4">
            <w:rPr>
              <w:lang w:val="en-US"/>
            </w:rPr>
            <w:tab/>
          </w:r>
          <w:bookmarkStart w:id="134" w:name="_CTVL001ab75b46309be4ee5b38c04fd1e949d34"/>
          <w:proofErr w:type="spellStart"/>
          <w:r w:rsidRPr="003826D4">
            <w:rPr>
              <w:lang w:val="en-US"/>
            </w:rPr>
            <w:t>Kloosterboer</w:t>
          </w:r>
          <w:proofErr w:type="spellEnd"/>
          <w:r w:rsidRPr="003826D4">
            <w:rPr>
              <w:lang w:val="en-US"/>
            </w:rPr>
            <w:t xml:space="preserve">, J.G. / J.G. </w:t>
          </w:r>
          <w:proofErr w:type="spellStart"/>
          <w:r w:rsidRPr="003826D4">
            <w:rPr>
              <w:lang w:val="en-US"/>
            </w:rPr>
            <w:t>Kloosterboer</w:t>
          </w:r>
          <w:proofErr w:type="spellEnd"/>
          <w:r w:rsidRPr="003826D4">
            <w:rPr>
              <w:lang w:val="en-US"/>
            </w:rPr>
            <w:t xml:space="preserve"> // Adv. </w:t>
          </w:r>
          <w:proofErr w:type="spellStart"/>
          <w:r w:rsidRPr="003826D4">
            <w:rPr>
              <w:lang w:val="en-US"/>
            </w:rPr>
            <w:t>Polym</w:t>
          </w:r>
          <w:proofErr w:type="spellEnd"/>
          <w:r w:rsidRPr="003826D4">
            <w:rPr>
              <w:lang w:val="en-US"/>
            </w:rPr>
            <w:t>. Sci. – 1988. – </w:t>
          </w:r>
          <w:r>
            <w:t>Т</w:t>
          </w:r>
          <w:r w:rsidRPr="003826D4">
            <w:rPr>
              <w:lang w:val="en-US"/>
            </w:rPr>
            <w:t>.84.</w:t>
          </w:r>
        </w:p>
        <w:bookmarkEnd w:id="134"/>
        <w:p w14:paraId="3C506E02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6.</w:t>
          </w:r>
          <w:r w:rsidRPr="003826D4">
            <w:rPr>
              <w:lang w:val="en-US"/>
            </w:rPr>
            <w:tab/>
          </w:r>
          <w:bookmarkStart w:id="135" w:name="_CTVL001b8a662bd057c4565858afb9872ef0c97"/>
          <w:r w:rsidRPr="003826D4">
            <w:rPr>
              <w:lang w:val="en-US"/>
            </w:rPr>
            <w:t xml:space="preserve">Decker, C. / C. Decker // </w:t>
          </w:r>
          <w:proofErr w:type="spellStart"/>
          <w:r w:rsidRPr="003826D4">
            <w:rPr>
              <w:lang w:val="en-US"/>
            </w:rPr>
            <w:t>Progr</w:t>
          </w:r>
          <w:proofErr w:type="spellEnd"/>
          <w:r w:rsidRPr="003826D4">
            <w:rPr>
              <w:lang w:val="en-US"/>
            </w:rPr>
            <w:t xml:space="preserve">. </w:t>
          </w:r>
          <w:proofErr w:type="spellStart"/>
          <w:r w:rsidRPr="003826D4">
            <w:rPr>
              <w:lang w:val="en-US"/>
            </w:rPr>
            <w:t>Polym</w:t>
          </w:r>
          <w:proofErr w:type="spellEnd"/>
          <w:r w:rsidRPr="003826D4">
            <w:rPr>
              <w:lang w:val="en-US"/>
            </w:rPr>
            <w:t>. Sci. – 1996. – </w:t>
          </w:r>
          <w:r>
            <w:t>Т</w:t>
          </w:r>
          <w:r w:rsidRPr="003826D4">
            <w:rPr>
              <w:lang w:val="en-US"/>
            </w:rPr>
            <w:t>.21. – C.593.</w:t>
          </w:r>
        </w:p>
        <w:bookmarkEnd w:id="135"/>
        <w:p w14:paraId="5A450942" w14:textId="77777777" w:rsidR="003826D4" w:rsidRDefault="003826D4" w:rsidP="003826D4">
          <w:pPr>
            <w:pStyle w:val="CitaviBibliographyEntry"/>
          </w:pPr>
          <w:r w:rsidRPr="003826D4">
            <w:rPr>
              <w:lang w:val="en-US"/>
            </w:rPr>
            <w:t>7.</w:t>
          </w:r>
          <w:r w:rsidRPr="003826D4">
            <w:rPr>
              <w:lang w:val="en-US"/>
            </w:rPr>
            <w:tab/>
          </w:r>
          <w:bookmarkStart w:id="136" w:name="_CTVL0011b6dea1e39f14210ba312914715a2ca3"/>
          <w:r w:rsidRPr="003826D4">
            <w:rPr>
              <w:lang w:val="en-US"/>
            </w:rPr>
            <w:t xml:space="preserve">Decker, C. </w:t>
          </w:r>
          <w:proofErr w:type="spellStart"/>
          <w:r w:rsidRPr="003826D4">
            <w:rPr>
              <w:lang w:val="en-US"/>
            </w:rPr>
            <w:t>Macromol</w:t>
          </w:r>
          <w:proofErr w:type="spellEnd"/>
          <w:r w:rsidRPr="003826D4">
            <w:rPr>
              <w:lang w:val="en-US"/>
            </w:rPr>
            <w:t xml:space="preserve">. Sci / C. Decker, D. Decker // Pure Appl. </w:t>
          </w:r>
          <w:proofErr w:type="spellStart"/>
          <w:r>
            <w:t>Chem</w:t>
          </w:r>
          <w:proofErr w:type="spellEnd"/>
          <w:r>
            <w:t>. – 1997. – Т.34. – C.605.</w:t>
          </w:r>
        </w:p>
        <w:bookmarkEnd w:id="136"/>
        <w:p w14:paraId="644B3FC2" w14:textId="77777777" w:rsidR="003826D4" w:rsidRDefault="003826D4" w:rsidP="003826D4">
          <w:pPr>
            <w:pStyle w:val="CitaviBibliographyEntry"/>
          </w:pPr>
          <w:r>
            <w:t>8.</w:t>
          </w:r>
          <w:r>
            <w:tab/>
          </w:r>
          <w:bookmarkStart w:id="137" w:name="_CTVL0010cef0407724345ecb99c5c6a68a2eaf3"/>
          <w:r>
            <w:t xml:space="preserve">Жидкая </w:t>
          </w:r>
          <w:proofErr w:type="spellStart"/>
          <w:r>
            <w:t>фотополимеризующаяся</w:t>
          </w:r>
          <w:proofErr w:type="spellEnd"/>
          <w:r>
            <w:t xml:space="preserve"> композиция для лазерной </w:t>
          </w:r>
          <w:proofErr w:type="spellStart"/>
          <w:r>
            <w:t>стереолитографии</w:t>
          </w:r>
          <w:proofErr w:type="spellEnd"/>
          <w:r>
            <w:t xml:space="preserve"> / А. В. Евсеев, В. Э. </w:t>
          </w:r>
          <w:proofErr w:type="spellStart"/>
          <w:r>
            <w:t>Лазарянц</w:t>
          </w:r>
          <w:proofErr w:type="spellEnd"/>
          <w:r>
            <w:t>, М. А. Марков [и др.], 2008. – №RU2395827C2.</w:t>
          </w:r>
        </w:p>
        <w:bookmarkEnd w:id="137"/>
        <w:p w14:paraId="5B3E2834" w14:textId="77777777" w:rsidR="003826D4" w:rsidRDefault="003826D4" w:rsidP="003826D4">
          <w:pPr>
            <w:pStyle w:val="CitaviBibliographyEntry"/>
          </w:pPr>
          <w:r>
            <w:t>9.</w:t>
          </w:r>
          <w:r>
            <w:tab/>
          </w:r>
          <w:bookmarkStart w:id="138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38"/>
        <w:p w14:paraId="495E3960" w14:textId="77777777" w:rsidR="003826D4" w:rsidRDefault="003826D4" w:rsidP="003826D4">
          <w:pPr>
            <w:pStyle w:val="CitaviBibliographyEntry"/>
          </w:pPr>
          <w:r>
            <w:t>10.</w:t>
          </w:r>
          <w:r>
            <w:tab/>
          </w:r>
          <w:bookmarkStart w:id="139" w:name="_CTVL00154e8fde31d3f492b8d2eb336a57901c0"/>
          <w:proofErr w:type="spellStart"/>
          <w:r>
            <w:t>Жиганшина</w:t>
          </w:r>
          <w:proofErr w:type="spellEnd"/>
          <w:r>
            <w:t xml:space="preserve">, Э.Р. </w:t>
          </w:r>
          <w:proofErr w:type="spellStart"/>
          <w:r>
            <w:t>Фотоинициирование</w:t>
          </w:r>
          <w:proofErr w:type="spellEnd"/>
          <w:r>
            <w:t xml:space="preserve"> радикальной полимеризации </w:t>
          </w:r>
          <w:proofErr w:type="spellStart"/>
          <w:r>
            <w:t>олигоэфир</w:t>
          </w:r>
          <w:proofErr w:type="spellEnd"/>
          <w:r>
            <w:t>(мет)акрилатов полифункциональными о-</w:t>
          </w:r>
          <w:proofErr w:type="spellStart"/>
          <w:r>
            <w:t>бензохинонами</w:t>
          </w:r>
          <w:proofErr w:type="spellEnd"/>
          <w:r>
            <w:t xml:space="preserve"> / Э.Р. </w:t>
          </w:r>
          <w:proofErr w:type="spellStart"/>
          <w:r>
            <w:t>Жиганшина</w:t>
          </w:r>
          <w:proofErr w:type="spellEnd"/>
          <w:r>
            <w:t>, А.С. Чесноков, М.В. Арсеньев. – Нижний Новгород.</w:t>
          </w:r>
        </w:p>
        <w:bookmarkEnd w:id="139"/>
        <w:p w14:paraId="189787D3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lastRenderedPageBreak/>
            <w:t>11.</w:t>
          </w:r>
          <w:r w:rsidRPr="003826D4">
            <w:rPr>
              <w:lang w:val="en-US"/>
            </w:rPr>
            <w:tab/>
          </w:r>
          <w:bookmarkStart w:id="140" w:name="_CTVL0015042abb9e2344c32b864ac209cc9040b"/>
          <w:proofErr w:type="spellStart"/>
          <w:r w:rsidRPr="003826D4">
            <w:rPr>
              <w:lang w:val="en-US"/>
            </w:rPr>
            <w:t>El'tsov</w:t>
          </w:r>
          <w:proofErr w:type="spellEnd"/>
          <w:r w:rsidRPr="003826D4">
            <w:rPr>
              <w:lang w:val="en-US"/>
            </w:rPr>
            <w:t xml:space="preserve">, A.V. Photoinitiation of the Reactions of Quinones / A.V. </w:t>
          </w:r>
          <w:proofErr w:type="spellStart"/>
          <w:r w:rsidRPr="003826D4">
            <w:rPr>
              <w:lang w:val="en-US"/>
            </w:rPr>
            <w:t>El'tsov</w:t>
          </w:r>
          <w:proofErr w:type="spellEnd"/>
          <w:r w:rsidRPr="003826D4">
            <w:rPr>
              <w:lang w:val="en-US"/>
            </w:rPr>
            <w:t xml:space="preserve">, O.P. </w:t>
          </w:r>
          <w:proofErr w:type="spellStart"/>
          <w:r w:rsidRPr="003826D4">
            <w:rPr>
              <w:lang w:val="en-US"/>
            </w:rPr>
            <w:t>Studzinskii</w:t>
          </w:r>
          <w:proofErr w:type="spellEnd"/>
          <w:r w:rsidRPr="003826D4">
            <w:rPr>
              <w:lang w:val="en-US"/>
            </w:rPr>
            <w:t xml:space="preserve">, V.M. </w:t>
          </w:r>
          <w:proofErr w:type="spellStart"/>
          <w:r w:rsidRPr="003826D4">
            <w:rPr>
              <w:lang w:val="en-US"/>
            </w:rPr>
            <w:t>Grebenkina</w:t>
          </w:r>
          <w:proofErr w:type="spellEnd"/>
          <w:r w:rsidRPr="003826D4">
            <w:rPr>
              <w:lang w:val="en-US"/>
            </w:rPr>
            <w:t xml:space="preserve"> // Russian Chemical Reviews. – 1977. – </w:t>
          </w:r>
          <w:r>
            <w:t>Т</w:t>
          </w:r>
          <w:r w:rsidRPr="003826D4">
            <w:rPr>
              <w:lang w:val="en-US"/>
            </w:rPr>
            <w:t>.46, №2. – C.93–114.</w:t>
          </w:r>
        </w:p>
        <w:bookmarkEnd w:id="140"/>
        <w:p w14:paraId="5BA394E7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12.</w:t>
          </w:r>
          <w:r w:rsidRPr="003826D4">
            <w:rPr>
              <w:lang w:val="en-US"/>
            </w:rPr>
            <w:tab/>
          </w:r>
          <w:bookmarkStart w:id="141" w:name="_CTVL001e847070fb205461b8ab5be1baa2cb533"/>
          <w:r w:rsidRPr="003826D4">
            <w:rPr>
              <w:lang w:val="en-US"/>
            </w:rPr>
            <w:t>Calvert, J.G. Photochemistry / J.G. Calvert, J.N. Pitts. – New York, N.Y.: Wiley, 1966. – 899 c.</w:t>
          </w:r>
        </w:p>
        <w:bookmarkEnd w:id="141"/>
        <w:p w14:paraId="041F7F8D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13.</w:t>
          </w:r>
          <w:r w:rsidRPr="003826D4">
            <w:rPr>
              <w:lang w:val="en-US"/>
            </w:rPr>
            <w:tab/>
          </w:r>
          <w:bookmarkStart w:id="142" w:name="_CTVL0018a1ae8a3bf9a45698c73307aa964a900"/>
          <w:proofErr w:type="spellStart"/>
          <w:r w:rsidRPr="003826D4">
            <w:rPr>
              <w:lang w:val="en-US"/>
            </w:rPr>
            <w:t>Carapllucci</w:t>
          </w:r>
          <w:proofErr w:type="spellEnd"/>
          <w:r w:rsidRPr="003826D4">
            <w:rPr>
              <w:lang w:val="en-US"/>
            </w:rPr>
            <w:t xml:space="preserve">, P.A. Photoreduction of 9,10-phenantrenquinone / P.A. </w:t>
          </w:r>
          <w:proofErr w:type="spellStart"/>
          <w:r w:rsidRPr="003826D4">
            <w:rPr>
              <w:lang w:val="en-US"/>
            </w:rPr>
            <w:t>Carapllucci</w:t>
          </w:r>
          <w:proofErr w:type="spellEnd"/>
          <w:r w:rsidRPr="003826D4">
            <w:rPr>
              <w:lang w:val="en-US"/>
            </w:rPr>
            <w:t>, H.P. Wolf, W. K. // J. Amer. Chem. Soc. – 1969. – </w:t>
          </w:r>
          <w:r>
            <w:t>Т</w:t>
          </w:r>
          <w:r w:rsidRPr="003826D4">
            <w:rPr>
              <w:lang w:val="en-US"/>
            </w:rPr>
            <w:t>.91. – C.4635–4639.</w:t>
          </w:r>
        </w:p>
        <w:bookmarkEnd w:id="142"/>
        <w:p w14:paraId="2689395F" w14:textId="77777777" w:rsidR="003826D4" w:rsidRDefault="003826D4" w:rsidP="003826D4">
          <w:pPr>
            <w:pStyle w:val="CitaviBibliographyEntry"/>
          </w:pPr>
          <w:r w:rsidRPr="003826D4">
            <w:rPr>
              <w:lang w:val="en-US"/>
            </w:rPr>
            <w:t>14.</w:t>
          </w:r>
          <w:r w:rsidRPr="003826D4">
            <w:rPr>
              <w:lang w:val="en-US"/>
            </w:rPr>
            <w:tab/>
          </w:r>
          <w:bookmarkStart w:id="143" w:name="_CTVL0018a285f2686c44f1f830cda3675130b90"/>
          <w:r w:rsidRPr="003826D4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</w:t>
          </w:r>
          <w:proofErr w:type="spellStart"/>
          <w:r w:rsidRPr="003826D4">
            <w:rPr>
              <w:lang w:val="en-US"/>
            </w:rPr>
            <w:t>Hubig</w:t>
          </w:r>
          <w:proofErr w:type="spellEnd"/>
          <w:r w:rsidRPr="003826D4">
            <w:rPr>
              <w:lang w:val="en-US"/>
            </w:rPr>
            <w:t xml:space="preserve">, J.K. Kochi // J. Amer.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>. – 1997. – Т.119. – C.11468–11479.</w:t>
          </w:r>
        </w:p>
        <w:bookmarkEnd w:id="143"/>
        <w:p w14:paraId="07D6A71B" w14:textId="77777777" w:rsidR="003826D4" w:rsidRDefault="003826D4" w:rsidP="003826D4">
          <w:pPr>
            <w:pStyle w:val="CitaviBibliographyEntry"/>
          </w:pPr>
          <w:r>
            <w:t>15.</w:t>
          </w:r>
          <w:r>
            <w:tab/>
          </w:r>
          <w:bookmarkStart w:id="144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44"/>
        <w:p w14:paraId="206E6B14" w14:textId="77777777" w:rsidR="003826D4" w:rsidRDefault="003826D4" w:rsidP="003826D4">
          <w:pPr>
            <w:pStyle w:val="CitaviBibliographyEntry"/>
          </w:pPr>
          <w:r>
            <w:t>16.</w:t>
          </w:r>
          <w:r>
            <w:tab/>
          </w:r>
          <w:bookmarkStart w:id="145" w:name="_CTVL0013bcf14a619fe4cff9b9abbf0717c9b45"/>
          <w:proofErr w:type="spellStart"/>
          <w:r>
            <w:t>Валькова</w:t>
          </w:r>
          <w:proofErr w:type="spellEnd"/>
          <w:r>
            <w:t xml:space="preserve">, Г. Исследование связи между природой, относительным расположением </w:t>
          </w:r>
          <w:proofErr w:type="spellStart"/>
          <w:r>
            <w:t>электронно</w:t>
          </w:r>
          <w:proofErr w:type="spellEnd"/>
          <w:r>
            <w:t xml:space="preserve"> – возбужденных состояний молекул и механизмом их фотохимической дезактивации / Г. </w:t>
          </w:r>
          <w:proofErr w:type="spellStart"/>
          <w:r>
            <w:t>Валькова</w:t>
          </w:r>
          <w:proofErr w:type="spellEnd"/>
          <w:r>
            <w:t xml:space="preserve">, Д. </w:t>
          </w:r>
          <w:proofErr w:type="spellStart"/>
          <w:r>
            <w:t>Шигорин</w:t>
          </w:r>
          <w:proofErr w:type="spellEnd"/>
          <w:r>
            <w:t xml:space="preserve"> // Ж. физ. химии. – 1972. – Т.46. – C.3065–3069.</w:t>
          </w:r>
        </w:p>
        <w:bookmarkEnd w:id="145"/>
        <w:p w14:paraId="41C8CBAC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>
            <w:t>17.</w:t>
          </w:r>
          <w:r>
            <w:tab/>
          </w:r>
          <w:bookmarkStart w:id="146" w:name="_CTVL00168c4e1812678420cbd1ca09ab87246e4"/>
          <w:r>
            <w:t xml:space="preserve">Левин, П. Исследование триплетных состояний пространственно-затрудненных хинонов методом лазерного фотолиза / П. Левин, А. Беляев, В. Кузьмин // </w:t>
          </w:r>
          <w:proofErr w:type="spellStart"/>
          <w:r>
            <w:t>Изв</w:t>
          </w:r>
          <w:proofErr w:type="spellEnd"/>
          <w:r>
            <w:t>. АН</w:t>
          </w:r>
          <w:r w:rsidRPr="003826D4">
            <w:rPr>
              <w:lang w:val="en-US"/>
            </w:rPr>
            <w:t xml:space="preserve"> </w:t>
          </w:r>
          <w:r>
            <w:t>СССР</w:t>
          </w:r>
          <w:r w:rsidRPr="003826D4">
            <w:rPr>
              <w:lang w:val="en-US"/>
            </w:rPr>
            <w:t xml:space="preserve">, </w:t>
          </w:r>
          <w:r>
            <w:t>сер</w:t>
          </w:r>
          <w:r w:rsidRPr="003826D4">
            <w:rPr>
              <w:lang w:val="en-US"/>
            </w:rPr>
            <w:t>. x</w:t>
          </w:r>
          <w:r>
            <w:t>им</w:t>
          </w:r>
          <w:r w:rsidRPr="003826D4">
            <w:rPr>
              <w:lang w:val="en-US"/>
            </w:rPr>
            <w:t>. – 1987. – №2. – C.448–451.</w:t>
          </w:r>
        </w:p>
        <w:bookmarkEnd w:id="146"/>
        <w:p w14:paraId="76914B3D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18.</w:t>
          </w:r>
          <w:r w:rsidRPr="003826D4">
            <w:rPr>
              <w:lang w:val="en-US"/>
            </w:rPr>
            <w:tab/>
          </w:r>
          <w:bookmarkStart w:id="147" w:name="_CTVL0019a1980ac37d9419d926bf5fcb1cdd5c7"/>
          <w:proofErr w:type="spellStart"/>
          <w:r w:rsidRPr="003826D4">
            <w:rPr>
              <w:lang w:val="en-US"/>
            </w:rPr>
            <w:t>Barltrop</w:t>
          </w:r>
          <w:proofErr w:type="spellEnd"/>
          <w:r w:rsidRPr="003826D4">
            <w:rPr>
              <w:lang w:val="en-US"/>
            </w:rPr>
            <w:t xml:space="preserve">, J.A. Excited states in organic chemistry / J.A. </w:t>
          </w:r>
          <w:proofErr w:type="spellStart"/>
          <w:r w:rsidRPr="003826D4">
            <w:rPr>
              <w:lang w:val="en-US"/>
            </w:rPr>
            <w:t>Barltrop</w:t>
          </w:r>
          <w:proofErr w:type="spellEnd"/>
          <w:r w:rsidRPr="003826D4">
            <w:rPr>
              <w:lang w:val="en-US"/>
            </w:rPr>
            <w:t>, J.D. Coyle. – London: Wiley, 1975.</w:t>
          </w:r>
        </w:p>
        <w:bookmarkEnd w:id="147"/>
        <w:p w14:paraId="75413BF3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19.</w:t>
          </w:r>
          <w:r w:rsidRPr="003826D4">
            <w:rPr>
              <w:lang w:val="en-US"/>
            </w:rPr>
            <w:tab/>
          </w:r>
          <w:bookmarkStart w:id="148" w:name="_CTVL001e8b5474b67e14347bf61d83bfcb294be"/>
          <w:r w:rsidRPr="003826D4">
            <w:rPr>
              <w:lang w:val="en-US"/>
            </w:rPr>
            <w:t xml:space="preserve">Bruce, J.M. Light-induced and related reactions of quinones. Part I. The mechanism of formation of </w:t>
          </w:r>
          <w:proofErr w:type="spellStart"/>
          <w:r w:rsidRPr="003826D4">
            <w:rPr>
              <w:lang w:val="en-US"/>
            </w:rPr>
            <w:t>acetylquinol</w:t>
          </w:r>
          <w:proofErr w:type="spellEnd"/>
          <w:r w:rsidRPr="003826D4">
            <w:rPr>
              <w:lang w:val="en-US"/>
            </w:rPr>
            <w:t xml:space="preserve"> from 1,4-benzoquinone and acetaldehyde / J.M. Bruce, E. </w:t>
          </w:r>
          <w:proofErr w:type="spellStart"/>
          <w:r w:rsidRPr="003826D4">
            <w:rPr>
              <w:lang w:val="en-US"/>
            </w:rPr>
            <w:t>Cutts</w:t>
          </w:r>
          <w:proofErr w:type="spellEnd"/>
          <w:r w:rsidRPr="003826D4">
            <w:rPr>
              <w:lang w:val="en-US"/>
            </w:rPr>
            <w:t xml:space="preserve"> // Journal of the Chemical Society C: Organic. – 1966. – C.449.</w:t>
          </w:r>
        </w:p>
        <w:bookmarkEnd w:id="148"/>
        <w:p w14:paraId="31390B7A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20.</w:t>
          </w:r>
          <w:r w:rsidRPr="003826D4">
            <w:rPr>
              <w:lang w:val="en-US"/>
            </w:rPr>
            <w:tab/>
          </w:r>
          <w:bookmarkStart w:id="149" w:name="_CTVL0017780c177f7a84040b233caa3a173ca5c"/>
          <w:proofErr w:type="spellStart"/>
          <w:r w:rsidRPr="003826D4">
            <w:rPr>
              <w:lang w:val="en-US"/>
            </w:rPr>
            <w:t>Arimitsu</w:t>
          </w:r>
          <w:proofErr w:type="spellEnd"/>
          <w:r w:rsidRPr="003826D4">
            <w:rPr>
              <w:lang w:val="en-US"/>
            </w:rPr>
            <w:t xml:space="preserve">, S. Photochemical Reactions of p -Benzoquinone Complexes with Aromatic Molecules / S. </w:t>
          </w:r>
          <w:proofErr w:type="spellStart"/>
          <w:r w:rsidRPr="003826D4">
            <w:rPr>
              <w:lang w:val="en-US"/>
            </w:rPr>
            <w:t>Arimitsu</w:t>
          </w:r>
          <w:proofErr w:type="spellEnd"/>
          <w:r w:rsidRPr="003826D4">
            <w:rPr>
              <w:lang w:val="en-US"/>
            </w:rPr>
            <w:t xml:space="preserve">, H. </w:t>
          </w:r>
          <w:proofErr w:type="spellStart"/>
          <w:r w:rsidRPr="003826D4">
            <w:rPr>
              <w:lang w:val="en-US"/>
            </w:rPr>
            <w:t>Tsubomura</w:t>
          </w:r>
          <w:proofErr w:type="spellEnd"/>
          <w:r w:rsidRPr="003826D4">
            <w:rPr>
              <w:lang w:val="en-US"/>
            </w:rPr>
            <w:t xml:space="preserve"> // Bulletin of the Chemical Society of Japan. – 1972. – </w:t>
          </w:r>
          <w:r>
            <w:t>Т</w:t>
          </w:r>
          <w:r w:rsidRPr="003826D4">
            <w:rPr>
              <w:lang w:val="en-US"/>
            </w:rPr>
            <w:t>.45, №8. – C.2433–2437.</w:t>
          </w:r>
        </w:p>
        <w:bookmarkEnd w:id="149"/>
        <w:p w14:paraId="05F479CE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21.</w:t>
          </w:r>
          <w:r w:rsidRPr="003826D4">
            <w:rPr>
              <w:lang w:val="en-US"/>
            </w:rPr>
            <w:tab/>
          </w:r>
          <w:bookmarkStart w:id="150" w:name="_CTVL0013ba6da625dcb48eb92d602275be4e3b0"/>
          <w:r w:rsidRPr="003826D4">
            <w:rPr>
              <w:lang w:val="en-US"/>
            </w:rPr>
            <w:t xml:space="preserve">Femtosecond-Picosecond Laser Photolysis Studies on Photoreduction Process of Excited Benzophenone with </w:t>
          </w:r>
          <w:proofErr w:type="gramStart"/>
          <w:r w:rsidRPr="003826D4">
            <w:rPr>
              <w:lang w:val="en-US"/>
            </w:rPr>
            <w:t>N ,</w:t>
          </w:r>
          <w:proofErr w:type="gramEnd"/>
          <w:r w:rsidRPr="003826D4">
            <w:rPr>
              <w:lang w:val="en-US"/>
            </w:rPr>
            <w:t xml:space="preserve"> N -Dimethylaniline in Acetonitrile Solution / H. </w:t>
          </w:r>
          <w:proofErr w:type="spellStart"/>
          <w:r w:rsidRPr="003826D4">
            <w:rPr>
              <w:lang w:val="en-US"/>
            </w:rPr>
            <w:t>Miyasaka</w:t>
          </w:r>
          <w:proofErr w:type="spellEnd"/>
          <w:r w:rsidRPr="003826D4">
            <w:rPr>
              <w:lang w:val="en-US"/>
            </w:rPr>
            <w:t xml:space="preserve">, K. Morita, K. </w:t>
          </w:r>
          <w:proofErr w:type="spellStart"/>
          <w:r w:rsidRPr="003826D4">
            <w:rPr>
              <w:lang w:val="en-US"/>
            </w:rPr>
            <w:t>Kamada</w:t>
          </w:r>
          <w:proofErr w:type="spellEnd"/>
          <w:r w:rsidRPr="003826D4">
            <w:rPr>
              <w:lang w:val="en-US"/>
            </w:rPr>
            <w:t xml:space="preserve">, N. </w:t>
          </w:r>
          <w:proofErr w:type="spellStart"/>
          <w:r w:rsidRPr="003826D4">
            <w:rPr>
              <w:lang w:val="en-US"/>
            </w:rPr>
            <w:t>Mataga</w:t>
          </w:r>
          <w:proofErr w:type="spellEnd"/>
          <w:r w:rsidRPr="003826D4">
            <w:rPr>
              <w:lang w:val="en-US"/>
            </w:rPr>
            <w:t xml:space="preserve"> // Bulletin of the Chemical Society of Japan. – 1990. – </w:t>
          </w:r>
          <w:r>
            <w:t>Т</w:t>
          </w:r>
          <w:r w:rsidRPr="003826D4">
            <w:rPr>
              <w:lang w:val="en-US"/>
            </w:rPr>
            <w:t>.63, №12. – C.3385–3397.</w:t>
          </w:r>
        </w:p>
        <w:bookmarkEnd w:id="150"/>
        <w:p w14:paraId="26372542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22.</w:t>
          </w:r>
          <w:r w:rsidRPr="003826D4">
            <w:rPr>
              <w:lang w:val="en-US"/>
            </w:rPr>
            <w:tab/>
          </w:r>
          <w:bookmarkStart w:id="151" w:name="_CTVL001e2e3ff0a3f444252876f32760ae81dcc"/>
          <w:r w:rsidRPr="003826D4">
            <w:rPr>
              <w:lang w:val="en-US"/>
            </w:rPr>
            <w:t>Peters, K.S. Proton-Transfer Reactions in Benzophenone/</w:t>
          </w:r>
          <w:proofErr w:type="gramStart"/>
          <w:r w:rsidRPr="003826D4">
            <w:rPr>
              <w:lang w:val="en-US"/>
            </w:rPr>
            <w:t>N,N</w:t>
          </w:r>
          <w:proofErr w:type="gramEnd"/>
          <w:r w:rsidRPr="003826D4">
            <w:rPr>
              <w:lang w:val="en-US"/>
            </w:rPr>
            <w:t>-Dimethylaniline Photochemistry / K.S. Peters // In Advances in photochemistry. – </w:t>
          </w:r>
          <w:r>
            <w:t>Т</w:t>
          </w:r>
          <w:r w:rsidRPr="003826D4">
            <w:rPr>
              <w:lang w:val="en-US"/>
            </w:rPr>
            <w:t>.27. – C.51–82.</w:t>
          </w:r>
        </w:p>
        <w:bookmarkEnd w:id="151"/>
        <w:p w14:paraId="09448371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23.</w:t>
          </w:r>
          <w:r w:rsidRPr="003826D4">
            <w:rPr>
              <w:lang w:val="en-US"/>
            </w:rPr>
            <w:tab/>
          </w:r>
          <w:bookmarkStart w:id="152" w:name="_CTVL001e38ff760cb1346c5ad4d92b07adbd62e"/>
          <w:proofErr w:type="spellStart"/>
          <w:r w:rsidRPr="003826D4">
            <w:rPr>
              <w:lang w:val="en-US"/>
            </w:rPr>
            <w:t>Devadoss</w:t>
          </w:r>
          <w:proofErr w:type="spellEnd"/>
          <w:r w:rsidRPr="003826D4">
            <w:rPr>
              <w:lang w:val="en-US"/>
            </w:rPr>
            <w:t xml:space="preserve">, C. Picosecond and nanosecond studies of the photoreduction of benzophenone by </w:t>
          </w:r>
          <w:proofErr w:type="gramStart"/>
          <w:r w:rsidRPr="003826D4">
            <w:rPr>
              <w:lang w:val="en-US"/>
            </w:rPr>
            <w:t>N,N</w:t>
          </w:r>
          <w:proofErr w:type="gramEnd"/>
          <w:r w:rsidRPr="003826D4">
            <w:rPr>
              <w:lang w:val="en-US"/>
            </w:rPr>
            <w:t>-</w:t>
          </w:r>
          <w:proofErr w:type="spellStart"/>
          <w:r w:rsidRPr="003826D4">
            <w:rPr>
              <w:lang w:val="en-US"/>
            </w:rPr>
            <w:t>diethylaniline</w:t>
          </w:r>
          <w:proofErr w:type="spellEnd"/>
          <w:r w:rsidRPr="003826D4">
            <w:rPr>
              <w:lang w:val="en-US"/>
            </w:rPr>
            <w:t xml:space="preserve"> and triethylamine / C. </w:t>
          </w:r>
          <w:proofErr w:type="spellStart"/>
          <w:r w:rsidRPr="003826D4">
            <w:rPr>
              <w:lang w:val="en-US"/>
            </w:rPr>
            <w:t>Devadoss</w:t>
          </w:r>
          <w:proofErr w:type="spellEnd"/>
          <w:r w:rsidRPr="003826D4">
            <w:rPr>
              <w:lang w:val="en-US"/>
            </w:rPr>
            <w:t>, R.W. Fessenden // J. Phys. Chem. – 1991. – </w:t>
          </w:r>
          <w:r>
            <w:t>Т</w:t>
          </w:r>
          <w:r w:rsidRPr="003826D4">
            <w:rPr>
              <w:lang w:val="en-US"/>
            </w:rPr>
            <w:t>.95, №19. – C.7253–7260.</w:t>
          </w:r>
        </w:p>
        <w:bookmarkEnd w:id="152"/>
        <w:p w14:paraId="1213F914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24.</w:t>
          </w:r>
          <w:r w:rsidRPr="003826D4">
            <w:rPr>
              <w:lang w:val="en-US"/>
            </w:rPr>
            <w:tab/>
          </w:r>
          <w:bookmarkStart w:id="153" w:name="_CTVL0012b7f60b93d564e73807e2915eb54653b"/>
          <w:r w:rsidRPr="003826D4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3826D4">
            <w:rPr>
              <w:lang w:val="en-US"/>
            </w:rPr>
            <w:t>.96. – C.223–233.</w:t>
          </w:r>
        </w:p>
        <w:bookmarkEnd w:id="153"/>
        <w:p w14:paraId="345F7D21" w14:textId="77777777" w:rsidR="003826D4" w:rsidRDefault="003826D4" w:rsidP="003826D4">
          <w:pPr>
            <w:pStyle w:val="CitaviBibliographyEntry"/>
          </w:pPr>
          <w:r w:rsidRPr="003826D4">
            <w:rPr>
              <w:lang w:val="en-US"/>
            </w:rPr>
            <w:t>25.</w:t>
          </w:r>
          <w:r w:rsidRPr="003826D4">
            <w:rPr>
              <w:lang w:val="en-US"/>
            </w:rPr>
            <w:tab/>
          </w:r>
          <w:bookmarkStart w:id="154" w:name="_CTVL001292c6354d73e44b08a255cb21fa4e588"/>
          <w:r w:rsidRPr="003826D4">
            <w:rPr>
              <w:lang w:val="en-US"/>
            </w:rPr>
            <w:t xml:space="preserve">Peters, K.S. A theory-experiment conundrum for proton transfer / K.S. Peters // Acc.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Res</w:t>
          </w:r>
          <w:proofErr w:type="spellEnd"/>
          <w:r>
            <w:t>. – 2009. – </w:t>
          </w:r>
          <w:proofErr w:type="spellStart"/>
          <w:r>
            <w:t>Vol</w:t>
          </w:r>
          <w:proofErr w:type="spellEnd"/>
          <w:r>
            <w:t>. 42, №1. – P.89–96.</w:t>
          </w:r>
        </w:p>
        <w:bookmarkEnd w:id="154"/>
        <w:p w14:paraId="13EB3BB6" w14:textId="77777777" w:rsidR="003826D4" w:rsidRDefault="003826D4" w:rsidP="003826D4">
          <w:pPr>
            <w:pStyle w:val="CitaviBibliographyEntry"/>
          </w:pPr>
          <w:r>
            <w:t>26.</w:t>
          </w:r>
          <w:r>
            <w:tab/>
          </w:r>
          <w:bookmarkStart w:id="155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55"/>
        <w:p w14:paraId="7D876C05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lastRenderedPageBreak/>
            <w:t>27.</w:t>
          </w:r>
          <w:r w:rsidRPr="003826D4">
            <w:rPr>
              <w:lang w:val="en-US"/>
            </w:rPr>
            <w:tab/>
          </w:r>
          <w:bookmarkStart w:id="156" w:name="_CTVL001ec43236ddad642fbaf34a7b8fe91327d"/>
          <w:r w:rsidRPr="003826D4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3826D4">
            <w:rPr>
              <w:lang w:val="en-US"/>
            </w:rPr>
            <w:t>.97. – C.3761–3764.</w:t>
          </w:r>
        </w:p>
        <w:bookmarkEnd w:id="156"/>
        <w:p w14:paraId="1BDDB24C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28.</w:t>
          </w:r>
          <w:r w:rsidRPr="003826D4">
            <w:rPr>
              <w:lang w:val="en-US"/>
            </w:rPr>
            <w:tab/>
          </w:r>
          <w:bookmarkStart w:id="157" w:name="_CTVL0013b14bcf754ef4de4aa6e87347afa2d59"/>
          <w:r w:rsidRPr="003826D4">
            <w:rPr>
              <w:lang w:val="en-US"/>
            </w:rPr>
            <w:t>Peters, K. A picosecond kinetic study of nonadiabatic proton transfer within the contact radical ion pair of substituted benzophenones/</w:t>
          </w:r>
          <w:proofErr w:type="gramStart"/>
          <w:r w:rsidRPr="003826D4">
            <w:rPr>
              <w:lang w:val="en-US"/>
            </w:rPr>
            <w:t>N,N</w:t>
          </w:r>
          <w:proofErr w:type="gramEnd"/>
          <w:r w:rsidRPr="003826D4">
            <w:rPr>
              <w:lang w:val="en-US"/>
            </w:rPr>
            <w:t>-</w:t>
          </w:r>
          <w:proofErr w:type="spellStart"/>
          <w:r w:rsidRPr="003826D4">
            <w:rPr>
              <w:lang w:val="en-US"/>
            </w:rPr>
            <w:t>diethylaniline</w:t>
          </w:r>
          <w:proofErr w:type="spellEnd"/>
          <w:r w:rsidRPr="003826D4">
            <w:rPr>
              <w:lang w:val="en-US"/>
            </w:rPr>
            <w:t xml:space="preserve"> / K. Peters, A. Cashin, P. Timbers // J. Amer. Chem. Soc. – 2000. – </w:t>
          </w:r>
          <w:r>
            <w:t>Т</w:t>
          </w:r>
          <w:r w:rsidRPr="003826D4">
            <w:rPr>
              <w:lang w:val="en-US"/>
            </w:rPr>
            <w:t>.122. – C.107–113.</w:t>
          </w:r>
        </w:p>
        <w:bookmarkEnd w:id="157"/>
        <w:p w14:paraId="0109F5A1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29.</w:t>
          </w:r>
          <w:r w:rsidRPr="003826D4">
            <w:rPr>
              <w:lang w:val="en-US"/>
            </w:rPr>
            <w:tab/>
          </w:r>
          <w:bookmarkStart w:id="158" w:name="_CTVL001367e67b3d3c14dbab8d1d6323d13ec85"/>
          <w:proofErr w:type="spellStart"/>
          <w:r w:rsidRPr="003826D4">
            <w:rPr>
              <w:lang w:val="en-US"/>
            </w:rPr>
            <w:t>Khudyakov</w:t>
          </w:r>
          <w:proofErr w:type="spellEnd"/>
          <w:r w:rsidRPr="003826D4">
            <w:rPr>
              <w:lang w:val="en-US"/>
            </w:rPr>
            <w:t xml:space="preserve">, I.V. Short-lived Phenoxy- and Semiquinone Radicals / I.V. </w:t>
          </w:r>
          <w:proofErr w:type="spellStart"/>
          <w:r w:rsidRPr="003826D4">
            <w:rPr>
              <w:lang w:val="en-US"/>
            </w:rPr>
            <w:t>Khudyakov</w:t>
          </w:r>
          <w:proofErr w:type="spellEnd"/>
          <w:r w:rsidRPr="003826D4">
            <w:rPr>
              <w:lang w:val="en-US"/>
            </w:rPr>
            <w:t xml:space="preserve">, V.A. </w:t>
          </w:r>
          <w:proofErr w:type="spellStart"/>
          <w:r w:rsidRPr="003826D4">
            <w:rPr>
              <w:lang w:val="en-US"/>
            </w:rPr>
            <w:t>Kuz'min</w:t>
          </w:r>
          <w:proofErr w:type="spellEnd"/>
          <w:r w:rsidRPr="003826D4">
            <w:rPr>
              <w:lang w:val="en-US"/>
            </w:rPr>
            <w:t xml:space="preserve"> // Russian Chemical Reviews. – 1975. – </w:t>
          </w:r>
          <w:r>
            <w:t>Т</w:t>
          </w:r>
          <w:r w:rsidRPr="003826D4">
            <w:rPr>
              <w:lang w:val="en-US"/>
            </w:rPr>
            <w:t>.44, №10. – C.801–815.</w:t>
          </w:r>
        </w:p>
        <w:bookmarkEnd w:id="158"/>
        <w:p w14:paraId="21DBC74C" w14:textId="77777777" w:rsidR="003826D4" w:rsidRDefault="003826D4" w:rsidP="003826D4">
          <w:pPr>
            <w:pStyle w:val="CitaviBibliographyEntry"/>
          </w:pPr>
          <w:r w:rsidRPr="003826D4">
            <w:rPr>
              <w:lang w:val="en-US"/>
            </w:rPr>
            <w:t>30.</w:t>
          </w:r>
          <w:r w:rsidRPr="003826D4">
            <w:rPr>
              <w:lang w:val="en-US"/>
            </w:rPr>
            <w:tab/>
          </w:r>
          <w:bookmarkStart w:id="159" w:name="_CTVL001f518b82a216a4ba89453698ba6ec2f5e"/>
          <w:r w:rsidRPr="003826D4">
            <w:rPr>
              <w:lang w:val="en-US"/>
            </w:rPr>
            <w:t xml:space="preserve">Maruyama, K. The reaction of photo-excited </w:t>
          </w:r>
          <w:proofErr w:type="spellStart"/>
          <w:r w:rsidRPr="003826D4">
            <w:rPr>
              <w:lang w:val="en-US"/>
            </w:rPr>
            <w:t>phenantrenquinone</w:t>
          </w:r>
          <w:proofErr w:type="spellEnd"/>
          <w:r w:rsidRPr="003826D4">
            <w:rPr>
              <w:lang w:val="en-US"/>
            </w:rPr>
            <w:t xml:space="preserve"> with dibenzyl ether. Formation of an </w:t>
          </w:r>
          <w:proofErr w:type="spellStart"/>
          <w:r w:rsidRPr="003826D4">
            <w:rPr>
              <w:lang w:val="en-US"/>
            </w:rPr>
            <w:t>adduct</w:t>
          </w:r>
          <w:proofErr w:type="spellEnd"/>
          <w:r w:rsidRPr="003826D4">
            <w:rPr>
              <w:lang w:val="en-US"/>
            </w:rPr>
            <w:t xml:space="preserve"> and its decomposition studied by the CIDNP method / K. Maruyama, T. </w:t>
          </w:r>
          <w:proofErr w:type="spellStart"/>
          <w:r w:rsidRPr="003826D4">
            <w:rPr>
              <w:lang w:val="en-US"/>
            </w:rPr>
            <w:t>Otsuki</w:t>
          </w:r>
          <w:proofErr w:type="spellEnd"/>
          <w:r w:rsidRPr="003826D4">
            <w:rPr>
              <w:lang w:val="en-US"/>
            </w:rPr>
            <w:t xml:space="preserve"> // Bull. </w:t>
          </w:r>
          <w:proofErr w:type="spellStart"/>
          <w:r>
            <w:t>Chem</w:t>
          </w:r>
          <w:proofErr w:type="spellEnd"/>
          <w:r>
            <w:t xml:space="preserve">. </w:t>
          </w:r>
          <w:proofErr w:type="spellStart"/>
          <w:r>
            <w:t>Soc</w:t>
          </w:r>
          <w:proofErr w:type="spellEnd"/>
          <w:r>
            <w:t xml:space="preserve">. </w:t>
          </w:r>
          <w:proofErr w:type="spellStart"/>
          <w:r>
            <w:t>Japan</w:t>
          </w:r>
          <w:proofErr w:type="spellEnd"/>
          <w:r>
            <w:t>. – 1971. – Т.44. – C.2885.</w:t>
          </w:r>
        </w:p>
        <w:bookmarkEnd w:id="159"/>
        <w:p w14:paraId="7001C219" w14:textId="77777777" w:rsidR="003826D4" w:rsidRDefault="003826D4" w:rsidP="003826D4">
          <w:pPr>
            <w:pStyle w:val="CitaviBibliographyEntry"/>
          </w:pPr>
          <w:r>
            <w:t>31.</w:t>
          </w:r>
          <w:r>
            <w:tab/>
          </w:r>
          <w:bookmarkStart w:id="160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60"/>
        <w:p w14:paraId="38640942" w14:textId="77777777" w:rsidR="003826D4" w:rsidRDefault="003826D4" w:rsidP="003826D4">
          <w:pPr>
            <w:pStyle w:val="CitaviBibliographyEntry"/>
          </w:pPr>
          <w:r>
            <w:t>32.</w:t>
          </w:r>
          <w:r>
            <w:tab/>
          </w:r>
          <w:bookmarkStart w:id="161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61"/>
        <w:p w14:paraId="6E206002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33.</w:t>
          </w:r>
          <w:r w:rsidRPr="003826D4">
            <w:rPr>
              <w:lang w:val="en-US"/>
            </w:rPr>
            <w:tab/>
          </w:r>
          <w:bookmarkStart w:id="162" w:name="_CTVL00180be62af4b4d4f9cb1655a1d0676010e"/>
          <w:r w:rsidRPr="003826D4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3826D4">
            <w:rPr>
              <w:lang w:val="en-US"/>
            </w:rPr>
            <w:t>.136, №3. – C.864.</w:t>
          </w:r>
        </w:p>
        <w:bookmarkEnd w:id="162"/>
        <w:p w14:paraId="0086C911" w14:textId="77777777" w:rsidR="003826D4" w:rsidRDefault="003826D4" w:rsidP="003826D4">
          <w:pPr>
            <w:pStyle w:val="CitaviBibliographyEntry"/>
          </w:pPr>
          <w:r w:rsidRPr="003826D4">
            <w:rPr>
              <w:lang w:val="en-US"/>
            </w:rPr>
            <w:t>34.</w:t>
          </w:r>
          <w:r w:rsidRPr="003826D4">
            <w:rPr>
              <w:lang w:val="en-US"/>
            </w:rPr>
            <w:tab/>
          </w:r>
          <w:bookmarkStart w:id="163" w:name="_CTVL0019be5edbfe1b245c98aa2b9cb5f1da22e"/>
          <w:r w:rsidRPr="003826D4">
            <w:rPr>
              <w:lang w:val="en-US"/>
            </w:rPr>
            <w:t xml:space="preserve">Kohn W., Sham L. J. / Kohn W., Sham L. J. // Phys. </w:t>
          </w:r>
          <w:proofErr w:type="spellStart"/>
          <w:r>
            <w:t>Rev</w:t>
          </w:r>
          <w:proofErr w:type="spellEnd"/>
          <w:r>
            <w:t>. A. – 1965. – Т.140, №4. – C.1133.</w:t>
          </w:r>
        </w:p>
        <w:bookmarkEnd w:id="163"/>
        <w:p w14:paraId="1E9710B5" w14:textId="77777777" w:rsidR="003826D4" w:rsidRDefault="003826D4" w:rsidP="003826D4">
          <w:pPr>
            <w:pStyle w:val="CitaviBibliographyEntry"/>
          </w:pPr>
          <w:r>
            <w:t>35.</w:t>
          </w:r>
          <w:r>
            <w:tab/>
          </w:r>
          <w:bookmarkStart w:id="164" w:name="_CTVL001ed550c714c5544508b25af2ca3873023"/>
          <w:proofErr w:type="spellStart"/>
          <w:r>
            <w:t>Шушунова</w:t>
          </w:r>
          <w:proofErr w:type="spellEnd"/>
          <w:r>
            <w:t>, Н. Ингибирование полимеризации метилметакрилата системой орто-</w:t>
          </w:r>
          <w:proofErr w:type="spellStart"/>
          <w:r>
            <w:t>бензохинон</w:t>
          </w:r>
          <w:proofErr w:type="spellEnd"/>
          <w:r>
            <w:t xml:space="preserve">-амин / Н. </w:t>
          </w:r>
          <w:proofErr w:type="spellStart"/>
          <w:r>
            <w:t>Шушунова</w:t>
          </w:r>
          <w:proofErr w:type="spellEnd"/>
          <w:r>
            <w:t>, С. Чесноков // Высокомолекулярные соединения. – 2009. – Т.51, №12. – C.2135–2145.</w:t>
          </w:r>
        </w:p>
        <w:bookmarkEnd w:id="164"/>
        <w:p w14:paraId="45F3C08D" w14:textId="77777777" w:rsidR="003826D4" w:rsidRDefault="003826D4" w:rsidP="003826D4">
          <w:pPr>
            <w:pStyle w:val="CitaviBibliographyEntry"/>
          </w:pPr>
          <w:r>
            <w:t>36.</w:t>
          </w:r>
          <w:r>
            <w:tab/>
          </w:r>
          <w:bookmarkStart w:id="165" w:name="_CTVL001320c2cd48e674fe1b84b0da6cc777ed7"/>
          <w:proofErr w:type="spellStart"/>
          <w:r>
            <w:t>Мазалецкая</w:t>
          </w:r>
          <w:proofErr w:type="spellEnd"/>
          <w:r>
            <w:t xml:space="preserve">, Л. / Л. </w:t>
          </w:r>
          <w:proofErr w:type="spellStart"/>
          <w:r>
            <w:t>Мазалецкая</w:t>
          </w:r>
          <w:proofErr w:type="spellEnd"/>
          <w:r>
            <w:t>, Карпухина Г.В. // Кинетика и катализ. – 1989. – Т.30, №2. – C.308.</w:t>
          </w:r>
        </w:p>
        <w:bookmarkEnd w:id="165"/>
        <w:p w14:paraId="20607203" w14:textId="77777777" w:rsidR="003826D4" w:rsidRDefault="003826D4" w:rsidP="003826D4">
          <w:pPr>
            <w:pStyle w:val="CitaviBibliographyEntry"/>
          </w:pPr>
          <w:r>
            <w:t>37.</w:t>
          </w:r>
          <w:r>
            <w:tab/>
          </w:r>
          <w:bookmarkStart w:id="166" w:name="_CTVL001a69e667818c84b01b749bb0a990f5b93"/>
          <w:r>
            <w:t xml:space="preserve">С. Чесноков, В. Черкасов, Ю. Чечет [и др.] // </w:t>
          </w:r>
          <w:proofErr w:type="spellStart"/>
          <w:r>
            <w:t>Изв</w:t>
          </w:r>
          <w:proofErr w:type="spellEnd"/>
          <w:r>
            <w:t xml:space="preserve">. АН СССР, сер. </w:t>
          </w:r>
          <w:proofErr w:type="spellStart"/>
          <w:r>
            <w:t>xим</w:t>
          </w:r>
          <w:proofErr w:type="spellEnd"/>
          <w:r>
            <w:t>. – 2000. – C.1515.</w:t>
          </w:r>
        </w:p>
        <w:bookmarkEnd w:id="166"/>
        <w:p w14:paraId="00B943B3" w14:textId="77777777" w:rsidR="003826D4" w:rsidRDefault="003826D4" w:rsidP="003826D4">
          <w:pPr>
            <w:pStyle w:val="CitaviBibliographyEntry"/>
          </w:pPr>
          <w:r>
            <w:t>38.</w:t>
          </w:r>
          <w:r>
            <w:tab/>
          </w:r>
          <w:bookmarkStart w:id="167" w:name="_CTVL0017c42405d132d46b1b4369905265ff9d2"/>
          <w:proofErr w:type="spellStart"/>
          <w:r>
            <w:t>Багдасарьян</w:t>
          </w:r>
          <w:proofErr w:type="spellEnd"/>
          <w:r>
            <w:t xml:space="preserve"> Х.С. Теория радикальной полимеризации / </w:t>
          </w:r>
          <w:proofErr w:type="spellStart"/>
          <w:r>
            <w:t>Багдасарьян</w:t>
          </w:r>
          <w:proofErr w:type="spellEnd"/>
          <w:r>
            <w:t xml:space="preserve"> Х.С.: Наука, 1966.</w:t>
          </w:r>
        </w:p>
        <w:bookmarkEnd w:id="167"/>
        <w:p w14:paraId="028F27CC" w14:textId="77777777" w:rsidR="003826D4" w:rsidRDefault="003826D4" w:rsidP="003826D4">
          <w:pPr>
            <w:pStyle w:val="CitaviBibliographyEntry"/>
          </w:pPr>
          <w:r>
            <w:t>39.</w:t>
          </w:r>
          <w:r>
            <w:tab/>
          </w:r>
          <w:bookmarkStart w:id="168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68"/>
        <w:p w14:paraId="13E18C0E" w14:textId="77777777" w:rsidR="003826D4" w:rsidRDefault="003826D4" w:rsidP="003826D4">
          <w:pPr>
            <w:pStyle w:val="CitaviBibliographyEntry"/>
          </w:pPr>
          <w:r>
            <w:t>40.</w:t>
          </w:r>
          <w:r>
            <w:tab/>
          </w:r>
          <w:bookmarkStart w:id="169" w:name="_CTVL001da35897ff2f44b61b77795d1895b4d49"/>
          <w:proofErr w:type="spellStart"/>
          <w:r>
            <w:t>Мышенков</w:t>
          </w:r>
          <w:proofErr w:type="spellEnd"/>
          <w:r>
            <w:t xml:space="preserve">, В. Численное решение обыкновенных дифференциальных уравнений / В. </w:t>
          </w:r>
          <w:proofErr w:type="spellStart"/>
          <w:r>
            <w:t>Мышенков</w:t>
          </w:r>
          <w:proofErr w:type="spellEnd"/>
          <w:r>
            <w:t>, М. Е.В. – Москва, 2005.</w:t>
          </w:r>
        </w:p>
        <w:bookmarkEnd w:id="169"/>
        <w:p w14:paraId="07597CA4" w14:textId="77777777" w:rsidR="003826D4" w:rsidRDefault="003826D4" w:rsidP="003826D4">
          <w:pPr>
            <w:pStyle w:val="CitaviBibliographyEntry"/>
          </w:pPr>
          <w:r>
            <w:t>41.</w:t>
          </w:r>
          <w:r>
            <w:tab/>
          </w:r>
          <w:bookmarkStart w:id="170" w:name="_CTVL00184636429924f486baa2b1c88615fc6d4"/>
          <w:r>
            <w:t xml:space="preserve">Пименов, В.Г. Численные </w:t>
          </w:r>
          <w:proofErr w:type="gramStart"/>
          <w:r>
            <w:t>методы :</w:t>
          </w:r>
          <w:proofErr w:type="gramEnd"/>
          <w:r>
            <w:t xml:space="preserve"> в 2 ч / В.Г. Пименов. – Екатеринбург, 2014.</w:t>
          </w:r>
        </w:p>
        <w:bookmarkEnd w:id="170"/>
        <w:p w14:paraId="109A00DB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42.</w:t>
          </w:r>
          <w:r w:rsidRPr="003826D4">
            <w:rPr>
              <w:lang w:val="en-US"/>
            </w:rPr>
            <w:tab/>
          </w:r>
          <w:bookmarkStart w:id="171" w:name="_CTVL0017c21c809c7b34edbbeb1dbcde00a753a"/>
          <w:r w:rsidRPr="003826D4">
            <w:rPr>
              <w:lang w:val="en-US"/>
            </w:rPr>
            <w:t xml:space="preserve">Fehlberg, E. </w:t>
          </w:r>
          <w:proofErr w:type="spellStart"/>
          <w:r w:rsidRPr="003826D4">
            <w:rPr>
              <w:lang w:val="en-US"/>
            </w:rPr>
            <w:t>Klassische</w:t>
          </w:r>
          <w:proofErr w:type="spellEnd"/>
          <w:r w:rsidRPr="003826D4">
            <w:rPr>
              <w:lang w:val="en-US"/>
            </w:rPr>
            <w:t xml:space="preserve"> Runge-</w:t>
          </w:r>
          <w:proofErr w:type="spellStart"/>
          <w:r w:rsidRPr="003826D4">
            <w:rPr>
              <w:lang w:val="en-US"/>
            </w:rPr>
            <w:t>Kutta</w:t>
          </w:r>
          <w:proofErr w:type="spellEnd"/>
          <w:r w:rsidRPr="003826D4">
            <w:rPr>
              <w:lang w:val="en-US"/>
            </w:rPr>
            <w:t>-</w:t>
          </w:r>
          <w:proofErr w:type="spellStart"/>
          <w:r w:rsidRPr="003826D4">
            <w:rPr>
              <w:lang w:val="en-US"/>
            </w:rPr>
            <w:t>Formeln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vierter</w:t>
          </w:r>
          <w:proofErr w:type="spellEnd"/>
          <w:r w:rsidRPr="003826D4">
            <w:rPr>
              <w:lang w:val="en-US"/>
            </w:rPr>
            <w:t xml:space="preserve"> und </w:t>
          </w:r>
          <w:proofErr w:type="spellStart"/>
          <w:r w:rsidRPr="003826D4">
            <w:rPr>
              <w:lang w:val="en-US"/>
            </w:rPr>
            <w:t>niedrigerer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Ordnung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mit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Schrittweiten-Kontrolle</w:t>
          </w:r>
          <w:proofErr w:type="spellEnd"/>
          <w:r w:rsidRPr="003826D4">
            <w:rPr>
              <w:lang w:val="en-US"/>
            </w:rPr>
            <w:t xml:space="preserve"> und </w:t>
          </w:r>
          <w:proofErr w:type="spellStart"/>
          <w:r w:rsidRPr="003826D4">
            <w:rPr>
              <w:lang w:val="en-US"/>
            </w:rPr>
            <w:t>ihre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Anwendung</w:t>
          </w:r>
          <w:proofErr w:type="spellEnd"/>
          <w:r w:rsidRPr="003826D4">
            <w:rPr>
              <w:lang w:val="en-US"/>
            </w:rPr>
            <w:t xml:space="preserve"> auf </w:t>
          </w:r>
          <w:proofErr w:type="spellStart"/>
          <w:r w:rsidRPr="003826D4">
            <w:rPr>
              <w:lang w:val="en-US"/>
            </w:rPr>
            <w:t>Wärmeleitungsprobleme</w:t>
          </w:r>
          <w:proofErr w:type="spellEnd"/>
          <w:r w:rsidRPr="003826D4">
            <w:rPr>
              <w:lang w:val="en-US"/>
            </w:rPr>
            <w:t xml:space="preserve"> / E. Fehlberg: National aeronautics and space administration, 1970.</w:t>
          </w:r>
        </w:p>
        <w:bookmarkEnd w:id="171"/>
        <w:p w14:paraId="7FD26B2F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43.</w:t>
          </w:r>
          <w:r w:rsidRPr="003826D4">
            <w:rPr>
              <w:lang w:val="en-US"/>
            </w:rPr>
            <w:tab/>
          </w:r>
          <w:bookmarkStart w:id="172" w:name="_CTVL001ab6d0e4e9680468b8aaf80297df161cd"/>
          <w:proofErr w:type="spellStart"/>
          <w:r w:rsidRPr="003826D4">
            <w:rPr>
              <w:lang w:val="en-US"/>
            </w:rPr>
            <w:t>Hedayati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Nasab</w:t>
          </w:r>
          <w:proofErr w:type="spellEnd"/>
          <w:r w:rsidRPr="003826D4">
            <w:rPr>
              <w:lang w:val="en-US"/>
            </w:rPr>
            <w:t>, S. Third-order Paired Explicit Runge-</w:t>
          </w:r>
          <w:proofErr w:type="spellStart"/>
          <w:r w:rsidRPr="003826D4">
            <w:rPr>
              <w:lang w:val="en-US"/>
            </w:rPr>
            <w:t>Kutta</w:t>
          </w:r>
          <w:proofErr w:type="spellEnd"/>
          <w:r w:rsidRPr="003826D4">
            <w:rPr>
              <w:lang w:val="en-US"/>
            </w:rPr>
            <w:t xml:space="preserve"> schemes for stiff systems of equations / S. </w:t>
          </w:r>
          <w:proofErr w:type="spellStart"/>
          <w:r w:rsidRPr="003826D4">
            <w:rPr>
              <w:lang w:val="en-US"/>
            </w:rPr>
            <w:t>Hedayati</w:t>
          </w:r>
          <w:proofErr w:type="spellEnd"/>
          <w:r w:rsidRPr="003826D4">
            <w:rPr>
              <w:lang w:val="en-US"/>
            </w:rPr>
            <w:t xml:space="preserve"> </w:t>
          </w:r>
          <w:proofErr w:type="spellStart"/>
          <w:r w:rsidRPr="003826D4">
            <w:rPr>
              <w:lang w:val="en-US"/>
            </w:rPr>
            <w:t>Nasab</w:t>
          </w:r>
          <w:proofErr w:type="spellEnd"/>
          <w:r w:rsidRPr="003826D4">
            <w:rPr>
              <w:lang w:val="en-US"/>
            </w:rPr>
            <w:t xml:space="preserve">, B.C. </w:t>
          </w:r>
          <w:proofErr w:type="spellStart"/>
          <w:r w:rsidRPr="003826D4">
            <w:rPr>
              <w:lang w:val="en-US"/>
            </w:rPr>
            <w:t>Vermeire</w:t>
          </w:r>
          <w:proofErr w:type="spellEnd"/>
          <w:r w:rsidRPr="003826D4">
            <w:rPr>
              <w:lang w:val="en-US"/>
            </w:rPr>
            <w:t xml:space="preserve"> // Journal of Computational Physics. – 2022. – </w:t>
          </w:r>
          <w:r>
            <w:t>Т</w:t>
          </w:r>
          <w:r w:rsidRPr="003826D4">
            <w:rPr>
              <w:lang w:val="en-US"/>
            </w:rPr>
            <w:t>.468. – C.111470.</w:t>
          </w:r>
        </w:p>
        <w:bookmarkEnd w:id="172"/>
        <w:p w14:paraId="36A70E50" w14:textId="77777777" w:rsidR="003826D4" w:rsidRDefault="003826D4" w:rsidP="003826D4">
          <w:pPr>
            <w:pStyle w:val="CitaviBibliographyEntry"/>
          </w:pPr>
          <w:r>
            <w:t>44.</w:t>
          </w:r>
          <w:r>
            <w:tab/>
          </w:r>
          <w:bookmarkStart w:id="173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73"/>
        <w:p w14:paraId="0C8D73FE" w14:textId="77777777" w:rsidR="003826D4" w:rsidRDefault="003826D4" w:rsidP="003826D4">
          <w:pPr>
            <w:pStyle w:val="CitaviBibliographyEntry"/>
          </w:pPr>
          <w:r>
            <w:t>45.</w:t>
          </w:r>
          <w:r>
            <w:tab/>
          </w:r>
          <w:bookmarkStart w:id="174" w:name="_CTVL001c6f622c35dcc45c3b88abad104942fa9"/>
          <w:r>
            <w:t xml:space="preserve">Гир, К.В. Численное интегрирование обыкновенных дифференциальных уравнений / К.В. Гир // </w:t>
          </w:r>
          <w:proofErr w:type="spellStart"/>
          <w:r>
            <w:t>Mathematics</w:t>
          </w:r>
          <w:proofErr w:type="spellEnd"/>
          <w:r>
            <w:t xml:space="preserve">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Computation</w:t>
          </w:r>
          <w:proofErr w:type="spellEnd"/>
          <w:r>
            <w:t>. – 1967. – Т.98.</w:t>
          </w:r>
        </w:p>
        <w:bookmarkEnd w:id="174"/>
        <w:p w14:paraId="171D0ED5" w14:textId="77777777" w:rsidR="003826D4" w:rsidRDefault="003826D4" w:rsidP="003826D4">
          <w:pPr>
            <w:pStyle w:val="CitaviBibliographyEntry"/>
          </w:pPr>
          <w:r>
            <w:t>46.</w:t>
          </w:r>
          <w:r>
            <w:tab/>
          </w:r>
          <w:bookmarkStart w:id="175" w:name="_CTVL001832d1fd66b64488fbead14ccf5132a17"/>
          <w:r>
            <w:t xml:space="preserve">Самарский, А.А. Численные методы: учеб. пособие для вузов / А.А. Самарский, А.В. </w:t>
          </w:r>
          <w:proofErr w:type="spellStart"/>
          <w:r>
            <w:t>Гулин</w:t>
          </w:r>
          <w:proofErr w:type="spellEnd"/>
          <w:r>
            <w:t>. – Москва: Наука, 1989.</w:t>
          </w:r>
        </w:p>
        <w:bookmarkEnd w:id="175"/>
        <w:p w14:paraId="44DE1153" w14:textId="77777777" w:rsidR="003826D4" w:rsidRDefault="003826D4" w:rsidP="003826D4">
          <w:pPr>
            <w:pStyle w:val="CitaviBibliographyEntry"/>
          </w:pPr>
          <w:r>
            <w:lastRenderedPageBreak/>
            <w:t>47.</w:t>
          </w:r>
          <w:r>
            <w:tab/>
          </w:r>
          <w:bookmarkStart w:id="176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76"/>
        <w:p w14:paraId="2DF285A9" w14:textId="77777777" w:rsidR="003826D4" w:rsidRDefault="003826D4" w:rsidP="003826D4">
          <w:pPr>
            <w:pStyle w:val="CitaviBibliographyEntry"/>
          </w:pPr>
          <w:r>
            <w:t>48.</w:t>
          </w:r>
          <w:r>
            <w:tab/>
          </w:r>
          <w:bookmarkStart w:id="177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77"/>
        <w:p w14:paraId="3DC9FA53" w14:textId="77777777" w:rsidR="003826D4" w:rsidRDefault="003826D4" w:rsidP="003826D4">
          <w:pPr>
            <w:pStyle w:val="CitaviBibliographyEntry"/>
          </w:pPr>
          <w:r>
            <w:t>49.</w:t>
          </w:r>
          <w:r>
            <w:tab/>
          </w:r>
          <w:bookmarkStart w:id="178" w:name="_CTVL001ba48853b548e4e90aeb80421cf674030"/>
          <w:proofErr w:type="spellStart"/>
          <w:r>
            <w:t>Авхадиев</w:t>
          </w:r>
          <w:proofErr w:type="spellEnd"/>
          <w:r>
            <w:t xml:space="preserve">, Ф. Численные методы алгебры и анализа / Ф. </w:t>
          </w:r>
          <w:proofErr w:type="spellStart"/>
          <w:r>
            <w:t>Авхадиев</w:t>
          </w:r>
          <w:proofErr w:type="spellEnd"/>
          <w:r>
            <w:t>. – Казань: Казанский университет, 2019.</w:t>
          </w:r>
        </w:p>
        <w:bookmarkEnd w:id="178"/>
        <w:p w14:paraId="3FF51679" w14:textId="77777777" w:rsidR="003826D4" w:rsidRDefault="003826D4" w:rsidP="003826D4">
          <w:pPr>
            <w:pStyle w:val="CitaviBibliographyEntry"/>
          </w:pPr>
          <w:r>
            <w:t>50.</w:t>
          </w:r>
          <w:r>
            <w:tab/>
          </w:r>
          <w:bookmarkStart w:id="179" w:name="_CTVL0010471d3e385a5428c87089fad00015b68"/>
          <w:r>
            <w:t xml:space="preserve">Эстербю, О. Прямые методы для разреженных матриц / О. Эстербю, З. </w:t>
          </w:r>
          <w:proofErr w:type="spellStart"/>
          <w:r>
            <w:t>Златев</w:t>
          </w:r>
          <w:proofErr w:type="spellEnd"/>
          <w:r>
            <w:t>, 1987.</w:t>
          </w:r>
        </w:p>
        <w:bookmarkEnd w:id="179"/>
        <w:p w14:paraId="3A3E186C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51.</w:t>
          </w:r>
          <w:r w:rsidRPr="003826D4">
            <w:rPr>
              <w:lang w:val="en-US"/>
            </w:rPr>
            <w:tab/>
          </w:r>
          <w:bookmarkStart w:id="180" w:name="_CTVL0010b56564199754e62bb0829457e16fdf2"/>
          <w:r w:rsidRPr="003826D4">
            <w:rPr>
              <w:lang w:val="en-US"/>
            </w:rPr>
            <w:t xml:space="preserve">Duff, I.S. Direct methods for sparse matrices / I.S. Duff, A.M. </w:t>
          </w:r>
          <w:proofErr w:type="spellStart"/>
          <w:r w:rsidRPr="003826D4">
            <w:rPr>
              <w:lang w:val="en-US"/>
            </w:rPr>
            <w:t>Erisman</w:t>
          </w:r>
          <w:proofErr w:type="spellEnd"/>
          <w:r w:rsidRPr="003826D4">
            <w:rPr>
              <w:lang w:val="en-US"/>
            </w:rPr>
            <w:t>, J.K. Reid. – Oxford: Oxford University Press, 2017.</w:t>
          </w:r>
        </w:p>
        <w:bookmarkEnd w:id="180"/>
        <w:p w14:paraId="20961FEE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52.</w:t>
          </w:r>
          <w:r w:rsidRPr="003826D4">
            <w:rPr>
              <w:lang w:val="en-US"/>
            </w:rPr>
            <w:tab/>
          </w:r>
          <w:bookmarkStart w:id="181" w:name="_CTVL00152f8f42f720f4e04b70625d8f3ebe7c8"/>
          <w:r w:rsidRPr="003826D4">
            <w:rPr>
              <w:lang w:val="en-US"/>
            </w:rPr>
            <w:t>Saad, Y. Iterative methods for sparse linear systems / Y. Saad. – Philadelphia: SIAM, 2003.</w:t>
          </w:r>
        </w:p>
        <w:bookmarkEnd w:id="181"/>
        <w:p w14:paraId="67B2A1C0" w14:textId="77777777" w:rsidR="003826D4" w:rsidRPr="003826D4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53.</w:t>
          </w:r>
          <w:r w:rsidRPr="003826D4">
            <w:rPr>
              <w:lang w:val="en-US"/>
            </w:rPr>
            <w:tab/>
          </w:r>
          <w:bookmarkStart w:id="182" w:name="_CTVL00123786719e4e74060a52dd6d5a04bbf83"/>
          <w:r w:rsidRPr="003826D4">
            <w:rPr>
              <w:lang w:val="en-US"/>
            </w:rPr>
            <w:t xml:space="preserve">Schenk, O. Two-level dynamic scheduling in PARDISO: Improved scalability on shared memory multiprocessing systems / O. Schenk, K. </w:t>
          </w:r>
          <w:proofErr w:type="spellStart"/>
          <w:r w:rsidRPr="003826D4">
            <w:rPr>
              <w:lang w:val="en-US"/>
            </w:rPr>
            <w:t>Gärtner</w:t>
          </w:r>
          <w:proofErr w:type="spellEnd"/>
          <w:r w:rsidRPr="003826D4">
            <w:rPr>
              <w:lang w:val="en-US"/>
            </w:rPr>
            <w:t xml:space="preserve"> // Parallel Computing. – 2002. – </w:t>
          </w:r>
          <w:r>
            <w:t>Т</w:t>
          </w:r>
          <w:r w:rsidRPr="003826D4">
            <w:rPr>
              <w:lang w:val="en-US"/>
            </w:rPr>
            <w:t>.28, №2. – C.187–197.</w:t>
          </w:r>
        </w:p>
        <w:bookmarkEnd w:id="182"/>
        <w:p w14:paraId="7E865D85" w14:textId="07AB9F04" w:rsidR="000053AF" w:rsidRPr="00E06C9B" w:rsidRDefault="003826D4" w:rsidP="003826D4">
          <w:pPr>
            <w:pStyle w:val="CitaviBibliographyEntry"/>
            <w:rPr>
              <w:lang w:val="en-US"/>
            </w:rPr>
          </w:pPr>
          <w:r w:rsidRPr="003826D4">
            <w:rPr>
              <w:lang w:val="en-US"/>
            </w:rPr>
            <w:t>54.</w:t>
          </w:r>
          <w:r w:rsidRPr="003826D4">
            <w:rPr>
              <w:lang w:val="en-US"/>
            </w:rPr>
            <w:tab/>
          </w:r>
          <w:bookmarkStart w:id="183" w:name="_CTVL0011ed0dec2a5e6408bb3deafe782c9dea5"/>
          <w:r w:rsidRPr="003826D4">
            <w:rPr>
              <w:lang w:val="en-US"/>
            </w:rPr>
            <w:t xml:space="preserve">Intel. </w:t>
          </w:r>
          <w:proofErr w:type="spellStart"/>
          <w:r w:rsidRPr="003826D4">
            <w:rPr>
              <w:lang w:val="en-US"/>
            </w:rPr>
            <w:t>oneMKL</w:t>
          </w:r>
          <w:proofErr w:type="spellEnd"/>
          <w:r w:rsidRPr="003826D4">
            <w:rPr>
              <w:lang w:val="en-US"/>
            </w:rPr>
            <w:t xml:space="preserve"> PARDISO - Parallel Direct Sparse Solver Interface / Intel. – https://www.intel.com/content/www/us/en/docs/onemkl/developer-reference-c/2023-0/onemkl-pardiso-parallel-direct-sparse-solver-iface.html</w:t>
          </w:r>
          <w:bookmarkEnd w:id="183"/>
          <w:r w:rsidRPr="003826D4">
            <w:rPr>
              <w:lang w:val="en-US"/>
            </w:rPr>
            <w:t>.</w:t>
          </w:r>
          <w:r w:rsidR="000053AF">
            <w:fldChar w:fldCharType="end"/>
          </w:r>
        </w:p>
      </w:sdtContent>
    </w:sdt>
    <w:p w14:paraId="5335FDD9" w14:textId="77777777" w:rsidR="000053AF" w:rsidRPr="00E06C9B" w:rsidRDefault="000053AF" w:rsidP="000053AF">
      <w:pPr>
        <w:rPr>
          <w:lang w:val="en-US"/>
        </w:rPr>
      </w:pPr>
    </w:p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HOME" w:date="2023-05-14T11:55:00Z" w:initials="H">
    <w:p w14:paraId="78291C7C" w14:textId="1D1A5B7F" w:rsidR="0014242F" w:rsidRDefault="0014242F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4" w:author="HOME" w:date="2023-05-14T11:50:00Z" w:initials="H">
    <w:p w14:paraId="1AAA2AE6" w14:textId="337645BA" w:rsidR="0014242F" w:rsidRDefault="0014242F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5" w:author="HOME" w:date="2023-05-14T11:52:00Z" w:initials="H">
    <w:p w14:paraId="4BC14270" w14:textId="06169C26" w:rsidR="0014242F" w:rsidRDefault="0014242F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6" w:author="HOME" w:date="2023-05-14T12:01:00Z" w:initials="H">
    <w:p w14:paraId="161924FE" w14:textId="70263656" w:rsidR="0014242F" w:rsidRDefault="0014242F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7" w:author="HOME" w:date="2023-05-14T12:07:00Z" w:initials="H">
    <w:p w14:paraId="68633A22" w14:textId="10F58F69" w:rsidR="0014242F" w:rsidRDefault="0014242F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8" w:author="HOME" w:date="2023-05-14T12:10:00Z" w:initials="H">
    <w:p w14:paraId="04777181" w14:textId="5B5DB2F5" w:rsidR="0014242F" w:rsidRDefault="0014242F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9" w:author="HOME" w:date="2023-05-14T12:12:00Z" w:initials="H">
    <w:p w14:paraId="25190B0A" w14:textId="72E00AF5" w:rsidR="0014242F" w:rsidRDefault="0014242F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10" w:author="HOME" w:date="2023-05-14T12:15:00Z" w:initials="H">
    <w:p w14:paraId="1CE79B8B" w14:textId="1C933637" w:rsidR="0014242F" w:rsidRDefault="0014242F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6" w:author="HOME" w:date="2023-05-16T08:19:00Z" w:initials="H">
    <w:p w14:paraId="6B4DC14F" w14:textId="4BA4CDE0" w:rsidR="0014242F" w:rsidRPr="00C77E20" w:rsidRDefault="0014242F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инфа про 1.4 хиноны, не </w:t>
      </w:r>
      <w:proofErr w:type="gramStart"/>
      <w:r>
        <w:t>факт</w:t>
      </w:r>
      <w:proofErr w:type="gramEnd"/>
      <w:r>
        <w:t xml:space="preserve"> что это подойдет, так как там он говорит: все идет не из Т, а из </w:t>
      </w:r>
      <w:r>
        <w:rPr>
          <w:lang w:val="en-US"/>
        </w:rPr>
        <w:t>S</w:t>
      </w:r>
    </w:p>
  </w:comment>
  <w:comment w:id="17" w:author="HOME" w:date="2023-05-14T12:21:00Z" w:initials="H">
    <w:p w14:paraId="1C0493B9" w14:textId="51C75425" w:rsidR="0014242F" w:rsidRPr="00975EA5" w:rsidRDefault="0014242F">
      <w:pPr>
        <w:pStyle w:val="afd"/>
      </w:pPr>
      <w:r>
        <w:rPr>
          <w:rStyle w:val="afc"/>
        </w:rPr>
        <w:annotationRef/>
      </w:r>
      <w:r>
        <w:t>переделал и ниже тоже</w:t>
      </w:r>
    </w:p>
  </w:comment>
  <w:comment w:id="18" w:author="HOME" w:date="2023-05-16T08:09:00Z" w:initials="H">
    <w:p w14:paraId="07794238" w14:textId="48CCC2A1" w:rsidR="0014242F" w:rsidRDefault="0014242F">
      <w:pPr>
        <w:pStyle w:val="afd"/>
      </w:pPr>
      <w:r>
        <w:rPr>
          <w:rStyle w:val="afc"/>
        </w:rPr>
        <w:annotationRef/>
      </w:r>
      <w:r>
        <w:t>из этого можно найти константы скорости</w:t>
      </w:r>
    </w:p>
  </w:comment>
  <w:comment w:id="19" w:author="HOME" w:date="2023-05-14T12:18:00Z" w:initials="H">
    <w:p w14:paraId="60467B02" w14:textId="01C48008" w:rsidR="0014242F" w:rsidRDefault="0014242F">
      <w:pPr>
        <w:pStyle w:val="afd"/>
      </w:pPr>
      <w:r>
        <w:rPr>
          <w:rStyle w:val="afc"/>
        </w:rPr>
        <w:annotationRef/>
      </w:r>
      <w:r>
        <w:t>вставить время</w:t>
      </w:r>
    </w:p>
  </w:comment>
  <w:comment w:id="25" w:author="HOME" w:date="2023-05-14T12:22:00Z" w:initials="H">
    <w:p w14:paraId="4FB1FAD1" w14:textId="61AC4746" w:rsidR="0014242F" w:rsidRDefault="0014242F">
      <w:pPr>
        <w:pStyle w:val="afd"/>
      </w:pPr>
      <w:r>
        <w:rPr>
          <w:rStyle w:val="afc"/>
        </w:rPr>
        <w:annotationRef/>
      </w:r>
      <w:r>
        <w:t xml:space="preserve">это неверно, они есть, вставить множество </w:t>
      </w:r>
      <w:proofErr w:type="spellStart"/>
      <w:r>
        <w:rPr>
          <w:lang w:val="en-US"/>
        </w:rPr>
        <w:t>kH</w:t>
      </w:r>
      <w:proofErr w:type="spellEnd"/>
      <w:r>
        <w:t xml:space="preserve"> </w:t>
      </w:r>
    </w:p>
    <w:p w14:paraId="2E10F576" w14:textId="697F321A" w:rsidR="0014242F" w:rsidRPr="00962A62" w:rsidRDefault="0014242F">
      <w:pPr>
        <w:pStyle w:val="afd"/>
      </w:pPr>
      <w:r>
        <w:t>немецкая</w:t>
      </w:r>
      <w:r w:rsidRPr="007A67C0">
        <w:rPr>
          <w:lang w:val="en-US"/>
        </w:rPr>
        <w:t xml:space="preserve"> </w:t>
      </w:r>
      <w:r>
        <w:t>статья</w:t>
      </w:r>
      <w:r w:rsidRPr="007A67C0">
        <w:rPr>
          <w:lang w:val="en-US"/>
        </w:rPr>
        <w:t xml:space="preserve">, </w:t>
      </w:r>
      <w:r>
        <w:rPr>
          <w:lang w:val="en-US"/>
        </w:rPr>
        <w:t>advanced</w:t>
      </w:r>
      <w:r w:rsidRPr="007A67C0">
        <w:rPr>
          <w:lang w:val="en-US"/>
        </w:rPr>
        <w:t xml:space="preserve"> </w:t>
      </w:r>
      <w:r>
        <w:rPr>
          <w:lang w:val="en-US"/>
        </w:rPr>
        <w:t>and</w:t>
      </w:r>
      <w:r w:rsidRPr="007A67C0">
        <w:rPr>
          <w:lang w:val="en-US"/>
        </w:rPr>
        <w:t xml:space="preserve"> </w:t>
      </w:r>
      <w:r>
        <w:rPr>
          <w:lang w:val="en-US"/>
        </w:rPr>
        <w:t>another</w:t>
      </w:r>
      <w:r w:rsidRPr="007A67C0">
        <w:rPr>
          <w:lang w:val="en-US"/>
        </w:rPr>
        <w:t xml:space="preserve"> </w:t>
      </w:r>
      <w:r>
        <w:rPr>
          <w:lang w:val="en-US"/>
        </w:rPr>
        <w:t>scheme</w:t>
      </w:r>
      <w:r w:rsidRPr="007A67C0">
        <w:rPr>
          <w:lang w:val="en-US"/>
        </w:rPr>
        <w:t xml:space="preserve"> </w:t>
      </w:r>
      <w:r>
        <w:t>вставить</w:t>
      </w:r>
      <w:r w:rsidRPr="007A67C0">
        <w:rPr>
          <w:lang w:val="en-US"/>
        </w:rPr>
        <w:t xml:space="preserve">. </w:t>
      </w:r>
      <w:r>
        <w:t>По ним вопросы</w:t>
      </w:r>
    </w:p>
  </w:comment>
  <w:comment w:id="26" w:author="HOME" w:date="2023-05-16T14:10:00Z" w:initials="H">
    <w:p w14:paraId="0789C7AB" w14:textId="43A84EB2" w:rsidR="0014242F" w:rsidRDefault="0014242F">
      <w:pPr>
        <w:pStyle w:val="afd"/>
      </w:pPr>
      <w:r>
        <w:rPr>
          <w:rStyle w:val="afc"/>
        </w:rPr>
        <w:annotationRef/>
      </w:r>
      <w:r>
        <w:t>я не согласен, это вообще бред, мы просто еще не знаем всего</w:t>
      </w:r>
    </w:p>
  </w:comment>
  <w:comment w:id="27" w:author="HOME" w:date="2023-05-11T21:19:00Z" w:initials="H">
    <w:p w14:paraId="7FF579F8" w14:textId="4E422D53" w:rsidR="0014242F" w:rsidRPr="008712D1" w:rsidRDefault="0014242F" w:rsidP="00841974">
      <w:pPr>
        <w:pStyle w:val="afd"/>
      </w:pPr>
      <w:r>
        <w:rPr>
          <w:rStyle w:val="afc"/>
        </w:rPr>
        <w:annotationRef/>
      </w:r>
      <w:r>
        <w:rPr>
          <w:rStyle w:val="afc"/>
        </w:rPr>
        <w:t xml:space="preserve">нужно ли перерисовать схему используя статьи с полной схемой и соединить их вместе и заменить А на </w:t>
      </w:r>
      <w:r>
        <w:rPr>
          <w:rStyle w:val="afc"/>
          <w:lang w:val="en-US"/>
        </w:rPr>
        <w:t>Q</w:t>
      </w:r>
    </w:p>
  </w:comment>
  <w:comment w:id="28" w:author="HOME" w:date="2023-05-12T17:08:00Z" w:initials="H">
    <w:p w14:paraId="3CAAC860" w14:textId="5CEBE20A" w:rsidR="0014242F" w:rsidRDefault="0014242F">
      <w:pPr>
        <w:pStyle w:val="afd"/>
      </w:pPr>
      <w:r>
        <w:rPr>
          <w:rStyle w:val="afc"/>
        </w:rPr>
        <w:annotationRef/>
      </w:r>
      <w:r>
        <w:t>Так ли это? Или использовать другую схему, а если нет констант, можно вообще забить на это все, пусть будет, но считать я буду проще</w:t>
      </w:r>
    </w:p>
  </w:comment>
  <w:comment w:id="29" w:author="HOME" w:date="2023-05-16T14:12:00Z" w:initials="H">
    <w:p w14:paraId="3C35107B" w14:textId="09BBB49A" w:rsidR="0014242F" w:rsidRDefault="0014242F">
      <w:pPr>
        <w:pStyle w:val="afd"/>
      </w:pPr>
      <w:r>
        <w:rPr>
          <w:rStyle w:val="afc"/>
        </w:rPr>
        <w:annotationRef/>
      </w:r>
      <w:r>
        <w:t>На этой схеме – просто сумма</w:t>
      </w:r>
    </w:p>
  </w:comment>
  <w:comment w:id="32" w:author="HOME" w:date="2023-05-16T14:38:00Z" w:initials="H">
    <w:p w14:paraId="0B82DDD8" w14:textId="4D8664DD" w:rsidR="0014242F" w:rsidRDefault="0014242F">
      <w:pPr>
        <w:pStyle w:val="afd"/>
      </w:pPr>
      <w:r>
        <w:rPr>
          <w:rStyle w:val="afc"/>
        </w:rPr>
        <w:annotationRef/>
      </w:r>
      <w:r>
        <w:t xml:space="preserve">если верить </w:t>
      </w:r>
      <w:proofErr w:type="spellStart"/>
      <w:r>
        <w:t>левину</w:t>
      </w:r>
      <w:proofErr w:type="spellEnd"/>
      <w:r>
        <w:t xml:space="preserve"> и </w:t>
      </w:r>
      <w:proofErr w:type="spellStart"/>
      <w:r>
        <w:t>кузьмину</w:t>
      </w:r>
      <w:proofErr w:type="spellEnd"/>
      <w:r>
        <w:t xml:space="preserve">, но там другая </w:t>
      </w:r>
      <w:proofErr w:type="spellStart"/>
      <w:r>
        <w:t>сфхема</w:t>
      </w:r>
      <w:proofErr w:type="spellEnd"/>
      <w:r>
        <w:t xml:space="preserve"> и есть константа </w:t>
      </w:r>
      <w:r>
        <w:rPr>
          <w:lang w:val="en-US"/>
        </w:rPr>
        <w:t>KH</w:t>
      </w:r>
      <w:r>
        <w:t xml:space="preserve"> равновесия в клетке, дополнить </w:t>
      </w:r>
      <w:proofErr w:type="gramStart"/>
      <w:r>
        <w:t>про амину</w:t>
      </w:r>
      <w:proofErr w:type="gramEnd"/>
      <w:r>
        <w:t xml:space="preserve"> из </w:t>
      </w:r>
      <w:proofErr w:type="spellStart"/>
      <w:r>
        <w:t>кузьмина</w:t>
      </w:r>
      <w:proofErr w:type="spellEnd"/>
      <w:r>
        <w:t xml:space="preserve"> стр. 18-19, но что?</w:t>
      </w:r>
    </w:p>
  </w:comment>
  <w:comment w:id="33" w:author="HOME" w:date="2023-05-16T09:00:00Z" w:initials="H">
    <w:p w14:paraId="3D2C143B" w14:textId="4A6556AD" w:rsidR="0014242F" w:rsidRDefault="0014242F">
      <w:pPr>
        <w:pStyle w:val="afd"/>
      </w:pPr>
      <w:r>
        <w:rPr>
          <w:rStyle w:val="afc"/>
        </w:rPr>
        <w:annotationRef/>
      </w:r>
      <w:r>
        <w:t>Это не хинон, уточнить из диссера и разобраться в других реакциях</w:t>
      </w:r>
    </w:p>
  </w:comment>
  <w:comment w:id="34" w:author="HOME" w:date="2023-05-16T08:55:00Z" w:initials="H">
    <w:p w14:paraId="5408AE17" w14:textId="78C51401" w:rsidR="0014242F" w:rsidRPr="0097363D" w:rsidRDefault="0014242F">
      <w:pPr>
        <w:pStyle w:val="afd"/>
      </w:pPr>
      <w:r>
        <w:rPr>
          <w:rStyle w:val="afc"/>
        </w:rPr>
        <w:annotationRef/>
      </w:r>
      <w:r>
        <w:t>Нет на этой схеме</w:t>
      </w:r>
    </w:p>
  </w:comment>
  <w:comment w:id="35" w:author="HOME" w:date="2023-05-14T12:25:00Z" w:initials="H">
    <w:p w14:paraId="7ECAC0C6" w14:textId="2514BFAA" w:rsidR="0014242F" w:rsidRDefault="0014242F">
      <w:pPr>
        <w:pStyle w:val="afd"/>
      </w:pPr>
      <w:r>
        <w:rPr>
          <w:rStyle w:val="afc"/>
        </w:rPr>
        <w:annotationRef/>
      </w:r>
      <w:r>
        <w:t>Добавить схему с хиноном</w:t>
      </w:r>
    </w:p>
  </w:comment>
  <w:comment w:id="38" w:author="HOME" w:date="2023-05-13T22:45:00Z" w:initials="H">
    <w:p w14:paraId="2239C6CE" w14:textId="313FCB14" w:rsidR="0014242F" w:rsidRDefault="0014242F">
      <w:pPr>
        <w:pStyle w:val="afd"/>
      </w:pPr>
      <w:r>
        <w:rPr>
          <w:rStyle w:val="afc"/>
        </w:rPr>
        <w:annotationRef/>
      </w:r>
      <w:r>
        <w:t>Уточнить, ошибка здесь!</w:t>
      </w:r>
    </w:p>
  </w:comment>
  <w:comment w:id="39" w:author="HOME" w:date="2023-05-16T09:51:00Z" w:initials="H">
    <w:p w14:paraId="771CAC21" w14:textId="72ED8EAB" w:rsidR="0014242F" w:rsidRDefault="0014242F">
      <w:pPr>
        <w:pStyle w:val="afd"/>
      </w:pPr>
      <w:r>
        <w:rPr>
          <w:rStyle w:val="afc"/>
        </w:rPr>
        <w:annotationRef/>
      </w:r>
      <w:r>
        <w:t>Либо вообще, либо должным образом: только как константа, а не диффузионная модель</w:t>
      </w:r>
    </w:p>
  </w:comment>
  <w:comment w:id="40" w:author="HOME" w:date="2023-05-16T13:49:00Z" w:initials="H">
    <w:p w14:paraId="040C4833" w14:textId="77777777" w:rsidR="0014242F" w:rsidRPr="00111886" w:rsidRDefault="0014242F" w:rsidP="00A82AA0">
      <w:pPr>
        <w:pStyle w:val="afd"/>
      </w:pPr>
      <w:r>
        <w:rPr>
          <w:rStyle w:val="afc"/>
        </w:rPr>
        <w:annotationRef/>
      </w:r>
      <w:r>
        <w:rPr>
          <w:lang w:val="en-US"/>
        </w:rPr>
        <w:t>Start</w:t>
      </w:r>
      <w:r w:rsidRPr="00111886">
        <w:t xml:space="preserve"> </w:t>
      </w:r>
      <w:proofErr w:type="spellStart"/>
      <w:r>
        <w:rPr>
          <w:lang w:val="en-US"/>
        </w:rPr>
        <w:t>rephr</w:t>
      </w:r>
      <w:proofErr w:type="spellEnd"/>
    </w:p>
  </w:comment>
  <w:comment w:id="41" w:author="HOME" w:date="2023-05-16T13:58:00Z" w:initials="H">
    <w:p w14:paraId="663A73B6" w14:textId="77777777" w:rsidR="0014242F" w:rsidRDefault="0014242F" w:rsidP="00A82AA0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43" w:author="HOME" w:date="2023-05-16T10:01:00Z" w:initials="H">
    <w:p w14:paraId="1558FC77" w14:textId="2633249A" w:rsidR="0014242F" w:rsidRPr="00786CA9" w:rsidRDefault="0014242F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44" w:author="HOME" w:date="2023-05-16T10:33:00Z" w:initials="H">
    <w:p w14:paraId="4096908B" w14:textId="44F8D7AE" w:rsidR="0014242F" w:rsidRDefault="0014242F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значения </w:t>
      </w:r>
      <w:proofErr w:type="spellStart"/>
      <w:r>
        <w:rPr>
          <w:lang w:val="en-US"/>
        </w:rPr>
        <w:t>pK</w:t>
      </w:r>
      <w:proofErr w:type="spellEnd"/>
      <w:r>
        <w:t xml:space="preserve"> </w:t>
      </w:r>
      <w:proofErr w:type="spellStart"/>
      <w:r>
        <w:t>семхин</w:t>
      </w:r>
      <w:proofErr w:type="spellEnd"/>
      <w:r>
        <w:t xml:space="preserve"> радикалов, но это без </w:t>
      </w:r>
      <w:proofErr w:type="gramStart"/>
      <w:r>
        <w:t>полимеризации</w:t>
      </w:r>
      <w:proofErr w:type="gramEnd"/>
      <w:r>
        <w:t xml:space="preserve"> а просто равновесие в растворе</w:t>
      </w:r>
    </w:p>
  </w:comment>
  <w:comment w:id="45" w:author="HOME" w:date="2023-05-16T10:04:00Z" w:initials="H">
    <w:p w14:paraId="0347FFC8" w14:textId="7CDB0CDA" w:rsidR="0014242F" w:rsidRPr="00852EB5" w:rsidRDefault="0014242F">
      <w:pPr>
        <w:pStyle w:val="afd"/>
      </w:pPr>
      <w:r>
        <w:rPr>
          <w:rStyle w:val="afc"/>
        </w:rPr>
        <w:annotationRef/>
      </w:r>
      <w:r>
        <w:t>уточнить единицы измерения</w:t>
      </w:r>
    </w:p>
  </w:comment>
  <w:comment w:id="46" w:author="HOME" w:date="2023-05-16T10:22:00Z" w:initials="H">
    <w:p w14:paraId="5ECE0E15" w14:textId="03A267FE" w:rsidR="0014242F" w:rsidRPr="0041419D" w:rsidRDefault="0014242F">
      <w:pPr>
        <w:pStyle w:val="afd"/>
      </w:pPr>
      <w:r>
        <w:rPr>
          <w:rStyle w:val="afc"/>
        </w:rPr>
        <w:annotationRef/>
      </w:r>
      <w:r>
        <w:t xml:space="preserve">у </w:t>
      </w:r>
      <w:proofErr w:type="spellStart"/>
      <w:r>
        <w:t>кузьмина</w:t>
      </w:r>
      <w:proofErr w:type="spellEnd"/>
      <w:r>
        <w:t xml:space="preserve"> есть еще ссылки на реакции с кислородом и другими </w:t>
      </w:r>
      <w:r>
        <w:rPr>
          <w:lang w:val="en-US"/>
        </w:rPr>
        <w:t>Ox</w:t>
      </w:r>
      <w:r>
        <w:t>. Нужны ли они?</w:t>
      </w:r>
    </w:p>
  </w:comment>
  <w:comment w:id="47" w:author="HOME" w:date="2023-05-16T10:31:00Z" w:initials="H">
    <w:p w14:paraId="31A84E1B" w14:textId="7F282617" w:rsidR="0014242F" w:rsidRDefault="0014242F">
      <w:pPr>
        <w:pStyle w:val="afd"/>
      </w:pPr>
      <w:r>
        <w:rPr>
          <w:rStyle w:val="afc"/>
        </w:rPr>
        <w:annotationRef/>
      </w:r>
      <w:r>
        <w:t xml:space="preserve">Конец </w:t>
      </w:r>
      <w:proofErr w:type="spellStart"/>
      <w:r>
        <w:t>перефраз</w:t>
      </w:r>
      <w:proofErr w:type="spellEnd"/>
    </w:p>
  </w:comment>
  <w:comment w:id="52" w:author="HOME" w:date="2023-05-16T15:12:00Z" w:initials="H">
    <w:p w14:paraId="00E0D0F4" w14:textId="41988CD6" w:rsidR="0014242F" w:rsidRDefault="0014242F">
      <w:pPr>
        <w:pStyle w:val="afd"/>
      </w:pPr>
      <w:r>
        <w:rPr>
          <w:rStyle w:val="afc"/>
        </w:rPr>
        <w:annotationRef/>
      </w:r>
      <w:r>
        <w:t>В фотовосстановление</w:t>
      </w:r>
    </w:p>
  </w:comment>
  <w:comment w:id="53" w:author="HOME" w:date="2023-05-16T14:54:00Z" w:initials="H">
    <w:p w14:paraId="4BF83FFF" w14:textId="440D2B0E" w:rsidR="0014242F" w:rsidRPr="004D745C" w:rsidRDefault="0014242F">
      <w:pPr>
        <w:pStyle w:val="afd"/>
      </w:pPr>
      <w:r>
        <w:rPr>
          <w:rStyle w:val="afc"/>
        </w:rPr>
        <w:annotationRef/>
      </w:r>
      <w:r>
        <w:t xml:space="preserve">Начало </w:t>
      </w:r>
      <w:proofErr w:type="spellStart"/>
      <w:r>
        <w:t>перефраз</w:t>
      </w:r>
      <w:proofErr w:type="spellEnd"/>
    </w:p>
  </w:comment>
  <w:comment w:id="54" w:author="HOME" w:date="2023-05-16T15:10:00Z" w:initials="H">
    <w:p w14:paraId="34F0AE06" w14:textId="3E13186C" w:rsidR="0014242F" w:rsidRDefault="0014242F">
      <w:pPr>
        <w:pStyle w:val="afd"/>
      </w:pPr>
      <w:r>
        <w:rPr>
          <w:rStyle w:val="afc"/>
        </w:rPr>
        <w:annotationRef/>
      </w:r>
      <w:r>
        <w:t>Надо ли это?</w:t>
      </w:r>
      <w:r w:rsidR="00CB7E00">
        <w:t xml:space="preserve"> И проверить точно ли 9,10фенантрахинон а не </w:t>
      </w:r>
      <w:proofErr w:type="spellStart"/>
      <w:r w:rsidR="00CB7E00">
        <w:t>сульфопроизводное</w:t>
      </w:r>
      <w:proofErr w:type="spellEnd"/>
      <w:r w:rsidR="00CB7E00">
        <w:t xml:space="preserve"> 9,10фантрахинон</w:t>
      </w:r>
    </w:p>
  </w:comment>
  <w:comment w:id="55" w:author="HOME" w:date="2023-05-16T15:28:00Z" w:initials="H">
    <w:p w14:paraId="1CEA744D" w14:textId="4D4C12DC" w:rsidR="00BB7E4D" w:rsidRDefault="00BB7E4D">
      <w:pPr>
        <w:pStyle w:val="afd"/>
      </w:pPr>
      <w:r>
        <w:rPr>
          <w:rStyle w:val="afc"/>
        </w:rPr>
        <w:annotationRef/>
      </w:r>
      <w:r>
        <w:t>добавить</w:t>
      </w:r>
    </w:p>
  </w:comment>
  <w:comment w:id="56" w:author="HOME" w:date="2023-05-16T15:37:00Z" w:initials="H">
    <w:p w14:paraId="1C929DC7" w14:textId="4927199E" w:rsidR="003826D4" w:rsidRDefault="003826D4">
      <w:pPr>
        <w:pStyle w:val="afd"/>
      </w:pPr>
      <w:r>
        <w:rPr>
          <w:rStyle w:val="afc"/>
        </w:rPr>
        <w:annotationRef/>
      </w:r>
      <w:r>
        <w:t>нужна ли она</w:t>
      </w:r>
    </w:p>
  </w:comment>
  <w:comment w:id="57" w:author="HOME" w:date="2023-05-16T15:34:00Z" w:initials="H">
    <w:p w14:paraId="0363ADCC" w14:textId="6C3C87F7" w:rsidR="00741ECC" w:rsidRDefault="00741ECC">
      <w:pPr>
        <w:pStyle w:val="afd"/>
      </w:pPr>
      <w:r>
        <w:rPr>
          <w:rStyle w:val="afc"/>
        </w:rPr>
        <w:annotationRef/>
      </w:r>
      <w:r>
        <w:t>сделать таблицу нормальной</w:t>
      </w:r>
    </w:p>
  </w:comment>
  <w:comment w:id="58" w:author="HOME" w:date="2023-05-16T15:45:00Z" w:initials="H">
    <w:p w14:paraId="3407C64D" w14:textId="3BC8DEF7" w:rsidR="00062010" w:rsidRDefault="00062010">
      <w:pPr>
        <w:pStyle w:val="afd"/>
      </w:pPr>
      <w:r>
        <w:rPr>
          <w:rStyle w:val="afc"/>
        </w:rPr>
        <w:annotationRef/>
      </w:r>
      <w:r>
        <w:t xml:space="preserve">которая должна </w:t>
      </w:r>
      <w:proofErr w:type="spellStart"/>
      <w:r>
        <w:t>соответсвовать</w:t>
      </w:r>
      <w:proofErr w:type="spellEnd"/>
      <w:r>
        <w:t xml:space="preserve"> общей схеме или 1 из</w:t>
      </w:r>
    </w:p>
  </w:comment>
  <w:comment w:id="61" w:author="HOME" w:date="2023-05-16T16:03:00Z" w:initials="H">
    <w:p w14:paraId="3B422869" w14:textId="3982E8A4" w:rsidR="001D6525" w:rsidRDefault="001D6525">
      <w:pPr>
        <w:pStyle w:val="afd"/>
      </w:pPr>
      <w:r>
        <w:rPr>
          <w:rStyle w:val="afc"/>
        </w:rPr>
        <w:annotationRef/>
      </w:r>
      <w:r>
        <w:t xml:space="preserve">что это, восстановление или просто </w:t>
      </w:r>
      <w:proofErr w:type="spellStart"/>
      <w:r>
        <w:t>побочки</w:t>
      </w:r>
      <w:proofErr w:type="spellEnd"/>
      <w:r>
        <w:t>?</w:t>
      </w:r>
    </w:p>
  </w:comment>
  <w:comment w:id="62" w:author="HOME" w:date="2023-05-16T16:11:00Z" w:initials="H">
    <w:p w14:paraId="269C7D79" w14:textId="75DCD911" w:rsidR="002C3E2B" w:rsidRDefault="002C3E2B">
      <w:pPr>
        <w:pStyle w:val="afd"/>
      </w:pPr>
      <w:r>
        <w:rPr>
          <w:rStyle w:val="afc"/>
        </w:rPr>
        <w:annotationRef/>
      </w:r>
      <w:r>
        <w:t>Обязательно!!!!!</w:t>
      </w:r>
    </w:p>
  </w:comment>
  <w:comment w:id="63" w:author="HOME" w:date="2023-05-12T11:21:00Z" w:initials="H">
    <w:p w14:paraId="3A522348" w14:textId="64D8DED8" w:rsidR="0014242F" w:rsidRPr="00962A62" w:rsidRDefault="0014242F">
      <w:pPr>
        <w:pStyle w:val="afd"/>
      </w:pPr>
      <w:r>
        <w:rPr>
          <w:rStyle w:val="afc"/>
        </w:rPr>
        <w:annotationRef/>
      </w:r>
      <w:r>
        <w:t xml:space="preserve">Какие константы скорости образования </w:t>
      </w:r>
      <w:proofErr w:type="spellStart"/>
      <w:r>
        <w:t>кетолов</w:t>
      </w:r>
      <w:proofErr w:type="spellEnd"/>
      <w:r>
        <w:t xml:space="preserve"> и эфиров? Возможно </w:t>
      </w:r>
      <w:r>
        <w:rPr>
          <w:lang w:val="en-US"/>
        </w:rPr>
        <w:t>schemes</w:t>
      </w:r>
    </w:p>
  </w:comment>
  <w:comment w:id="68" w:author="HOME" w:date="2023-05-13T20:01:00Z" w:initials="H">
    <w:p w14:paraId="5F3FEF28" w14:textId="7B575989" w:rsidR="0014242F" w:rsidRDefault="0014242F">
      <w:pPr>
        <w:pStyle w:val="afd"/>
      </w:pPr>
      <w:r>
        <w:rPr>
          <w:rStyle w:val="afc"/>
        </w:rPr>
        <w:annotationRef/>
      </w:r>
      <w:r>
        <w:t>Почему нет изопропила?</w:t>
      </w:r>
    </w:p>
  </w:comment>
  <w:comment w:id="69" w:author="HOME" w:date="2023-05-12T13:03:00Z" w:initials="H">
    <w:p w14:paraId="0B278BAD" w14:textId="37AF4D29" w:rsidR="0014242F" w:rsidRPr="00A90BCC" w:rsidRDefault="0014242F">
      <w:pPr>
        <w:pStyle w:val="afd"/>
      </w:pPr>
      <w:r>
        <w:rPr>
          <w:rStyle w:val="afc"/>
        </w:rPr>
        <w:annotationRef/>
      </w:r>
      <w:r>
        <w:t>Константы скорости?</w:t>
      </w:r>
    </w:p>
  </w:comment>
  <w:comment w:id="70" w:author="HOME" w:date="2023-05-13T17:51:00Z" w:initials="H">
    <w:p w14:paraId="280AB057" w14:textId="11AAECE1" w:rsidR="0014242F" w:rsidRDefault="0014242F" w:rsidP="00A743F4">
      <w:pPr>
        <w:pStyle w:val="afd"/>
      </w:pPr>
      <w:r>
        <w:rPr>
          <w:rStyle w:val="afc"/>
        </w:rPr>
        <w:annotationRef/>
      </w:r>
      <w:r>
        <w:t>Неточная формулировка</w:t>
      </w:r>
    </w:p>
  </w:comment>
  <w:comment w:id="75" w:author="HOME" w:date="2023-05-12T23:34:00Z" w:initials="H">
    <w:p w14:paraId="3BE7EDF3" w14:textId="77777777" w:rsidR="0014242F" w:rsidRDefault="0014242F" w:rsidP="00CC5A5F">
      <w:pPr>
        <w:pStyle w:val="afd"/>
      </w:pPr>
      <w:r>
        <w:rPr>
          <w:rStyle w:val="afc"/>
        </w:rPr>
        <w:annotationRef/>
      </w:r>
      <w:r>
        <w:t>Точно ли?</w:t>
      </w:r>
    </w:p>
  </w:comment>
  <w:comment w:id="78" w:author="HOME" w:date="2023-05-13T20:03:00Z" w:initials="H">
    <w:p w14:paraId="015CC91C" w14:textId="024524FA" w:rsidR="0014242F" w:rsidRPr="007A67C0" w:rsidRDefault="0014242F">
      <w:pPr>
        <w:pStyle w:val="afd"/>
      </w:pPr>
      <w:r>
        <w:rPr>
          <w:rStyle w:val="afc"/>
        </w:rPr>
        <w:annotationRef/>
      </w:r>
      <w:r>
        <w:t>Уточнить и добавить в радикальные реакции</w:t>
      </w:r>
    </w:p>
  </w:comment>
  <w:comment w:id="81" w:author="HOME" w:date="2023-05-12T11:20:00Z" w:initials="H">
    <w:p w14:paraId="240B2114" w14:textId="77777777" w:rsidR="0014242F" w:rsidRDefault="0014242F" w:rsidP="00CC5A5F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82" w:author="HOME" w:date="2023-05-14T12:28:00Z" w:initials="H">
    <w:p w14:paraId="68C57BF5" w14:textId="2CA6492F" w:rsidR="0014242F" w:rsidRPr="00B04A91" w:rsidRDefault="0014242F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83" w:author="HOME" w:date="2023-05-14T22:57:00Z" w:initials="H">
    <w:p w14:paraId="79CCF89D" w14:textId="2CAA6ABB" w:rsidR="0014242F" w:rsidRDefault="0014242F">
      <w:pPr>
        <w:pStyle w:val="afd"/>
      </w:pPr>
      <w:r>
        <w:rPr>
          <w:rStyle w:val="afc"/>
        </w:rPr>
        <w:annotationRef/>
      </w:r>
      <w:r>
        <w:t>Перефразировать весь абзац</w:t>
      </w:r>
    </w:p>
  </w:comment>
  <w:comment w:id="84" w:author="HOME" w:date="2023-05-16T10:50:00Z" w:initials="H">
    <w:p w14:paraId="4270DD40" w14:textId="0439CD0C" w:rsidR="0014242F" w:rsidRPr="00D50E28" w:rsidRDefault="0014242F">
      <w:pPr>
        <w:pStyle w:val="afd"/>
      </w:pPr>
      <w:r>
        <w:rPr>
          <w:rStyle w:val="afc"/>
        </w:rPr>
        <w:annotationRef/>
      </w:r>
      <w:r>
        <w:t>Уточнить название</w:t>
      </w:r>
    </w:p>
  </w:comment>
  <w:comment w:id="85" w:author="HOME" w:date="2023-05-14T22:57:00Z" w:initials="H">
    <w:p w14:paraId="34418477" w14:textId="1B0601F4" w:rsidR="0014242F" w:rsidRDefault="0014242F">
      <w:pPr>
        <w:pStyle w:val="afd"/>
      </w:pPr>
      <w:r>
        <w:rPr>
          <w:rStyle w:val="afc"/>
        </w:rPr>
        <w:annotationRef/>
      </w:r>
      <w:r>
        <w:t xml:space="preserve">Там есть константа обмена, но это вроде обмен поляризацией при </w:t>
      </w:r>
      <w:proofErr w:type="spellStart"/>
      <w:r>
        <w:t>ямр</w:t>
      </w:r>
      <w:proofErr w:type="spellEnd"/>
      <w:r>
        <w:t xml:space="preserve"> и не нужно. Там есть еще пероксиды, но я думаю это тоже не надо</w:t>
      </w:r>
    </w:p>
  </w:comment>
  <w:comment w:id="90" w:author="HOME" w:date="2023-05-12T16:23:00Z" w:initials="H">
    <w:p w14:paraId="520E48B8" w14:textId="6EE020A3" w:rsidR="0014242F" w:rsidRDefault="0014242F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91" w:author="HOME" w:date="2023-05-14T12:29:00Z" w:initials="H">
    <w:p w14:paraId="7B28C7A4" w14:textId="77777777" w:rsidR="0014242F" w:rsidRDefault="0014242F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14242F" w:rsidRDefault="0014242F">
      <w:pPr>
        <w:pStyle w:val="afd"/>
      </w:pPr>
    </w:p>
  </w:comment>
  <w:comment w:id="92" w:author="HOME" w:date="2023-05-15T13:42:00Z" w:initials="H">
    <w:p w14:paraId="7B3DF85D" w14:textId="17D3745F" w:rsidR="0014242F" w:rsidRDefault="0014242F">
      <w:pPr>
        <w:pStyle w:val="afd"/>
      </w:pPr>
      <w:r>
        <w:rPr>
          <w:rStyle w:val="afc"/>
        </w:rPr>
        <w:annotationRef/>
      </w:r>
      <w:r>
        <w:t>Перефразировать весь раздел</w:t>
      </w:r>
    </w:p>
  </w:comment>
  <w:comment w:id="93" w:author="HOME" w:date="2023-05-15T13:50:00Z" w:initials="H">
    <w:p w14:paraId="2FC38999" w14:textId="1BC5765D" w:rsidR="0014242F" w:rsidRDefault="0014242F">
      <w:pPr>
        <w:pStyle w:val="afd"/>
      </w:pPr>
      <w:r>
        <w:rPr>
          <w:rStyle w:val="afc"/>
        </w:rPr>
        <w:annotationRef/>
      </w:r>
      <w:r>
        <w:t>Добавить обычный о-хинон</w:t>
      </w:r>
    </w:p>
  </w:comment>
  <w:comment w:id="104" w:author="HOME" w:date="2023-05-15T13:49:00Z" w:initials="H">
    <w:p w14:paraId="76C93868" w14:textId="503FFF8F" w:rsidR="0014242F" w:rsidRDefault="0014242F">
      <w:pPr>
        <w:pStyle w:val="afd"/>
      </w:pPr>
      <w:r>
        <w:rPr>
          <w:rStyle w:val="afc"/>
        </w:rPr>
        <w:annotationRef/>
      </w:r>
      <w:r>
        <w:t>В начало</w:t>
      </w:r>
    </w:p>
  </w:comment>
  <w:comment w:id="105" w:author="HOME" w:date="2023-05-15T13:51:00Z" w:initials="H">
    <w:p w14:paraId="0E16E26D" w14:textId="64DE10F7" w:rsidR="0014242F" w:rsidRDefault="0014242F">
      <w:pPr>
        <w:pStyle w:val="afd"/>
      </w:pPr>
      <w:r>
        <w:rPr>
          <w:rStyle w:val="afc"/>
        </w:rPr>
        <w:annotationRef/>
      </w:r>
      <w:r>
        <w:t>Уже был</w:t>
      </w:r>
    </w:p>
  </w:comment>
  <w:comment w:id="108" w:author="HOME" w:date="2023-05-15T14:01:00Z" w:initials="H">
    <w:p w14:paraId="29ED4B46" w14:textId="48A6E70D" w:rsidR="0014242F" w:rsidRDefault="0014242F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111" w:author="HOME" w:date="2023-05-15T14:11:00Z" w:initials="H">
    <w:p w14:paraId="009D266F" w14:textId="683EF09F" w:rsidR="0014242F" w:rsidRDefault="0014242F">
      <w:pPr>
        <w:pStyle w:val="afd"/>
      </w:pPr>
      <w:r>
        <w:rPr>
          <w:rStyle w:val="afc"/>
        </w:rPr>
        <w:annotationRef/>
      </w:r>
      <w:r>
        <w:t>Плохой термин</w:t>
      </w:r>
    </w:p>
  </w:comment>
  <w:comment w:id="114" w:author="HOME" w:date="2023-05-15T14:28:00Z" w:initials="H">
    <w:p w14:paraId="059E7D4A" w14:textId="6C473CF7" w:rsidR="0014242F" w:rsidRDefault="0014242F">
      <w:pPr>
        <w:pStyle w:val="afd"/>
      </w:pPr>
      <w:r>
        <w:rPr>
          <w:rStyle w:val="afc"/>
        </w:rPr>
        <w:annotationRef/>
      </w:r>
      <w:r>
        <w:t>Скорее всего это не надо</w:t>
      </w:r>
    </w:p>
  </w:comment>
  <w:comment w:id="116" w:author="HOME" w:date="2023-05-10T13:28:00Z" w:initials="H">
    <w:p w14:paraId="65CA7866" w14:textId="7D941900" w:rsidR="0014242F" w:rsidRDefault="0014242F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117" w:author="HOME" w:date="2023-05-10T13:21:00Z" w:initials="H">
    <w:p w14:paraId="27234FD7" w14:textId="77777777" w:rsidR="0014242F" w:rsidRDefault="0014242F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118" w:author="HOME" w:date="2023-05-14T21:30:00Z" w:initials="H">
    <w:p w14:paraId="4DB10CD7" w14:textId="1D2AC75F" w:rsidR="0014242F" w:rsidRDefault="0014242F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122" w:author="HOME" w:date="2023-05-11T10:42:00Z" w:initials="H">
    <w:p w14:paraId="4D62CFCD" w14:textId="470B8DA7" w:rsidR="0014242F" w:rsidRDefault="0014242F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124" w:author="HOME" w:date="2023-05-14T21:35:00Z" w:initials="H">
    <w:p w14:paraId="2964ED90" w14:textId="6E4481CA" w:rsidR="0014242F" w:rsidRPr="00321798" w:rsidRDefault="0014242F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125" w:author="HOME" w:date="2023-05-10T20:08:00Z" w:initials="H">
    <w:p w14:paraId="2AC5B54B" w14:textId="449E9AC7" w:rsidR="0014242F" w:rsidRDefault="0014242F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127" w:author="HOME" w:date="2023-05-14T21:40:00Z" w:initials="H">
    <w:p w14:paraId="041906DE" w14:textId="50441DEF" w:rsidR="0014242F" w:rsidRPr="00C83C57" w:rsidRDefault="0014242F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129" w:author="HOME" w:date="2023-05-11T11:32:00Z" w:initials="H">
    <w:p w14:paraId="7162795D" w14:textId="74A0BC28" w:rsidR="0014242F" w:rsidRDefault="0014242F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6B4DC14F" w15:done="0"/>
  <w15:commentEx w15:paraId="1C0493B9" w15:done="0"/>
  <w15:commentEx w15:paraId="07794238" w15:done="0"/>
  <w15:commentEx w15:paraId="60467B02" w15:done="0"/>
  <w15:commentEx w15:paraId="2E10F576" w15:done="0"/>
  <w15:commentEx w15:paraId="0789C7AB" w15:done="0"/>
  <w15:commentEx w15:paraId="7FF579F8" w15:done="0"/>
  <w15:commentEx w15:paraId="3CAAC860" w15:done="0"/>
  <w15:commentEx w15:paraId="3C35107B" w15:done="0"/>
  <w15:commentEx w15:paraId="0B82DDD8" w15:done="0"/>
  <w15:commentEx w15:paraId="3D2C143B" w15:done="0"/>
  <w15:commentEx w15:paraId="5408AE17" w15:done="0"/>
  <w15:commentEx w15:paraId="7ECAC0C6" w15:done="0"/>
  <w15:commentEx w15:paraId="2239C6CE" w15:done="0"/>
  <w15:commentEx w15:paraId="771CAC21" w15:done="0"/>
  <w15:commentEx w15:paraId="040C4833" w15:done="0"/>
  <w15:commentEx w15:paraId="663A73B6" w15:done="0"/>
  <w15:commentEx w15:paraId="1558FC77" w15:done="0"/>
  <w15:commentEx w15:paraId="4096908B" w15:done="0"/>
  <w15:commentEx w15:paraId="0347FFC8" w15:done="0"/>
  <w15:commentEx w15:paraId="5ECE0E15" w15:done="0"/>
  <w15:commentEx w15:paraId="31A84E1B" w15:done="0"/>
  <w15:commentEx w15:paraId="00E0D0F4" w15:done="0"/>
  <w15:commentEx w15:paraId="4BF83FFF" w15:done="0"/>
  <w15:commentEx w15:paraId="34F0AE06" w15:done="0"/>
  <w15:commentEx w15:paraId="1CEA744D" w15:done="0"/>
  <w15:commentEx w15:paraId="1C929DC7" w15:done="0"/>
  <w15:commentEx w15:paraId="0363ADCC" w15:done="0"/>
  <w15:commentEx w15:paraId="3407C64D" w15:done="0"/>
  <w15:commentEx w15:paraId="3B422869" w15:done="0"/>
  <w15:commentEx w15:paraId="269C7D79" w15:done="0"/>
  <w15:commentEx w15:paraId="3A522348" w15:done="0"/>
  <w15:commentEx w15:paraId="5F3FEF28" w15:done="0"/>
  <w15:commentEx w15:paraId="0B278BAD" w15:done="0"/>
  <w15:commentEx w15:paraId="280AB057" w15:done="0"/>
  <w15:commentEx w15:paraId="3BE7EDF3" w15:done="0"/>
  <w15:commentEx w15:paraId="015CC91C" w15:done="0"/>
  <w15:commentEx w15:paraId="240B2114" w15:done="0"/>
  <w15:commentEx w15:paraId="68C57BF5" w15:paraIdParent="240B2114" w15:done="0"/>
  <w15:commentEx w15:paraId="79CCF89D" w15:done="0"/>
  <w15:commentEx w15:paraId="4270DD40" w15:done="0"/>
  <w15:commentEx w15:paraId="34418477" w15:done="0"/>
  <w15:commentEx w15:paraId="520E48B8" w15:done="0"/>
  <w15:commentEx w15:paraId="0018A8CA" w15:paraIdParent="520E48B8" w15:done="0"/>
  <w15:commentEx w15:paraId="7B3DF85D" w15:done="0"/>
  <w15:commentEx w15:paraId="2FC38999" w15:done="0"/>
  <w15:commentEx w15:paraId="76C93868" w15:done="0"/>
  <w15:commentEx w15:paraId="0E16E26D" w15:done="0"/>
  <w15:commentEx w15:paraId="29ED4B46" w15:done="0"/>
  <w15:commentEx w15:paraId="009D266F" w15:done="0"/>
  <w15:commentEx w15:paraId="059E7D4A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DBB21" w16cex:dateUtc="2023-05-16T05:19:00Z"/>
  <w16cex:commentExtensible w16cex:durableId="280B50B6" w16cex:dateUtc="2023-05-14T09:21:00Z"/>
  <w16cex:commentExtensible w16cex:durableId="280DB8A1" w16cex:dateUtc="2023-05-16T05:09:00Z"/>
  <w16cex:commentExtensible w16cex:durableId="280B5023" w16cex:dateUtc="2023-05-14T09:18:00Z"/>
  <w16cex:commentExtensible w16cex:durableId="280B50F3" w16cex:dateUtc="2023-05-14T09:22:00Z"/>
  <w16cex:commentExtensible w16cex:durableId="280E0D3B" w16cex:dateUtc="2023-05-16T11:10:00Z"/>
  <w16cex:commentExtensible w16cex:durableId="2807DA64" w16cex:dateUtc="2023-05-11T18:19:00Z"/>
  <w16cex:commentExtensible w16cex:durableId="2808F0FA" w16cex:dateUtc="2023-05-12T14:08:00Z"/>
  <w16cex:commentExtensible w16cex:durableId="280E0DE1" w16cex:dateUtc="2023-05-16T11:12:00Z"/>
  <w16cex:commentExtensible w16cex:durableId="280E13FB" w16cex:dateUtc="2023-05-16T11:38:00Z"/>
  <w16cex:commentExtensible w16cex:durableId="280DC4CB" w16cex:dateUtc="2023-05-16T06:00:00Z"/>
  <w16cex:commentExtensible w16cex:durableId="280DC37C" w16cex:dateUtc="2023-05-16T05:55:00Z"/>
  <w16cex:commentExtensible w16cex:durableId="280B51CF" w16cex:dateUtc="2023-05-14T09:25:00Z"/>
  <w16cex:commentExtensible w16cex:durableId="280A9184" w16cex:dateUtc="2023-05-13T19:45:00Z"/>
  <w16cex:commentExtensible w16cex:durableId="280DD0A7" w16cex:dateUtc="2023-05-16T06:51:00Z"/>
  <w16cex:commentExtensible w16cex:durableId="280E14DD" w16cex:dateUtc="2023-05-16T10:49:00Z"/>
  <w16cex:commentExtensible w16cex:durableId="280E14DC" w16cex:dateUtc="2023-05-16T10:58:00Z"/>
  <w16cex:commentExtensible w16cex:durableId="280DD2FF" w16cex:dateUtc="2023-05-16T07:01:00Z"/>
  <w16cex:commentExtensible w16cex:durableId="280DDA80" w16cex:dateUtc="2023-05-16T07:33:00Z"/>
  <w16cex:commentExtensible w16cex:durableId="280DD3BC" w16cex:dateUtc="2023-05-16T07:04:00Z"/>
  <w16cex:commentExtensible w16cex:durableId="280DD7CB" w16cex:dateUtc="2023-05-16T07:22:00Z"/>
  <w16cex:commentExtensible w16cex:durableId="280DDA17" w16cex:dateUtc="2023-05-16T07:31:00Z"/>
  <w16cex:commentExtensible w16cex:durableId="280E1BCA" w16cex:dateUtc="2023-05-16T12:12:00Z"/>
  <w16cex:commentExtensible w16cex:durableId="280E179F" w16cex:dateUtc="2023-05-16T11:54:00Z"/>
  <w16cex:commentExtensible w16cex:durableId="280E1B57" w16cex:dateUtc="2023-05-16T12:10:00Z"/>
  <w16cex:commentExtensible w16cex:durableId="280E1FA6" w16cex:dateUtc="2023-05-16T12:28:00Z"/>
  <w16cex:commentExtensible w16cex:durableId="280E21A3" w16cex:dateUtc="2023-05-16T12:37:00Z"/>
  <w16cex:commentExtensible w16cex:durableId="280E2100" w16cex:dateUtc="2023-05-16T12:34:00Z"/>
  <w16cex:commentExtensible w16cex:durableId="280E23A9" w16cex:dateUtc="2023-05-16T12:45:00Z"/>
  <w16cex:commentExtensible w16cex:durableId="280E27C8" w16cex:dateUtc="2023-05-16T13:03:00Z"/>
  <w16cex:commentExtensible w16cex:durableId="280E29C1" w16cex:dateUtc="2023-05-16T13:11:00Z"/>
  <w16cex:commentExtensible w16cex:durableId="28089F9C" w16cex:dateUtc="2023-05-12T08:21:00Z"/>
  <w16cex:commentExtensible w16cex:durableId="280A6B33" w16cex:dateUtc="2023-05-13T17:01:00Z"/>
  <w16cex:commentExtensible w16cex:durableId="2808B7A9" w16cex:dateUtc="2023-05-12T10:03:00Z"/>
  <w16cex:commentExtensible w16cex:durableId="280A4CB1" w16cex:dateUtc="2023-05-13T14:51:00Z"/>
  <w16cex:commentExtensible w16cex:durableId="28094BA0" w16cex:dateUtc="2023-05-12T20:34:00Z"/>
  <w16cex:commentExtensible w16cex:durableId="280A6B81" w16cex:dateUtc="2023-05-13T17:03:00Z"/>
  <w16cex:commentExtensible w16cex:durableId="28089F8C" w16cex:dateUtc="2023-05-12T08:20:00Z"/>
  <w16cex:commentExtensible w16cex:durableId="280B526F" w16cex:dateUtc="2023-05-14T09:28:00Z"/>
  <w16cex:commentExtensible w16cex:durableId="280BE5EA" w16cex:dateUtc="2023-05-14T19:57:00Z"/>
  <w16cex:commentExtensible w16cex:durableId="280DDE88" w16cex:dateUtc="2023-05-16T07:50:00Z"/>
  <w16cex:commentExtensible w16cex:durableId="280BE5C1" w16cex:dateUtc="2023-05-14T19:57:00Z"/>
  <w16cex:commentExtensible w16cex:durableId="2808E665" w16cex:dateUtc="2023-05-12T13:23:00Z"/>
  <w16cex:commentExtensible w16cex:durableId="280B52BB" w16cex:dateUtc="2023-05-14T09:29:00Z"/>
  <w16cex:commentExtensible w16cex:durableId="280CB549" w16cex:dateUtc="2023-05-15T10:42:00Z"/>
  <w16cex:commentExtensible w16cex:durableId="280CB735" w16cex:dateUtc="2023-05-15T10:50:00Z"/>
  <w16cex:commentExtensible w16cex:durableId="280CB6E9" w16cex:dateUtc="2023-05-15T10:49:00Z"/>
  <w16cex:commentExtensible w16cex:durableId="280CB76A" w16cex:dateUtc="2023-05-15T10:51:00Z"/>
  <w16cex:commentExtensible w16cex:durableId="280CB9C5" w16cex:dateUtc="2023-05-15T11:01:00Z"/>
  <w16cex:commentExtensible w16cex:durableId="280CBC1E" w16cex:dateUtc="2023-05-15T11:11:00Z"/>
  <w16cex:commentExtensible w16cex:durableId="280CC008" w16cex:dateUtc="2023-05-15T11:28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6B4DC14F" w16cid:durableId="280DBB21"/>
  <w16cid:commentId w16cid:paraId="1C0493B9" w16cid:durableId="280B50B6"/>
  <w16cid:commentId w16cid:paraId="07794238" w16cid:durableId="280DB8A1"/>
  <w16cid:commentId w16cid:paraId="60467B02" w16cid:durableId="280B5023"/>
  <w16cid:commentId w16cid:paraId="2E10F576" w16cid:durableId="280B50F3"/>
  <w16cid:commentId w16cid:paraId="0789C7AB" w16cid:durableId="280E0D3B"/>
  <w16cid:commentId w16cid:paraId="7FF579F8" w16cid:durableId="2807DA64"/>
  <w16cid:commentId w16cid:paraId="3CAAC860" w16cid:durableId="2808F0FA"/>
  <w16cid:commentId w16cid:paraId="3C35107B" w16cid:durableId="280E0DE1"/>
  <w16cid:commentId w16cid:paraId="0B82DDD8" w16cid:durableId="280E13FB"/>
  <w16cid:commentId w16cid:paraId="3D2C143B" w16cid:durableId="280DC4CB"/>
  <w16cid:commentId w16cid:paraId="5408AE17" w16cid:durableId="280DC37C"/>
  <w16cid:commentId w16cid:paraId="7ECAC0C6" w16cid:durableId="280B51CF"/>
  <w16cid:commentId w16cid:paraId="2239C6CE" w16cid:durableId="280A9184"/>
  <w16cid:commentId w16cid:paraId="771CAC21" w16cid:durableId="280DD0A7"/>
  <w16cid:commentId w16cid:paraId="040C4833" w16cid:durableId="280E14DD"/>
  <w16cid:commentId w16cid:paraId="663A73B6" w16cid:durableId="280E14DC"/>
  <w16cid:commentId w16cid:paraId="1558FC77" w16cid:durableId="280DD2FF"/>
  <w16cid:commentId w16cid:paraId="4096908B" w16cid:durableId="280DDA80"/>
  <w16cid:commentId w16cid:paraId="0347FFC8" w16cid:durableId="280DD3BC"/>
  <w16cid:commentId w16cid:paraId="5ECE0E15" w16cid:durableId="280DD7CB"/>
  <w16cid:commentId w16cid:paraId="31A84E1B" w16cid:durableId="280DDA17"/>
  <w16cid:commentId w16cid:paraId="00E0D0F4" w16cid:durableId="280E1BCA"/>
  <w16cid:commentId w16cid:paraId="4BF83FFF" w16cid:durableId="280E179F"/>
  <w16cid:commentId w16cid:paraId="34F0AE06" w16cid:durableId="280E1B57"/>
  <w16cid:commentId w16cid:paraId="1CEA744D" w16cid:durableId="280E1FA6"/>
  <w16cid:commentId w16cid:paraId="1C929DC7" w16cid:durableId="280E21A3"/>
  <w16cid:commentId w16cid:paraId="0363ADCC" w16cid:durableId="280E2100"/>
  <w16cid:commentId w16cid:paraId="3407C64D" w16cid:durableId="280E23A9"/>
  <w16cid:commentId w16cid:paraId="3B422869" w16cid:durableId="280E27C8"/>
  <w16cid:commentId w16cid:paraId="269C7D79" w16cid:durableId="280E29C1"/>
  <w16cid:commentId w16cid:paraId="3A522348" w16cid:durableId="28089F9C"/>
  <w16cid:commentId w16cid:paraId="5F3FEF28" w16cid:durableId="280A6B33"/>
  <w16cid:commentId w16cid:paraId="0B278BAD" w16cid:durableId="2808B7A9"/>
  <w16cid:commentId w16cid:paraId="280AB057" w16cid:durableId="280A4CB1"/>
  <w16cid:commentId w16cid:paraId="3BE7EDF3" w16cid:durableId="28094BA0"/>
  <w16cid:commentId w16cid:paraId="015CC91C" w16cid:durableId="280A6B81"/>
  <w16cid:commentId w16cid:paraId="240B2114" w16cid:durableId="28089F8C"/>
  <w16cid:commentId w16cid:paraId="68C57BF5" w16cid:durableId="280B526F"/>
  <w16cid:commentId w16cid:paraId="79CCF89D" w16cid:durableId="280BE5EA"/>
  <w16cid:commentId w16cid:paraId="4270DD40" w16cid:durableId="280DDE88"/>
  <w16cid:commentId w16cid:paraId="34418477" w16cid:durableId="280BE5C1"/>
  <w16cid:commentId w16cid:paraId="520E48B8" w16cid:durableId="2808E665"/>
  <w16cid:commentId w16cid:paraId="0018A8CA" w16cid:durableId="280B52BB"/>
  <w16cid:commentId w16cid:paraId="7B3DF85D" w16cid:durableId="280CB549"/>
  <w16cid:commentId w16cid:paraId="2FC38999" w16cid:durableId="280CB735"/>
  <w16cid:commentId w16cid:paraId="76C93868" w16cid:durableId="280CB6E9"/>
  <w16cid:commentId w16cid:paraId="0E16E26D" w16cid:durableId="280CB76A"/>
  <w16cid:commentId w16cid:paraId="29ED4B46" w16cid:durableId="280CB9C5"/>
  <w16cid:commentId w16cid:paraId="009D266F" w16cid:durableId="280CBC1E"/>
  <w16cid:commentId w16cid:paraId="059E7D4A" w16cid:durableId="280CC008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53B3A"/>
    <w:rsid w:val="00060B6F"/>
    <w:rsid w:val="00061E5C"/>
    <w:rsid w:val="00062010"/>
    <w:rsid w:val="0007403B"/>
    <w:rsid w:val="00081494"/>
    <w:rsid w:val="000844EB"/>
    <w:rsid w:val="0008703F"/>
    <w:rsid w:val="000A3471"/>
    <w:rsid w:val="000C5EC1"/>
    <w:rsid w:val="000E740E"/>
    <w:rsid w:val="000F0FC7"/>
    <w:rsid w:val="000F5D36"/>
    <w:rsid w:val="00106DFE"/>
    <w:rsid w:val="00107C7E"/>
    <w:rsid w:val="0011188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85B6A"/>
    <w:rsid w:val="0019575E"/>
    <w:rsid w:val="001A0A75"/>
    <w:rsid w:val="001A48D4"/>
    <w:rsid w:val="001B5F85"/>
    <w:rsid w:val="001B73CF"/>
    <w:rsid w:val="001B7CDB"/>
    <w:rsid w:val="001C11C0"/>
    <w:rsid w:val="001C2329"/>
    <w:rsid w:val="001D0361"/>
    <w:rsid w:val="001D6525"/>
    <w:rsid w:val="001E18CF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E0A"/>
    <w:rsid w:val="002C3E2B"/>
    <w:rsid w:val="002D4680"/>
    <w:rsid w:val="002F0945"/>
    <w:rsid w:val="002F3C9D"/>
    <w:rsid w:val="002F4CF7"/>
    <w:rsid w:val="002F790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4494"/>
    <w:rsid w:val="003F44E2"/>
    <w:rsid w:val="003F5ADC"/>
    <w:rsid w:val="003F76A4"/>
    <w:rsid w:val="0040201F"/>
    <w:rsid w:val="004106B0"/>
    <w:rsid w:val="0041419D"/>
    <w:rsid w:val="004350B6"/>
    <w:rsid w:val="00441670"/>
    <w:rsid w:val="00450EDD"/>
    <w:rsid w:val="004516FC"/>
    <w:rsid w:val="004601CE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4FB2"/>
    <w:rsid w:val="00510E70"/>
    <w:rsid w:val="00512E26"/>
    <w:rsid w:val="005206D7"/>
    <w:rsid w:val="00527F6C"/>
    <w:rsid w:val="005365EA"/>
    <w:rsid w:val="00543881"/>
    <w:rsid w:val="00544144"/>
    <w:rsid w:val="005455B1"/>
    <w:rsid w:val="00545724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35D59"/>
    <w:rsid w:val="00644CFE"/>
    <w:rsid w:val="00654227"/>
    <w:rsid w:val="0065450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E394B"/>
    <w:rsid w:val="006E5AA1"/>
    <w:rsid w:val="006E76EF"/>
    <w:rsid w:val="006F35F2"/>
    <w:rsid w:val="00705F91"/>
    <w:rsid w:val="00713C71"/>
    <w:rsid w:val="00714633"/>
    <w:rsid w:val="007148E3"/>
    <w:rsid w:val="007312FE"/>
    <w:rsid w:val="00741ECC"/>
    <w:rsid w:val="007578C9"/>
    <w:rsid w:val="007579F6"/>
    <w:rsid w:val="007815EF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F3EB8"/>
    <w:rsid w:val="008005C0"/>
    <w:rsid w:val="00806A5D"/>
    <w:rsid w:val="008101A1"/>
    <w:rsid w:val="0081412B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91194"/>
    <w:rsid w:val="008B451D"/>
    <w:rsid w:val="008C3FB4"/>
    <w:rsid w:val="008D7EE4"/>
    <w:rsid w:val="008E00D4"/>
    <w:rsid w:val="009022A5"/>
    <w:rsid w:val="00936AF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986"/>
    <w:rsid w:val="009A443D"/>
    <w:rsid w:val="009B41FA"/>
    <w:rsid w:val="009C1A4B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2972"/>
    <w:rsid w:val="00AA62BF"/>
    <w:rsid w:val="00AB71D0"/>
    <w:rsid w:val="00AB77F0"/>
    <w:rsid w:val="00AE092A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D50D0"/>
    <w:rsid w:val="00BD7982"/>
    <w:rsid w:val="00BD7F4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3688"/>
    <w:rsid w:val="00C77D1B"/>
    <w:rsid w:val="00C77E20"/>
    <w:rsid w:val="00C83C57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407E"/>
    <w:rsid w:val="00D21DF3"/>
    <w:rsid w:val="00D2740F"/>
    <w:rsid w:val="00D35582"/>
    <w:rsid w:val="00D3606B"/>
    <w:rsid w:val="00D46C54"/>
    <w:rsid w:val="00D50E28"/>
    <w:rsid w:val="00D54142"/>
    <w:rsid w:val="00D60F00"/>
    <w:rsid w:val="00D62EA6"/>
    <w:rsid w:val="00D720B6"/>
    <w:rsid w:val="00D72AD9"/>
    <w:rsid w:val="00D87B12"/>
    <w:rsid w:val="00D903EB"/>
    <w:rsid w:val="00DB000E"/>
    <w:rsid w:val="00DB150E"/>
    <w:rsid w:val="00DD0A12"/>
    <w:rsid w:val="00DD1997"/>
    <w:rsid w:val="00DD4F77"/>
    <w:rsid w:val="00DF30AF"/>
    <w:rsid w:val="00DF4100"/>
    <w:rsid w:val="00E02AF2"/>
    <w:rsid w:val="00E06C9B"/>
    <w:rsid w:val="00E06D06"/>
    <w:rsid w:val="00E26B7F"/>
    <w:rsid w:val="00E452D9"/>
    <w:rsid w:val="00E454A5"/>
    <w:rsid w:val="00E45A6B"/>
    <w:rsid w:val="00E60B0F"/>
    <w:rsid w:val="00E6661F"/>
    <w:rsid w:val="00E6698E"/>
    <w:rsid w:val="00E77C5A"/>
    <w:rsid w:val="00E865FC"/>
    <w:rsid w:val="00EA5198"/>
    <w:rsid w:val="00EA5420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F4421"/>
    <w:rsid w:val="00EF572B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5594"/>
    <w:rsid w:val="00F56C72"/>
    <w:rsid w:val="00F71484"/>
    <w:rsid w:val="00F820D4"/>
    <w:rsid w:val="00F868A6"/>
    <w:rsid w:val="00F906D8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2F4CF7"/>
    <w:pPr>
      <w:spacing w:after="120"/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2F4CF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255FBF"/>
    <w:pPr>
      <w:framePr w:wrap="around"/>
      <w:spacing w:after="0"/>
      <w:jc w:val="both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#_CTVL001a69e667818c84b01b749bb0a990f5b93" TargetMode="External"/><Relationship Id="rId21" Type="http://schemas.openxmlformats.org/officeDocument/2006/relationships/hyperlink" Target="#_CTVL0015042abb9e2344c32b864ac209cc9040b" TargetMode="External"/><Relationship Id="rId42" Type="http://schemas.openxmlformats.org/officeDocument/2006/relationships/image" Target="media/image6.png"/><Relationship Id="rId63" Type="http://schemas.openxmlformats.org/officeDocument/2006/relationships/image" Target="media/image13.png"/><Relationship Id="rId84" Type="http://schemas.openxmlformats.org/officeDocument/2006/relationships/image" Target="media/image30.png"/><Relationship Id="rId138" Type="http://schemas.openxmlformats.org/officeDocument/2006/relationships/hyperlink" Target="#_CTVL001fb14ad44da4d434cb79bc94b65730299" TargetMode="External"/><Relationship Id="rId107" Type="http://schemas.openxmlformats.org/officeDocument/2006/relationships/image" Target="media/image48.png"/><Relationship Id="rId11" Type="http://schemas.openxmlformats.org/officeDocument/2006/relationships/hyperlink" Target="#_CTVL00102ba0894b4054580acd6a36cb9b208a8" TargetMode="External"/><Relationship Id="rId32" Type="http://schemas.openxmlformats.org/officeDocument/2006/relationships/image" Target="media/image4.png"/><Relationship Id="rId53" Type="http://schemas.openxmlformats.org/officeDocument/2006/relationships/image" Target="media/image8.png"/><Relationship Id="rId74" Type="http://schemas.openxmlformats.org/officeDocument/2006/relationships/image" Target="media/image20.png"/><Relationship Id="rId128" Type="http://schemas.openxmlformats.org/officeDocument/2006/relationships/hyperlink" Target="#_CTVL001da35897ff2f44b61b77795d1895b4d49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hyperlink" Target="#_CTVL00120515669bea94e249ee7fdc8eec508be" TargetMode="External"/><Relationship Id="rId22" Type="http://schemas.openxmlformats.org/officeDocument/2006/relationships/hyperlink" Target="#_CTVL00154e8fde31d3f492b8d2eb336a57901c0" TargetMode="External"/><Relationship Id="rId27" Type="http://schemas.openxmlformats.org/officeDocument/2006/relationships/hyperlink" Target="#_CTVL0013bcf14a619fe4cff9b9abbf0717c9b45" TargetMode="External"/><Relationship Id="rId43" Type="http://schemas.openxmlformats.org/officeDocument/2006/relationships/image" Target="media/image7.png"/><Relationship Id="rId48" Type="http://schemas.openxmlformats.org/officeDocument/2006/relationships/hyperlink" Target="#_CTVL001ec43236ddad642fbaf34a7b8fe91327d" TargetMode="External"/><Relationship Id="rId64" Type="http://schemas.openxmlformats.org/officeDocument/2006/relationships/image" Target="media/image14.png"/><Relationship Id="rId69" Type="http://schemas.openxmlformats.org/officeDocument/2006/relationships/image" Target="media/image16.png"/><Relationship Id="rId113" Type="http://schemas.openxmlformats.org/officeDocument/2006/relationships/hyperlink" Target="#_CTVL001ed550c714c5544508b25af2ca3873023" TargetMode="External"/><Relationship Id="rId118" Type="http://schemas.openxmlformats.org/officeDocument/2006/relationships/image" Target="media/image54.png"/><Relationship Id="rId134" Type="http://schemas.openxmlformats.org/officeDocument/2006/relationships/hyperlink" Target="#_CTVL001c6f622c35dcc45c3b88abad104942fa9" TargetMode="External"/><Relationship Id="rId139" Type="http://schemas.openxmlformats.org/officeDocument/2006/relationships/hyperlink" Target="#_CTVL001ba48853b548e4e90aeb80421cf674030" TargetMode="External"/><Relationship Id="rId80" Type="http://schemas.openxmlformats.org/officeDocument/2006/relationships/image" Target="media/image26.png"/><Relationship Id="rId85" Type="http://schemas.openxmlformats.org/officeDocument/2006/relationships/image" Target="media/image31.png"/><Relationship Id="rId12" Type="http://schemas.openxmlformats.org/officeDocument/2006/relationships/hyperlink" Target="#_CTVL001ae62df1c2426409396dee33b3c34f31c" TargetMode="External"/><Relationship Id="rId17" Type="http://schemas.openxmlformats.org/officeDocument/2006/relationships/hyperlink" Target="#_CTVL0011b6dea1e39f14210ba312914715a2ca3" TargetMode="External"/><Relationship Id="rId33" Type="http://schemas.openxmlformats.org/officeDocument/2006/relationships/image" Target="media/image5.png"/><Relationship Id="rId38" Type="http://schemas.openxmlformats.org/officeDocument/2006/relationships/hyperlink" Target="#_CTVL0017780c177f7a84040b233caa3a173ca5c" TargetMode="External"/><Relationship Id="rId59" Type="http://schemas.openxmlformats.org/officeDocument/2006/relationships/hyperlink" Target="#_CTVL00168c4e1812678420cbd1ca09ab87246e4" TargetMode="External"/><Relationship Id="rId103" Type="http://schemas.openxmlformats.org/officeDocument/2006/relationships/image" Target="media/image44.png"/><Relationship Id="rId108" Type="http://schemas.openxmlformats.org/officeDocument/2006/relationships/image" Target="media/image49.png"/><Relationship Id="rId124" Type="http://schemas.openxmlformats.org/officeDocument/2006/relationships/image" Target="media/image59.png"/><Relationship Id="rId129" Type="http://schemas.openxmlformats.org/officeDocument/2006/relationships/hyperlink" Target="#_CTVL00184636429924f486baa2b1c88615fc6d4" TargetMode="External"/><Relationship Id="rId54" Type="http://schemas.openxmlformats.org/officeDocument/2006/relationships/image" Target="media/image9.png"/><Relationship Id="rId70" Type="http://schemas.openxmlformats.org/officeDocument/2006/relationships/image" Target="media/image17.png"/><Relationship Id="rId75" Type="http://schemas.openxmlformats.org/officeDocument/2006/relationships/image" Target="media/image21.png"/><Relationship Id="rId91" Type="http://schemas.openxmlformats.org/officeDocument/2006/relationships/image" Target="media/image37.png"/><Relationship Id="rId96" Type="http://schemas.openxmlformats.org/officeDocument/2006/relationships/image" Target="media/image40.png"/><Relationship Id="rId140" Type="http://schemas.openxmlformats.org/officeDocument/2006/relationships/hyperlink" Target="#_CTVL0010471d3e385a5428c87089fad00015b68" TargetMode="Externa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23" Type="http://schemas.openxmlformats.org/officeDocument/2006/relationships/hyperlink" Target="#_CTVL001e847070fb205461b8ab5be1baa2cb533" TargetMode="External"/><Relationship Id="rId28" Type="http://schemas.openxmlformats.org/officeDocument/2006/relationships/hyperlink" Target="#_CTVL0013ed82feb036c426882177cbc61643b4d" TargetMode="External"/><Relationship Id="rId49" Type="http://schemas.openxmlformats.org/officeDocument/2006/relationships/hyperlink" Target="#_CTVL0013ed82feb036c426882177cbc61643b4d" TargetMode="External"/><Relationship Id="rId114" Type="http://schemas.openxmlformats.org/officeDocument/2006/relationships/hyperlink" Target="#_CTVL001320c2cd48e674fe1b84b0da6cc777ed7" TargetMode="External"/><Relationship Id="rId119" Type="http://schemas.openxmlformats.org/officeDocument/2006/relationships/image" Target="media/image55.png"/><Relationship Id="rId44" Type="http://schemas.openxmlformats.org/officeDocument/2006/relationships/hyperlink" Target="#_CTVL00168c4e1812678420cbd1ca09ab87246e4" TargetMode="External"/><Relationship Id="rId60" Type="http://schemas.openxmlformats.org/officeDocument/2006/relationships/image" Target="media/image10.png"/><Relationship Id="rId65" Type="http://schemas.openxmlformats.org/officeDocument/2006/relationships/image" Target="media/image15.png"/><Relationship Id="rId81" Type="http://schemas.openxmlformats.org/officeDocument/2006/relationships/image" Target="media/image27.png"/><Relationship Id="rId86" Type="http://schemas.openxmlformats.org/officeDocument/2006/relationships/image" Target="media/image32.png"/><Relationship Id="rId130" Type="http://schemas.openxmlformats.org/officeDocument/2006/relationships/hyperlink" Target="#_CTVL001da35897ff2f44b61b77795d1895b4d49" TargetMode="External"/><Relationship Id="rId135" Type="http://schemas.openxmlformats.org/officeDocument/2006/relationships/hyperlink" Target="#_CTVL001832d1fd66b64488fbead14ccf5132a17" TargetMode="External"/><Relationship Id="rId13" Type="http://schemas.openxmlformats.org/officeDocument/2006/relationships/hyperlink" Target="#_CTVL0010b5c196a7662405c85dc864fb3134b46" TargetMode="External"/><Relationship Id="rId18" Type="http://schemas.openxmlformats.org/officeDocument/2006/relationships/hyperlink" Target="#_CTVL0010cef0407724345ecb99c5c6a68a2eaf3" TargetMode="External"/><Relationship Id="rId39" Type="http://schemas.openxmlformats.org/officeDocument/2006/relationships/hyperlink" Target="#_CTVL0013ba6da625dcb48eb92d602275be4e3b0" TargetMode="External"/><Relationship Id="rId109" Type="http://schemas.openxmlformats.org/officeDocument/2006/relationships/image" Target="media/image50.png"/><Relationship Id="rId34" Type="http://schemas.openxmlformats.org/officeDocument/2006/relationships/hyperlink" Target="#_CTVL0018a285f2686c44f1f830cda3675130b90" TargetMode="External"/><Relationship Id="rId50" Type="http://schemas.openxmlformats.org/officeDocument/2006/relationships/hyperlink" Target="#_CTVL0013b14bcf754ef4de4aa6e87347afa2d59" TargetMode="External"/><Relationship Id="rId55" Type="http://schemas.openxmlformats.org/officeDocument/2006/relationships/hyperlink" Target="#_CTVL001e2e3ff0a3f444252876f32760ae81dcc" TargetMode="External"/><Relationship Id="rId76" Type="http://schemas.openxmlformats.org/officeDocument/2006/relationships/image" Target="media/image22.png"/><Relationship Id="rId97" Type="http://schemas.openxmlformats.org/officeDocument/2006/relationships/image" Target="media/image41.png"/><Relationship Id="rId104" Type="http://schemas.openxmlformats.org/officeDocument/2006/relationships/image" Target="media/image45.png"/><Relationship Id="rId120" Type="http://schemas.openxmlformats.org/officeDocument/2006/relationships/hyperlink" Target="#_CTVL001ed550c714c5544508b25af2ca3873023" TargetMode="External"/><Relationship Id="rId125" Type="http://schemas.openxmlformats.org/officeDocument/2006/relationships/hyperlink" Target="#_CTVL0017c42405d132d46b1b4369905265ff9d2" TargetMode="External"/><Relationship Id="rId141" Type="http://schemas.openxmlformats.org/officeDocument/2006/relationships/hyperlink" Target="#_CTVL0010b56564199754e62bb0829457e16fdf2" TargetMode="External"/><Relationship Id="rId146" Type="http://schemas.microsoft.com/office/2011/relationships/people" Target="people.xml"/><Relationship Id="rId7" Type="http://schemas.openxmlformats.org/officeDocument/2006/relationships/comments" Target="comments.xml"/><Relationship Id="rId71" Type="http://schemas.openxmlformats.org/officeDocument/2006/relationships/hyperlink" Target="#_CTVL001f518b82a216a4ba89453698ba6ec2f5e" TargetMode="External"/><Relationship Id="rId92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#_CTVL0018a1ae8a3bf9a45698c73307aa964a900" TargetMode="External"/><Relationship Id="rId40" Type="http://schemas.openxmlformats.org/officeDocument/2006/relationships/hyperlink" Target="#_CTVL001e2e3ff0a3f444252876f32760ae81dcc" TargetMode="External"/><Relationship Id="rId45" Type="http://schemas.openxmlformats.org/officeDocument/2006/relationships/hyperlink" Target="#_CTVL0012b7f60b93d564e73807e2915eb54653b" TargetMode="External"/><Relationship Id="rId66" Type="http://schemas.openxmlformats.org/officeDocument/2006/relationships/hyperlink" Target="#_CTVL001367e67b3d3c14dbab8d1d6323d13ec85" TargetMode="External"/><Relationship Id="rId87" Type="http://schemas.openxmlformats.org/officeDocument/2006/relationships/image" Target="media/image33.png"/><Relationship Id="rId110" Type="http://schemas.openxmlformats.org/officeDocument/2006/relationships/image" Target="media/image51.png"/><Relationship Id="rId115" Type="http://schemas.openxmlformats.org/officeDocument/2006/relationships/hyperlink" Target="#_CTVL001a69e667818c84b01b749bb0a990f5b93" TargetMode="External"/><Relationship Id="rId131" Type="http://schemas.openxmlformats.org/officeDocument/2006/relationships/hyperlink" Target="#_CTVL0017c21c809c7b34edbbeb1dbcde00a753a" TargetMode="External"/><Relationship Id="rId136" Type="http://schemas.openxmlformats.org/officeDocument/2006/relationships/hyperlink" Target="#_CTVL001fb14ad44da4d434cb79bc94b65730299" TargetMode="External"/><Relationship Id="rId61" Type="http://schemas.openxmlformats.org/officeDocument/2006/relationships/image" Target="media/image11.png"/><Relationship Id="rId82" Type="http://schemas.openxmlformats.org/officeDocument/2006/relationships/image" Target="media/image28.png"/><Relationship Id="rId19" Type="http://schemas.openxmlformats.org/officeDocument/2006/relationships/hyperlink" Target="#_CTVL0013ed82feb036c426882177cbc61643b4d" TargetMode="External"/><Relationship Id="rId14" Type="http://schemas.openxmlformats.org/officeDocument/2006/relationships/hyperlink" Target="#_CTVL00151b2b1ee088e4183b1fc32db850d3839" TargetMode="External"/><Relationship Id="rId30" Type="http://schemas.openxmlformats.org/officeDocument/2006/relationships/image" Target="media/image3.png"/><Relationship Id="rId35" Type="http://schemas.openxmlformats.org/officeDocument/2006/relationships/hyperlink" Target="#_CTVL0019a1980ac37d9419d926bf5fcb1cdd5c7" TargetMode="External"/><Relationship Id="rId56" Type="http://schemas.openxmlformats.org/officeDocument/2006/relationships/hyperlink" Target="#_CTVL001e2e3ff0a3f444252876f32760ae81dcc" TargetMode="External"/><Relationship Id="rId77" Type="http://schemas.openxmlformats.org/officeDocument/2006/relationships/image" Target="media/image23.png"/><Relationship Id="rId100" Type="http://schemas.openxmlformats.org/officeDocument/2006/relationships/hyperlink" Target="#_CTVL001aadcaed744ad42e2993504fcff9a9f7a" TargetMode="External"/><Relationship Id="rId105" Type="http://schemas.openxmlformats.org/officeDocument/2006/relationships/image" Target="media/image46.png"/><Relationship Id="rId126" Type="http://schemas.openxmlformats.org/officeDocument/2006/relationships/image" Target="media/image60.png"/><Relationship Id="rId147" Type="http://schemas.openxmlformats.org/officeDocument/2006/relationships/glossaryDocument" Target="glossary/document.xml"/><Relationship Id="rId8" Type="http://schemas.microsoft.com/office/2011/relationships/commentsExtended" Target="commentsExtended.xml"/><Relationship Id="rId51" Type="http://schemas.openxmlformats.org/officeDocument/2006/relationships/hyperlink" Target="#_CTVL0013ba6da625dcb48eb92d602275be4e3b0" TargetMode="External"/><Relationship Id="rId72" Type="http://schemas.openxmlformats.org/officeDocument/2006/relationships/image" Target="media/image18.png"/><Relationship Id="rId93" Type="http://schemas.openxmlformats.org/officeDocument/2006/relationships/image" Target="media/image39.png"/><Relationship Id="rId98" Type="http://schemas.openxmlformats.org/officeDocument/2006/relationships/image" Target="media/image42.png"/><Relationship Id="rId121" Type="http://schemas.openxmlformats.org/officeDocument/2006/relationships/image" Target="media/image56.png"/><Relationship Id="rId142" Type="http://schemas.openxmlformats.org/officeDocument/2006/relationships/hyperlink" Target="#_CTVL00152f8f42f720f4e04b70625d8f3ebe7c8" TargetMode="External"/><Relationship Id="rId3" Type="http://schemas.openxmlformats.org/officeDocument/2006/relationships/styles" Target="styles.xml"/><Relationship Id="rId25" Type="http://schemas.openxmlformats.org/officeDocument/2006/relationships/hyperlink" Target="#_CTVL0018a285f2686c44f1f830cda3675130b90" TargetMode="External"/><Relationship Id="rId46" Type="http://schemas.openxmlformats.org/officeDocument/2006/relationships/hyperlink" Target="#_CTVL001292c6354d73e44b08a255cb21fa4e588" TargetMode="External"/><Relationship Id="rId67" Type="http://schemas.openxmlformats.org/officeDocument/2006/relationships/hyperlink" Target="#_CTVL001367e67b3d3c14dbab8d1d6323d13ec85" TargetMode="External"/><Relationship Id="rId116" Type="http://schemas.openxmlformats.org/officeDocument/2006/relationships/hyperlink" Target="#_CTVL001ed550c714c5544508b25af2ca3873023" TargetMode="External"/><Relationship Id="rId137" Type="http://schemas.openxmlformats.org/officeDocument/2006/relationships/hyperlink" Target="#_CTVL00164aa5b070416412ab318d496f9d954f8" TargetMode="External"/><Relationship Id="rId20" Type="http://schemas.openxmlformats.org/officeDocument/2006/relationships/hyperlink" Target="#_CTVL00154e8fde31d3f492b8d2eb336a57901c0" TargetMode="External"/><Relationship Id="rId41" Type="http://schemas.openxmlformats.org/officeDocument/2006/relationships/hyperlink" Target="#_CTVL001e38ff760cb1346c5ad4d92b07adbd62e" TargetMode="External"/><Relationship Id="rId62" Type="http://schemas.openxmlformats.org/officeDocument/2006/relationships/image" Target="media/image12.png"/><Relationship Id="rId83" Type="http://schemas.openxmlformats.org/officeDocument/2006/relationships/image" Target="media/image29.png"/><Relationship Id="rId88" Type="http://schemas.openxmlformats.org/officeDocument/2006/relationships/image" Target="media/image34.png"/><Relationship Id="rId111" Type="http://schemas.openxmlformats.org/officeDocument/2006/relationships/image" Target="media/image52.png"/><Relationship Id="rId132" Type="http://schemas.openxmlformats.org/officeDocument/2006/relationships/hyperlink" Target="#_CTVL001ab6d0e4e9680468b8aaf80297df161cd" TargetMode="External"/><Relationship Id="rId15" Type="http://schemas.openxmlformats.org/officeDocument/2006/relationships/hyperlink" Target="#_CTVL001ab75b46309be4ee5b38c04fd1e949d34" TargetMode="External"/><Relationship Id="rId36" Type="http://schemas.openxmlformats.org/officeDocument/2006/relationships/hyperlink" Target="#_CTVL0013bcf14a619fe4cff9b9abbf0717c9b45" TargetMode="External"/><Relationship Id="rId57" Type="http://schemas.openxmlformats.org/officeDocument/2006/relationships/hyperlink" Target="#_CTVL0013ba6da625dcb48eb92d602275be4e3b0" TargetMode="External"/><Relationship Id="rId106" Type="http://schemas.openxmlformats.org/officeDocument/2006/relationships/image" Target="media/image47.png"/><Relationship Id="rId127" Type="http://schemas.openxmlformats.org/officeDocument/2006/relationships/hyperlink" Target="#_CTVL001264ddb9e73854131b0e0ff4875f2de6d" TargetMode="External"/><Relationship Id="rId10" Type="http://schemas.microsoft.com/office/2018/08/relationships/commentsExtensible" Target="commentsExtensible.xml"/><Relationship Id="rId31" Type="http://schemas.openxmlformats.org/officeDocument/2006/relationships/hyperlink" Target="#_CTVL00168c4e1812678420cbd1ca09ab87246e4" TargetMode="External"/><Relationship Id="rId52" Type="http://schemas.openxmlformats.org/officeDocument/2006/relationships/hyperlink" Target="#_CTVL0013ed82feb036c426882177cbc61643b4d" TargetMode="External"/><Relationship Id="rId73" Type="http://schemas.openxmlformats.org/officeDocument/2006/relationships/image" Target="media/image19.png"/><Relationship Id="rId78" Type="http://schemas.openxmlformats.org/officeDocument/2006/relationships/image" Target="media/image24.png"/><Relationship Id="rId94" Type="http://schemas.openxmlformats.org/officeDocument/2006/relationships/hyperlink" Target="#_CTVL00120515669bea94e249ee7fdc8eec508be" TargetMode="External"/><Relationship Id="rId99" Type="http://schemas.openxmlformats.org/officeDocument/2006/relationships/image" Target="media/image43.png"/><Relationship Id="rId101" Type="http://schemas.openxmlformats.org/officeDocument/2006/relationships/hyperlink" Target="#_CTVL00180be62af4b4d4f9cb1655a1d0676010e" TargetMode="External"/><Relationship Id="rId122" Type="http://schemas.openxmlformats.org/officeDocument/2006/relationships/image" Target="media/image57.png"/><Relationship Id="rId143" Type="http://schemas.openxmlformats.org/officeDocument/2006/relationships/hyperlink" Target="#_CTVL00123786719e4e74060a52dd6d5a04bbf83" TargetMode="External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26" Type="http://schemas.openxmlformats.org/officeDocument/2006/relationships/hyperlink" Target="#_CTVL0014e0005c52a7f420e85aa99600ce8e268" TargetMode="External"/><Relationship Id="rId47" Type="http://schemas.openxmlformats.org/officeDocument/2006/relationships/hyperlink" Target="#_CTVL001cfe63ef72bdb41a5b4db0c1d156f14df" TargetMode="External"/><Relationship Id="rId68" Type="http://schemas.openxmlformats.org/officeDocument/2006/relationships/hyperlink" Target="#_CTVL001367e67b3d3c14dbab8d1d6323d13ec85" TargetMode="External"/><Relationship Id="rId89" Type="http://schemas.openxmlformats.org/officeDocument/2006/relationships/image" Target="media/image35.png"/><Relationship Id="rId112" Type="http://schemas.openxmlformats.org/officeDocument/2006/relationships/image" Target="media/image53.png"/><Relationship Id="rId133" Type="http://schemas.openxmlformats.org/officeDocument/2006/relationships/hyperlink" Target="#_CTVL001b8e617d172154c57b8a7b19c423de974" TargetMode="External"/><Relationship Id="rId16" Type="http://schemas.openxmlformats.org/officeDocument/2006/relationships/hyperlink" Target="#_CTVL001b8a662bd057c4565858afb9872ef0c97" TargetMode="External"/><Relationship Id="rId37" Type="http://schemas.openxmlformats.org/officeDocument/2006/relationships/hyperlink" Target="#_CTVL001e8b5474b67e14347bf61d83bfcb294be" TargetMode="External"/><Relationship Id="rId58" Type="http://schemas.openxmlformats.org/officeDocument/2006/relationships/hyperlink" Target="#_CTVL00168c4e1812678420cbd1ca09ab87246e4" TargetMode="External"/><Relationship Id="rId79" Type="http://schemas.openxmlformats.org/officeDocument/2006/relationships/image" Target="media/image25.png"/><Relationship Id="rId102" Type="http://schemas.openxmlformats.org/officeDocument/2006/relationships/hyperlink" Target="#_CTVL0019be5edbfe1b245c98aa2b9cb5f1da22e" TargetMode="External"/><Relationship Id="rId123" Type="http://schemas.openxmlformats.org/officeDocument/2006/relationships/image" Target="media/image58.png"/><Relationship Id="rId144" Type="http://schemas.openxmlformats.org/officeDocument/2006/relationships/hyperlink" Target="#_CTVL0011ed0dec2a5e6408bb3deafe782c9dea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E5F94C6A2294AF9A0A863A25240F4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A5E43AF-BFB0-4566-83D2-1FE0B6210B29}"/>
      </w:docPartPr>
      <w:docPartBody>
        <w:p w:rsidR="005817F6" w:rsidRDefault="005817F6" w:rsidP="005817F6">
          <w:pPr>
            <w:pStyle w:val="6E5F94C6A2294AF9A0A863A25240F4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957AC"/>
    <w:rsid w:val="001D0331"/>
    <w:rsid w:val="00535FCC"/>
    <w:rsid w:val="0058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817F6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Dec96</b:Tag>
    <b:SourceType>JournalArticle</b:SourceType>
    <b:Guid>{B154B714-C6D0-4D6A-8892-6DFD38557D92}</b:Guid>
    <b:Author>
      <b:Author>
        <b:NameList>
          <b:Person>
            <b:Last>Decker</b:Last>
            <b:First>C.</b:First>
          </b:Person>
        </b:NameList>
      </b:Author>
    </b:Author>
    <b:JournalName>Progr. Polym. Sci</b:JournalName>
    <b:Year>1996</b:Year>
    <b:Pages>593</b:Pages>
    <b:Volume>21</b:Volume>
    <b:RefOrder>13</b:RefOrder>
  </b:Source>
  <b:Source>
    <b:Tag>Pap92</b:Tag>
    <b:SourceType>JournalArticle</b:SourceType>
    <b:Guid>{A4A90E30-2F0B-499A-B0C6-8BF214F66964}</b:Guid>
    <b:Author>
      <b:Author>
        <b:NameList>
          <b:Person>
            <b:Last>Pappas</b:Last>
            <b:First>S.</b:First>
            <b:Middle>P.</b:Middle>
          </b:Person>
        </b:NameList>
      </b:Author>
    </b:Author>
    <b:Title>Radiation Curing Science and T echnology</b:Title>
    <b:JournalName>Plenum Press</b:JournalName>
    <b:Year>1992</b:Year>
    <b:RefOrder>14</b:RefOrder>
  </b:Source>
  <b:Source>
    <b:Tag>ЖИГ22</b:Tag>
    <b:SourceType>Report</b:SourceType>
    <b:Guid>{0AE0B2EA-B853-4E02-A65E-732FAABA598F}</b:Guid>
    <b:Author>
      <b:Author>
        <b:NameList>
          <b:Person>
            <b:Last>Жиганшина</b:Last>
            <b:First>Э.</b:First>
            <b:Middle>Р.</b:Middle>
          </b:Person>
          <b:Person>
            <b:Last>Чесноков</b:Last>
            <b:First>А.</b:First>
            <b:Middle>С.</b:Middle>
          </b:Person>
          <b:Person>
            <b:Last>Арсеньев</b:Last>
            <b:First>М.</b:First>
            <b:Middle>В.</b:Middle>
          </b:Person>
        </b:NameList>
      </b:Author>
    </b:Author>
    <b:Title>Фотоинициирование радикальной полимеризации олигоэфир(мет)акрилатов полифункциональными о-бензохинонами</b:Title>
    <b:Year>2022</b:Year>
    <b:City>Нижний Новгород</b:City>
    <b:RefOrder>15</b:RefOrder>
  </b:Source>
  <b:Source>
    <b:Tag>АВЕ08</b:Tag>
    <b:SourceType>Patent</b:SourceType>
    <b:Guid>{60963A47-F52D-4E19-B72F-375E3D349813}</b:Guid>
    <b:Author>
      <b:Inventor>
        <b:NameList>
          <b:Person>
            <b:Last>Евсеев</b:Last>
            <b:First>А.</b:First>
            <b:Middle>В.</b:Middle>
          </b:Person>
          <b:Person>
            <b:Last>Лазарянц</b:Last>
            <b:First>В.</b:First>
            <b:Middle>Э.</b:Middle>
          </b:Person>
          <b:Person>
            <b:Last>Марков</b:Last>
            <b:First>М.</b:First>
            <b:Middle>А.</b:Middle>
          </b:Person>
          <b:Person>
            <b:Last>Михлин</b:Last>
            <b:First>В.</b:First>
            <b:Middle>С.</b:Middle>
          </b:Person>
          <b:Person>
            <b:Last>Суровцев</b:Last>
            <b:First>М.</b:First>
            <b:Middle>А.</b:Middle>
          </b:Person>
          <b:Person>
            <b:Last>Ферштут</b:Last>
            <b:First>Е.</b:First>
            <b:Middle>В.</b:Middle>
          </b:Person>
        </b:NameList>
      </b:Inventor>
    </b:Author>
    <b:Title>Жидкая фотополимеризующаяся композиция для лазерной стереолитографии</b:Title>
    <b:Year>2008</b:Year>
    <b:PatentNumber>RU2395827C2</b:PatentNumber>
    <b:RefOrder>16</b:RefOrder>
  </b:Source>
  <b:Source>
    <b:Tag>ВИА84</b:Tag>
    <b:SourceType>Book</b:SourceType>
    <b:Guid>{B41BC9B0-DD79-46D9-99EA-CF76C26F894F}</b:Guid>
    <b:Title>Обыкновенные дифференциальные уравнения</b:Title>
    <b:Year>1984</b:Year>
    <b:Publisher>Наука</b:Publisher>
    <b:Author>
      <b:Author>
        <b:NameList>
          <b:Person>
            <b:Last>Арнольд</b:Last>
            <b:First>В.</b:First>
            <b:Middle>И.</b:Middle>
          </b:Person>
        </b:NameList>
      </b:Author>
    </b:Author>
    <b:RefOrder>17</b:RefOrder>
  </b:Source>
  <b:Source>
    <b:Tag>Мыш05</b:Tag>
    <b:SourceType>Book</b:SourceType>
    <b:Guid>{6E8A3664-5A34-48AE-AD40-D72F9FAE9F23}</b:Guid>
    <b:Author>
      <b:Author>
        <b:NameList>
          <b:Person>
            <b:Last>Мышенков</b:Last>
            <b:First>В.И.</b:First>
          </b:Person>
          <b:Person>
            <b:Last>Е.В.</b:Last>
            <b:First>Мышенков</b:First>
          </b:Person>
        </b:NameList>
      </b:Author>
    </b:Author>
    <b:Title>Численное решение обыкновенных дифференциальных уравнений</b:Title>
    <b:Year>2005</b:Year>
    <b:City>Москва</b:City>
    <b:RefOrder>18</b:RefOrder>
  </b:Source>
  <b:Source>
    <b:Tag>Пим14</b:Tag>
    <b:SourceType>Book</b:SourceType>
    <b:Guid>{1DE1DF8D-489C-4ADF-8B88-9E01F9B5A7BA}</b:Guid>
    <b:Author>
      <b:Author>
        <b:NameList>
          <b:Person>
            <b:Last>Пименов</b:Last>
            <b:First>В.</b:First>
            <b:Middle>Г.</b:Middle>
          </b:Person>
        </b:NameList>
      </b:Author>
    </b:Author>
    <b:Title>Численные методы : в 2 ч</b:Title>
    <b:Year>2014</b:Year>
    <b:City>Екатеринбург</b:City>
    <b:RefOrder>19</b:RefOrder>
  </b:Source>
  <b:Source>
    <b:Tag>Erw69</b:Tag>
    <b:SourceType>Book</b:SourceType>
    <b:Guid>{6E424CA2-0159-4BE6-BF69-D3F246429180}</b:Guid>
    <b:Author>
      <b:Author>
        <b:NameList>
          <b:Person>
            <b:Last>Fehlberg</b:Last>
            <b:First>Erwin</b:First>
          </b:Person>
        </b:NameList>
      </b:Author>
    </b:Author>
    <b:Title>Low-order classical Runge-Kutta formulas with stepsize control and their application to some heat transfer problems.</b:Title>
    <b:Year>1969</b:Year>
    <b:Publisher>National aeronautics and space administration.</b:Publisher>
    <b:RefOrder>20</b:RefOrder>
  </b:Source>
  <b:Source>
    <b:Tag>Кво97</b:Tag>
    <b:SourceType>Book</b:SourceType>
    <b:Guid>{E7C56FAB-2DC0-4C0F-8310-11D42D07246C}</b:Guid>
    <b:Author>
      <b:Author>
        <b:NameList>
          <b:Person>
            <b:Last>Квон</b:Last>
            <b:First>О.</b:First>
            <b:Middle>Б.</b:Middle>
          </b:Person>
          <b:Person>
            <b:Last>Пименов</b:Last>
            <b:First>В.</b:First>
            <b:Middle>Г.</b:Middle>
          </b:Person>
        </b:NameList>
      </b:Author>
    </b:Author>
    <b:Title>Неявные методы типа Рунге-Кутта для функционально-дифференциальных уравнений</b:Title>
    <b:Year>1997</b:Year>
    <b:RefOrder>21</b:RefOrder>
  </b:Source>
  <b:Source>
    <b:Tag>Сам89</b:Tag>
    <b:SourceType>Book</b:SourceType>
    <b:Guid>{30284F02-0DF6-4F26-9EC0-6D6CE92E0782}</b:Guid>
    <b:Author>
      <b:Author>
        <b:NameList>
          <b:Person>
            <b:Last>Самарский</b:Last>
            <b:First>А.</b:First>
            <b:Middle>А.</b:Middle>
          </b:Person>
          <b:Person>
            <b:Last>Гулин</b:Last>
            <b:First>А.</b:First>
            <b:Middle>В.</b:Middle>
          </b:Person>
        </b:NameList>
      </b:Author>
    </b:Author>
    <b:Title>Численные методы: учеб. пособие для вузов.</b:Title>
    <b:Year>1989</b:Year>
    <b:City>Москва</b:City>
    <b:Publisher>Наука</b:Publisher>
    <b:RefOrder>22</b:RefOrder>
  </b:Source>
  <b:Source>
    <b:Tag>Дже75</b:Tag>
    <b:SourceType>Book</b:SourceType>
    <b:Guid>{1FFEAF9B-E528-437D-A8B4-457ADA99ABA7}</b:Guid>
    <b:Author>
      <b:Author>
        <b:NameList>
          <b:Person>
            <b:Last>Джеймс</b:Last>
            <b:First>Ортега</b:First>
          </b:Person>
          <b:Person>
            <b:Last>Вернер.</b:Last>
            <b:First>Рейнболдт</b:First>
          </b:Person>
        </b:NameList>
      </b:Author>
    </b:Author>
    <b:Title>Итерационные методы решения нелинейных систем уравнений со многими неизвестными.</b:Title>
    <b:Year>1975</b:Year>
    <b:City>Москва</b:City>
    <b:Publisher>Мир</b:Publisher>
    <b:RefOrder>23</b:RefOrder>
  </b:Source>
  <b:Source>
    <b:Tag>Бах01</b:Tag>
    <b:SourceType>Book</b:SourceType>
    <b:Guid>{5D955B68-4B15-4402-8238-5E050EA79524}</b:Guid>
    <b:Author>
      <b:Author>
        <b:NameList>
          <b:Person>
            <b:Last>Бахвалов</b:Last>
            <b:First>Н.</b:First>
            <b:Middle>С.</b:Middle>
          </b:Person>
          <b:Person>
            <b:Last>Жидков</b:Last>
            <b:First>Н.</b:First>
            <b:Middle>П.</b:Middle>
          </b:Person>
          <b:Person>
            <b:Last>Кобельков</b:Last>
            <b:First>Г.</b:First>
            <b:Middle>М.</b:Middle>
          </b:Person>
        </b:NameList>
      </b:Author>
    </b:Author>
    <b:Title>Численные методы.</b:Title>
    <b:Year>2001</b:Year>
    <b:City>Москва</b:City>
    <b:Publisher>Лаборатория Базовых Знаний</b:Publisher>
    <b:RefOrder>24</b:RefOrder>
  </b:Source>
  <b:Source>
    <b:Tag>Эст87</b:Tag>
    <b:SourceType>Book</b:SourceType>
    <b:Guid>{98B0D029-20A2-4D3B-81D0-281AB2BB323A}</b:Guid>
    <b:Author>
      <b:Author>
        <b:NameList>
          <b:Person>
            <b:Last>Эстербю</b:Last>
            <b:First>О.</b:First>
          </b:Person>
          <b:Person>
            <b:Last>Златев</b:Last>
            <b:First>З.</b:First>
          </b:Person>
        </b:NameList>
      </b:Author>
    </b:Author>
    <b:Title>Прямые методы для разреженных матриц</b:Title>
    <b:Year>1987</b:Year>
    <b:RefOrder>25</b:RefOrder>
  </b:Source>
  <b:Source>
    <b:Tag>Авх19</b:Tag>
    <b:SourceType>Book</b:SourceType>
    <b:Guid>{FA7873F6-37B6-451D-9F5E-E211EA9124F4}</b:Guid>
    <b:Author>
      <b:Author>
        <b:NameList>
          <b:Person>
            <b:Last>Авхадиев</b:Last>
            <b:First>Ф.Г.</b:First>
          </b:Person>
        </b:NameList>
      </b:Author>
    </b:Author>
    <b:Title>Численные методы алгебры и анализа</b:Title>
    <b:Year>2019</b:Year>
    <b:City>Казань</b:City>
    <b:Publisher>Казанский университет</b:Publisher>
    <b:RefOrder>26</b:RefOrder>
  </b:Source>
  <b:Source>
    <b:Tag>Duf89</b:Tag>
    <b:SourceType>Book</b:SourceType>
    <b:Guid>{1620784E-75F0-45C6-88DF-5B6FD278E4CC}</b:Guid>
    <b:Author>
      <b:Author>
        <b:NameList>
          <b:Person>
            <b:Last>Duff</b:Last>
            <b:First>I.S.</b:First>
          </b:Person>
          <b:Person>
            <b:Last>Erisman</b:Last>
            <b:First>A.M.</b:First>
          </b:Person>
          <b:Person>
            <b:Last>Reid</b:Last>
            <b:First>J.K.</b:First>
          </b:Person>
        </b:NameList>
      </b:Author>
    </b:Author>
    <b:Title>Direct Methods for Sparse Matrices</b:Title>
    <b:Year>1989</b:Year>
    <b:RefOrder>27</b:RefOrder>
  </b:Source>
  <b:Source>
    <b:Tag>YSa03</b:Tag>
    <b:SourceType>Book</b:SourceType>
    <b:Guid>{18C960A2-DC91-4EF7-B06D-0DEA434E2CCF}</b:Guid>
    <b:Author>
      <b:Author>
        <b:NameList>
          <b:Person>
            <b:Last>Saad.</b:Last>
            <b:First>Y.</b:First>
          </b:Person>
        </b:NameList>
      </b:Author>
    </b:Author>
    <b:Title>Iterative Methods For Sparse Linear Systems</b:Title>
    <b:Year>2003</b:Year>
    <b:RefOrder>28</b:RefOrder>
  </b:Source>
  <b:Source>
    <b:Tag>Int</b:Tag>
    <b:SourceType>InternetSite</b:SourceType>
    <b:Guid>{89A814DF-D936-4D9F-976A-85D10ABEEDBC}</b:Guid>
    <b:Title>oneMKL PARDISO - Parallel Direct Sparse Solver Interface</b:Title>
    <b:Author>
      <b:Author>
        <b:NameList>
          <b:Person>
            <b:Last>Intel</b:Last>
          </b:Person>
        </b:NameList>
      </b:Author>
    </b:Author>
    <b:URL>https://www.intel.com/content/www/us/en/docs/onemkl/developer-reference-c/2023-0/onemkl-pardiso-parallel-direct-sparse-solver-iface.html</b:URL>
    <b:RefOrder>29</b:RefOrder>
  </b:Source>
  <b:Source>
    <b:Tag>Ель77</b:Tag>
    <b:SourceType>JournalArticle</b:SourceType>
    <b:Guid>{864782F8-44AC-43C5-88E8-47E61220E648}</b:Guid>
    <b:Title>Инициирование светом реакции хинонов</b:Title>
    <b:Year>1977</b:Year>
    <b:Author>
      <b:Author>
        <b:NameList>
          <b:Person>
            <b:Last>Ельцов</b:Last>
            <b:First>А.В.</b:First>
          </b:Person>
          <b:Person>
            <b:Last>Студзинский</b:Last>
            <b:First>О.П.</b:First>
          </b:Person>
          <b:Person>
            <b:Last>Гребенкина</b:Last>
            <b:First>В.М.</b:First>
          </b:Person>
        </b:NameList>
      </b:Author>
    </b:Author>
    <b:JournalName>Успехи химии</b:JournalName>
    <b:Pages>185-227</b:Pages>
    <b:Volume>46</b:Volume>
    <b:Issue>2</b:Issue>
    <b:RefOrder>3</b:RefOrder>
  </b:Source>
  <b:Source>
    <b:Tag>Чер06</b:Tag>
    <b:SourceType>JournalArticle</b:SourceType>
    <b:Guid>{4BA67AD3-E0B5-40E3-93F1-5A9B6B5E6A20}</b:Guid>
    <b:Title>Механизм фотовосстановления орто-хинонов</b:Title>
    <b:Year>2006</b:Year>
    <b:Author>
      <b:Author>
        <b:NameList>
          <b:Person>
            <b:Last>Шурыгина</b:Last>
            <b:First>М.</b:First>
            <b:Middle>П.</b:Middle>
          </b:Person>
          <b:Person>
            <b:Last>Черкасов</b:Last>
            <b:First>В.</b:First>
            <b:Middle>К.</b:Middle>
          </b:Person>
        </b:NameList>
      </b:Author>
    </b:Author>
    <b:City>Нижний Новгород</b:City>
    <b:RefOrder>8</b:RefOrder>
  </b:Source>
  <b:Source>
    <b:Tag>Cal65</b:Tag>
    <b:SourceType>Book</b:SourceType>
    <b:Guid>{C3E33045-C33C-49FF-AB15-9FF6CD17BB42}</b:Guid>
    <b:Author>
      <b:Author>
        <b:NameList>
          <b:Person>
            <b:Last>Calvert</b:Last>
            <b:First>J.</b:First>
            <b:Middle>G.</b:Middle>
          </b:Person>
          <b:Person>
            <b:Last>Pitts</b:Last>
            <b:First>J.N.</b:First>
          </b:Person>
        </b:NameList>
      </b:Author>
    </b:Author>
    <b:Title>Photochemistry.</b:Title>
    <b:JournalName>Photochemistry</b:JournalName>
    <b:Year>1965</b:Year>
    <b:City>New York-London-Sydney</b:City>
    <b:RefOrder>30</b:RefOrder>
  </b:Source>
  <b:Source>
    <b:Tag>Бек76</b:Tag>
    <b:SourceType>Book</b:SourceType>
    <b:Guid>{6C96E323-05F2-4E94-A779-C7740D9F29A4}</b:Guid>
    <b:Author>
      <b:Author>
        <b:NameList>
          <b:Person>
            <b:Last>Беккер</b:Last>
            <b:First>Г.О.</b:First>
          </b:Person>
        </b:NameList>
      </b:Author>
    </b:Author>
    <b:Title>Введение в фотохимию органических соединений.</b:Title>
    <b:Year>1976</b:Year>
    <b:City>Ленинград</b:City>
    <b:Publisher>Химия</b:Publisher>
    <b:RefOrder>31</b:RefOrder>
  </b:Source>
  <b:Source>
    <b:Tag>Dec98</b:Tag>
    <b:SourceType>JournalArticle</b:SourceType>
    <b:Guid>{E36F684F-671F-4394-8565-D2C30519BD56}</b:Guid>
    <b:Author>
      <b:Author>
        <b:NameList>
          <b:Person>
            <b:Last>Decker</b:Last>
            <b:First>C.</b:First>
          </b:Person>
        </b:NameList>
      </b:Author>
    </b:Author>
    <b:Title>The use of UV irradiation in polymerization.</b:Title>
    <b:Year>1998</b:Year>
    <b:Publisher>C. Polym. Int</b:Publisher>
    <b:PeriodicalTitle>C. Polym. Int</b:PeriodicalTitle>
    <b:Pages>133–141</b:Pages>
    <b:JournalName>C. Polym. Int.</b:JournalName>
    <b:Volume>45</b:Volume>
    <b:RefOrder>32</b:RefOrder>
  </b:Source>
  <b:Source>
    <b:Tag>Bar75</b:Tag>
    <b:SourceType>Book</b:SourceType>
    <b:Guid>{71225230-7E7E-498E-9418-A7B2FACD3DDC}</b:Guid>
    <b:Title>Excited states in organic chemistry.</b:Title>
    <b:Year>1975</b:Year>
    <b:Author>
      <b:Author>
        <b:NameList>
          <b:Person>
            <b:Last>Barltrop</b:Last>
            <b:First>A.</b:First>
            <b:Middle>J.</b:Middle>
          </b:Person>
          <b:Person>
            <b:Last>Coyle</b:Last>
            <b:First>J.</b:First>
            <b:Middle>D.</b:Middle>
          </b:Person>
        </b:NameList>
      </b:Author>
    </b:Author>
    <b:City>London-New York-Sydney-Toronto</b:City>
    <b:RefOrder>33</b:RefOrder>
  </b:Source>
  <b:Source>
    <b:Tag>Car69</b:Tag>
    <b:SourceType>JournalArticle</b:SourceType>
    <b:Guid>{1B33D531-2B82-4765-94AD-AD9791A720EA}</b:Guid>
    <b:Title>Photoreduction of 9,10-phenantrenquinone</b:Title>
    <b:Year>1969</b:Year>
    <b:Author>
      <b:Author>
        <b:NameList>
          <b:Person>
            <b:Last>Carapllucci</b:Last>
            <b:First>P.A.</b:First>
          </b:Person>
          <b:Person>
            <b:Last>Wolf</b:Last>
            <b:First>H.P.</b:First>
          </b:Person>
          <b:Person>
            <b:Last>K.</b:Last>
            <b:First>Weiss</b:First>
          </b:Person>
        </b:NameList>
      </b:Author>
    </b:Author>
    <b:JournalName>J. Amer. Chem. Soc.</b:JournalName>
    <b:Pages>4635 - 4639</b:Pages>
    <b:Volume>91</b:Volume>
    <b:RefOrder>34</b:RefOrder>
  </b:Source>
  <b:Source>
    <b:Tag>CCA90</b:Tag>
    <b:SourceType>JournalArticle</b:SourceType>
    <b:Guid>{2F4C92D2-8696-4D38-A8BE-182B491CD29E}</b:Guid>
    <b:Author>
      <b:Author>
        <b:NameList>
          <b:Person>
            <b:Last>Carre</b:Last>
            <b:First>C.</b:First>
          </b:Person>
          <b:Person>
            <b:Last>Decker</b:Last>
            <b:First>C.</b:First>
          </b:Person>
          <b:Person>
            <b:Last>Fouassier</b:Last>
            <b:First>J.</b:First>
            <b:Middle>P.</b:Middle>
          </b:Person>
          <b:Person>
            <b:Last>Lougnot</b:Last>
            <b:First>В.</b:First>
            <b:Middle>J.</b:Middle>
          </b:Person>
        </b:NameList>
      </b:Author>
    </b:Author>
    <b:Title>Lasers and Photopolymers</b:Title>
    <b:JournalName>Laser Chem.</b:JournalName>
    <b:Year>1990</b:Year>
    <b:Pages>349-366</b:Pages>
    <b:Volume>10</b:Volume>
    <b:RefOrder>35</b:RefOrder>
  </b:Source>
  <b:Source>
    <b:Tag>Dec97</b:Tag>
    <b:SourceType>JournalArticle</b:SourceType>
    <b:Guid>{CB7D247D-1DA3-41F5-BFF1-1258B66F64F2}</b:Guid>
    <b:Author>
      <b:Author>
        <b:NameList>
          <b:Person>
            <b:Last>Decker</b:Last>
            <b:First>C.</b:First>
          </b:Person>
          <b:Person>
            <b:Last>Decker</b:Last>
            <b:First>D.</b:First>
          </b:Person>
        </b:NameList>
      </b:Author>
    </b:Author>
    <b:JournalName>Pure Appl. Chem</b:JournalName>
    <b:Year>1997</b:Year>
    <b:Pages>605</b:Pages>
    <b:Title>Macromol. Sci</b:Title>
    <b:Volume>34</b:Volume>
    <b:RefOrder>36</b:RefOrder>
  </b:Source>
  <b:Source>
    <b:Tag>Dev91</b:Tag>
    <b:SourceType>JournalArticle</b:SourceType>
    <b:Guid>{DCED84C4-B6B2-491A-9DAC-5E6200D3953A}</b:Guid>
    <b:Author>
      <b:Author>
        <b:NameList>
          <b:Person>
            <b:Last>Devadoss</b:Last>
            <b:First>C.</b:First>
          </b:Person>
          <b:Person>
            <b:Last>Fessenden</b:Last>
            <b:First>R.W.</b:First>
          </b:Person>
        </b:NameList>
      </b:Author>
    </b:Author>
    <b:Title>Picosecond and nanosegond studies of the photoreduction of benzophenone by N,N-diethylaniline and triethylamine</b:Title>
    <b:JournalName>J. Phys. Chem.</b:JournalName>
    <b:Year>1991</b:Year>
    <b:Pages>7253-7260</b:Pages>
    <b:Volume>95</b:Volume>
    <b:RefOrder>37</b:RefOrder>
  </b:Source>
  <b:Source>
    <b:Tag>Klo88</b:Tag>
    <b:SourceType>JournalArticle</b:SourceType>
    <b:Guid>{D5B30852-FC11-4606-A2CE-17A0BB1DD604}</b:Guid>
    <b:Author>
      <b:Author>
        <b:NameList>
          <b:Person>
            <b:Last>Kloosterboer</b:Last>
            <b:First>J.</b:First>
            <b:Middle>G,</b:Middle>
          </b:Person>
        </b:NameList>
      </b:Author>
    </b:Author>
    <b:JournalName>Adv. Polym. Sci.</b:JournalName>
    <b:Year>1988</b:Year>
    <b:Volume>84</b:Volume>
    <b:RefOrder>38</b:RefOrder>
  </b:Source>
  <b:Source>
    <b:Tag>Mar71</b:Tag>
    <b:SourceType>JournalArticle</b:SourceType>
    <b:Guid>{41A7D933-A359-4D13-9AD2-9E94D28ABF60}</b:Guid>
    <b:Author>
      <b:Author>
        <b:NameList>
          <b:Person>
            <b:Last>Maruyama</b:Last>
            <b:First>K.</b:First>
          </b:Person>
          <b:Person>
            <b:Last>Otsuki</b:Last>
            <b:First>T.</b:First>
          </b:Person>
        </b:NameList>
      </b:Author>
    </b:Author>
    <b:Title>The reaction of photo-excited phenantrenquinone with dibenzyl ether. Formation of an adduct and its decomposition studied by the CIDNP method</b:Title>
    <b:JournalName>Bull. Chem. Soc. Japan.</b:JournalName>
    <b:Year>1971</b:Year>
    <b:Pages>2885</b:Pages>
    <b:Volume>44</b:Volume>
    <b:RefOrder>2</b:RefOrder>
  </b:Source>
  <b:Source>
    <b:Tag>Miy90</b:Tag>
    <b:SourceType>JournalArticle</b:SourceType>
    <b:Guid>{6DDA7E45-14A8-4797-9D22-3FB70E5060FD}</b:Guid>
    <b:Author>
      <b:Author>
        <b:NameList>
          <b:Person>
            <b:Last>Miyasaka</b:Last>
            <b:First>H.</b:First>
          </b:Person>
          <b:Person>
            <b:Last>K.</b:Last>
            <b:First>Morita</b:First>
          </b:Person>
          <b:Person>
            <b:Last>Kamada</b:Last>
            <b:First>K.</b:First>
          </b:Person>
          <b:Person>
            <b:Last>Mataga</b:Last>
            <b:First>N.</b:First>
          </b:Person>
        </b:NameList>
      </b:Author>
    </b:Author>
    <b:JournalName>Bull. Chem. Soc. Jpn.</b:JournalName>
    <b:Year>1990</b:Year>
    <b:Pages>3385 - 3397</b:Pages>
    <b:Volume>63</b:Volume>
    <b:RefOrder>39</b:RefOrder>
  </b:Source>
  <b:Source>
    <b:Tag>Nas22</b:Tag>
    <b:SourceType>JournalArticle</b:SourceType>
    <b:Guid>{CA64DFE7-573F-4E8C-8024-466B6FDAAC0E}</b:Guid>
    <b:Author>
      <b:Author>
        <b:NameList>
          <b:Person>
            <b:Last>Nasab</b:Last>
            <b:First>Siavash</b:First>
            <b:Middle>Hedayati</b:Middle>
          </b:Person>
          <b:Person>
            <b:Last>Vermeire</b:Last>
            <b:First>Brian</b:First>
            <b:Middle>C.</b:Middle>
          </b:Person>
        </b:NameList>
      </b:Author>
    </b:Author>
    <b:Title>Third-order Paired Explicit Runge-Kutta schemes for stiff systems of equations</b:Title>
    <b:Year>2022</b:Year>
    <b:JournalName>Journal of Computational Physics</b:JournalName>
    <b:Volume>468</b:Volume>
    <b:RefOrder>40</b:RefOrder>
  </b:Source>
  <b:Source>
    <b:Tag>Old91</b:Tag>
    <b:SourceType>JournalArticle</b:SourceType>
    <b:Guid>{7693133E-0A46-4A26-80AD-5EDFF1C6795A}</b:Guid>
    <b:Author>
      <b:Author>
        <b:NameList>
          <b:Person>
            <b:Last>Oldring</b:Last>
            <b:First>P.</b:First>
            <b:Middle>K.</b:Middle>
          </b:Person>
        </b:NameList>
      </b:Author>
    </b:Author>
    <b:JournalName>Chemistry &amp; Technology of UV &amp; EB Formulations for Coatings</b:JournalName>
    <b:Year>1991</b:Year>
    <b:RefOrder>41</b:RefOrder>
  </b:Source>
  <b:Source>
    <b:Tag>Pet00</b:Tag>
    <b:SourceType>JournalArticle</b:SourceType>
    <b:Guid>{C2B250DC-DDB6-40BC-A314-365FFE5AE63F}</b:Guid>
    <b:Author>
      <b:Author>
        <b:NameList>
          <b:Person>
            <b:Last>Peters</b:Last>
            <b:First>K.S</b:First>
          </b:Person>
          <b:Person>
            <b:First>Cashin,</b:First>
            <b:Middle>A.</b:Middle>
          </b:Person>
          <b:Person>
            <b:Last>Timbers</b:Last>
            <b:First>P.</b:First>
          </b:Person>
        </b:NameList>
      </b:Author>
    </b:Author>
    <b:Title>A picosecond kinetic study of nonadiabatic proton transfer within the contact radical ion pair of substituted benzophenones/N,N-diethylaniline</b:Title>
    <b:JournalName>J. Amer. Chem. Soc.</b:JournalName>
    <b:Year>2000</b:Year>
    <b:Pages>107 - 113</b:Pages>
    <b:Volume>122</b:Volume>
    <b:RefOrder>42</b:RefOrder>
  </b:Source>
  <b:Source>
    <b:Tag>Pet</b:Tag>
    <b:SourceType>JournalArticle</b:SourceType>
    <b:Guid>{0036780B-BC3C-4DA6-9FCD-9AD67A83AFAE}</b:Guid>
    <b:Author>
      <b:Author>
        <b:NameList>
          <b:Person>
            <b:Last>Peters</b:Last>
            <b:First>K.S.</b:First>
          </b:Person>
        </b:NameList>
      </b:Author>
    </b:Author>
    <b:Title>Proton transfer reactions in benzophenone/N,N-dimethylaniline photochemistry.</b:Title>
    <b:JournalName>In Advances in photochemistry</b:JournalName>
    <b:Pages>51</b:Pages>
    <b:Volume>27</b:Volume>
    <b:RefOrder>43</b:RefOrder>
  </b:Source>
  <b:Source>
    <b:Tag>Pet92</b:Tag>
    <b:SourceType>JournalArticle</b:SourceType>
    <b:Guid>{C2213E0C-1ED3-4418-B991-C92D6BBF8049}</b:Guid>
    <b:Author>
      <b:Author>
        <b:NameList>
          <b:Person>
            <b:Last>Peters</b:Last>
            <b:First>K.S.:</b:First>
            <b:Middle>Lee, J.</b:Middle>
          </b:Person>
        </b:NameList>
      </b:Author>
    </b:Author>
    <b:Title>Role of contact and solvent-separated radical ion pairs in the diffusional quenching of trans-stilbene excited singlet state by fumaronitrile</b:Title>
    <b:JournalName>J. Phys. Chem.</b:JournalName>
    <b:Year>1992</b:Year>
    <b:Pages>8941 - 8945</b:Pages>
    <b:Volume>96</b:Volume>
    <b:RefOrder>44</b:RefOrder>
  </b:Source>
  <b:Source>
    <b:Tag>Rat97</b:Tag>
    <b:SourceType>JournalArticle</b:SourceType>
    <b:Guid>{81B12190-95C3-4AD7-919C-8EC7CB206B0B}</b:Guid>
    <b:Author>
      <b:Author>
        <b:NameList>
          <b:Person>
            <b:Last>Rathore</b:Last>
            <b:First>R.</b:First>
          </b:Person>
          <b:Person>
            <b:Last>Hubig</b:Last>
            <b:First>S.M.</b:First>
          </b:Person>
          <b:Person>
            <b:Last>Kochi</b:Last>
            <b:First>J.K.</b:First>
          </b:Person>
        </b:NameList>
      </b:Author>
    </b:Author>
    <b:Title>Direct observation and structural characterization of the encounter complex in bimolecular electron transfers with photoactivated acceptors</b:Title>
    <b:JournalName>J. Amer. Chem. Soc.</b:JournalName>
    <b:Year>1997</b:Year>
    <b:Pages>11468 - 11479</b:Pages>
    <b:Volume>119</b:Volume>
    <b:RefOrder>45</b:RefOrder>
  </b:Source>
  <b:Source>
    <b:Tag>Sch02</b:Tag>
    <b:SourceType>JournalArticle</b:SourceType>
    <b:Guid>{2EAF9476-857D-43C0-ABF6-BDDC63AA7580}</b:Guid>
    <b:Author>
      <b:Author>
        <b:NameList>
          <b:Person>
            <b:Last>Schenk</b:Last>
            <b:First>O.</b:First>
          </b:Person>
          <b:Person>
            <b:Last>Gartner</b:Last>
            <b:First>K.</b:First>
          </b:Person>
        </b:NameList>
      </b:Author>
    </b:Author>
    <b:Title>wo-level scheduling in PARDISO: Improved Scalability on Shared Memory Multiprocessing Systems</b:Title>
    <b:Year>2002</b:Year>
    <b:JournalName>Parallel Computing</b:JournalName>
    <b:Volume>28</b:Volume>
    <b:RefOrder>46</b:RefOrder>
  </b:Source>
  <b:Source>
    <b:Tag>Вал72</b:Tag>
    <b:SourceType>JournalArticle</b:SourceType>
    <b:Guid>{4D983A06-F0AF-4A33-888E-09AA76DEFABD}</b:Guid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Year>1972</b:Year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JournalName>Ж. физ. химии.</b:JournalName>
    <b:Pages>3065 - 3069</b:Pages>
    <b:Volume>46</b:Volume>
    <b:RefOrder>47</b:RefOrder>
  </b:Source>
  <b:Source>
    <b:Tag>Гир67</b:Tag>
    <b:SourceType>JournalArticle</b:SourceType>
    <b:Guid>{BCF9B91C-E4C2-4BFF-9BA0-66BDDC4609B4}</b:Guid>
    <b:Author>
      <b:Author>
        <b:NameList>
          <b:Person>
            <b:Last>Гир</b:Last>
            <b:First>К.</b:First>
            <b:Middle>В.</b:Middle>
          </b:Person>
        </b:NameList>
      </b:Author>
    </b:Author>
    <b:Title>Численное интегрирование обыкновенных дифференциальных уравнений</b:Title>
    <b:Year>1967</b:Year>
    <b:JournalName>Mathematics of Computation</b:JournalName>
    <b:Volume>98</b:Volume>
    <b:RefOrder>48</b:RefOrder>
  </b:Source>
  <b:Source>
    <b:Tag>Pet93</b:Tag>
    <b:SourceType>JournalArticle</b:SourceType>
    <b:Guid>{2CEEF836-F0EC-4483-A789-E4BB8B636D72}</b:Guid>
    <b:Author>
      <b:Author>
        <b:NameList>
          <b:Person>
            <b:Last>Peters</b:Last>
            <b:First>K.S.</b:First>
          </b:Person>
          <b:Person>
            <b:Last>Lee</b:Last>
            <b:First>J.</b:First>
          </b:Person>
        </b:NameList>
      </b:Author>
    </b:Author>
    <b:Title>Picosecond dynamics of the photoreduction of benzophenone by DABCO</b:Title>
    <b:JournalName>J. Phys. Chem.</b:JournalName>
    <b:Year>1993</b:Year>
    <b:Pages>3761 - 3764</b:Pages>
    <b:Volume>97</b:Volume>
    <b:RefOrder>49</b:RefOrder>
  </b:Source>
  <b:Source>
    <b:Tag>Zhu17</b:Tag>
    <b:SourceType>JournalArticle</b:SourceType>
    <b:Guid>{41C10732-3F57-4783-B085-88A86AF1A1B9}</b:Guid>
    <b:Author>
      <b:Author>
        <b:NameList>
          <b:Person>
            <b:Last>Валькова</b:Last>
            <b:First>Г.А.</b:First>
          </b:Person>
          <b:Person>
            <b:Last>Шигорин</b:Last>
            <b:First>Д.Н.</b:First>
          </b:Person>
        </b:NameList>
      </b:Author>
    </b:Author>
    <b:Title>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дезактивации.</b:Title>
    <b:JournalName>Ж. физ. химии.</b:JournalName>
    <b:Year>1972</b:Year>
    <b:Pages>3065 - 3069</b:Pages>
    <b:Volume>46</b:Volume>
    <b:RefOrder>4</b:RefOrder>
  </b:Source>
  <b:Source>
    <b:Tag>Kay94</b:Tag>
    <b:SourceType>JournalArticle</b:SourceType>
    <b:Guid>{9161B28F-C563-40D6-AE2B-E2D26E354A14}</b:Guid>
    <b:Author>
      <b:Author>
        <b:NameList>
          <b:Person>
            <b:Last>Zhong</b:Last>
            <b:First>C.</b:First>
          </b:Person>
          <b:Person>
            <b:Last>Zhou</b:Last>
            <b:First>J.</b:First>
          </b:Person>
          <b:Person>
            <b:Last>Braun</b:Last>
            <b:First>C.L.</b:First>
          </b:Person>
        </b:NameList>
      </b:Author>
    </b:Author>
    <b:Title>Electron-transfer absorption of sterically bulky donor-acceptor pairs: electron donor-acceptor complexes or random pairs?</b:Title>
    <b:JournalName>Journal of Photochemistry and Photobiology A: Chemistry</b:JournalName>
    <b:Year>2003</b:Year>
    <b:Pages>1-9</b:Pages>
    <b:Volume>161</b:Volume>
    <b:RefOrder>5</b:RefOrder>
  </b:Source>
  <b:Source>
    <b:Tag>Enc94</b:Tag>
    <b:SourceType>JournalArticle</b:SourceType>
    <b:Guid>{623995C5-9027-4FB3-BB0D-5D083DDFFF32}</b:Guid>
    <b:Author>
      <b:Author>
        <b:NameList>
          <b:Person>
            <b:Last>Haga</b:Last>
            <b:First>N.</b:First>
          </b:Person>
          <b:Person>
            <b:Last>Takayanagi</b:Last>
            <b:First>H.</b:First>
          </b:Person>
          <b:Person>
            <b:Last>Tokumaru</b:Last>
            <b:First>K.</b:First>
          </b:Person>
        </b:NameList>
      </b:Author>
    </b:Author>
    <b:Title>Photoinduced electron transfer between acenaphthylene and 1,4-benzoquinones. Formation of dimmers of acenaphthylene and 1:1 adducts and effect of excitation mode on reactivity of the charge-transfer complexes</b:Title>
    <b:JournalName>J. Chem. Soc., Perkin Trans.</b:JournalName>
    <b:Year>2002</b:Year>
    <b:Pages>734 - 745</b:Pages>
    <b:Volume>2</b:Volume>
    <b:RefOrder>6</b:RefOrder>
  </b:Source>
  <b:Source>
    <b:Tag>The17</b:Tag>
    <b:SourceType>JournalArticle</b:SourceType>
    <b:Guid>{6D9C6FFD-4D49-45B1-A17D-B48FF9E983D8}</b:Guid>
    <b:Title>Исследование триплетных состояний пространственно-затрудненных хинонов методом лазерного фотолиза</b:Title>
    <b:Year>1987</b:Year>
    <b:URL>https://formlabs.com/3d-printers/form-2/</b:URL>
    <b:Author>
      <b:Author>
        <b:NameList>
          <b:Person>
            <b:Last>Левин</b:Last>
            <b:First>П.П.</b:First>
          </b:Person>
          <b:Person>
            <b:Last>Беляев</b:Last>
            <b:First>А.Б.</b:First>
          </b:Person>
          <b:Person>
            <b:Last>Кузьмин</b:Last>
            <b:First>В.А.</b:First>
          </b:Person>
        </b:NameList>
      </b:Author>
    </b:Author>
    <b:JournalName>Изв. АН СССР, сер. xим.</b:JournalName>
    <b:Pages>448 - 451</b:Pages>
    <b:Issue>2</b:Issue>
    <b:RefOrder>10</b:RefOrder>
  </b:Source>
  <b:Source>
    <b:Tag>Fuk00</b:Tag>
    <b:SourceType>JournalArticle</b:SourceType>
    <b:Guid>{75F67C83-7C04-4DC6-963E-91DACBB18B31}</b:Guid>
    <b:Author>
      <b:Author>
        <b:NameList>
          <b:Person>
            <b:Last>Maruyama</b:Last>
            <b:First>K.</b:First>
          </b:Person>
          <b:Person>
            <b:Last>Ono</b:Last>
            <b:First>K.</b:First>
          </b:Person>
          <b:Person>
            <b:Last>Osugi</b:Last>
            <b:First>J.</b:First>
          </b:Person>
        </b:NameList>
      </b:Author>
    </b:Author>
    <b:Title>Relative rate of hydrogen abstraction by the triplet state of phenanthraquinone</b:Title>
    <b:Year>1969</b:Year>
    <b:JournalName>Bull. Chem. Soc. Japan.</b:JournalName>
    <b:Pages>3357 - 3359</b:Pages>
    <b:Volume>42</b:Volume>
    <b:RefOrder>7</b:RefOrder>
  </b:Source>
  <b:Source>
    <b:Tag>JMB67</b:Tag>
    <b:SourceType>JournalArticle</b:SourceType>
    <b:Guid>{1CECC9B5-B2EF-4565-8DA5-88CF8558770E}</b:Guid>
    <b:Author>
      <b:Author>
        <b:NameList>
          <b:Person>
            <b:Last>Bruce</b:Last>
            <b:First>J.M.</b:First>
          </b:Person>
        </b:NameList>
      </b:Author>
    </b:Author>
    <b:Title>Light-induced reactions of quinones</b:Title>
    <b:Year>1967</b:Year>
    <b:JournalName>Quart. Rev. High Energ. Chem.</b:JournalName>
    <b:Pages>405-428</b:Pages>
    <b:RefOrder>1</b:RefOrder>
  </b:Source>
  <b:Source>
    <b:Tag>Pet09</b:Tag>
    <b:SourceType>JournalArticle</b:SourceType>
    <b:Guid>{484B74DD-8308-47CE-B7B3-9609C501E1E0}</b:Guid>
    <b:Author>
      <b:Author>
        <b:NameList>
          <b:Person>
            <b:Last>Peters</b:Last>
            <b:First>K.</b:First>
            <b:Middle>S.</b:Middle>
          </b:Person>
        </b:NameList>
      </b:Author>
    </b:Author>
    <b:Title>A Theory-experiment conundrum for proton transfer</b:Title>
    <b:JournalName>Acc. Chem. Res.</b:JournalName>
    <b:Year>2009</b:Year>
    <b:Pages>89 - 96</b:Pages>
    <b:Volume>42</b:Volume>
    <b:Issue>1</b:Issue>
    <b:RefOrder>50</b:RefOrder>
  </b:Source>
  <b:Source>
    <b:Tag>Чес14</b:Tag>
    <b:SourceType>Report</b:SourceType>
    <b:Guid>{B803E54A-3F7B-46A7-85C0-131F633867E4}</b:Guid>
    <b:Author>
      <b:Author>
        <b:NameList>
          <b:Person>
            <b:Last>Чесноков</b:Last>
            <b:First>С.</b:First>
            <b:Middle>А.</b:Middle>
          </b:Person>
          <b:Person>
            <b:Last>Абакумов</b:Last>
            <b:First>Г.А.</b:First>
          </b:Person>
        </b:NameList>
      </b:Author>
    </b:Author>
    <b:Title>Полимеризация мономеров (мет)акрилового ряда под действием видимого света, инициируемая о-хинонами.</b:Title>
    <b:Year>2014</b:Year>
    <b:City>Нижний Новгород</b:City>
    <b:RefOrder>51</b:RefOrder>
  </b:Source>
  <b:Source>
    <b:Tag>Крю82</b:Tag>
    <b:SourceType>Book</b:SourceType>
    <b:Guid>{AB412E4E-178E-47F9-81ED-7D163F0DF7A0}</b:Guid>
    <b:Author>
      <b:Author>
        <b:NameList>
          <b:Person>
            <b:Last>Крюков</b:Last>
            <b:First>А.И.</b:First>
          </b:Person>
        </b:NameList>
      </b:Author>
    </b:Author>
    <b:Title>Фотоперенос электрона и его прикладные аспекты</b:Title>
    <b:Year>1982</b:Year>
    <b:Publisher>Наукова думка</b:Publisher>
    <b:City>Киев</b:City>
    <b:RefOrder>11</b:RefOrder>
  </b:Source>
  <b:Source>
    <b:Tag>Shu09</b:Tag>
    <b:SourceType>JournalArticle</b:SourceType>
    <b:Guid>{B28FAF34-4F0F-4849-A3BE-D1A340329130}</b:Guid>
    <b:Author>
      <b:Author>
        <b:NameList>
          <b:Person>
            <b:Last>Shushunova</b:Last>
            <b:First>N.Y.</b:First>
          </b:Person>
        </b:NameList>
      </b:Author>
    </b:Author>
    <b:Title>Inhibition of polymerization of methyl methacrylate by an ortho-benzoquinone-amine system</b:Title>
    <b:Year>2009</b:Year>
    <b:JournalName>Polym. Sci. B.</b:JournalName>
    <b:Pages>427-437</b:Pages>
    <b:Volume>51</b:Volume>
    <b:Issue>11</b:Issue>
    <b:RefOrder>12</b:RefOrder>
  </b:Source>
  <b:Source>
    <b:Tag>Ari72</b:Tag>
    <b:SourceType>JournalArticle</b:SourceType>
    <b:Guid>{EB461454-1612-483E-9A17-BE2FEC940460}</b:Guid>
    <b:Author>
      <b:Author>
        <b:NameList>
          <b:Person>
            <b:Last>Tsubomura</b:Last>
            <b:First>H.A.</b:First>
          </b:Person>
        </b:NameList>
      </b:Author>
    </b:Author>
    <b:Title>Photochemical reaction of p-benzoquinone complexes with aromatic molecules</b:Title>
    <b:JournalName>Bull. Chem. Soc. Japan.</b:JournalName>
    <b:Year>1972</b:Year>
    <b:Pages>2433-2437</b:Pages>
    <b:Volume>45</b:Volume>
    <b:RefOrder>52</b:RefOrder>
  </b:Source>
  <b:Source>
    <b:Tag>Кур11</b:Tag>
    <b:SourceType>Report</b:SourceType>
    <b:Guid>{2ACA21D5-A40E-41EA-8352-132A0DAD92BB}</b:Guid>
    <b:Author>
      <b:Author>
        <b:NameList>
          <b:Person>
            <b:Last>Курский</b:Last>
            <b:First>Ю.</b:First>
            <b:Middle>А.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9</b:RefOrder>
  </b:Source>
  <b:Source>
    <b:Tag>Заполнитель1</b:Tag>
    <b:SourceType>Report</b:SourceType>
    <b:Guid>{9878D4CA-11C2-4B76-B323-B7DDD38E4685}</b:Guid>
    <b:Author>
      <b:Author>
        <b:NameList>
          <b:Person>
            <b:Last>Алексеевич</b:Last>
            <b:First>Курский</b:First>
            <b:Middle>Юрий</b:Middle>
          </b:Person>
        </b:NameList>
      </b:Author>
    </b:Author>
    <b:Title>Строение и реакционная способность замещённых о-хинонов и их производных</b:Title>
    <b:Year>2011</b:Year>
    <b:City>Нижний Новгород</b:City>
    <b:RefOrder>53</b:RefOrder>
  </b:Source>
</b:Sources>
</file>

<file path=customXml/itemProps1.xml><?xml version="1.0" encoding="utf-8"?>
<ds:datastoreItem xmlns:ds="http://schemas.openxmlformats.org/officeDocument/2006/customXml" ds:itemID="{5030F959-B693-4765-8841-B081396CC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1863</TotalTime>
  <Pages>27</Pages>
  <Words>65532</Words>
  <Characters>373536</Characters>
  <Application>Microsoft Office Word</Application>
  <DocSecurity>0</DocSecurity>
  <Lines>3112</Lines>
  <Paragraphs>876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155</cp:revision>
  <dcterms:created xsi:type="dcterms:W3CDTF">2023-05-11T21:24:00Z</dcterms:created>
  <dcterms:modified xsi:type="dcterms:W3CDTF">2023-05-16T13:11:00Z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8">
    <vt:lpwstr>D:\Programs\Citavi\User files\Projects\Course\Course.ctv6</vt:lpwstr>
  </property>
  <property fmtid="{D5CDD505-2E9C-101B-9397-08002B2CF9AE}" pid="12" name="CitaviDocumentProperty_6">
    <vt:lpwstr>True</vt:lpwstr>
  </property>
  <property fmtid="{D5CDD505-2E9C-101B-9397-08002B2CF9AE}" pid="13" name="CitaviDocumentProperty_1">
    <vt:lpwstr>6.15.2.0</vt:lpwstr>
  </property>
</Properties>
</file>