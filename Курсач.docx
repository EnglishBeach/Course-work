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1" w:name="_Toc135419983" w:displacedByCustomXml="next"/>
    <w:bookmarkStart w:id="2" w:name="_Hlk134743938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14554430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  <w:bookmarkEnd w:id="1"/>
        </w:p>
        <w:p w14:paraId="2C134EC1" w14:textId="1B99FF7D" w:rsidR="006E3D47" w:rsidRPr="006E3D47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998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1138F" w14:textId="6A01494F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83FCC" w14:textId="7F7EA7C3" w:rsidR="006E3D47" w:rsidRPr="006E3D47" w:rsidRDefault="00E12C7D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4FD8" w14:textId="28EB297B" w:rsidR="006E3D47" w:rsidRPr="006E3D47" w:rsidRDefault="00E12C7D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81066" w14:textId="48EFA76F" w:rsidR="006E3D47" w:rsidRPr="006E3D47" w:rsidRDefault="00E12C7D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E782" w14:textId="1B9B6F4C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2086" w14:textId="6225268D" w:rsidR="006E3D47" w:rsidRPr="006E3D47" w:rsidRDefault="00E12C7D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Описание химических реакций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3744C" w14:textId="5A16AD29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1.1. Фотосенсибилизация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4340" w14:textId="6A3FC9E5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DE91" w14:textId="2F538A5C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0453B" w14:textId="3A6F19D0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1.4. Стабильность продуктов реакции фотовосстановления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B921" w14:textId="14E17A2A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1.5. Фотолиз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718E2" w14:textId="23AB6C20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1.6. Ингибирование полимеризации хинонами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4D2C" w14:textId="04893EC7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1.7. Итоговый механизм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7E3A" w14:textId="2014FCFF" w:rsidR="006E3D47" w:rsidRPr="006E3D47" w:rsidRDefault="00E12C7D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Описание метода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270D4" w14:textId="528C7550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2.1. Проблемы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F5539" w14:textId="1B972138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2.2. Формирование системы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54E3D" w14:textId="22E746A3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2.3. Дискретизация по времени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74E88" w14:textId="77115A83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2.4. Линеаризация системы и итерационное решение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C7F1E" w14:textId="50EBE820" w:rsidR="006E3D47" w:rsidRPr="006E3D47" w:rsidRDefault="00E12C7D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2.5. Решение СЛАУ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4EDB" w14:textId="74AA35FC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F00CD" w14:textId="2B93CF9C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78C3" w14:textId="689CD817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A4D5" w14:textId="355BCB9C" w:rsidR="006E3D47" w:rsidRPr="006E3D47" w:rsidRDefault="00E12C7D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49EF70F8" w:rsidR="00761D78" w:rsidRPr="006E3D47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6E3D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3" w:name="_Toc135419984"/>
      <w:r w:rsidRPr="00782C96">
        <w:rPr>
          <w:rFonts w:hint="eastAsia"/>
        </w:rPr>
        <w:lastRenderedPageBreak/>
        <w:t>Введение</w:t>
      </w:r>
      <w:bookmarkEnd w:id="3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4129A8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4"/>
      <w:r>
        <w:t xml:space="preserve">высокой скоростью </w:t>
      </w:r>
      <w:r w:rsidR="00081494">
        <w:t>и с высокими степенями конверсии мономера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5"/>
      <w:r w:rsidR="00B65979" w:rsidRPr="00F37A8C">
        <w:t xml:space="preserve"> дает воспроизводимые результаты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. Однако у него есть и недостатки, такие как </w:t>
      </w:r>
      <w:commentRangeStart w:id="6"/>
      <w:r w:rsidR="00081494">
        <w:t>необходимость точного</w:t>
      </w:r>
      <w:r w:rsidR="00B65979" w:rsidRPr="00F37A8C">
        <w:t xml:space="preserve"> </w:t>
      </w:r>
      <w:commentRangeEnd w:id="6"/>
      <w:r w:rsidR="00081494">
        <w:rPr>
          <w:rStyle w:val="afc"/>
          <w:rFonts w:eastAsia="SimSun" w:cstheme="minorBidi"/>
          <w:color w:val="auto"/>
          <w:lang w:eastAsia="en-US"/>
        </w:rPr>
        <w:commentReference w:id="6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 xml:space="preserve">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4129A8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7"/>
      <w:r w:rsidR="009022A5">
        <w:t>рассчитанные свойства</w:t>
      </w:r>
      <w:r>
        <w:t xml:space="preserve"> </w:t>
      </w:r>
      <w:commentRangeEnd w:id="7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9E69A0">
      <w:pPr>
        <w:pStyle w:val="21"/>
      </w:pPr>
      <w:bookmarkStart w:id="8" w:name="_Toc135419985"/>
      <w:r w:rsidRPr="00644CFE">
        <w:t>Актуальность</w:t>
      </w:r>
      <w:r>
        <w:t xml:space="preserve"> работы</w:t>
      </w:r>
      <w:bookmarkEnd w:id="8"/>
    </w:p>
    <w:p w14:paraId="15C03C26" w14:textId="11199658" w:rsidR="00BB3F1E" w:rsidRDefault="00E77C5A" w:rsidP="004129A8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lUMTA6MTU6Mj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OVQxMDoxNToy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EndPr/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lUMTA6MTU6Mj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9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9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9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lastRenderedPageBreak/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EndPr/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 xml:space="preserve">высокая эффективность инициирования </w:t>
      </w:r>
      <w:commentRangeStart w:id="10"/>
      <w:r>
        <w:t>полимеризации</w:t>
      </w:r>
      <w:commentRangeEnd w:id="10"/>
      <w:r>
        <w:rPr>
          <w:rStyle w:val="afc"/>
          <w:rFonts w:eastAsia="SimSun" w:cstheme="minorBidi"/>
          <w:color w:val="auto"/>
          <w:lang w:eastAsia="en-US"/>
        </w:rPr>
        <w:commentReference w:id="10"/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 xml:space="preserve">малая миграция инициатора и его продуктов в ФПК и в готовом </w:t>
      </w:r>
      <w:commentRangeStart w:id="11"/>
      <w:r w:rsidRPr="00BB3F1E">
        <w:t>полимере</w:t>
      </w:r>
      <w:commentRangeEnd w:id="11"/>
      <w:r w:rsidR="007811FB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1"/>
      </w:r>
      <w:r w:rsidRPr="00BB3F1E">
        <w:t>.</w:t>
      </w:r>
    </w:p>
    <w:p w14:paraId="348CE5DD" w14:textId="202E26F3" w:rsidR="00965194" w:rsidRDefault="00BB3F1E" w:rsidP="004129A8">
      <w:pPr>
        <w:pStyle w:val="a3"/>
      </w:pPr>
      <w:commentRangeStart w:id="12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12"/>
      <w:r w:rsidR="00970DA6">
        <w:rPr>
          <w:rStyle w:val="afc"/>
          <w:rFonts w:eastAsia="SimSun" w:cstheme="minorBidi"/>
          <w:color w:val="auto"/>
          <w:lang w:eastAsia="en-US"/>
        </w:rPr>
        <w:commentReference w:id="12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EndPr/>
        <w:sdtContent>
          <w:r w:rsidR="0015767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lUMTA6MTU6Mjc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</w:t>
      </w:r>
      <w:r w:rsidR="0026597B">
        <w:lastRenderedPageBreak/>
        <w:t xml:space="preserve">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4129A8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</w:t>
      </w:r>
      <w:proofErr w:type="spellStart"/>
      <w:r w:rsidR="00C27ED1" w:rsidRPr="00C27ED1">
        <w:t>фотополимеризации</w:t>
      </w:r>
      <w:proofErr w:type="spellEnd"/>
      <w:r w:rsidR="00C27ED1" w:rsidRPr="00C27ED1">
        <w:t xml:space="preserve"> </w:t>
      </w:r>
      <w:proofErr w:type="spellStart"/>
      <w:r w:rsidR="00C27ED1" w:rsidRPr="00C27ED1">
        <w:t>олигоэфир</w:t>
      </w:r>
      <w:proofErr w:type="spellEnd"/>
      <w:r w:rsidR="00C27ED1" w:rsidRPr="00C27ED1">
        <w:t xml:space="preserve">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13" w:name="_Toc135419986"/>
      <w:r>
        <w:t>Цел</w:t>
      </w:r>
      <w:r w:rsidR="00573A4E">
        <w:t>ь</w:t>
      </w:r>
      <w:r>
        <w:t xml:space="preserve"> работы</w:t>
      </w:r>
      <w:bookmarkEnd w:id="13"/>
    </w:p>
    <w:p w14:paraId="65E90302" w14:textId="2A631E47" w:rsidR="00573A4E" w:rsidRDefault="00573A4E" w:rsidP="004129A8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4"/>
      <w:r w:rsidR="006C2616">
        <w:t xml:space="preserve">без учета диффузионных </w:t>
      </w:r>
      <w:commentRangeEnd w:id="14"/>
      <w:r w:rsidR="006C2616">
        <w:rPr>
          <w:rStyle w:val="afc"/>
          <w:rFonts w:eastAsia="SimSun" w:cstheme="minorBidi"/>
          <w:color w:val="auto"/>
          <w:lang w:eastAsia="en-US"/>
        </w:rPr>
        <w:commentReference w:id="14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378D4596" w14:textId="77777777" w:rsidR="000053E7" w:rsidRPr="00573A4E" w:rsidRDefault="000053E7" w:rsidP="004129A8">
      <w:pPr>
        <w:pStyle w:val="a3"/>
      </w:pPr>
    </w:p>
    <w:p w14:paraId="1B5FB86E" w14:textId="3D37E4F1" w:rsidR="00F50791" w:rsidRDefault="00F56C72" w:rsidP="009E69A0">
      <w:pPr>
        <w:pStyle w:val="21"/>
      </w:pPr>
      <w:bookmarkStart w:id="15" w:name="_Toc135419987"/>
      <w:r>
        <w:lastRenderedPageBreak/>
        <w:t>Задачи работы</w:t>
      </w:r>
      <w:bookmarkEnd w:id="15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16" w:name="_Toc135419988"/>
      <w:bookmarkStart w:id="17" w:name="_Hlk134744030"/>
      <w:bookmarkEnd w:id="2"/>
      <w:r>
        <w:lastRenderedPageBreak/>
        <w:t xml:space="preserve">Литературный </w:t>
      </w:r>
      <w:r w:rsidRPr="009143C3">
        <w:t>обзор</w:t>
      </w:r>
      <w:bookmarkEnd w:id="16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8" w:name="_Toc135419989"/>
      <w:bookmarkStart w:id="19" w:name="_Hlk134744164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8"/>
    </w:p>
    <w:p w14:paraId="409475A8" w14:textId="0CC2D04B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EndPr/>
        <w:sdtContent>
          <w:r w:rsidR="0015767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lUMTA6MTU6Mjc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E12C7D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20" w:name="_Ref135115514"/>
            <w:bookmarkStart w:id="21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20"/>
            <w:r>
              <w:t>)</w:t>
            </w:r>
            <w:bookmarkEnd w:id="21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22" w:name="_Toc135419990"/>
      <w:bookmarkStart w:id="23" w:name="_Hlk134744241"/>
      <w:bookmarkEnd w:id="19"/>
      <w:r w:rsidRPr="009143C3">
        <w:t>Фотосенсибилизация</w:t>
      </w:r>
      <w:bookmarkEnd w:id="22"/>
    </w:p>
    <w:p w14:paraId="42549D62" w14:textId="1A24B4DD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EndPr/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EndPr/>
        <w:sdtContent>
          <w:r w:rsidR="009E414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EndPr/>
        <w:sdtContent>
          <w:r w:rsidR="00F035B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EndPr/>
        <w:sdtContent>
          <w:r w:rsidR="00F9226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24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24"/>
      <w:r w:rsidR="00BE18A4">
        <w:rPr>
          <w:rStyle w:val="afc"/>
          <w:rFonts w:eastAsia="SimSun" w:cstheme="minorBidi"/>
          <w:color w:val="auto"/>
          <w:lang w:eastAsia="en-US"/>
        </w:rPr>
        <w:commentReference w:id="24"/>
      </w:r>
    </w:p>
    <w:p w14:paraId="4B356988" w14:textId="25BEE51B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0237E1" w:rsidRPr="004E4165" w:rsidRDefault="000237E1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0237E1" w:rsidRPr="004E4165" w:rsidRDefault="000237E1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25" w:name="_Toc135419991"/>
      <w:bookmarkEnd w:id="17"/>
      <w:bookmarkEnd w:id="23"/>
      <w:commentRangeStart w:id="26"/>
      <w:r>
        <w:lastRenderedPageBreak/>
        <w:t>Фотовосстановление</w:t>
      </w:r>
      <w:commentRangeEnd w:id="26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6"/>
      </w:r>
      <w:bookmarkEnd w:id="25"/>
    </w:p>
    <w:p w14:paraId="20A93A4A" w14:textId="24B22A85" w:rsidR="00EF5950" w:rsidRPr="00F52122" w:rsidRDefault="004B3E26" w:rsidP="004129A8">
      <w:pPr>
        <w:pStyle w:val="a3"/>
      </w:pPr>
      <w:bookmarkStart w:id="27" w:name="_Hlk134744485"/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F52122" w:rsidRPr="00E303DB">
        <w:t>аминиль</w:t>
      </w:r>
      <w:r w:rsidR="00F52122">
        <w:t>ного</w:t>
      </w:r>
      <w:proofErr w:type="spellEnd"/>
      <w:r w:rsidR="00F52122"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50D7CD4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>
        <w:t xml:space="preserve"> см. </w:t>
      </w:r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r w:rsidR="00CD36C3" w:rsidRPr="00F113BC">
        <w:t>.</w:t>
      </w:r>
      <w:r w:rsidR="00CD36C3">
        <w:t xml:space="preserve"> </w:t>
      </w:r>
    </w:p>
    <w:p w14:paraId="70B95FBF" w14:textId="01EC22CC" w:rsidR="00E00D60" w:rsidRDefault="00E12C7D" w:rsidP="004129A8">
      <w:pPr>
        <w:pStyle w:val="a3"/>
      </w:pPr>
      <w:r>
        <w:rPr>
          <w:noProof/>
        </w:rPr>
        <w:pict w14:anchorId="49E87ED3">
          <v:shape id="_x0000_s1033" type="#_x0000_t75" style="position:absolute;left:0;text-align:left;margin-left:81pt;margin-top:.6pt;width:318.15pt;height:43.35pt;z-index:251646976" filled="t" stroked="t" strokecolor="none">
            <v:imagedata r:id="rId15" o:title=""/>
          </v:shape>
        </w:pict>
      </w:r>
    </w:p>
    <w:p w14:paraId="16A63999" w14:textId="4EF71597" w:rsidR="00E00D60" w:rsidRDefault="00E00D60" w:rsidP="00E00D60">
      <w:pPr>
        <w:pStyle w:val="aff5"/>
      </w:pPr>
    </w:p>
    <w:p w14:paraId="0F09AEC8" w14:textId="0DA063F6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8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8"/>
      <w:r>
        <w:t>. Механизм фотовосстановления о-</w:t>
      </w:r>
      <w:r w:rsidRPr="00E00D60">
        <w:t>хинонов</w:t>
      </w:r>
      <w:r>
        <w:t xml:space="preserve"> аминами</w:t>
      </w:r>
    </w:p>
    <w:p w14:paraId="12EFA4C2" w14:textId="721BEBEF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EndPr/>
        <w:sdtContent>
          <w:r w:rsidR="00AA6B8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lUMTA6MTU6Mjc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OVQxMDoxNToyN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lUMTA6MTU6Mjc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>Поэтому для рассмотрения принята</w:t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EndPr/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OVQxMDoxNToy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lUMTA6MTU6Mj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5VDEwOjE1OjI3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EndPr/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EndPr/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lUMTA6MTU6Mjc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</w:t>
      </w:r>
      <w:proofErr w:type="gramStart"/>
      <w:r w:rsidR="00DF737A">
        <w:t>N,N</w:t>
      </w:r>
      <w:proofErr w:type="gramEnd"/>
      <w:r w:rsidR="00DF737A">
        <w:t>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9B7EAAC" wp14:editId="1213722F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92226"/>
                          <a:chOff x="0" y="310246"/>
                          <a:chExt cx="5557520" cy="1292226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0237E1" w:rsidRPr="00596DA9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9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9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102" coordsize="55575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7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0237E1" w:rsidRPr="00596DA9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0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30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5B4DA090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EndPr/>
        <w:sdtContent>
          <w:r w:rsidR="00A17616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EndPr/>
        <w:sdtContent>
          <w:r w:rsidR="00EF595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</w:t>
      </w:r>
      <w:r w:rsidRPr="00862AA4">
        <w:lastRenderedPageBreak/>
        <w:t xml:space="preserve">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EndPr/>
        <w:sdtContent>
          <w:r w:rsidR="00A17616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EndPr/>
        <w:sdtContent>
          <w:r w:rsidR="003967F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EndPr/>
        <w:sdtContent>
          <w:r w:rsidR="009223B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lUMTA6MTU6Mjc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EndPr/>
        <w:sdtContent>
          <w:r w:rsidR="0097363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31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31"/>
      <w:r w:rsidR="00EF5950">
        <w:rPr>
          <w:rStyle w:val="afc"/>
          <w:rFonts w:eastAsia="SimSun" w:cstheme="minorBidi"/>
          <w:color w:val="auto"/>
          <w:lang w:eastAsia="en-US"/>
        </w:rPr>
        <w:commentReference w:id="31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EndPr/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EndPr/>
        <w:sdtContent>
          <w:r w:rsidR="0001424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 xml:space="preserve">ного </w:t>
      </w:r>
      <w:r w:rsidR="0079066E" w:rsidRPr="0079066E">
        <w:lastRenderedPageBreak/>
        <w:t>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EndPr/>
        <w:sdtContent>
          <w:r w:rsidR="007F1D0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EndPr/>
        <w:sdtContent>
          <w:r w:rsidR="0001424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EndPr/>
        <w:sdtContent>
          <w:r w:rsidR="00CE655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EndPr/>
        <w:sdtContent>
          <w:r w:rsidR="00EF595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EndPr/>
        <w:sdtContent>
          <w:r w:rsidR="00814C1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90EC9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8D54DEF" w:rsidR="000237E1" w:rsidRDefault="000237E1" w:rsidP="009143C3">
                              <w:pPr>
                                <w:pStyle w:val="af4"/>
                              </w:pPr>
                              <w:bookmarkStart w:id="32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2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0237E1" w:rsidRDefault="000237E1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0237E1" w:rsidRDefault="000237E1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0237E1" w:rsidRPr="00814C1C" w:rsidRDefault="000237E1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8D54DEF" w:rsidR="000237E1" w:rsidRDefault="000237E1" w:rsidP="009143C3">
                        <w:pPr>
                          <w:pStyle w:val="af4"/>
                        </w:pPr>
                        <w:bookmarkStart w:id="33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33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0237E1" w:rsidRDefault="000237E1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0237E1" w:rsidRDefault="000237E1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0237E1" w:rsidRPr="00814C1C" w:rsidRDefault="000237E1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5DA6517F" w:rsidR="00E906B7" w:rsidRDefault="00841974" w:rsidP="004129A8">
      <w:pPr>
        <w:pStyle w:val="a2"/>
      </w:pPr>
      <w:r w:rsidRPr="008153C5">
        <w:lastRenderedPageBreak/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EndPr/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34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34"/>
      <w:r w:rsidR="00D45E5B">
        <w:rPr>
          <w:rStyle w:val="afc"/>
          <w:rFonts w:eastAsia="SimSun" w:cstheme="minorBidi"/>
          <w:color w:val="auto"/>
          <w:lang w:eastAsia="en-US"/>
        </w:rPr>
        <w:commentReference w:id="34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1A9D7638" w:rsidR="00E906B7" w:rsidRDefault="00E906B7" w:rsidP="004129A8">
      <w:pPr>
        <w:pStyle w:val="a3"/>
      </w:pPr>
      <w:r>
        <w:t xml:space="preserve">Кроме взаимодействия аминами, триплетный о-хинон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t>термоинициирования</w:t>
      </w:r>
      <w:proofErr w:type="spellEnd"/>
      <w:r>
        <w:t xml:space="preserve">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</w:t>
      </w:r>
      <w:proofErr w:type="spellStart"/>
      <w:r w:rsidRPr="00105252">
        <w:t>оксифеноксильные</w:t>
      </w:r>
      <w:proofErr w:type="spellEnd"/>
      <w:r w:rsidRPr="00105252">
        <w:t xml:space="preserve"> радикалы – </w:t>
      </w:r>
      <w:r>
        <w:t>ингибиторы</w:t>
      </w:r>
      <w:r w:rsidRPr="00105252">
        <w:t xml:space="preserve"> радикальной </w:t>
      </w:r>
      <w:r w:rsidRPr="00105252">
        <w:lastRenderedPageBreak/>
        <w:t xml:space="preserve">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EndPr/>
        <w:sdtContent>
          <w:r w:rsidRPr="00F12DE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5VDEwOjE1OjI3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5VDEwOjE1OjI3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орто-</w:t>
      </w:r>
      <w:proofErr w:type="spellStart"/>
      <w:r>
        <w:t>бензохинонов</w:t>
      </w:r>
      <w:proofErr w:type="spellEnd"/>
      <w: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t>темновом</w:t>
      </w:r>
      <w:proofErr w:type="spellEnd"/>
      <w:r>
        <w:t xml:space="preserve">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lUMTA6MTU6Mjc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C706E1">
            <w:rPr>
              <w:lang w:val="en-US"/>
            </w:rPr>
            <w:instrText>ADDIN</w:instrText>
          </w:r>
          <w:r w:rsidR="00C706E1" w:rsidRPr="00F32F00">
            <w:instrText xml:space="preserve"> </w:instrText>
          </w:r>
          <w:r w:rsidR="00C706E1">
            <w:rPr>
              <w:lang w:val="en-US"/>
            </w:rPr>
            <w:instrText>CitaviPlaceholder</w:instrText>
          </w:r>
          <w:r w:rsidR="00C706E1" w:rsidRPr="00F32F00">
            <w:instrText>{</w:instrText>
          </w:r>
          <w:r w:rsidR="00C706E1">
            <w:rPr>
              <w:lang w:val="en-US"/>
            </w:rPr>
            <w:instrText>eyIkaWQiOiIxIiwiJHR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DaXRhdGlvbnMuV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yZFBsYWNlaG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sZGVyLCBTd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aSIsIkVudHJpZXMiOlt</w:instrText>
          </w:r>
          <w:r w:rsidR="00C706E1" w:rsidRPr="00F32F00">
            <w:instrText>7</w:instrText>
          </w:r>
          <w:r w:rsidR="00C706E1">
            <w:rPr>
              <w:lang w:val="en-US"/>
            </w:rPr>
            <w:instrText>IiRpZCI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IjIiLCIkdHlwZSI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YXZpLkNpdGF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aW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ucy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Xb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JkUGxhY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Vob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xkZXJFbnRyeSwgU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DaXRhdmkiLCJJZCI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IjUyMjczZGJjLWI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YmMtNGI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Mi</w:instrText>
          </w:r>
          <w:r w:rsidR="00C706E1" w:rsidRPr="00F32F00">
            <w:instrText>04</w:instrText>
          </w:r>
          <w:r w:rsidR="00C706E1">
            <w:rPr>
              <w:lang w:val="en-US"/>
            </w:rPr>
            <w:instrText>NGVmLTc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ZTY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OWMzNzA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NyIsIlJhbmdlTGVuZ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RoIjo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IjMyMGMyY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LThlNjctNGZlMS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iODRiLTBkYTZjYzc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VkNyIsIlBhZ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VSYW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eyIkaWQiOiIzIiwiJHR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FjYWRlbWljLlBhZ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VSYW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nZSwgU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pYyIsIkVuZFBhZ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UiOnsiJGlkIjoiNCIsIiR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eXBlIjoiU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QYWdlTnVtYmVyLCBTd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FjYWRlbWljIiwiSXNGdWxseU</w:instrText>
          </w:r>
          <w:r w:rsidR="00C706E1" w:rsidRPr="00F32F00">
            <w:instrText>51</w:instrText>
          </w:r>
          <w:r w:rsidR="00C706E1">
            <w:rPr>
              <w:lang w:val="en-US"/>
            </w:rPr>
            <w:instrText>bWVyaWMiOmZhbHNlLCJOdW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iZXJpbmdUeXBlIjowLCJOdW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lcmFsU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lzdGVtIjowfSwiTnVtYmVyaW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MCwiTnVtZXJhbFN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RlbSI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RhcnRQYWdlIjp</w:instrText>
          </w:r>
          <w:r w:rsidR="00C706E1" w:rsidRPr="00F32F00">
            <w:instrText>7</w:instrText>
          </w:r>
          <w:r w:rsidR="00C706E1">
            <w:rPr>
              <w:lang w:val="en-US"/>
            </w:rPr>
            <w:instrText>IiRpZCI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IjUiLCIkdHlwZSI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aXNzQWNhZGVtaWMuUGFnZU</w:instrText>
          </w:r>
          <w:r w:rsidR="00C706E1" w:rsidRPr="00F32F00">
            <w:instrText>51</w:instrText>
          </w:r>
          <w:r w:rsidR="00C706E1">
            <w:rPr>
              <w:lang w:val="en-US"/>
            </w:rPr>
            <w:instrText>bWJlciwgU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pYyIsIklzRnVsbHlOdW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lcmljIjpmYWxzZSwiTnVtYmVyaW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MCwiTnVtZXJhbFN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RlbSI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MH</w:instrText>
          </w:r>
          <w:r w:rsidR="00C706E1" w:rsidRPr="00F32F00">
            <w:instrText>19</w:instrText>
          </w:r>
          <w:r w:rsidR="00C706E1">
            <w:rPr>
              <w:lang w:val="en-US"/>
            </w:rPr>
            <w:instrText>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UiOnsiJGlkIjoiNiIsIiR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eXBlIjoiU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DaXRhdmkuUmVmZXJlbmNlLCBTd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aSIsIkFic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RyYWN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tcGxleGl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MCwiQWJzdHJhY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RTb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VUZXh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Rm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ybWF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IjowLCJBdXRob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JzIjpbeyIkaWQiOiI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QZXJzb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sIFN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YXZpIiwiRmlyc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ROYW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lIjoi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Jsu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JguIiwiTGFzdE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hbWUiOiLQnNCw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LfQsNC</w:instrText>
          </w:r>
          <w:r w:rsidR="00C706E1" w:rsidRPr="00F32F00">
            <w:instrText>70</w:instrText>
          </w:r>
          <w:r w:rsidR="00C706E1">
            <w:rPr>
              <w:lang w:val="en-US"/>
            </w:rPr>
            <w:instrText>LXRhtC</w:instrText>
          </w:r>
          <w:r w:rsidR="00C706E1" w:rsidRPr="00F32F00">
            <w:instrText>60</w:instrText>
          </w:r>
          <w:r w:rsidR="00C706E1">
            <w:rPr>
              <w:lang w:val="en-US"/>
            </w:rPr>
            <w:instrText>LDRjyIsIlByb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ZmFsc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UsIlNleCI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MCwiQ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JlYXRlZEJ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C706E1" w:rsidRPr="00F32F00">
            <w:instrText>60</w:instrText>
          </w:r>
          <w:r w:rsidR="00C706E1">
            <w:rPr>
              <w:lang w:val="en-US"/>
            </w:rPr>
            <w:instrText>LAg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Lgg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LrQsNGC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LDQu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40</w:instrText>
          </w:r>
          <w:r w:rsidR="00C706E1">
            <w:rPr>
              <w:lang w:val="en-US"/>
            </w:rPr>
            <w:instrText>LcuIiwiUGFnaW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hdGlvbiI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MCwiUHJvdGVjdGVkIjpmYWxzZSwiQ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JlYXRlZEJ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hPTUUiLCJDcmVhdGVkT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iOiIyMDIzLTA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LTE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VDExOjMyOjA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IiwiTW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kaWZpZWRCeSI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IT</w:instrText>
          </w:r>
          <w:r w:rsidR="00C706E1" w:rsidRPr="00F32F00">
            <w:instrText>01</w:instrText>
          </w:r>
          <w:r w:rsidR="00C706E1">
            <w:rPr>
              <w:lang w:val="en-US"/>
            </w:rPr>
            <w:instrText>FIiwiSWQiOiJiNGZiZjdiNy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wN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E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LTQ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NmUtYWM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Yi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jOTdjYmI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YzU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YWMiLCJNb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RpZmllZE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uIjoiMjAyMy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wNS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xNVQxMTozMjowOSIsIlByb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plY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QiOnsiJHJlZiI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IjgifX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sIlB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Ymxpc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hlcnMiOltdLCJRdW</w:instrText>
          </w:r>
          <w:r w:rsidR="00C706E1" w:rsidRPr="00F32F00">
            <w:instrText>90</w:instrText>
          </w:r>
          <w:r w:rsidR="00C706E1">
            <w:rPr>
              <w:lang w:val="en-US"/>
            </w:rPr>
            <w:instrText>YXRpb</w:instrText>
          </w:r>
          <w:r w:rsidR="00C706E1" w:rsidRPr="00F32F00">
            <w:instrText>25</w:instrText>
          </w:r>
          <w:r w:rsidR="00C706E1">
            <w:rPr>
              <w:lang w:val="en-US"/>
            </w:rPr>
            <w:instrText>zIjpbXSwiUmF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nIjowLCJSZWZlcmVuY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VUeXBlIjoiSm</w:instrText>
          </w:r>
          <w:r w:rsidR="00C706E1" w:rsidRPr="00F32F00">
            <w:instrText>91</w:instrText>
          </w:r>
          <w:r w:rsidR="00C706E1">
            <w:rPr>
              <w:lang w:val="en-US"/>
            </w:rPr>
            <w:instrText>cm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hbEFydGljbGUiLCJTaG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ydFRpdGxlVXBkYXRlVHlwZSI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RhdGljSWRzIjpbIjA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MjMwN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NjLTY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ODAtNDgwZC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FjLWIxMTRlOTAzM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JjYiJdLCJUYWJsZU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udGVudHNDb</w:instrText>
          </w:r>
          <w:r w:rsidR="00C706E1" w:rsidRPr="00F32F00">
            <w:instrText>21</w:instrText>
          </w:r>
          <w:r w:rsidR="00C706E1">
            <w:rPr>
              <w:lang w:val="en-US"/>
            </w:rPr>
            <w:instrText>wbGV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aXR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IjowLCJUYWJsZU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udGVudHNTb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VUZXh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Rm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ybWF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IjowLCJUYXNrcyI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W</w:instrText>
          </w:r>
          <w:r w:rsidR="00C706E1" w:rsidRPr="00F32F00">
            <w:instrText>10</w:instrText>
          </w:r>
          <w:r w:rsidR="00C706E1">
            <w:rPr>
              <w:lang w:val="en-US"/>
            </w:rPr>
            <w:instrText>sIlRyYW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zbGF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JzIjpbXSwiVm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sdW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lIjoiMzAiLCJZZWFyIjoiMTk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OSIsIlllYXJSZXNvbHZlZCI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ODkiLCJDcmVhdGVkQnkiOiJfSE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NRSIsIkNyZWF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ZWRPbiI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IjIwMjMtMDUtMTVUMTE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MzE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NDYiLCJNb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RpZmllZEJ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IjMyMGMyY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LThlNjctNGZlMS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iODRiLTBkYTZjYzc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VkNyIsIk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vZGlmaWVkT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iOiIyMDIzLTA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LTE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VDEwOjE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OjI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IiwiUHJvamVjdCI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eyIkcmVmIjoiOCJ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fSwiVXNlTnVtYmVyaW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mUGFyZW</w:instrText>
          </w:r>
          <w:r w:rsidR="00C706E1" w:rsidRPr="00F32F00">
            <w:instrText>50</w:instrText>
          </w:r>
          <w:r w:rsidR="00C706E1">
            <w:rPr>
              <w:lang w:val="en-US"/>
            </w:rPr>
            <w:instrText>RG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jdW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lbnQiOmZhbHNlfV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sIkZvcm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hdHRlZFRleHQiOnsiJGlkIjoiMTEiLCJDb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VudCI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MSwiVGV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dFVuaXRzIjpbeyIkaWQiOiIxMiIsIkZvbnRTdHlsZSI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eyIkaWQiOiIxMyIsIk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ldXRyYWwiOnRydWV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LCJSZWFkaW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nT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JkZXIiOjEsIlRleHQiOiJbMzNdIn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dfSwiVGFnIjoiQ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YXZpUGxhY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Vob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xkZXIjZjdiZGZiMTEtMjMzNS</w:instrText>
          </w:r>
          <w:r w:rsidR="00C706E1" w:rsidRPr="00F32F00">
            <w:instrText>00</w:instrText>
          </w:r>
          <w:r w:rsidR="00C706E1">
            <w:rPr>
              <w:lang w:val="en-US"/>
            </w:rPr>
            <w:instrText>MTMzLWE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MmUtOGY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ZDk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OWM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ZjRmIiwiVGV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IlszM</w:instrText>
          </w:r>
          <w:r w:rsidR="00C706E1" w:rsidRPr="00F32F00">
            <w:instrText>10</w:instrText>
          </w:r>
          <w:r w:rsidR="00C706E1">
            <w:rPr>
              <w:lang w:val="en-US"/>
            </w:rPr>
            <w:instrText>iLCJXQUlWZXJzaW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uIjoiNi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xNS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yLjAifQ</w:instrText>
          </w:r>
          <w:r w:rsidR="00C706E1" w:rsidRPr="00F32F00">
            <w:instrText>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5FB1BF4" w14:textId="6D609908" w:rsidR="004129A8" w:rsidRDefault="00E12C7D" w:rsidP="009143C3">
      <w:pPr>
        <w:pStyle w:val="a3"/>
        <w:ind w:firstLine="0"/>
      </w:pPr>
      <w:r>
        <w:rPr>
          <w:noProof/>
        </w:rPr>
        <w:object w:dxaOrig="1440" w:dyaOrig="1440" w14:anchorId="07B3B795">
          <v:shape id="_x0000_s1045" type="#_x0000_t75" style="position:absolute;left:0;text-align:left;margin-left:54pt;margin-top:10.45pt;width:372.75pt;height:45pt;z-index:251660288;mso-position-horizontal-relative:text;mso-position-vertical-relative:text" filled="t" stroked="t" strokecolor="none">
            <v:imagedata r:id="rId20" o:title=""/>
          </v:shape>
          <o:OLEObject Type="Embed" ProgID="ChemDraw.Document.6.0" ShapeID="_x0000_s1045" DrawAspect="Content" ObjectID="_1746035991" r:id="rId21"/>
        </w:object>
      </w:r>
    </w:p>
    <w:p w14:paraId="4F90C6C3" w14:textId="77777777" w:rsidR="009143C3" w:rsidRPr="004129A8" w:rsidRDefault="009143C3" w:rsidP="009143C3">
      <w:pPr>
        <w:pStyle w:val="a3"/>
        <w:ind w:firstLine="0"/>
      </w:pPr>
    </w:p>
    <w:p w14:paraId="727387A4" w14:textId="57B752BF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5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35"/>
      <w:r>
        <w:t>. Фотовосстановление хинонов в присутствии пирокатехинов.</w:t>
      </w:r>
    </w:p>
    <w:p w14:paraId="1E2F9324" w14:textId="0D9FF942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EndPr/>
        <w:sdtContent>
          <w:r w:rsidR="00E906B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5ABA0BB8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378A23F8" w:rsidR="000237E1" w:rsidRDefault="000237E1" w:rsidP="009143C3">
                              <w:pPr>
                                <w:pStyle w:val="af4"/>
                              </w:pPr>
                              <w:bookmarkStart w:id="36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6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0237E1" w:rsidRDefault="000237E1" w:rsidP="009143C3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0237E1" w:rsidRDefault="000237E1" w:rsidP="009143C3">
                              <w:pPr>
                                <w:pStyle w:val="af4"/>
                              </w:pPr>
                              <w:r w:rsidRPr="00C0583B">
                                <w:t>антантрона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0237E1" w:rsidRPr="007848E7" w:rsidRDefault="000237E1" w:rsidP="009143C3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3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378A23F8" w:rsidR="000237E1" w:rsidRDefault="000237E1" w:rsidP="009143C3">
                        <w:pPr>
                          <w:pStyle w:val="af4"/>
                        </w:pPr>
                        <w:bookmarkStart w:id="37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7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0237E1" w:rsidRDefault="000237E1" w:rsidP="009143C3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0237E1" w:rsidRDefault="000237E1" w:rsidP="009143C3">
                        <w:pPr>
                          <w:pStyle w:val="af4"/>
                        </w:pPr>
                        <w:r w:rsidRPr="00C0583B">
                          <w:t>антантрона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0237E1" w:rsidRPr="007848E7" w:rsidRDefault="000237E1" w:rsidP="009143C3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701B2399" w:rsidR="00EF5950" w:rsidRPr="00EE6AF8" w:rsidRDefault="00EF5950" w:rsidP="004129A8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EndPr/>
        <w:sdtContent>
          <w:r w:rsidR="00AC1CA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триплетных хинонов на разных донорах электрона</w:t>
      </w:r>
      <w:r w:rsidR="00F52122">
        <w:t>.</w:t>
      </w:r>
      <w:r>
        <w:t xml:space="preserve"> </w:t>
      </w:r>
      <w:r w:rsidR="00F52122">
        <w:t>О</w:t>
      </w:r>
      <w:commentRangeStart w:id="38"/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</w:p>
    <w:p w14:paraId="7A1ADB32" w14:textId="34CD1603" w:rsidR="002D37FE" w:rsidRDefault="002D37FE" w:rsidP="009143C3">
      <w:pPr>
        <w:pStyle w:val="31"/>
      </w:pPr>
      <w:bookmarkStart w:id="39" w:name="_Toc135419992"/>
      <w:bookmarkEnd w:id="27"/>
      <w:r>
        <w:t>Радикальные реакции</w:t>
      </w:r>
      <w:bookmarkEnd w:id="39"/>
    </w:p>
    <w:p w14:paraId="32F782A1" w14:textId="05B30CD8" w:rsidR="002D37FE" w:rsidRDefault="002D37FE" w:rsidP="004129A8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Pr="00E303DB">
        <w:t>аминильного</w:t>
      </w:r>
      <w:proofErr w:type="spellEnd"/>
      <w:r w:rsidRPr="00E303DB">
        <w:t xml:space="preserve"> 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 w:rsidRPr="002D37FE">
        <w:lastRenderedPageBreak/>
        <w:t xml:space="preserve">дать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</w:t>
      </w:r>
      <w:r w:rsidR="00E12C7D">
        <w:rPr>
          <w:noProof/>
        </w:rPr>
        <w:object w:dxaOrig="1440" w:dyaOrig="1440" w14:anchorId="0AAACEE9">
          <v:shape id="_x0000_s1035" type="#_x0000_t75" style="position:absolute;left:0;text-align:left;margin-left:108pt;margin-top:54pt;width:278.95pt;height:42.85pt;z-index:251650048;mso-position-horizontal-relative:text;mso-position-vertical-relative:text" filled="t" stroked="t" strokecolor="none">
            <v:imagedata r:id="rId24" o:title=""/>
          </v:shape>
          <o:OLEObject Type="Embed" ProgID="ChemDraw.Document.6.0" ShapeID="_x0000_s1035" DrawAspect="Content" ObjectID="_1746035992" r:id="rId25"/>
        </w:object>
      </w:r>
      <w:r w:rsidRPr="002D37FE">
        <w:t>фотовосстановления орто-</w:t>
      </w:r>
      <w:commentRangeStart w:id="40"/>
      <w:r w:rsidRPr="002D37FE">
        <w:t>хинонов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877B6A">
        <w:t>, однако он неустойчив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EndPr/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33076609" w14:textId="4AE3FB57" w:rsidR="002D37FE" w:rsidRDefault="002D37FE" w:rsidP="00877B6A">
      <w:pPr>
        <w:pStyle w:val="aff5"/>
      </w:pPr>
    </w:p>
    <w:p w14:paraId="2EEAFC7E" w14:textId="07E53662" w:rsidR="00E00D60" w:rsidRDefault="00E00D60" w:rsidP="004129A8">
      <w:pPr>
        <w:pStyle w:val="a3"/>
      </w:pPr>
    </w:p>
    <w:p w14:paraId="7F640173" w14:textId="38158E05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41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41"/>
      <w:r>
        <w:t xml:space="preserve">. Механизм распада </w:t>
      </w:r>
      <w:proofErr w:type="spellStart"/>
      <w:r>
        <w:t>фенолэфира</w:t>
      </w:r>
      <w:proofErr w:type="spellEnd"/>
      <w:r>
        <w:t>.</w:t>
      </w:r>
    </w:p>
    <w:p w14:paraId="4718C046" w14:textId="444F48BB" w:rsidR="000758F9" w:rsidRDefault="00877B6A" w:rsidP="009143C3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EndPr/>
        <w:sdtContent>
          <w:r w:rsidR="006258B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42"/>
      <w:r>
        <w:t xml:space="preserve">константа равновесия </w:t>
      </w:r>
      <w:commentRangeEnd w:id="42"/>
      <w:r>
        <w:rPr>
          <w:rStyle w:val="afc"/>
          <w:rFonts w:eastAsia="SimSun" w:cstheme="minorBidi"/>
          <w:color w:val="auto"/>
          <w:lang w:eastAsia="en-US"/>
        </w:rPr>
        <w:commentReference w:id="42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611AEA69" w14:textId="1E2A6964" w:rsidR="009143C3" w:rsidRDefault="00E12C7D" w:rsidP="009143C3">
      <w:pPr>
        <w:pStyle w:val="a3"/>
      </w:pPr>
      <w:r>
        <w:rPr>
          <w:noProof/>
        </w:rPr>
        <w:object w:dxaOrig="1440" w:dyaOrig="1440" w14:anchorId="11D62906">
          <v:shape id="_x0000_s1036" type="#_x0000_t75" style="position:absolute;left:0;text-align:left;margin-left:81pt;margin-top:11.1pt;width:322.6pt;height:41.8pt;z-index:251651072;mso-position-horizontal-relative:text;mso-position-vertical-relative:text" filled="t" stroked="t" strokecolor="none">
            <v:imagedata r:id="rId26" o:title=""/>
          </v:shape>
          <o:OLEObject Type="Embed" ProgID="ChemDraw.Document.6.0" ShapeID="_x0000_s1036" DrawAspect="Content" ObjectID="_1746035993" r:id="rId27"/>
        </w:object>
      </w:r>
    </w:p>
    <w:p w14:paraId="40547321" w14:textId="46932CCF" w:rsidR="000758F9" w:rsidRDefault="000758F9" w:rsidP="004129A8">
      <w:pPr>
        <w:pStyle w:val="a3"/>
      </w:pP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3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43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CEFBC2E" w14:textId="1434F0E9" w:rsidR="00877B6A" w:rsidRDefault="00F52122" w:rsidP="004129A8">
      <w:pPr>
        <w:pStyle w:val="a2"/>
      </w:pPr>
      <w:commentRangeStart w:id="44"/>
      <w:r>
        <w:t>Эта реакция является ингибирующей для полимеризации</w:t>
      </w:r>
      <w:commentRangeEnd w:id="44"/>
      <w:r w:rsidR="00810FDE">
        <w:rPr>
          <w:rStyle w:val="afc"/>
          <w:rFonts w:eastAsia="SimSun" w:cstheme="minorBidi"/>
          <w:color w:val="auto"/>
          <w:lang w:eastAsia="en-US"/>
        </w:rPr>
        <w:commentReference w:id="44"/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t>электроно</w:t>
      </w:r>
      <w:proofErr w:type="spellEnd"/>
      <w:r w:rsidR="00877B6A">
        <w:t>-акцепторными</w:t>
      </w:r>
      <w:proofErr w:type="gramEnd"/>
      <w:r w:rsidR="00877B6A"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EndPr/>
        <w:sdtContent>
          <w:r w:rsidR="00877B6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commentRangeStart w:id="45"/>
      <w:r w:rsidR="00BE00AC">
        <w:t>Однако в данной работе моделируется лишь инициирование системы, поэтому эта реакция не используется при расчетах</w:t>
      </w:r>
      <w:commentRangeEnd w:id="45"/>
      <w:r w:rsidR="00BE00AC">
        <w:rPr>
          <w:rStyle w:val="afc"/>
          <w:rFonts w:eastAsia="SimSun" w:cstheme="minorBidi"/>
          <w:color w:val="auto"/>
          <w:lang w:eastAsia="en-US"/>
        </w:rPr>
        <w:commentReference w:id="45"/>
      </w:r>
      <w:r w:rsidR="00BE00AC">
        <w:t>.</w:t>
      </w:r>
    </w:p>
    <w:p w14:paraId="69782CCD" w14:textId="79AC3328" w:rsidR="009143C3" w:rsidRDefault="009143C3" w:rsidP="004129A8">
      <w:pPr>
        <w:pStyle w:val="a2"/>
      </w:pPr>
    </w:p>
    <w:p w14:paraId="5E337BFE" w14:textId="77777777" w:rsidR="009143C3" w:rsidRPr="003A452C" w:rsidRDefault="009143C3" w:rsidP="004129A8">
      <w:pPr>
        <w:pStyle w:val="a2"/>
      </w:pPr>
    </w:p>
    <w:p w14:paraId="04130575" w14:textId="4DBFB195" w:rsidR="00877B6A" w:rsidRDefault="000758F9" w:rsidP="004129A8">
      <w:pPr>
        <w:pStyle w:val="a2"/>
      </w:pPr>
      <w:r>
        <w:tab/>
      </w:r>
    </w:p>
    <w:p w14:paraId="77D02CC7" w14:textId="4E0C866E" w:rsidR="000758F9" w:rsidRDefault="00E12C7D" w:rsidP="004129A8">
      <w:pPr>
        <w:pStyle w:val="a2"/>
      </w:pPr>
      <w:r>
        <w:rPr>
          <w:noProof/>
        </w:rPr>
        <w:lastRenderedPageBreak/>
        <w:object w:dxaOrig="1440" w:dyaOrig="1440" w14:anchorId="2DF88647">
          <v:shape id="_x0000_s1037" type="#_x0000_t75" style="position:absolute;left:0;text-align:left;margin-left:0;margin-top:0;width:478.85pt;height:88.7pt;z-index:251652096" filled="t" stroked="t" strokecolor="none">
            <v:imagedata r:id="rId28" o:title=""/>
          </v:shape>
          <o:OLEObject Type="Embed" ProgID="ChemDraw.Document.6.0" ShapeID="_x0000_s1037" DrawAspect="Content" ObjectID="_1746035994" r:id="rId29"/>
        </w:object>
      </w:r>
    </w:p>
    <w:p w14:paraId="6A028451" w14:textId="7D9AF6BB" w:rsidR="000758F9" w:rsidRDefault="000758F9" w:rsidP="004129A8">
      <w:pPr>
        <w:pStyle w:val="a2"/>
      </w:pPr>
    </w:p>
    <w:p w14:paraId="3CF865EF" w14:textId="206B615C" w:rsidR="000758F9" w:rsidRDefault="000758F9" w:rsidP="004129A8">
      <w:pPr>
        <w:pStyle w:val="a2"/>
      </w:pP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6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46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35815E8" w14:textId="554657A1" w:rsidR="002D37FE" w:rsidRDefault="00877B6A" w:rsidP="004129A8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C706E1">
            <w:rPr>
              <w:lang w:val="en-US"/>
            </w:rPr>
            <w:instrText>ADDIN</w:instrText>
          </w:r>
          <w:r w:rsidR="00C706E1" w:rsidRPr="00F32F00">
            <w:instrText xml:space="preserve"> </w:instrText>
          </w:r>
          <w:r w:rsidR="00C706E1">
            <w:rPr>
              <w:lang w:val="en-US"/>
            </w:rPr>
            <w:instrText>CitaviPlaceholder</w:instrText>
          </w:r>
          <w:r w:rsidR="00C706E1" w:rsidRPr="00F32F00">
            <w:instrText>{</w:instrText>
          </w:r>
          <w:r w:rsidR="00C706E1">
            <w:rPr>
              <w:lang w:val="en-US"/>
            </w:rPr>
            <w:instrText>eyIkaWQiOiIxIiwiJHR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DaXRhdGlvbnMuV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yZFBsYWNlaG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sZGVyLCBTd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aSIsIkVudHJpZXMiOlt</w:instrText>
          </w:r>
          <w:r w:rsidR="00C706E1" w:rsidRPr="00F32F00">
            <w:instrText>7</w:instrText>
          </w:r>
          <w:r w:rsidR="00C706E1">
            <w:rPr>
              <w:lang w:val="en-US"/>
            </w:rPr>
            <w:instrText>IiRpZCI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IjIiLCIkdHlwZSI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YXZpLkNpdGF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aW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ucy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Xb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JkUGxhY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Vob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xkZXJFbnRyeSwgU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DaXRhdmkiLCJJZCI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IjUyMjczZGJjLWI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YmMtNGI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Mi</w:instrText>
          </w:r>
          <w:r w:rsidR="00C706E1" w:rsidRPr="00F32F00">
            <w:instrText>04</w:instrText>
          </w:r>
          <w:r w:rsidR="00C706E1">
            <w:rPr>
              <w:lang w:val="en-US"/>
            </w:rPr>
            <w:instrText>NGVmLTc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ZTY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OWMzNzA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NyIsIlJhbmdlTGVuZ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RoIjo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IjMyMGMyY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LThlNjctNGZlMS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iODRiLTBkYTZjYzc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VkNyIsIlBhZ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VSYW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eyIkaWQiOiIzIiwiJHR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FjYWRlbWljLlBhZ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VSYW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nZSwgU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pYyIsIkVuZFBhZ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UiOnsiJGlkIjoiNCIsIiR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eXBlIjoiU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QYWdlTnVtYmVyLCBTd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FjYWRlbWljIiwiSXNGdWxseU</w:instrText>
          </w:r>
          <w:r w:rsidR="00C706E1" w:rsidRPr="00F32F00">
            <w:instrText>51</w:instrText>
          </w:r>
          <w:r w:rsidR="00C706E1">
            <w:rPr>
              <w:lang w:val="en-US"/>
            </w:rPr>
            <w:instrText>bWVyaWMiOmZhbHNlLCJOdW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iZXJpbmdUeXBlIjowLCJOdW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lcmFsU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lzdGVtIjowfSwiTnVtYmVyaW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MCwiTnVtZXJhbFN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RlbSI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RhcnRQYWdlIjp</w:instrText>
          </w:r>
          <w:r w:rsidR="00C706E1" w:rsidRPr="00F32F00">
            <w:instrText>7</w:instrText>
          </w:r>
          <w:r w:rsidR="00C706E1">
            <w:rPr>
              <w:lang w:val="en-US"/>
            </w:rPr>
            <w:instrText>IiRpZCI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IjUiLCIkdHlwZSI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aXNzQWNhZGVtaWMuUGFnZU</w:instrText>
          </w:r>
          <w:r w:rsidR="00C706E1" w:rsidRPr="00F32F00">
            <w:instrText>51</w:instrText>
          </w:r>
          <w:r w:rsidR="00C706E1">
            <w:rPr>
              <w:lang w:val="en-US"/>
            </w:rPr>
            <w:instrText>bWJlciwgU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pYyIsIklzRnVsbHlOdW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lcmljIjpmYWxzZSwiTnVtYmVyaW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MCwiTnVtZXJhbFN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RlbSI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MH</w:instrText>
          </w:r>
          <w:r w:rsidR="00C706E1" w:rsidRPr="00F32F00">
            <w:instrText>19</w:instrText>
          </w:r>
          <w:r w:rsidR="00C706E1">
            <w:rPr>
              <w:lang w:val="en-US"/>
            </w:rPr>
            <w:instrText>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UiOnsiJGlkIjoiNiIsIiR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eXBlIjoiU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dpc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NBY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FkZW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pYy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DaXRhdmkuUmVmZXJlbmNlLCBTd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aSIsIkFic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RyYWN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tcGxleGl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eSI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MCwiQWJzdHJhY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RTb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VUZXh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Rm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ybWF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IjowLCJBdXRob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JzIjpbeyIkaWQiOiI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IiwiJHR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cGUiOiJTd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lzc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FjYWRlbWljLkNpdGF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aS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QZXJzb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sIFN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aXNzQWNhZGVtaWMuQ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YXZpIiwiRmlyc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ROYW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lIjoi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Jsu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JguIiwiTGFzdE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hbWUiOiLQnNCw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LfQsNC</w:instrText>
          </w:r>
          <w:r w:rsidR="00C706E1" w:rsidRPr="00F32F00">
            <w:instrText>70</w:instrText>
          </w:r>
          <w:r w:rsidR="00C706E1">
            <w:rPr>
              <w:lang w:val="en-US"/>
            </w:rPr>
            <w:instrText>LXRhtC</w:instrText>
          </w:r>
          <w:r w:rsidR="00C706E1" w:rsidRPr="00F32F00">
            <w:instrText>60</w:instrText>
          </w:r>
          <w:r w:rsidR="00C706E1">
            <w:rPr>
              <w:lang w:val="en-US"/>
            </w:rPr>
            <w:instrText>LDRjyIsIlByb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RlZCI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ZmFsc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UsIlNleCI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MCwiQ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JlYXRlZEJ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hPTUUiLCJDcmVhdGVkT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iOiIyMDIzLTA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LTE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VDExOjMyOjA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IiwiTW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C706E1" w:rsidRPr="00F32F00">
            <w:instrText>60</w:instrText>
          </w:r>
          <w:r w:rsidR="00C706E1">
            <w:rPr>
              <w:lang w:val="en-US"/>
            </w:rPr>
            <w:instrText>LAg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Lgg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LrQsNGC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LDQu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C</w:instrText>
          </w:r>
          <w:r w:rsidR="00C706E1" w:rsidRPr="00F32F00">
            <w:instrText>40</w:instrText>
          </w:r>
          <w:r w:rsidR="00C706E1">
            <w:rPr>
              <w:lang w:val="en-US"/>
            </w:rPr>
            <w:instrText>LcuIiwiUGFnaW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hdGlvbiI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MCwiUHJvdGVjdGVkIjpmYWxzZSwiQ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JlYXRlZEJ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hPTUUiLCJDcmVhdGVkT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iOiIyMDIzLTA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LTE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VDExOjMyOjA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IiwiTW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kaWZpZWRCeSI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IT</w:instrText>
          </w:r>
          <w:r w:rsidR="00C706E1" w:rsidRPr="00F32F00">
            <w:instrText>01</w:instrText>
          </w:r>
          <w:r w:rsidR="00C706E1">
            <w:rPr>
              <w:lang w:val="en-US"/>
            </w:rPr>
            <w:instrText>FIiwiSWQiOiJiNGZiZjdiNy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wN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E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LTQ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NmUtYWM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Yi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jOTdjYmI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YzU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YWMiLCJNb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RpZmllZE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uIjoiMjAyMy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wNS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xNVQxMTozMjowOSIsIlByb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plY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QiOnsiJHJlZiI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IjgifX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sIlB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Ymxpc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hlcnMiOltdLCJRdW</w:instrText>
          </w:r>
          <w:r w:rsidR="00C706E1" w:rsidRPr="00F32F00">
            <w:instrText>90</w:instrText>
          </w:r>
          <w:r w:rsidR="00C706E1">
            <w:rPr>
              <w:lang w:val="en-US"/>
            </w:rPr>
            <w:instrText>YXRpb</w:instrText>
          </w:r>
          <w:r w:rsidR="00C706E1" w:rsidRPr="00F32F00">
            <w:instrText>25</w:instrText>
          </w:r>
          <w:r w:rsidR="00C706E1">
            <w:rPr>
              <w:lang w:val="en-US"/>
            </w:rPr>
            <w:instrText>zIjpbXSwiUmF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nIjowLCJSZWZlcmVuY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VUeXBlIjoiSm</w:instrText>
          </w:r>
          <w:r w:rsidR="00C706E1" w:rsidRPr="00F32F00">
            <w:instrText>91</w:instrText>
          </w:r>
          <w:r w:rsidR="00C706E1">
            <w:rPr>
              <w:lang w:val="en-US"/>
            </w:rPr>
            <w:instrText>cm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hbEFydGljbGUiLCJTaG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ydFRpdGxlVXBkYXRlVHlwZSI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MCwiU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RhdGljSWRzIjpbIjA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MjMwN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NjLTY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ODAtNDgwZC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FjLWIxMTRlOTAzM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JjYiJdLCJUYWJsZU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udGVudHNDb</w:instrText>
          </w:r>
          <w:r w:rsidR="00C706E1" w:rsidRPr="00F32F00">
            <w:instrText>21</w:instrText>
          </w:r>
          <w:r w:rsidR="00C706E1">
            <w:rPr>
              <w:lang w:val="en-US"/>
            </w:rPr>
            <w:instrText>wbGV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aXR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IjowLCJUYWJsZU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mQ</w:instrText>
          </w:r>
          <w:r w:rsidR="00C706E1" w:rsidRPr="00F32F00">
            <w:instrText>29</w:instrText>
          </w:r>
          <w:r w:rsidR="00C706E1">
            <w:rPr>
              <w:lang w:val="en-US"/>
            </w:rPr>
            <w:instrText>udGVudHNTb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VUZXh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Rm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ybWF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IjowLCJUYXNrcyI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W</w:instrText>
          </w:r>
          <w:r w:rsidR="00C706E1" w:rsidRPr="00F32F00">
            <w:instrText>10</w:instrText>
          </w:r>
          <w:r w:rsidR="00C706E1">
            <w:rPr>
              <w:lang w:val="en-US"/>
            </w:rPr>
            <w:instrText>sIlRyYW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zbGF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JzIjpbXSwiVm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sdW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lIjoiMzAiLCJZZWFyIjoiMTk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OSIsIlllYXJSZXNvbHZlZCI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ODkiLCJDcmVhdGVkQnkiOiJfSE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NRSIsIkNyZWF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ZWRPbiI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IjIwMjMtMDUtMTVUMTE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MzE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NDYiLCJNb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RpZmllZEJ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IjoiX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hPTUUiLCJJZCI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IjMyMGMyY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Q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LThlNjctNGZlMS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iODRiLTBkYTZjYzc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N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VkNyIsIk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vZGlmaWVkT</w:instrText>
          </w:r>
          <w:r w:rsidR="00C706E1" w:rsidRPr="00F32F00">
            <w:instrText>24</w:instrText>
          </w:r>
          <w:r w:rsidR="00C706E1">
            <w:rPr>
              <w:lang w:val="en-US"/>
            </w:rPr>
            <w:instrText>iOiIyMDIzLTA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LTE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VDEwOjE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OjI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IiwiUHJvamVjdCI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eyIkcmVmIjoiOCJ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fSwiVXNlTnVtYmVyaW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nVHlwZU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mUGFyZW</w:instrText>
          </w:r>
          <w:r w:rsidR="00C706E1" w:rsidRPr="00F32F00">
            <w:instrText>50</w:instrText>
          </w:r>
          <w:r w:rsidR="00C706E1">
            <w:rPr>
              <w:lang w:val="en-US"/>
            </w:rPr>
            <w:instrText>RG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jdW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lbnQiOmZhbHNlfV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sIkZvcm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hdHRlZFRleHQiOnsiJGlkIjoiMTEiLCJDb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VudCI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MSwiVGV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dFVuaXRzIjpbeyIkaWQiOiIxMiIsIkZvbnRTdHlsZSI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eyIkaWQiOiIxMyIsIk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ldXRyYWwiOnRydWV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LCJSZWFkaW</w:instrText>
          </w:r>
          <w:r w:rsidR="00C706E1" w:rsidRPr="00F32F00">
            <w:instrText>5</w:instrText>
          </w:r>
          <w:r w:rsidR="00C706E1">
            <w:rPr>
              <w:lang w:val="en-US"/>
            </w:rPr>
            <w:instrText>nT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JkZXIiOjEsIlRleHQiOiJbMzNdIn</w:instrText>
          </w:r>
          <w:r w:rsidR="00C706E1" w:rsidRPr="00F32F00">
            <w:instrText>1</w:instrText>
          </w:r>
          <w:r w:rsidR="00C706E1">
            <w:rPr>
              <w:lang w:val="en-US"/>
            </w:rPr>
            <w:instrText>dfSwiVGFnIjoiQ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l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YXZpUGxhY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Vob</w:instrText>
          </w:r>
          <w:r w:rsidR="00C706E1" w:rsidRPr="00F32F00">
            <w:instrText>2</w:instrText>
          </w:r>
          <w:r w:rsidR="00C706E1">
            <w:rPr>
              <w:lang w:val="en-US"/>
            </w:rPr>
            <w:instrText>xkZXIjOTkwYjg</w:instrText>
          </w:r>
          <w:r w:rsidR="00C706E1" w:rsidRPr="00F32F00">
            <w:instrText>0</w:instrText>
          </w:r>
          <w:r w:rsidR="00C706E1">
            <w:rPr>
              <w:lang w:val="en-US"/>
            </w:rPr>
            <w:instrText>OGYtMDRjYi</w:instrText>
          </w:r>
          <w:r w:rsidR="00C706E1" w:rsidRPr="00F32F00">
            <w:instrText>00</w:instrText>
          </w:r>
          <w:r w:rsidR="00C706E1">
            <w:rPr>
              <w:lang w:val="en-US"/>
            </w:rPr>
            <w:instrText>Yzg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LWI</w:instrText>
          </w:r>
          <w:r w:rsidR="00C706E1" w:rsidRPr="00F32F00">
            <w:instrText>3</w:instrText>
          </w:r>
          <w:r w:rsidR="00C706E1">
            <w:rPr>
              <w:lang w:val="en-US"/>
            </w:rPr>
            <w:instrText>MjMtMDUzZDFhODdiNDczIiwiVGV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dCI</w:instrText>
          </w:r>
          <w:r w:rsidR="00C706E1" w:rsidRPr="00F32F00">
            <w:instrText>6</w:instrText>
          </w:r>
          <w:r w:rsidR="00C706E1">
            <w:rPr>
              <w:lang w:val="en-US"/>
            </w:rPr>
            <w:instrText>IlszM</w:instrText>
          </w:r>
          <w:r w:rsidR="00C706E1" w:rsidRPr="00F32F00">
            <w:instrText>10</w:instrText>
          </w:r>
          <w:r w:rsidR="00C706E1">
            <w:rPr>
              <w:lang w:val="en-US"/>
            </w:rPr>
            <w:instrText>iLCJXQUlWZXJzaW</w:instrText>
          </w:r>
          <w:r w:rsidR="00C706E1" w:rsidRPr="00F32F00">
            <w:instrText>9</w:instrText>
          </w:r>
          <w:r w:rsidR="00C706E1">
            <w:rPr>
              <w:lang w:val="en-US"/>
            </w:rPr>
            <w:instrText>uIjoiNi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xNS</w:instrText>
          </w:r>
          <w:r w:rsidR="00C706E1" w:rsidRPr="00F32F00">
            <w:instrText>4</w:instrText>
          </w:r>
          <w:r w:rsidR="00C706E1">
            <w:rPr>
              <w:lang w:val="en-US"/>
            </w:rPr>
            <w:instrText>yLjAifQ</w:instrText>
          </w:r>
          <w:r w:rsidR="00C706E1" w:rsidRPr="00F32F00">
            <w:instrText>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EndPr/>
        <w:sdtContent>
          <w:r w:rsidR="002D37F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D80E0ED" w14:textId="5CBB9F92" w:rsidR="000758F9" w:rsidRDefault="00E12C7D" w:rsidP="004129A8">
      <w:pPr>
        <w:pStyle w:val="a3"/>
      </w:pPr>
      <w:r>
        <w:rPr>
          <w:noProof/>
        </w:rPr>
        <w:object w:dxaOrig="1440" w:dyaOrig="1440" w14:anchorId="21CB8235">
          <v:shape id="_x0000_s1046" type="#_x0000_t75" style="position:absolute;left:0;text-align:left;margin-left:36pt;margin-top:8.2pt;width:393.85pt;height:45.75pt;z-index:251661312" filled="t" stroked="t" strokecolor="none">
            <v:imagedata r:id="rId30" o:title=""/>
          </v:shape>
          <o:OLEObject Type="Embed" ProgID="ChemDraw.Document.6.0" ShapeID="_x0000_s1046" DrawAspect="Content" ObjectID="_1746035995" r:id="rId31"/>
        </w:object>
      </w:r>
    </w:p>
    <w:p w14:paraId="22F2B52F" w14:textId="541D9534" w:rsidR="000758F9" w:rsidRDefault="000758F9" w:rsidP="004129A8">
      <w:pPr>
        <w:pStyle w:val="a3"/>
      </w:pP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7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47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0B0C4FF0" w14:textId="31FCA970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EndPr/>
        <w:sdtContent>
          <w:r w:rsidR="009D078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48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</w:t>
      </w:r>
      <w:commentRangeStart w:id="49"/>
      <w:r w:rsidR="00E548AF">
        <w:t>найдено</w:t>
      </w:r>
      <w:commentRangeEnd w:id="48"/>
      <w:r w:rsidR="00E548AF">
        <w:rPr>
          <w:rStyle w:val="afc"/>
          <w:rFonts w:eastAsia="SimSun" w:cstheme="minorBidi"/>
          <w:color w:val="auto"/>
          <w:lang w:eastAsia="en-US"/>
        </w:rPr>
        <w:commentReference w:id="48"/>
      </w:r>
      <w:commentRangeEnd w:id="49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49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0237E1" w:rsidRPr="003D089E" w:rsidRDefault="000237E1" w:rsidP="009143C3">
                              <w:pPr>
                                <w:pStyle w:val="af4"/>
                              </w:pPr>
                              <w:bookmarkStart w:id="50" w:name="_Ref135124116"/>
                              <w:bookmarkStart w:id="51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50"/>
                              <w:r w:rsidRPr="003D089E">
                                <w:t xml:space="preserve">. Константы гибели семихиноновых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3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0237E1" w:rsidRPr="003D089E" w:rsidRDefault="000237E1" w:rsidP="009143C3">
                        <w:pPr>
                          <w:pStyle w:val="af4"/>
                        </w:pPr>
                        <w:bookmarkStart w:id="52" w:name="_Ref135124116"/>
                        <w:bookmarkStart w:id="53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52"/>
                        <w:r w:rsidRPr="003D089E">
                          <w:t xml:space="preserve">. Константы гибели семихиноновых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3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54" w:name="_Toc135419993"/>
      <w:r>
        <w:t>Стабильность продуктов реакции фотовосстановления</w:t>
      </w:r>
      <w:bookmarkEnd w:id="54"/>
    </w:p>
    <w:p w14:paraId="4518D33A" w14:textId="28EF67A2" w:rsidR="00383542" w:rsidRDefault="00F87803" w:rsidP="004129A8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EndPr/>
        <w:sdtContent>
          <w:r w:rsidR="0030123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E12C7D" w:rsidP="004129A8">
      <w:pPr>
        <w:pStyle w:val="a3"/>
      </w:pPr>
      <w:r>
        <w:rPr>
          <w:noProof/>
        </w:rPr>
        <w:lastRenderedPageBreak/>
        <w:object w:dxaOrig="1440" w:dyaOrig="144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4" o:title=""/>
          </v:shape>
          <o:OLEObject Type="Embed" ProgID="ChemDraw.Document.6.0" ShapeID="_x0000_s1039" DrawAspect="Content" ObjectID="_1746035996" r:id="rId35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55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55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69C0E92" w14:textId="06E2C584" w:rsidR="00CC5A5F" w:rsidRDefault="00CC5A5F" w:rsidP="004129A8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EndPr/>
        <w:sdtContent>
          <w:r w:rsidR="00035089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56"/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commentRangeEnd w:id="56"/>
      <w:r w:rsidR="00953FE3">
        <w:rPr>
          <w:rStyle w:val="afc"/>
          <w:rFonts w:eastAsia="SimSun" w:cstheme="minorBidi"/>
          <w:color w:val="auto"/>
          <w:lang w:eastAsia="en-US"/>
        </w:rPr>
        <w:commentReference w:id="56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57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57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</w:rPr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58" w:name="_Toc135419994"/>
      <w:r>
        <w:t>Фотолиз</w:t>
      </w:r>
      <w:bookmarkEnd w:id="58"/>
    </w:p>
    <w:p w14:paraId="381C1A51" w14:textId="547F75BF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EndPr/>
        <w:sdtContent>
          <w:r w:rsidR="002C1A9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EndPr/>
        <w:sdtContent>
          <w:r w:rsidR="002C1A9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59"/>
      <w:r w:rsidR="000930F5">
        <w:t>со скоростью примерно такой же что и фотовосстановление</w:t>
      </w:r>
      <w:commentRangeEnd w:id="59"/>
      <w:r w:rsidR="000930F5">
        <w:rPr>
          <w:rStyle w:val="afc"/>
          <w:rFonts w:eastAsia="SimSun" w:cstheme="minorBidi"/>
          <w:color w:val="auto"/>
          <w:lang w:eastAsia="en-US"/>
        </w:rPr>
        <w:commentReference w:id="59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EndPr/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</w:t>
      </w:r>
      <w:r w:rsidR="00E12C7D">
        <w:rPr>
          <w:noProof/>
        </w:rPr>
        <w:object w:dxaOrig="1440" w:dyaOrig="1440" w14:anchorId="55E79087">
          <v:shape id="_x0000_s1040" type="#_x0000_t75" style="position:absolute;left:0;text-align:left;margin-left:54pt;margin-top:441pt;width:354.65pt;height:215.2pt;z-index:251655168;mso-position-horizontal-relative:text;mso-position-vertical-relative:text" filled="t" stroked="t" strokecolor="none">
            <v:imagedata r:id="rId37" o:title=""/>
          </v:shape>
          <o:OLEObject Type="Embed" ProgID="ChemDraw.Document.6.0" ShapeID="_x0000_s1040" DrawAspect="Content" ObjectID="_1746035997" r:id="rId38"/>
        </w:object>
      </w:r>
      <w:r w:rsidR="00C17DFB">
        <w:t xml:space="preserve">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EndPr/>
        <w:sdtContent>
          <w:r w:rsidR="00C17DF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06F9B1AC" w:rsidR="000758F9" w:rsidRDefault="000758F9" w:rsidP="004129A8">
      <w:pPr>
        <w:pStyle w:val="a3"/>
      </w:pPr>
    </w:p>
    <w:p w14:paraId="3421C6F6" w14:textId="0EDA9D0B" w:rsidR="00184F68" w:rsidRDefault="00184F68" w:rsidP="004129A8">
      <w:pPr>
        <w:pStyle w:val="a3"/>
      </w:pPr>
    </w:p>
    <w:p w14:paraId="73C76205" w14:textId="1B736969" w:rsidR="00184F68" w:rsidRDefault="00184F68" w:rsidP="004129A8">
      <w:pPr>
        <w:pStyle w:val="a3"/>
      </w:pPr>
    </w:p>
    <w:p w14:paraId="359F9A04" w14:textId="77777777" w:rsidR="009143C3" w:rsidRDefault="009143C3" w:rsidP="004129A8">
      <w:pPr>
        <w:pStyle w:val="a3"/>
      </w:pPr>
    </w:p>
    <w:p w14:paraId="30B4B789" w14:textId="1FF1CEC0" w:rsidR="00184F68" w:rsidRDefault="00184F68" w:rsidP="004129A8">
      <w:pPr>
        <w:pStyle w:val="a3"/>
      </w:pPr>
    </w:p>
    <w:p w14:paraId="54A703FA" w14:textId="46E4601F" w:rsidR="009143C3" w:rsidRDefault="009143C3" w:rsidP="009143C3">
      <w:pPr>
        <w:pStyle w:val="a3"/>
        <w:ind w:firstLine="0"/>
      </w:pPr>
    </w:p>
    <w:p w14:paraId="424868D7" w14:textId="77777777" w:rsidR="009143C3" w:rsidRDefault="009143C3" w:rsidP="009143C3">
      <w:pPr>
        <w:pStyle w:val="a3"/>
        <w:ind w:firstLine="0"/>
      </w:pP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60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60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61" w:name="_Toc135419995"/>
      <w:r>
        <w:lastRenderedPageBreak/>
        <w:t>Ингибирование</w:t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61"/>
    </w:p>
    <w:p w14:paraId="1F2D390C" w14:textId="25CF0586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62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62"/>
      <w:r>
        <w:rPr>
          <w:rStyle w:val="afc"/>
          <w:rFonts w:eastAsia="SimSun" w:cstheme="minorBidi"/>
          <w:color w:val="auto"/>
          <w:lang w:eastAsia="en-US"/>
        </w:rPr>
        <w:commentReference w:id="62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EndPr/>
        <w:sdtContent>
          <w:r w:rsidR="00AE7ED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EndPr/>
        <w:sdtContent>
          <w:r w:rsidR="00863D0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lUMTA6MTU6Mjc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lUMTA6MTU6Mjc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6D4713">
              <w:t>[38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6D4713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63"/>
      <w:r w:rsidR="006F35F2" w:rsidRPr="006F35F2">
        <w:t>36Q</w:t>
      </w:r>
      <w:commentRangeEnd w:id="63"/>
      <w:r w:rsidR="00CA6E82">
        <w:rPr>
          <w:rStyle w:val="afc"/>
          <w:rFonts w:eastAsia="SimSun" w:cstheme="minorBidi"/>
          <w:color w:val="auto"/>
          <w:lang w:eastAsia="en-US"/>
        </w:rPr>
        <w:commentReference w:id="63"/>
      </w:r>
      <w:r w:rsidR="006B26C5">
        <w:t xml:space="preserve"> см. </w:t>
      </w:r>
      <w:r w:rsidR="006B26C5">
        <w:fldChar w:fldCharType="begin"/>
      </w:r>
      <w:r w:rsidR="006B26C5">
        <w:instrText xml:space="preserve"> REF _Ref135046881 \h </w:instrText>
      </w:r>
      <w:r w:rsidR="006B26C5">
        <w:fldChar w:fldCharType="separate"/>
      </w:r>
      <w:r w:rsidR="006B26C5">
        <w:t xml:space="preserve">Схема </w:t>
      </w:r>
      <w:r w:rsidR="006B26C5">
        <w:rPr>
          <w:noProof/>
        </w:rPr>
        <w:t>12</w:t>
      </w:r>
      <w:r w:rsidR="006B26C5">
        <w:fldChar w:fldCharType="end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 w:rsidR="006F35F2">
        <w:t>фотоинициации</w:t>
      </w:r>
      <w:proofErr w:type="spellEnd"/>
      <w:r w:rsidR="006F35F2">
        <w:t xml:space="preserve">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0237E1" w:rsidRPr="002A68A7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4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64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8gnVsrwMAABI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0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0237E1" w:rsidRPr="002A68A7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5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65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66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66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3CD32A15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6B26C5">
        <w:t xml:space="preserve">см.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67" w:name="_Ref135047443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67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5ACF3762" w:rsidR="00255FBF" w:rsidRDefault="00E12C7D" w:rsidP="004129A8">
      <w:pPr>
        <w:pStyle w:val="a2"/>
      </w:pPr>
      <w:r>
        <w:rPr>
          <w:noProof/>
        </w:rPr>
        <w:object w:dxaOrig="1440" w:dyaOrig="1440" w14:anchorId="6F4FC868">
          <v:shape id="_x0000_s1041" type="#_x0000_t75" style="position:absolute;left:0;text-align:left;margin-left:-9pt;margin-top:287.5pt;width:484.05pt;height:73.1pt;z-index:251656192" filled="t" stroked="t" strokecolor="none">
            <v:imagedata r:id="rId43" o:title=""/>
          </v:shape>
          <o:OLEObject Type="Embed" ProgID="ChemDraw.Document.6.0" ShapeID="_x0000_s1041" DrawAspect="Content" ObjectID="_1746035998" r:id="rId44"/>
        </w:object>
      </w:r>
      <w:r w:rsidR="00255FBF"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="00255FBF" w:rsidRPr="00255FBF">
        <w:t xml:space="preserve">, связан с влиянием объемных </w:t>
      </w:r>
      <w:r w:rsidR="00255FBF">
        <w:t>трет</w:t>
      </w:r>
      <w:r w:rsidR="00255FBF" w:rsidRPr="00255FBF">
        <w:t>-</w:t>
      </w:r>
      <w:proofErr w:type="spellStart"/>
      <w:r w:rsidR="00255FBF" w:rsidRPr="00255FBF">
        <w:t>бутильных</w:t>
      </w:r>
      <w:proofErr w:type="spellEnd"/>
      <w:r w:rsidR="00255FBF" w:rsidRPr="00255FBF">
        <w:t xml:space="preserve"> групп, </w:t>
      </w:r>
      <w:r w:rsidR="009C105D">
        <w:t>которые препятствуют</w:t>
      </w:r>
      <w:r w:rsidR="00255FBF"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="00255FBF" w:rsidRPr="00255FBF">
        <w:t xml:space="preserve"> </w:t>
      </w:r>
      <w:r w:rsidR="009C105D" w:rsidRPr="00255FBF">
        <w:t>атом углерода хинона</w:t>
      </w:r>
      <w:r w:rsidR="00255FBF" w:rsidRPr="00255FBF">
        <w:t>.</w:t>
      </w:r>
      <w:r w:rsidR="00255FBF">
        <w:t xml:space="preserve"> </w:t>
      </w:r>
      <w:r w:rsidR="00255FBF" w:rsidRPr="00255FBF">
        <w:t xml:space="preserve">Квантово-химические расчеты подтверждают, что </w:t>
      </w:r>
      <w:commentRangeStart w:id="68"/>
      <w:r w:rsidR="009C105D">
        <w:t>электронная</w:t>
      </w:r>
      <w:r w:rsidR="00255FBF" w:rsidRPr="00255FBF">
        <w:t xml:space="preserve"> </w:t>
      </w:r>
      <w:commentRangeEnd w:id="68"/>
      <w:r w:rsidR="009C105D">
        <w:rPr>
          <w:rStyle w:val="afc"/>
          <w:rFonts w:eastAsia="SimSun" w:cstheme="minorBidi"/>
          <w:color w:val="auto"/>
          <w:lang w:eastAsia="en-US"/>
        </w:rPr>
        <w:commentReference w:id="68"/>
      </w:r>
      <w:r w:rsidR="00255FBF"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6FA2C3AD" w:rsidR="0043307F" w:rsidRDefault="0043307F" w:rsidP="004129A8">
      <w:pPr>
        <w:pStyle w:val="a2"/>
      </w:pPr>
    </w:p>
    <w:p w14:paraId="2BC7E527" w14:textId="2EAEE22F" w:rsidR="0043307F" w:rsidRDefault="0043307F" w:rsidP="004129A8">
      <w:pPr>
        <w:pStyle w:val="a2"/>
      </w:pPr>
    </w:p>
    <w:p w14:paraId="5E1C2211" w14:textId="7F25D269" w:rsidR="0043307F" w:rsidRDefault="00E12C7D" w:rsidP="004129A8">
      <w:pPr>
        <w:pStyle w:val="a2"/>
      </w:pPr>
      <w:r>
        <w:rPr>
          <w:noProof/>
        </w:rPr>
        <w:object w:dxaOrig="1440" w:dyaOrig="1440" w14:anchorId="43CB7F27">
          <v:shape id="_x0000_s1042" type="#_x0000_t75" style="position:absolute;left:0;text-align:left;margin-left:-9pt;margin-top:15.45pt;width:484.2pt;height:73pt;z-index:251657216" filled="t" stroked="t" strokecolor="none">
            <v:imagedata r:id="rId45" o:title=""/>
          </v:shape>
          <o:OLEObject Type="Embed" ProgID="ChemDraw.Document.6.0" ShapeID="_x0000_s1042" DrawAspect="Content" ObjectID="_1746035999" r:id="rId46"/>
        </w:object>
      </w:r>
    </w:p>
    <w:p w14:paraId="76721137" w14:textId="69060C7D" w:rsidR="009143C3" w:rsidRDefault="009143C3" w:rsidP="004129A8">
      <w:pPr>
        <w:pStyle w:val="a2"/>
      </w:pPr>
    </w:p>
    <w:p w14:paraId="281A0B7A" w14:textId="77777777" w:rsidR="009143C3" w:rsidRDefault="009143C3" w:rsidP="004129A8">
      <w:pPr>
        <w:pStyle w:val="a2"/>
      </w:pP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69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69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3596D11" w14:textId="6FA376C9" w:rsidR="00383542" w:rsidRDefault="004D45E5" w:rsidP="009143C3">
      <w:pPr>
        <w:pStyle w:val="31"/>
      </w:pPr>
      <w:bookmarkStart w:id="70" w:name="_Toc135419996"/>
      <w:r w:rsidRPr="00EE2A7A">
        <w:t>Итоговый механизм</w:t>
      </w:r>
      <w:bookmarkEnd w:id="70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0237E1" w:rsidRPr="00F208A3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1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71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8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0237E1" w:rsidRPr="00F208A3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2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72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73"/>
            <w:commentRangeEnd w:id="73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73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74"/>
        <w:commentRangeEnd w:id="74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74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75"/>
        <w:commentRangeEnd w:id="75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75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76"/>
        <w:commentRangeEnd w:id="76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76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77" w:name="_Toc135419997"/>
      <w:r>
        <w:lastRenderedPageBreak/>
        <w:t>Описание метод</w:t>
      </w:r>
      <w:r w:rsidR="007F3EB8">
        <w:t>а</w:t>
      </w:r>
      <w:r>
        <w:t xml:space="preserve"> моделирования</w:t>
      </w:r>
      <w:bookmarkEnd w:id="77"/>
    </w:p>
    <w:p w14:paraId="404DC7DE" w14:textId="66349C99" w:rsidR="00BF285C" w:rsidRPr="00BF285C" w:rsidRDefault="00BF285C" w:rsidP="009143C3">
      <w:pPr>
        <w:pStyle w:val="31"/>
      </w:pPr>
      <w:bookmarkStart w:id="78" w:name="_Toc135419998"/>
      <w:r>
        <w:t>Проблемы моделирования</w:t>
      </w:r>
      <w:bookmarkEnd w:id="78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E12C7D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04C50E69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79"/>
      <w:r w:rsidR="00E452D9">
        <w:t>высоки</w:t>
      </w:r>
      <w:commentRangeEnd w:id="79"/>
      <w:r w:rsidR="00E452D9">
        <w:rPr>
          <w:rStyle w:val="afc"/>
          <w:rFonts w:eastAsia="SimSun" w:cstheme="minorBidi"/>
          <w:color w:val="auto"/>
          <w:lang w:eastAsia="en-US"/>
        </w:rPr>
        <w:commentReference w:id="79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EndPr/>
        <w:sdtContent>
          <w:r w:rsidR="00340C2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lUMTA6MTU6Mjc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6D4713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>Учитывая сложность системы уравнений для 1</w:t>
      </w:r>
      <w:r w:rsidR="006B26C5">
        <w:t xml:space="preserve">1 </w:t>
      </w:r>
      <w:r w:rsidR="00E452D9">
        <w:t>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EndPr/>
        <w:sdtContent>
          <w:r w:rsidR="00340C2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80" w:name="_Toc135419999"/>
      <w:r w:rsidRPr="00644CFE">
        <w:t>Формирование</w:t>
      </w:r>
      <w:r>
        <w:t xml:space="preserve"> системы</w:t>
      </w:r>
      <w:bookmarkEnd w:id="80"/>
    </w:p>
    <w:p w14:paraId="3228BE0C" w14:textId="4972A1AC" w:rsidR="00CF5229" w:rsidRDefault="00CF5229" w:rsidP="004129A8">
      <w:pPr>
        <w:pStyle w:val="a3"/>
      </w:pPr>
      <w:bookmarkStart w:id="81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r w:rsidR="00891194">
        <w:t>механизм</w:t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E12C7D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E12C7D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E12C7D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E12C7D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E12C7D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82" w:name="_Toc135420000"/>
      <w:bookmarkEnd w:id="81"/>
      <w:r>
        <w:lastRenderedPageBreak/>
        <w:t>Дискретизация по времени</w:t>
      </w:r>
      <w:bookmarkEnd w:id="82"/>
    </w:p>
    <w:p w14:paraId="31E62F58" w14:textId="217B074D" w:rsidR="00A902F1" w:rsidRDefault="00A902F1" w:rsidP="004129A8">
      <w:pPr>
        <w:pStyle w:val="a3"/>
      </w:pPr>
      <w:bookmarkStart w:id="83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EndPr/>
        <w:sdtContent>
          <w:r w:rsidR="00156B5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6D4713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2DEC7CEF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E12C7D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84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84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E12C7D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E12C7D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85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85"/>
          </w:p>
        </w:tc>
      </w:tr>
    </w:tbl>
    <w:p w14:paraId="0606CF9D" w14:textId="3F52EE67" w:rsidR="00A410D0" w:rsidRDefault="00E12C7D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proofErr w:type="spellStart"/>
      <w:r w:rsidR="007A699D" w:rsidRPr="007A699D">
        <w:t>нижнетреугольной</w:t>
      </w:r>
      <w:proofErr w:type="spellEnd"/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6D4713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E12C7D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1BFFD11A" w:rsidR="00A410D0" w:rsidRDefault="007A699D" w:rsidP="004129A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86" w:name="_Hlk134744698"/>
      <w:bookmarkEnd w:id="83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87"/>
      <w:r w:rsidR="00234C78">
        <w:t>см. Практическую часть</w:t>
      </w:r>
      <w:commentRangeEnd w:id="87"/>
      <w:r w:rsidR="00321798">
        <w:rPr>
          <w:rStyle w:val="afc"/>
          <w:rFonts w:eastAsia="SimSun" w:cstheme="minorBidi"/>
          <w:color w:val="auto"/>
          <w:lang w:eastAsia="en-US"/>
        </w:rPr>
        <w:commentReference w:id="87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6D4713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E12C7D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654B4126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5VDEwOjE1OjI3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6D4713" w:rsidRPr="006D4713">
              <w:t>[45]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5A4D6B87" w:rsidR="002941E4" w:rsidRDefault="002941E4" w:rsidP="004129A8">
      <w:pPr>
        <w:pStyle w:val="a3"/>
      </w:pPr>
      <w:r>
        <w:lastRenderedPageBreak/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6D4713" w:rsidRPr="006D4713">
              <w:t>[46]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E12C7D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E12C7D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4299CD9B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6D4713" w:rsidRPr="006D4713">
              <w:t>[47]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74E66FFD" w:rsidR="00DD4F77" w:rsidRDefault="00DD4F77" w:rsidP="00B931E1">
      <w:pPr>
        <w:pStyle w:val="a3"/>
        <w:numPr>
          <w:ilvl w:val="0"/>
          <w:numId w:val="6"/>
        </w:numPr>
      </w:pPr>
      <w:r w:rsidRPr="00DD4F77">
        <w:lastRenderedPageBreak/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EndPr/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 w:rsidRPr="006D4713">
              <w:t>[48]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 xml:space="preserve">.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88" w:name="_Toc135420001"/>
      <w:bookmarkEnd w:id="86"/>
      <w:r>
        <w:t>Линеаризация системы и итерационное решение</w:t>
      </w:r>
      <w:bookmarkEnd w:id="88"/>
    </w:p>
    <w:p w14:paraId="1BEAAB6F" w14:textId="7A096F18" w:rsidR="00B30060" w:rsidRDefault="007148E3" w:rsidP="004129A8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EndPr/>
        <w:sdtContent>
          <w:r w:rsidR="00C83C5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lUMTA6MTU6Mjc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6D4713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EndPr/>
        <w:sdtContent>
          <w:r w:rsidR="00C83C5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E12C7D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0E768D8" w:rsidR="00B30060" w:rsidRDefault="00C83C57" w:rsidP="004129A8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48ADCA22" w14:textId="77777777" w:rsidR="000053E7" w:rsidRDefault="000053E7" w:rsidP="004129A8">
      <w:pPr>
        <w:pStyle w:val="a2"/>
      </w:pP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E12C7D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89" w:name="_Toc135420002"/>
      <w:r>
        <w:t xml:space="preserve">Решение </w:t>
      </w:r>
      <w:r w:rsidR="00E02AF2">
        <w:t>СЛАУ</w:t>
      </w:r>
      <w:bookmarkEnd w:id="89"/>
    </w:p>
    <w:p w14:paraId="57335E02" w14:textId="498C26EF" w:rsidR="004D3883" w:rsidRDefault="00E06C9B" w:rsidP="004129A8">
      <w:pPr>
        <w:pStyle w:val="a3"/>
      </w:pPr>
      <w:bookmarkStart w:id="90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5VDEwOjE1OjI3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6D4713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lUMTA6MTU6Mj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6D4713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71F43971" w:rsidR="004D3883" w:rsidRDefault="004D3883" w:rsidP="00B931E1">
      <w:pPr>
        <w:pStyle w:val="a3"/>
        <w:numPr>
          <w:ilvl w:val="0"/>
          <w:numId w:val="8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EndPr/>
        <w:sdtContent>
          <w:r w:rsidR="00E06C9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5VDEwOjE1OjI3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6D4713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0B2CA864" w:rsidR="004D3883" w:rsidRDefault="00D04235" w:rsidP="00B931E1">
      <w:pPr>
        <w:pStyle w:val="a3"/>
        <w:numPr>
          <w:ilvl w:val="0"/>
          <w:numId w:val="8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EndPr/>
        <w:sdtContent>
          <w:r w:rsidR="00E06C9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6D4713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4D853170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EndPr/>
        <w:sdtContent>
          <w:r w:rsidR="0015000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6D4713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</w:t>
      </w:r>
      <w:r w:rsidR="0015000C" w:rsidRPr="004516FC">
        <w:lastRenderedPageBreak/>
        <w:t xml:space="preserve">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EndPr/>
        <w:sdtContent>
          <w:r w:rsidR="0015000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6D4713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90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91" w:name="_Toc135420003"/>
      <w:r>
        <w:lastRenderedPageBreak/>
        <w:t>Экспериментальная час</w:t>
      </w:r>
      <w:r w:rsidR="003100B9">
        <w:t>ть</w:t>
      </w:r>
      <w:bookmarkEnd w:id="91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1CDF9A32" w:rsidR="000237E1" w:rsidRPr="001B61D3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2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92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xe5ADCMXGAM5AITIhcAAACYiRi/ex1MLqBL6u+UBphf/epX&#10;vwbW3o0bN6Jbe4vFIrq1t7u7G93au3XrVnS9/v7v//6NN96Ik/X2+uuvkwsAAADMQUzvvQ4mF/ja&#10;e/Lcc89973vf+wGw9jTBRrf2FotFdGvv6tWr0a29a9euRdfr29/+9ne+8504WW8vv/wyuQAAAMAc&#10;xPTe62Bygbfeeuuf7xx/R4C7BX9HMAb+jmBC/B0BAADATMT03uvAcoFYuhPkArhbkA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51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2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1CDF9A32" w:rsidR="000237E1" w:rsidRPr="001B61D3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3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93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</w:t>
      </w:r>
      <w:proofErr w:type="spellStart"/>
      <w:r w:rsidR="004C3EFE">
        <w:t>параметрически</w:t>
      </w:r>
      <w:proofErr w:type="spellEnd"/>
      <w:r w:rsidR="004C3EFE">
        <w:t xml:space="preserve">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</w:t>
      </w:r>
      <w:commentRangeStart w:id="94"/>
      <w:r w:rsidR="00A3578F" w:rsidRPr="00A3578F">
        <w:t>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</w:t>
      </w:r>
      <w:commentRangeEnd w:id="94"/>
      <w:r w:rsidR="00A3578F">
        <w:rPr>
          <w:rStyle w:val="afc"/>
          <w:rFonts w:eastAsia="SimSun" w:cstheme="minorBidi"/>
          <w:color w:val="auto"/>
          <w:lang w:eastAsia="en-US"/>
        </w:rPr>
        <w:commentReference w:id="94"/>
      </w:r>
      <w:r w:rsidR="00A3578F">
        <w:t>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95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95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F32F00">
              <w:rPr>
                <w:sz w:val="24"/>
                <w:szCs w:val="28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4"/>
                <w:szCs w:val="28"/>
              </w:rPr>
              <w:t xml:space="preserve"> 1</w:t>
            </w:r>
            <w:r w:rsidRPr="00F32F00">
              <w:rPr>
                <w:sz w:val="22"/>
                <w:szCs w:val="24"/>
              </w:rPr>
              <w:t xml:space="preserve">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</w:p>
          <w:p w14:paraId="1AE9FD4B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2.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</w:p>
          <w:p w14:paraId="1DA6F8E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3.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</w:p>
          <w:p w14:paraId="29A72A1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2</w:t>
            </w:r>
          </w:p>
          <w:p w14:paraId="0D0626A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4.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</w:p>
          <w:p w14:paraId="40055891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5.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</w:p>
          <w:p w14:paraId="2823773D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3</w:t>
            </w:r>
          </w:p>
          <w:p w14:paraId="73A21A5A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6.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R2 = k2*[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</w:t>
            </w:r>
            <w:proofErr w:type="gramStart"/>
            <w:r w:rsidRPr="000053E7">
              <w:rPr>
                <w:sz w:val="24"/>
                <w:szCs w:val="28"/>
                <w:lang w:val="en-US"/>
              </w:rPr>
              <w:t>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]*</w:t>
            </w:r>
            <w:proofErr w:type="gramEnd"/>
            <w:r w:rsidRPr="000053E7">
              <w:rPr>
                <w:sz w:val="24"/>
                <w:szCs w:val="28"/>
                <w:lang w:val="en-US"/>
              </w:rPr>
              <w:t>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 xml:space="preserve">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proofErr w:type="spellStart"/>
      <w:r w:rsidR="003100B9">
        <w:rPr>
          <w:lang w:val="en-US"/>
        </w:rPr>
        <w:t>Comsol</w:t>
      </w:r>
      <w:proofErr w:type="spellEnd"/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 xml:space="preserve">так и химические системы достаточно большой сложности в том числе и систему кинетических уравнений для механизма </w:t>
      </w:r>
      <w:proofErr w:type="spellStart"/>
      <w:r>
        <w:t>фотополимеризаци</w:t>
      </w:r>
      <w:r w:rsidR="00A9747F">
        <w:t>и</w:t>
      </w:r>
      <w:proofErr w:type="spellEnd"/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41CFD050" w:rsidR="000237E1" w:rsidRPr="00791784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4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41CFD050" w:rsidR="000237E1" w:rsidRPr="00791784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96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97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97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</w:t>
            </w:r>
            <w:proofErr w:type="spellStart"/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light</w:t>
            </w:r>
            <w:proofErr w:type="spellEnd"/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Rates</w:t>
      </w:r>
      <w:proofErr w:type="spellEnd"/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Mechanism</w:t>
      </w:r>
      <w:proofErr w:type="spellEnd"/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Solver</w:t>
      </w:r>
      <w:proofErr w:type="spellEnd"/>
      <w:r w:rsidRPr="00712354">
        <w:t xml:space="preserve"> </w:t>
      </w:r>
      <w:proofErr w:type="spellStart"/>
      <w:r w:rsidRPr="00712354">
        <w:t>Configurations</w:t>
      </w:r>
      <w:proofErr w:type="spellEnd"/>
      <w:r w:rsidRPr="00712354">
        <w:t xml:space="preserve">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6C8F44A2" w:rsidR="000237E1" w:rsidRPr="001B127B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98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6502E4">
                                <w:rPr>
                                  <w:lang w:val="en-US"/>
                                </w:rPr>
                                <w:t>Настройки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6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6C8F44A2" w:rsidR="000237E1" w:rsidRPr="001B127B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99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6502E4">
                          <w:rPr>
                            <w:lang w:val="en-US"/>
                          </w:rPr>
                          <w:t>Настройки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</w:t>
      </w:r>
      <w:proofErr w:type="spellStart"/>
      <w:r w:rsidR="008D2891" w:rsidRPr="00B30060">
        <w:t>Рафсона</w:t>
      </w:r>
      <w:proofErr w:type="spellEnd"/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1E528003" w:rsidR="000237E1" w:rsidRPr="00A6274F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0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100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ьютона-Рафсона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8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1E528003" w:rsidR="000237E1" w:rsidRPr="00A6274F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1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101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ьютона-Рафсона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54C1F6AE" w:rsidR="000237E1" w:rsidRPr="005D6DD5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2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02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60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54C1F6AE" w:rsidR="000237E1" w:rsidRPr="005D6DD5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3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03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proofErr w:type="spellStart"/>
      <w:r w:rsidRPr="008D2891">
        <w:t>Parametric</w:t>
      </w:r>
      <w:proofErr w:type="spellEnd"/>
      <w:r>
        <w:t xml:space="preserve"> – узел, задающий настройки параметрического исследования</w:t>
      </w:r>
    </w:p>
    <w:bookmarkEnd w:id="96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33D06161" w:rsidR="000237E1" w:rsidRPr="00532A25" w:rsidRDefault="000237E1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4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04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4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5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6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33D06161" w:rsidR="000237E1" w:rsidRPr="00532A25" w:rsidRDefault="000237E1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5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105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</w:t>
      </w:r>
      <w:proofErr w:type="spellStart"/>
      <w:r w:rsidR="00BA0302">
        <w:t>scv</w:t>
      </w:r>
      <w:proofErr w:type="spellEnd"/>
      <w:r w:rsidR="00BA0302">
        <w:t xml:space="preserve">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proofErr w:type="spellStart"/>
      <w:r>
        <w:rPr>
          <w:lang w:val="en-US"/>
        </w:rPr>
        <w:t>plotly</w:t>
      </w:r>
      <w:proofErr w:type="spellEnd"/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106" w:name="_Toc135420004"/>
      <w:r>
        <w:lastRenderedPageBreak/>
        <w:t>Результаты и обсуждение</w:t>
      </w:r>
      <w:bookmarkEnd w:id="106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107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107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rPr>
                <w:noProof/>
              </w:rPr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4C96E798" w:rsidR="00940D95" w:rsidRDefault="00940D95" w:rsidP="006B26C5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A3A2C">
        <w:t xml:space="preserve"> </w:t>
      </w:r>
      <w:r w:rsidR="00FA3A2C">
        <w:rPr>
          <w:highlight w:val="yellow"/>
        </w:rPr>
        <w:fldChar w:fldCharType="begin"/>
      </w:r>
      <w:r w:rsidR="00FA3A2C">
        <w:instrText xml:space="preserve"> REF _Ref135418830 \h </w:instrText>
      </w:r>
      <w:r w:rsidR="00FA3A2C">
        <w:rPr>
          <w:highlight w:val="yellow"/>
        </w:rPr>
      </w:r>
      <w:r w:rsidR="00FA3A2C">
        <w:rPr>
          <w:highlight w:val="yellow"/>
        </w:rPr>
        <w:fldChar w:fldCharType="separate"/>
      </w:r>
      <w:r w:rsidR="00FA3A2C">
        <w:t xml:space="preserve">Рисунок </w:t>
      </w:r>
      <w:r w:rsidR="00FA3A2C">
        <w:rPr>
          <w:noProof/>
        </w:rPr>
        <w:t>9</w:t>
      </w:r>
      <w:r w:rsidR="00FA3A2C">
        <w:rPr>
          <w:highlight w:val="yellow"/>
        </w:rPr>
        <w:fldChar w:fldCharType="end"/>
      </w:r>
      <w:r w:rsidR="00462B74">
        <w:t>, можно заметить явный максимум этой функции</w:t>
      </w:r>
      <w:r w:rsidR="006B26C5">
        <w:t xml:space="preserve"> в точке: </w:t>
      </w:r>
      <w:commentRangeStart w:id="108"/>
      <w:proofErr w:type="spellStart"/>
      <w:r w:rsidR="006B26C5" w:rsidRPr="006B26C5">
        <w:rPr>
          <w:i/>
          <w:iCs/>
        </w:rPr>
        <w:t>Max</w:t>
      </w:r>
      <w:proofErr w:type="spellEnd"/>
      <w:r w:rsidR="006B26C5">
        <w:rPr>
          <w:i/>
          <w:iCs/>
        </w:rPr>
        <w:t xml:space="preserve"> </w:t>
      </w:r>
      <w:r w:rsidR="006B26C5">
        <w:rPr>
          <w:i/>
          <w:iCs/>
          <w:lang w:val="en-US"/>
        </w:rPr>
        <w:t>integral</w:t>
      </w:r>
      <w:r w:rsidR="006B26C5" w:rsidRPr="006B26C5">
        <w:rPr>
          <w:i/>
          <w:iCs/>
        </w:rPr>
        <w:t xml:space="preserve"> </w:t>
      </w:r>
      <w:proofErr w:type="spellStart"/>
      <w:r w:rsidR="006B26C5" w:rsidRPr="006B26C5">
        <w:rPr>
          <w:i/>
          <w:iCs/>
        </w:rPr>
        <w:t>value</w:t>
      </w:r>
      <w:proofErr w:type="spellEnd"/>
      <w:r w:rsidR="006B26C5" w:rsidRPr="006B26C5">
        <w:rPr>
          <w:i/>
          <w:iCs/>
        </w:rPr>
        <w:t xml:space="preserve"> = 1.55E-07, </w:t>
      </w:r>
      <w:proofErr w:type="spellStart"/>
      <w:r w:rsidR="006B26C5" w:rsidRPr="006B26C5">
        <w:rPr>
          <w:i/>
          <w:iCs/>
        </w:rPr>
        <w:t>Light</w:t>
      </w:r>
      <w:proofErr w:type="spellEnd"/>
      <w:r w:rsidR="006B26C5" w:rsidRPr="006B26C5">
        <w:rPr>
          <w:i/>
          <w:iCs/>
        </w:rPr>
        <w:t xml:space="preserve">     = 3.70E-05</w:t>
      </w:r>
      <w:commentRangeEnd w:id="108"/>
      <w:r w:rsidR="006B26C5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08"/>
      </w:r>
      <w:r w:rsidR="00462B74">
        <w:t xml:space="preserve">, </w:t>
      </w:r>
      <w:r w:rsidR="006F64BE">
        <w:t>такое поведение согласуется с экспериментом</w:t>
      </w:r>
      <w:r w:rsidR="00F32F00">
        <w:t xml:space="preserve">: с увеличением интенсивности света полимеризация ускоряется, а при дальнейшем увеличении интенсивности наблюдается </w:t>
      </w:r>
      <w:commentRangeStart w:id="109"/>
      <w:r w:rsidR="00F32F00">
        <w:t>уменьшение скорости полимеризации</w:t>
      </w:r>
      <w:commentRangeEnd w:id="109"/>
      <w:r w:rsidR="000A201A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09"/>
      </w:r>
      <w:r w:rsidR="006F64BE">
        <w:t>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</w:t>
      </w:r>
      <w:r w:rsidR="00F32F00">
        <w:t xml:space="preserve"> за счет особенностей самой системы в целом</w:t>
      </w:r>
      <w:r w:rsidR="006F64BE">
        <w:t xml:space="preserve">. </w:t>
      </w:r>
      <w:r w:rsidR="00F32F00">
        <w:t>Следовательно,</w:t>
      </w:r>
      <w:r w:rsidR="006F64BE">
        <w:t xml:space="preserve"> для каждой конкретной системы оптимальная интенсивность света должна определяться отдельно</w:t>
      </w:r>
      <w:r w:rsidR="00F32F00">
        <w:t>.</w:t>
      </w:r>
    </w:p>
    <w:p w14:paraId="4D365675" w14:textId="5F963F68" w:rsidR="00F32F00" w:rsidRPr="00F32F00" w:rsidRDefault="00F32F00" w:rsidP="00F32F0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B6AF9" wp14:editId="6F62266D">
                <wp:simplePos x="0" y="0"/>
                <wp:positionH relativeFrom="column">
                  <wp:posOffset>0</wp:posOffset>
                </wp:positionH>
                <wp:positionV relativeFrom="paragraph">
                  <wp:posOffset>3747770</wp:posOffset>
                </wp:positionV>
                <wp:extent cx="594106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FFF9" w14:textId="087D9952" w:rsidR="000237E1" w:rsidRPr="00F32F00" w:rsidRDefault="000237E1" w:rsidP="00F32F00">
                            <w:pPr>
                              <w:pStyle w:val="af4"/>
                              <w:rPr>
                                <w:color w:val="000000" w:themeColor="text1"/>
                                <w:sz w:val="28"/>
                              </w:rPr>
                            </w:pPr>
                            <w:bookmarkStart w:id="110" w:name="_Ref135418830"/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110"/>
                            <w:r>
                              <w:t xml:space="preserve">. График зависимости интеграла концентрации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•</m:t>
                                  </m:r>
                                </m:sup>
                              </m:sSup>
                            </m:oMath>
                            <w:r>
                              <w:t xml:space="preserve"> по времени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t∈{0,1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-4}</m:t>
                              </m:r>
                            </m:oMath>
                            <w:r>
                              <w:t xml:space="preserve"> от интенсивности света </w:t>
                            </w:r>
                            <w:r>
                              <w:rPr>
                                <w:lang w:val="en-US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B6AF9" id="Надпись 17" o:spid="_x0000_s1069" type="#_x0000_t202" style="position:absolute;left:0;text-align:left;margin-left:0;margin-top:295.1pt;width:467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" stroked="f">
                <v:textbox style="mso-fit-shape-to-text:t" inset="0,0,0,0">
                  <w:txbxContent>
                    <w:p w14:paraId="419BFFF9" w14:textId="087D9952" w:rsidR="000237E1" w:rsidRPr="00F32F00" w:rsidRDefault="000237E1" w:rsidP="00F32F00">
                      <w:pPr>
                        <w:pStyle w:val="af4"/>
                        <w:rPr>
                          <w:color w:val="000000" w:themeColor="text1"/>
                          <w:sz w:val="28"/>
                        </w:rPr>
                      </w:pPr>
                      <w:bookmarkStart w:id="111" w:name="_Ref135418830"/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111"/>
                      <w:r>
                        <w:t xml:space="preserve">. График зависимости интеграла концентрации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•</m:t>
                            </m:r>
                          </m:sup>
                        </m:sSup>
                      </m:oMath>
                      <w:r>
                        <w:t xml:space="preserve"> по времени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t∈{0,1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-4}</m:t>
                        </m:r>
                      </m:oMath>
                      <w:r>
                        <w:t xml:space="preserve"> от интенсивности света </w:t>
                      </w:r>
                      <w:r>
                        <w:rPr>
                          <w:lang w:val="en-US"/>
                        </w:rPr>
                        <w:t>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F00">
        <w:rPr>
          <w:noProof/>
        </w:rPr>
        <w:drawing>
          <wp:anchor distT="0" distB="0" distL="114300" distR="114300" simplePos="0" relativeHeight="251662336" behindDoc="0" locked="0" layoutInCell="1" allowOverlap="1" wp14:anchorId="0949D703" wp14:editId="157740A9">
            <wp:simplePos x="0" y="0"/>
            <wp:positionH relativeFrom="column">
              <wp:posOffset>520</wp:posOffset>
            </wp:positionH>
            <wp:positionV relativeFrom="paragraph">
              <wp:posOffset>-750</wp:posOffset>
            </wp:positionV>
            <wp:extent cx="5941060" cy="3691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FB7A" w14:textId="13FF1531" w:rsidR="00107C7E" w:rsidRPr="00EF5950" w:rsidRDefault="00107C7E" w:rsidP="009143C3">
      <w:pPr>
        <w:pStyle w:val="11"/>
      </w:pPr>
      <w:bookmarkStart w:id="112" w:name="_Toc135420005"/>
      <w:r>
        <w:lastRenderedPageBreak/>
        <w:t>Вы</w:t>
      </w:r>
      <w:commentRangeStart w:id="113"/>
      <w:r>
        <w:t>вод</w:t>
      </w:r>
      <w:commentRangeEnd w:id="113"/>
      <w:r w:rsidR="007B27AA">
        <w:rPr>
          <w:rStyle w:val="afc"/>
          <w:rFonts w:asciiTheme="minorHAnsi" w:eastAsia="SimSun" w:hAnsiTheme="minorHAnsi" w:cstheme="minorBidi"/>
          <w:caps w:val="0"/>
          <w:color w:val="auto"/>
          <w:lang w:eastAsia="en-US"/>
        </w:rPr>
        <w:commentReference w:id="113"/>
      </w:r>
      <w:r>
        <w:t>ы</w:t>
      </w:r>
      <w:bookmarkEnd w:id="112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</w:t>
      </w:r>
      <w:proofErr w:type="spellStart"/>
      <w:r w:rsidR="00B00767">
        <w:t>фотополимеризации</w:t>
      </w:r>
      <w:proofErr w:type="spellEnd"/>
      <w:r w:rsidR="00B00767">
        <w:t xml:space="preserve">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</w:t>
      </w:r>
      <w:commentRangeStart w:id="114"/>
      <w:r w:rsidR="00B00767">
        <w:t>вся</w:t>
      </w:r>
      <w:commentRangeEnd w:id="114"/>
      <w:r w:rsidR="00B00767">
        <w:rPr>
          <w:rStyle w:val="afc"/>
          <w:rFonts w:eastAsia="SimSun" w:cstheme="minorBidi"/>
          <w:color w:val="auto"/>
          <w:lang w:eastAsia="en-US"/>
        </w:rPr>
        <w:commentReference w:id="114"/>
      </w:r>
      <w:r w:rsidR="00B00767">
        <w:t xml:space="preserve">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29B13C85" w:rsidR="00B00767" w:rsidRPr="006F64BE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sdt>
      <w:sdtPr>
        <w:rPr>
          <w:rFonts w:asciiTheme="minorHAnsi" w:hAnsiTheme="minorHAnsi" w:cstheme="minorHAnsi"/>
          <w:caps w:val="0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EndPr/>
      <w:sdtContent>
        <w:p w14:paraId="512F3682" w14:textId="77777777" w:rsidR="006D4713" w:rsidRPr="00160A05" w:rsidRDefault="000053AF" w:rsidP="009143C3">
          <w:pPr>
            <w:pStyle w:val="11"/>
            <w:rPr>
              <w:lang w:val="en-US"/>
            </w:rPr>
          </w:pPr>
          <w:r w:rsidRPr="00160A05"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fldChar w:fldCharType="separate"/>
          </w:r>
          <w:bookmarkStart w:id="115" w:name="_Toc135420006"/>
          <w:r w:rsidR="006D4713" w:rsidRPr="00160A05">
            <w:t>Список</w:t>
          </w:r>
          <w:r w:rsidR="006D4713" w:rsidRPr="00160A05">
            <w:rPr>
              <w:lang w:val="en-US"/>
            </w:rPr>
            <w:t xml:space="preserve"> </w:t>
          </w:r>
          <w:r w:rsidR="006D4713" w:rsidRPr="00160A05">
            <w:t>литературы</w:t>
          </w:r>
          <w:bookmarkEnd w:id="115"/>
        </w:p>
        <w:p w14:paraId="1580576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16" w:name="_CTVL00102ba0894b4054580acd6a36cb9b208a8"/>
          <w:r w:rsidRPr="00160A05">
            <w:rPr>
              <w:rFonts w:ascii="Times New Roman" w:hAnsi="Times New Roman" w:cs="Times New Roman"/>
              <w:lang w:val="en-US"/>
            </w:rPr>
            <w:t>Decker, C. The use of UV irradiation in polymerization / C. Decker // Polymer International. – 1998.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.45, №2. – C.133–141.</w:t>
          </w:r>
        </w:p>
        <w:bookmarkEnd w:id="116"/>
        <w:p w14:paraId="694A1EA5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17" w:name="_CTVL001ae62df1c2426409396dee33b3c34f31c"/>
          <w:r w:rsidRPr="00160A05">
            <w:rPr>
              <w:rFonts w:ascii="Times New Roman" w:hAnsi="Times New Roman" w:cs="Times New Roman"/>
              <w:lang w:val="en-US"/>
            </w:rPr>
            <w:t>Chemistry &amp; technology of UV &amp; EB formulation for coatings, inks and paints / P.K.T. Oldring, N.S. Allen, K.K. Dietliker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.], 1991.</w:t>
          </w:r>
        </w:p>
        <w:bookmarkEnd w:id="117"/>
        <w:p w14:paraId="4BF0179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18" w:name="_CTVL0010b5c196a7662405c85dc864fb3134b46"/>
          <w:r w:rsidRPr="00160A05">
            <w:rPr>
              <w:rFonts w:ascii="Times New Roman" w:hAnsi="Times New Roman" w:cs="Times New Roman"/>
              <w:lang w:val="en-US"/>
            </w:rPr>
            <w:t>Lasers and Photopolymers / C. Carre, C. Decker, J.P. Fouassier, D.J. Lougnot // Laser Chemistry. – 1990.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.10, №5-6. – C.349–366.</w:t>
          </w:r>
        </w:p>
        <w:bookmarkEnd w:id="118"/>
        <w:p w14:paraId="6D1E9F6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19" w:name="_CTVL00151b2b1ee088e4183b1fc32db850d3839"/>
          <w:r w:rsidRPr="00160A05">
            <w:rPr>
              <w:rFonts w:ascii="Times New Roman" w:hAnsi="Times New Roman" w:cs="Times New Roman"/>
              <w:lang w:val="en-US"/>
            </w:rPr>
            <w:t>Pappas, S.P. Radiation curing / S.P. Pappas, 1992.</w:t>
          </w:r>
        </w:p>
        <w:bookmarkEnd w:id="119"/>
        <w:p w14:paraId="59ECC9A5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0" w:name="_CTVL001ab75b46309be4ee5b38c04fd1e949d34"/>
          <w:r w:rsidRPr="00160A05">
            <w:rPr>
              <w:rFonts w:ascii="Times New Roman" w:hAnsi="Times New Roman" w:cs="Times New Roman"/>
              <w:lang w:val="en-US"/>
            </w:rPr>
            <w:t>Kloosterboer, J.G. / J.G. Kloosterboer // Adv. Polym. Sci. – 1988.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.84.</w:t>
          </w:r>
        </w:p>
        <w:bookmarkEnd w:id="120"/>
        <w:p w14:paraId="44B60E4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6.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1" w:name="_CTVL001b8a662bd057c4565858afb9872ef0c97"/>
          <w:r w:rsidRPr="00160A05">
            <w:rPr>
              <w:rFonts w:ascii="Times New Roman" w:hAnsi="Times New Roman" w:cs="Times New Roman"/>
              <w:lang w:val="en-US"/>
            </w:rPr>
            <w:t>Decker, C. / C. Decker // Progr. Polym. Sci. – 1996.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.21. – C.593.</w:t>
          </w:r>
        </w:p>
        <w:bookmarkEnd w:id="121"/>
        <w:p w14:paraId="30BC70D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2" w:name="_CTVL0011b6dea1e39f14210ba312914715a2ca3"/>
          <w:r w:rsidRPr="00160A05">
            <w:rPr>
              <w:rFonts w:ascii="Times New Roman" w:hAnsi="Times New Roman" w:cs="Times New Roman"/>
              <w:lang w:val="en-US"/>
            </w:rPr>
            <w:t xml:space="preserve">Decker, C. Macromol. Sci / C. Decker, D. Decker // Pure Appl. </w:t>
          </w:r>
          <w:r w:rsidRPr="00160A05">
            <w:rPr>
              <w:rFonts w:ascii="Times New Roman" w:hAnsi="Times New Roman" w:cs="Times New Roman"/>
            </w:rPr>
            <w:t>Chem. – 1997. – Т.34. – C.605.</w:t>
          </w:r>
        </w:p>
        <w:bookmarkEnd w:id="122"/>
        <w:p w14:paraId="7697108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8.</w:t>
          </w:r>
          <w:r w:rsidRPr="00160A05">
            <w:rPr>
              <w:rFonts w:ascii="Times New Roman" w:hAnsi="Times New Roman" w:cs="Times New Roman"/>
            </w:rPr>
            <w:tab/>
          </w:r>
          <w:bookmarkStart w:id="123" w:name="_CTVL0010cef0407724345ecb99c5c6a68a2eaf3"/>
          <w:r w:rsidRPr="00160A05">
            <w:rPr>
              <w:rFonts w:ascii="Times New Roman" w:hAnsi="Times New Roman"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3"/>
        <w:p w14:paraId="2B54A81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9.</w:t>
          </w:r>
          <w:r w:rsidRPr="00160A05">
            <w:rPr>
              <w:rFonts w:ascii="Times New Roman" w:hAnsi="Times New Roman" w:cs="Times New Roman"/>
            </w:rPr>
            <w:tab/>
          </w:r>
          <w:bookmarkStart w:id="124" w:name="_CTVL0013ed82feb036c426882177cbc61643b4d"/>
          <w:r w:rsidRPr="00160A05">
            <w:rPr>
              <w:rFonts w:ascii="Times New Roman" w:hAnsi="Times New Roman"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124"/>
        <w:p w14:paraId="3128A71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10.</w:t>
          </w:r>
          <w:r w:rsidRPr="00160A05">
            <w:rPr>
              <w:rFonts w:ascii="Times New Roman" w:hAnsi="Times New Roman" w:cs="Times New Roman"/>
            </w:rPr>
            <w:tab/>
          </w:r>
          <w:bookmarkStart w:id="125" w:name="_CTVL00154e8fde31d3f492b8d2eb336a57901c0"/>
          <w:r w:rsidRPr="00160A05">
            <w:rPr>
              <w:rFonts w:ascii="Times New Roman" w:hAnsi="Times New Roman"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25"/>
        <w:p w14:paraId="6C1BBE4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6" w:name="_CTVL0015042abb9e2344c32b864ac209cc9040b"/>
          <w:r w:rsidRPr="00160A05">
            <w:rPr>
              <w:rFonts w:ascii="Times New Roman" w:hAnsi="Times New Roman"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.46, №2. – C.93–114.</w:t>
          </w:r>
        </w:p>
        <w:bookmarkEnd w:id="126"/>
        <w:p w14:paraId="4AB3946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7" w:name="_CTVL001e847070fb205461b8ab5be1baa2cb533"/>
          <w:r w:rsidRPr="00160A05">
            <w:rPr>
              <w:rFonts w:ascii="Times New Roman" w:hAnsi="Times New Roman" w:cs="Times New Roman"/>
              <w:lang w:val="en-US"/>
            </w:rPr>
            <w:t>Calvert, J.G. Photochemistry / J.G. Calvert, J.N. Pitts. – New York, N.Y.: Wiley, 1966. – 899 c.</w:t>
          </w:r>
        </w:p>
        <w:bookmarkEnd w:id="127"/>
        <w:p w14:paraId="24036C6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8" w:name="_CTVL0018a1ae8a3bf9a45698c73307aa964a900"/>
          <w:r w:rsidRPr="00160A05">
            <w:rPr>
              <w:rFonts w:ascii="Times New Roman" w:hAnsi="Times New Roman" w:cs="Times New Roman"/>
              <w:lang w:val="en-US"/>
            </w:rPr>
            <w:t>Carapllucci, P.A. Photoreduction of 9,10-phenantrenquinone / P.A. Carapllucci, H.P. Wolf, W. K. // J. Amer. Chem. Soc. – 1969.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.91. – C.4635–4639.</w:t>
          </w:r>
        </w:p>
        <w:bookmarkEnd w:id="128"/>
        <w:p w14:paraId="3C2573B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14.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29" w:name="_CTVL0018a285f2686c44f1f830cda3675130b90"/>
          <w:r w:rsidRPr="00160A05">
            <w:rPr>
              <w:rFonts w:ascii="Times New Roman" w:hAnsi="Times New Roman"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 w:rsidRPr="00160A05">
            <w:rPr>
              <w:rFonts w:ascii="Times New Roman" w:hAnsi="Times New Roman" w:cs="Times New Roman"/>
            </w:rPr>
            <w:t>Chem. Soc. – 1997. – Т.119. – C.11468–11479.</w:t>
          </w:r>
        </w:p>
        <w:bookmarkEnd w:id="129"/>
        <w:p w14:paraId="69901E2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15.</w:t>
          </w:r>
          <w:r w:rsidRPr="00160A05">
            <w:rPr>
              <w:rFonts w:ascii="Times New Roman" w:hAnsi="Times New Roman" w:cs="Times New Roman"/>
            </w:rPr>
            <w:tab/>
          </w:r>
          <w:bookmarkStart w:id="130" w:name="_CTVL0014e0005c52a7f420e85aa99600ce8e268"/>
          <w:r w:rsidRPr="00160A05">
            <w:rPr>
              <w:rFonts w:ascii="Times New Roman" w:hAnsi="Times New Roman"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130"/>
        <w:p w14:paraId="69103E3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16.</w:t>
          </w:r>
          <w:r w:rsidRPr="00160A05">
            <w:rPr>
              <w:rFonts w:ascii="Times New Roman" w:hAnsi="Times New Roman" w:cs="Times New Roman"/>
            </w:rPr>
            <w:tab/>
          </w:r>
          <w:bookmarkStart w:id="131" w:name="_CTVL0013bcf14a619fe4cff9b9abbf0717c9b45"/>
          <w:r w:rsidRPr="00160A05">
            <w:rPr>
              <w:rFonts w:ascii="Times New Roman" w:hAnsi="Times New Roman" w:cs="Times New Roman"/>
            </w:rP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31"/>
        <w:p w14:paraId="0CEE8AA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lastRenderedPageBreak/>
            <w:t>17.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2" w:name="_CTVL001367e67b3d3c14dbab8d1d6323d13ec85"/>
          <w:r w:rsidRPr="00160A05">
            <w:rPr>
              <w:rFonts w:ascii="Times New Roman" w:hAnsi="Times New Roman" w:cs="Times New Roman"/>
              <w:lang w:val="en-US"/>
            </w:rPr>
            <w:t>Khudyakov, I.V. Short-lived Phenoxy- and Semiquinone Radicals / I.V. Khudyakov, V.A. Kuz'min // Russian Chemical Reviews. – 1975.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.44, №10. – C.801–815.</w:t>
          </w:r>
        </w:p>
        <w:bookmarkEnd w:id="132"/>
        <w:p w14:paraId="31FBC8B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3" w:name="_CTVL0016f889ecb1b854275990058cd4f0e21a1"/>
          <w:r w:rsidRPr="00160A05">
            <w:rPr>
              <w:rFonts w:ascii="Times New Roman" w:hAnsi="Times New Roman"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 // Polymer. – 2003.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.44, №18. – C.5219–5226.</w:t>
          </w:r>
        </w:p>
        <w:bookmarkEnd w:id="133"/>
        <w:p w14:paraId="63AA250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19.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4" w:name="_CTVL0011182372a473a429fb8f0d76476df6b09"/>
          <w:r w:rsidRPr="00160A05">
            <w:rPr>
              <w:rFonts w:ascii="Times New Roman" w:hAnsi="Times New Roman"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 w:rsidRPr="00160A05">
            <w:rPr>
              <w:rFonts w:ascii="Times New Roman" w:hAnsi="Times New Roman" w:cs="Times New Roman"/>
            </w:rPr>
            <w:t>и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др</w:t>
          </w:r>
          <w:r w:rsidRPr="00160A05">
            <w:rPr>
              <w:rFonts w:ascii="Times New Roman" w:hAnsi="Times New Roman" w:cs="Times New Roman"/>
              <w:lang w:val="en-US"/>
            </w:rPr>
            <w:t>.] // Journal of the American Chemical Society. – 2000.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.122, №35. – C.8435–8443.</w:t>
          </w:r>
        </w:p>
        <w:bookmarkEnd w:id="134"/>
        <w:p w14:paraId="4428CED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</w:rPr>
            <w:t>20.</w:t>
          </w:r>
          <w:r w:rsidRPr="00160A05">
            <w:rPr>
              <w:rFonts w:ascii="Times New Roman" w:hAnsi="Times New Roman" w:cs="Times New Roman"/>
            </w:rPr>
            <w:tab/>
          </w:r>
          <w:bookmarkStart w:id="135" w:name="_CTVL00168c4e1812678420cbd1ca09ab87246e4"/>
          <w:r w:rsidRPr="00160A05">
            <w:rPr>
              <w:rFonts w:ascii="Times New Roman" w:hAnsi="Times New Roman"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160A05">
            <w:rPr>
              <w:rFonts w:ascii="Times New Roman" w:hAnsi="Times New Roman" w:cs="Times New Roman"/>
              <w:lang w:val="en-US"/>
            </w:rPr>
            <w:t xml:space="preserve"> </w:t>
          </w:r>
          <w:r w:rsidRPr="00160A05">
            <w:rPr>
              <w:rFonts w:ascii="Times New Roman" w:hAnsi="Times New Roman" w:cs="Times New Roman"/>
            </w:rPr>
            <w:t>СССР</w:t>
          </w:r>
          <w:r w:rsidRPr="00160A05">
            <w:rPr>
              <w:rFonts w:ascii="Times New Roman" w:hAnsi="Times New Roman" w:cs="Times New Roman"/>
              <w:lang w:val="en-US"/>
            </w:rPr>
            <w:t xml:space="preserve">, </w:t>
          </w:r>
          <w:r w:rsidRPr="00160A05">
            <w:rPr>
              <w:rFonts w:ascii="Times New Roman" w:hAnsi="Times New Roman" w:cs="Times New Roman"/>
            </w:rPr>
            <w:t>сер</w:t>
          </w:r>
          <w:r w:rsidRPr="00160A05">
            <w:rPr>
              <w:rFonts w:ascii="Times New Roman" w:hAnsi="Times New Roman" w:cs="Times New Roman"/>
              <w:lang w:val="en-US"/>
            </w:rPr>
            <w:t>. x</w:t>
          </w:r>
          <w:r w:rsidRPr="00160A05">
            <w:rPr>
              <w:rFonts w:ascii="Times New Roman" w:hAnsi="Times New Roman" w:cs="Times New Roman"/>
            </w:rPr>
            <w:t>им</w:t>
          </w:r>
          <w:r w:rsidRPr="00160A05">
            <w:rPr>
              <w:rFonts w:ascii="Times New Roman" w:hAnsi="Times New Roman" w:cs="Times New Roman"/>
              <w:lang w:val="en-US"/>
            </w:rPr>
            <w:t>. – 1987. – №2. – C.448–451.</w:t>
          </w:r>
        </w:p>
        <w:bookmarkEnd w:id="135"/>
        <w:p w14:paraId="1A2E169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6" w:name="_CTVL001e8b5474b67e14347bf61d83bfcb294be"/>
          <w:r w:rsidRPr="00160A05">
            <w:rPr>
              <w:rFonts w:ascii="Times New Roman" w:hAnsi="Times New Roman"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36"/>
        <w:p w14:paraId="17B19BB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7" w:name="_CTVL0017780c177f7a84040b233caa3a173ca5c"/>
          <w:r w:rsidRPr="00160A05">
            <w:rPr>
              <w:rFonts w:ascii="Times New Roman" w:hAnsi="Times New Roman"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.45, №8. – C.2433–2437.</w:t>
          </w:r>
        </w:p>
        <w:bookmarkEnd w:id="137"/>
        <w:p w14:paraId="6D01C07C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8" w:name="_CTVL001e38ff760cb1346c5ad4d92b07adbd62e"/>
          <w:r w:rsidRPr="00160A05">
            <w:rPr>
              <w:rFonts w:ascii="Times New Roman" w:hAnsi="Times New Roman"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.95, №19. – C.7253–7260.</w:t>
          </w:r>
        </w:p>
        <w:bookmarkEnd w:id="138"/>
        <w:p w14:paraId="517E2DC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39" w:name="_CTVL0013ba6da625dcb48eb92d602275be4e3b0"/>
          <w:r w:rsidRPr="00160A05">
            <w:rPr>
              <w:rFonts w:ascii="Times New Roman" w:hAnsi="Times New Roman"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.63, №12. – C.3385–3397.</w:t>
          </w:r>
        </w:p>
        <w:bookmarkEnd w:id="139"/>
        <w:p w14:paraId="19527AC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0" w:name="_CTVL001e2e3ff0a3f444252876f32760ae81dcc"/>
          <w:r w:rsidRPr="00160A05">
            <w:rPr>
              <w:rFonts w:ascii="Times New Roman" w:hAnsi="Times New Roman"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.27. – C.51–82.</w:t>
          </w:r>
        </w:p>
        <w:bookmarkEnd w:id="140"/>
        <w:p w14:paraId="6C799A7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26.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1" w:name="_CTVL0019a1980ac37d9419d926bf5fcb1cdd5c7"/>
          <w:r w:rsidRPr="00160A05">
            <w:rPr>
              <w:rFonts w:ascii="Times New Roman" w:hAnsi="Times New Roman" w:cs="Times New Roman"/>
              <w:lang w:val="en-US"/>
            </w:rPr>
            <w:t>Barltrop, J.A. Excited states in organic chemistry / J.A. Barltrop, J.D. Coyle. – London: Wiley, 1975.</w:t>
          </w:r>
        </w:p>
        <w:bookmarkEnd w:id="141"/>
        <w:p w14:paraId="60B11F9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27.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2" w:name="_CTVL0012b7f60b93d564e73807e2915eb54653b"/>
          <w:r w:rsidRPr="00160A05">
            <w:rPr>
              <w:rFonts w:ascii="Times New Roman" w:hAnsi="Times New Roman"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.96. – C.223–233.</w:t>
          </w:r>
        </w:p>
        <w:bookmarkEnd w:id="142"/>
        <w:p w14:paraId="44CC52A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28.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3" w:name="_CTVL001292c6354d73e44b08a255cb21fa4e588"/>
          <w:r w:rsidRPr="00160A05">
            <w:rPr>
              <w:rFonts w:ascii="Times New Roman" w:hAnsi="Times New Roman" w:cs="Times New Roman"/>
              <w:lang w:val="en-US"/>
            </w:rPr>
            <w:t xml:space="preserve">Peters, K.S. A theory-experiment conundrum for proton transfer / K.S. Peters // Acc. </w:t>
          </w:r>
          <w:r w:rsidRPr="00160A05">
            <w:rPr>
              <w:rFonts w:ascii="Times New Roman" w:hAnsi="Times New Roman" w:cs="Times New Roman"/>
            </w:rPr>
            <w:t>Chem. Res. – 2009. – Vol. 42, №1. – P.89–96.</w:t>
          </w:r>
        </w:p>
        <w:bookmarkEnd w:id="143"/>
        <w:p w14:paraId="431EAAE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29.</w:t>
          </w:r>
          <w:r w:rsidRPr="00160A05">
            <w:rPr>
              <w:rFonts w:ascii="Times New Roman" w:hAnsi="Times New Roman" w:cs="Times New Roman"/>
            </w:rPr>
            <w:tab/>
          </w:r>
          <w:bookmarkStart w:id="144" w:name="_CTVL001cfe63ef72bdb41a5b4db0c1d156f14df"/>
          <w:r w:rsidRPr="00160A05">
            <w:rPr>
              <w:rFonts w:ascii="Times New Roman" w:hAnsi="Times New Roman"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44"/>
        <w:p w14:paraId="61D71BF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lastRenderedPageBreak/>
            <w:t>30.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5" w:name="_CTVL001ec43236ddad642fbaf34a7b8fe91327d"/>
          <w:r w:rsidRPr="00160A05">
            <w:rPr>
              <w:rFonts w:ascii="Times New Roman" w:hAnsi="Times New Roman" w:cs="Times New Roman"/>
              <w:lang w:val="en-US"/>
            </w:rPr>
            <w:t>Peters, K.S. Picosecond dynamics of the photoreduction of benzophenone by DABCO / K.S. Peters, J. Lee // J. Phys. Chem. – 1993.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.97. – C.3761–3764.</w:t>
          </w:r>
        </w:p>
        <w:bookmarkEnd w:id="145"/>
        <w:p w14:paraId="67ABBA3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31.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46" w:name="_CTVL0013b14bcf754ef4de4aa6e87347afa2d59"/>
          <w:r w:rsidRPr="00160A05">
            <w:rPr>
              <w:rFonts w:ascii="Times New Roman" w:hAnsi="Times New Roman"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 w:rsidRPr="00160A05">
            <w:rPr>
              <w:rFonts w:ascii="Times New Roman" w:hAnsi="Times New Roman" w:cs="Times New Roman"/>
            </w:rPr>
            <w:t>Chem. Soc. – 2000. – Т.122. – C.107–113.</w:t>
          </w:r>
        </w:p>
        <w:bookmarkEnd w:id="146"/>
        <w:p w14:paraId="2619BF2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32.</w:t>
          </w:r>
          <w:r w:rsidRPr="00160A05">
            <w:rPr>
              <w:rFonts w:ascii="Times New Roman" w:hAnsi="Times New Roman" w:cs="Times New Roman"/>
            </w:rPr>
            <w:tab/>
          </w:r>
          <w:bookmarkStart w:id="147" w:name="_CTVL001ed550c714c5544508b25af2ca3873023"/>
          <w:r w:rsidRPr="00160A05">
            <w:rPr>
              <w:rFonts w:ascii="Times New Roman" w:hAnsi="Times New Roman"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47"/>
        <w:p w14:paraId="4B2983F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33.</w:t>
          </w:r>
          <w:r w:rsidRPr="00160A05">
            <w:rPr>
              <w:rFonts w:ascii="Times New Roman" w:hAnsi="Times New Roman" w:cs="Times New Roman"/>
            </w:rPr>
            <w:tab/>
          </w:r>
          <w:bookmarkStart w:id="148" w:name="_CTVL001320c2cd48e674fe1b84b0da6cc777ed7"/>
          <w:r w:rsidRPr="00160A05">
            <w:rPr>
              <w:rFonts w:ascii="Times New Roman" w:hAnsi="Times New Roman"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148"/>
        <w:p w14:paraId="5E298A8F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34.</w:t>
          </w:r>
          <w:r w:rsidRPr="00160A05">
            <w:rPr>
              <w:rFonts w:ascii="Times New Roman" w:hAnsi="Times New Roman" w:cs="Times New Roman"/>
            </w:rPr>
            <w:tab/>
          </w:r>
          <w:bookmarkStart w:id="149" w:name="_CTVL001a69e667818c84b01b749bb0a990f5b93"/>
          <w:r w:rsidRPr="00160A05">
            <w:rPr>
              <w:rFonts w:ascii="Times New Roman" w:hAnsi="Times New Roman" w:cs="Times New Roman"/>
            </w:rPr>
            <w:t>С. Чесноков, В. Черкасов, Ю. Чечет [и др.] // Изв. АН СССР, сер. xим. – 2000. – C.1515.</w:t>
          </w:r>
        </w:p>
        <w:bookmarkEnd w:id="149"/>
        <w:p w14:paraId="1258DCB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35.</w:t>
          </w:r>
          <w:r w:rsidRPr="00160A05">
            <w:rPr>
              <w:rFonts w:ascii="Times New Roman" w:hAnsi="Times New Roman" w:cs="Times New Roman"/>
            </w:rPr>
            <w:tab/>
          </w:r>
          <w:bookmarkStart w:id="150" w:name="_CTVL0017c42405d132d46b1b4369905265ff9d2"/>
          <w:r w:rsidRPr="00160A05">
            <w:rPr>
              <w:rFonts w:ascii="Times New Roman" w:hAnsi="Times New Roman" w:cs="Times New Roman"/>
            </w:rPr>
            <w:t>Багдасарьян Х.С. Теория радикальной полимеризации / Багдасарьян Х.С.: Наука, 1966.</w:t>
          </w:r>
        </w:p>
        <w:bookmarkEnd w:id="150"/>
        <w:p w14:paraId="79385066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36.</w:t>
          </w:r>
          <w:r w:rsidRPr="00160A05">
            <w:rPr>
              <w:rFonts w:ascii="Times New Roman" w:hAnsi="Times New Roman" w:cs="Times New Roman"/>
            </w:rPr>
            <w:tab/>
          </w:r>
          <w:bookmarkStart w:id="151" w:name="_CTVL00120515669bea94e249ee7fdc8eec508be"/>
          <w:r w:rsidRPr="00160A05">
            <w:rPr>
              <w:rFonts w:ascii="Times New Roman" w:hAnsi="Times New Roman"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51"/>
        <w:p w14:paraId="70F4801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37.</w:t>
          </w:r>
          <w:r w:rsidRPr="00160A05">
            <w:rPr>
              <w:rFonts w:ascii="Times New Roman" w:hAnsi="Times New Roman" w:cs="Times New Roman"/>
            </w:rPr>
            <w:tab/>
          </w:r>
          <w:bookmarkStart w:id="152" w:name="_CTVL001aadcaed744ad42e2993504fcff9a9f7a"/>
          <w:r w:rsidRPr="00160A05">
            <w:rPr>
              <w:rFonts w:ascii="Times New Roman" w:hAnsi="Times New Roman"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2"/>
        <w:p w14:paraId="2BB9101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38.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3" w:name="_CTVL00180be62af4b4d4f9cb1655a1d0676010e"/>
          <w:r w:rsidRPr="00160A05">
            <w:rPr>
              <w:rFonts w:ascii="Times New Roman" w:hAnsi="Times New Roman" w:cs="Times New Roman"/>
              <w:lang w:val="en-US"/>
            </w:rPr>
            <w:t>Hohenberg P., K.W. / K.W. Hohenberg P. // Phys. Rev. B. – 1964.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.136, №3. – C.864.</w:t>
          </w:r>
        </w:p>
        <w:bookmarkEnd w:id="153"/>
        <w:p w14:paraId="48A27D40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  <w:lang w:val="en-US"/>
            </w:rPr>
            <w:t>39.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4" w:name="_CTVL0019be5edbfe1b245c98aa2b9cb5f1da22e"/>
          <w:r w:rsidRPr="00160A05">
            <w:rPr>
              <w:rFonts w:ascii="Times New Roman" w:hAnsi="Times New Roman" w:cs="Times New Roman"/>
              <w:lang w:val="en-US"/>
            </w:rPr>
            <w:t xml:space="preserve">Kohn W., Sham L. J. / Kohn W., Sham L. J. // Phys. </w:t>
          </w:r>
          <w:r w:rsidRPr="00160A05">
            <w:rPr>
              <w:rFonts w:ascii="Times New Roman" w:hAnsi="Times New Roman" w:cs="Times New Roman"/>
            </w:rPr>
            <w:t>Rev. A. – 1965. – Т.140, №4. – C.1133.</w:t>
          </w:r>
        </w:p>
        <w:bookmarkEnd w:id="154"/>
        <w:p w14:paraId="7200972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40.</w:t>
          </w:r>
          <w:r w:rsidRPr="00160A05">
            <w:rPr>
              <w:rFonts w:ascii="Times New Roman" w:hAnsi="Times New Roman" w:cs="Times New Roman"/>
            </w:rPr>
            <w:tab/>
          </w:r>
          <w:bookmarkStart w:id="155" w:name="_CTVL001264ddb9e73854131b0e0ff4875f2de6d"/>
          <w:r w:rsidRPr="00160A05">
            <w:rPr>
              <w:rFonts w:ascii="Times New Roman" w:hAnsi="Times New Roman" w:cs="Times New Roman"/>
            </w:rPr>
            <w:t>Арнольд, В.И. Обыкновенные дифференциальные уравнения / В.И. Арнольд: Наука, 1984.</w:t>
          </w:r>
        </w:p>
        <w:bookmarkEnd w:id="155"/>
        <w:p w14:paraId="1829DF11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41.</w:t>
          </w:r>
          <w:r w:rsidRPr="00160A05">
            <w:rPr>
              <w:rFonts w:ascii="Times New Roman" w:hAnsi="Times New Roman" w:cs="Times New Roman"/>
            </w:rPr>
            <w:tab/>
          </w:r>
          <w:bookmarkStart w:id="156" w:name="_CTVL001da35897ff2f44b61b77795d1895b4d49"/>
          <w:r w:rsidRPr="00160A05">
            <w:rPr>
              <w:rFonts w:ascii="Times New Roman" w:hAnsi="Times New Roman"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56"/>
        <w:p w14:paraId="28422142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42.</w:t>
          </w:r>
          <w:r w:rsidRPr="00160A05">
            <w:rPr>
              <w:rFonts w:ascii="Times New Roman" w:hAnsi="Times New Roman" w:cs="Times New Roman"/>
            </w:rPr>
            <w:tab/>
          </w:r>
          <w:bookmarkStart w:id="157" w:name="_CTVL00184636429924f486baa2b1c88615fc6d4"/>
          <w:r w:rsidRPr="00160A05">
            <w:rPr>
              <w:rFonts w:ascii="Times New Roman" w:hAnsi="Times New Roman" w:cs="Times New Roman"/>
            </w:rPr>
            <w:t>Пименов, В.Г. Численные методы : в 2 ч / В.Г. Пименов. – Екатеринбург, 2014.</w:t>
          </w:r>
        </w:p>
        <w:bookmarkEnd w:id="157"/>
        <w:p w14:paraId="4B547BB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8" w:name="_CTVL0017c21c809c7b34edbbeb1dbcde00a753a"/>
          <w:r w:rsidRPr="00160A05">
            <w:rPr>
              <w:rFonts w:ascii="Times New Roman" w:hAnsi="Times New Roman"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58"/>
        <w:p w14:paraId="14BFCD88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44.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59" w:name="_CTVL001ab6d0e4e9680468b8aaf80297df161cd"/>
          <w:r w:rsidRPr="00160A05">
            <w:rPr>
              <w:rFonts w:ascii="Times New Roman" w:hAnsi="Times New Roman"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.468. – C.111470.</w:t>
          </w:r>
        </w:p>
        <w:bookmarkEnd w:id="159"/>
        <w:p w14:paraId="4679696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45.</w:t>
          </w:r>
          <w:r w:rsidRPr="00160A05">
            <w:rPr>
              <w:rFonts w:ascii="Times New Roman" w:hAnsi="Times New Roman" w:cs="Times New Roman"/>
            </w:rPr>
            <w:tab/>
          </w:r>
          <w:bookmarkStart w:id="160" w:name="_CTVL001b8e617d172154c57b8a7b19c423de974"/>
          <w:r w:rsidRPr="00160A05">
            <w:rPr>
              <w:rFonts w:ascii="Times New Roman" w:hAnsi="Times New Roman"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0"/>
        <w:p w14:paraId="2F30107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46.</w:t>
          </w:r>
          <w:r w:rsidRPr="00160A05">
            <w:rPr>
              <w:rFonts w:ascii="Times New Roman" w:hAnsi="Times New Roman" w:cs="Times New Roman"/>
            </w:rPr>
            <w:tab/>
          </w:r>
          <w:bookmarkStart w:id="161" w:name="_CTVL001c6f622c35dcc45c3b88abad104942fa9"/>
          <w:r w:rsidRPr="00160A05">
            <w:rPr>
              <w:rFonts w:ascii="Times New Roman" w:hAnsi="Times New Roman"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61"/>
        <w:p w14:paraId="4D63EE5D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lastRenderedPageBreak/>
            <w:t>47.</w:t>
          </w:r>
          <w:r w:rsidRPr="00160A05">
            <w:rPr>
              <w:rFonts w:ascii="Times New Roman" w:hAnsi="Times New Roman" w:cs="Times New Roman"/>
            </w:rPr>
            <w:tab/>
          </w:r>
          <w:bookmarkStart w:id="162" w:name="_CTVL001832d1fd66b64488fbead14ccf5132a17"/>
          <w:r w:rsidRPr="00160A05">
            <w:rPr>
              <w:rFonts w:ascii="Times New Roman" w:hAnsi="Times New Roman"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62"/>
        <w:p w14:paraId="47F0AFA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48.</w:t>
          </w:r>
          <w:r w:rsidRPr="00160A05">
            <w:rPr>
              <w:rFonts w:ascii="Times New Roman" w:hAnsi="Times New Roman" w:cs="Times New Roman"/>
            </w:rPr>
            <w:tab/>
          </w:r>
          <w:bookmarkStart w:id="163" w:name="_CTVL001fb14ad44da4d434cb79bc94b65730299"/>
          <w:r w:rsidRPr="00160A05">
            <w:rPr>
              <w:rFonts w:ascii="Times New Roman" w:hAnsi="Times New Roman"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63"/>
        <w:p w14:paraId="68716BDF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49.</w:t>
          </w:r>
          <w:r w:rsidRPr="00160A05">
            <w:rPr>
              <w:rFonts w:ascii="Times New Roman" w:hAnsi="Times New Roman" w:cs="Times New Roman"/>
            </w:rPr>
            <w:tab/>
          </w:r>
          <w:bookmarkStart w:id="164" w:name="_CTVL00164aa5b070416412ab318d496f9d954f8"/>
          <w:r w:rsidRPr="00160A05">
            <w:rPr>
              <w:rFonts w:ascii="Times New Roman" w:hAnsi="Times New Roman"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64"/>
        <w:p w14:paraId="7F2F5619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50.</w:t>
          </w:r>
          <w:r w:rsidRPr="00160A05">
            <w:rPr>
              <w:rFonts w:ascii="Times New Roman" w:hAnsi="Times New Roman" w:cs="Times New Roman"/>
            </w:rPr>
            <w:tab/>
          </w:r>
          <w:bookmarkStart w:id="165" w:name="_CTVL001ba48853b548e4e90aeb80421cf674030"/>
          <w:r w:rsidRPr="00160A05">
            <w:rPr>
              <w:rFonts w:ascii="Times New Roman" w:hAnsi="Times New Roman"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65"/>
        <w:p w14:paraId="32E0336E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</w:rPr>
          </w:pPr>
          <w:r w:rsidRPr="00160A05">
            <w:rPr>
              <w:rFonts w:ascii="Times New Roman" w:hAnsi="Times New Roman" w:cs="Times New Roman"/>
            </w:rPr>
            <w:t>51.</w:t>
          </w:r>
          <w:r w:rsidRPr="00160A05">
            <w:rPr>
              <w:rFonts w:ascii="Times New Roman" w:hAnsi="Times New Roman" w:cs="Times New Roman"/>
            </w:rPr>
            <w:tab/>
          </w:r>
          <w:bookmarkStart w:id="166" w:name="_CTVL0010471d3e385a5428c87089fad00015b68"/>
          <w:r w:rsidRPr="00160A05">
            <w:rPr>
              <w:rFonts w:ascii="Times New Roman" w:hAnsi="Times New Roman" w:cs="Times New Roman"/>
            </w:rPr>
            <w:t>Эстербю, О. Прямые методы для разреженных матриц / О. Эстербю, З. Златев, 1987.</w:t>
          </w:r>
        </w:p>
        <w:bookmarkEnd w:id="166"/>
        <w:p w14:paraId="278B01E3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52.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7" w:name="_CTVL0010b56564199754e62bb0829457e16fdf2"/>
          <w:r w:rsidRPr="00160A05">
            <w:rPr>
              <w:rFonts w:ascii="Times New Roman" w:hAnsi="Times New Roman"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67"/>
        <w:p w14:paraId="02AE428B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53.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8" w:name="_CTVL00152f8f42f720f4e04b70625d8f3ebe7c8"/>
          <w:r w:rsidRPr="00160A05">
            <w:rPr>
              <w:rFonts w:ascii="Times New Roman" w:hAnsi="Times New Roman" w:cs="Times New Roman"/>
              <w:lang w:val="en-US"/>
            </w:rPr>
            <w:t>Saad, Y. Iterative methods for sparse linear systems / Y. Saad. – Philadelphia: SIAM, 2003.</w:t>
          </w:r>
        </w:p>
        <w:bookmarkEnd w:id="168"/>
        <w:p w14:paraId="664005F7" w14:textId="77777777" w:rsidR="006D4713" w:rsidRPr="00160A05" w:rsidRDefault="006D4713" w:rsidP="006D4713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54.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69" w:name="_CTVL00123786719e4e74060a52dd6d5a04bbf83"/>
          <w:r w:rsidRPr="00160A05">
            <w:rPr>
              <w:rFonts w:ascii="Times New Roman" w:hAnsi="Times New Roman"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 w:rsidRPr="00160A05">
            <w:rPr>
              <w:rFonts w:ascii="Times New Roman" w:hAnsi="Times New Roman" w:cs="Times New Roman"/>
            </w:rPr>
            <w:t>Т</w:t>
          </w:r>
          <w:r w:rsidRPr="00160A05">
            <w:rPr>
              <w:rFonts w:ascii="Times New Roman" w:hAnsi="Times New Roman" w:cs="Times New Roman"/>
              <w:lang w:val="en-US"/>
            </w:rPr>
            <w:t>.28, №2. – C.187–197.</w:t>
          </w:r>
        </w:p>
        <w:bookmarkEnd w:id="169"/>
        <w:p w14:paraId="7E865D85" w14:textId="655C6FA4" w:rsidR="000053AF" w:rsidRPr="00E06C9B" w:rsidRDefault="006D4713" w:rsidP="006D4713">
          <w:pPr>
            <w:pStyle w:val="CitaviBibliographyEntry"/>
            <w:rPr>
              <w:lang w:val="en-US"/>
            </w:rPr>
          </w:pPr>
          <w:r w:rsidRPr="00160A05">
            <w:rPr>
              <w:rFonts w:ascii="Times New Roman" w:hAnsi="Times New Roman" w:cs="Times New Roman"/>
              <w:lang w:val="en-US"/>
            </w:rPr>
            <w:t>55.</w:t>
          </w:r>
          <w:r w:rsidRPr="00160A05">
            <w:rPr>
              <w:rFonts w:ascii="Times New Roman" w:hAnsi="Times New Roman" w:cs="Times New Roman"/>
              <w:lang w:val="en-US"/>
            </w:rPr>
            <w:tab/>
          </w:r>
          <w:bookmarkStart w:id="170" w:name="_CTVL0011ed0dec2a5e6408bb3deafe782c9dea5"/>
          <w:r w:rsidRPr="00160A05">
            <w:rPr>
              <w:rFonts w:ascii="Times New Roman" w:hAnsi="Times New Roman"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70"/>
          <w:r w:rsidRPr="00160A05">
            <w:rPr>
              <w:rFonts w:ascii="Times New Roman" w:hAnsi="Times New Roman" w:cs="Times New Roman"/>
              <w:lang w:val="en-US"/>
            </w:rPr>
            <w:t>.</w:t>
          </w:r>
          <w:r w:rsidR="000053AF" w:rsidRPr="00160A05">
            <w:rPr>
              <w:rFonts w:ascii="Times New Roman" w:hAnsi="Times New Roman" w:cs="Times New Roman"/>
            </w:rPr>
            <w:fldChar w:fldCharType="end"/>
          </w:r>
        </w:p>
      </w:sdtContent>
    </w:sdt>
    <w:sectPr w:rsidR="000053AF" w:rsidRPr="00E06C9B" w:rsidSect="004129A8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HOME" w:date="2023-05-14T11:55:00Z" w:initials="H">
    <w:p w14:paraId="78291C7C" w14:textId="1D1A5B7F" w:rsidR="000237E1" w:rsidRDefault="000237E1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5" w:author="HOME" w:date="2023-05-14T11:50:00Z" w:initials="H">
    <w:p w14:paraId="1AAA2AE6" w14:textId="337645BA" w:rsidR="000237E1" w:rsidRDefault="000237E1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6" w:author="HOME" w:date="2023-05-14T11:52:00Z" w:initials="H">
    <w:p w14:paraId="4BC14270" w14:textId="06169C26" w:rsidR="000237E1" w:rsidRDefault="000237E1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7" w:author="HOME" w:date="2023-05-14T12:01:00Z" w:initials="H">
    <w:p w14:paraId="161924FE" w14:textId="70263656" w:rsidR="000237E1" w:rsidRDefault="000237E1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9" w:author="HOME" w:date="2023-05-14T12:07:00Z" w:initials="H">
    <w:p w14:paraId="68633A22" w14:textId="10F58F69" w:rsidR="000237E1" w:rsidRDefault="000237E1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10" w:author="HOME" w:date="2023-05-14T12:10:00Z" w:initials="H">
    <w:p w14:paraId="04777181" w14:textId="5B5DB2F5" w:rsidR="000237E1" w:rsidRDefault="000237E1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11" w:author="HOME" w:date="2023-05-19T21:12:00Z" w:initials="H">
    <w:p w14:paraId="73F16928" w14:textId="0EE9D49C" w:rsidR="007811FB" w:rsidRDefault="007811FB">
      <w:pPr>
        <w:pStyle w:val="afd"/>
      </w:pPr>
      <w:r>
        <w:rPr>
          <w:rStyle w:val="afc"/>
        </w:rPr>
        <w:annotationRef/>
      </w:r>
      <w:r>
        <w:t>Оных - исправить</w:t>
      </w:r>
    </w:p>
  </w:comment>
  <w:comment w:id="12" w:author="HOME" w:date="2023-05-14T12:12:00Z" w:initials="H">
    <w:p w14:paraId="25190B0A" w14:textId="72E00AF5" w:rsidR="000237E1" w:rsidRDefault="000237E1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4" w:author="HOME" w:date="2023-05-14T12:15:00Z" w:initials="H">
    <w:p w14:paraId="1CE79B8B" w14:textId="1C933637" w:rsidR="000237E1" w:rsidRDefault="000237E1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24" w:author="HOME" w:date="2023-05-17T14:50:00Z" w:initials="H">
    <w:p w14:paraId="1DE526A2" w14:textId="2F6F4E51" w:rsidR="000237E1" w:rsidRDefault="000237E1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6" w:author="HOME" w:date="2023-05-17T20:28:00Z" w:initials="H">
    <w:p w14:paraId="5DAE6923" w14:textId="598DE284" w:rsidR="000237E1" w:rsidRPr="00814C1C" w:rsidRDefault="000237E1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 xml:space="preserve">в конце привести </w:t>
      </w:r>
      <w:proofErr w:type="spellStart"/>
      <w:r>
        <w:t>эффективыне</w:t>
      </w:r>
      <w:proofErr w:type="spellEnd"/>
      <w:r>
        <w:t xml:space="preserve"> константы </w:t>
      </w:r>
      <w:proofErr w:type="gramStart"/>
      <w:r>
        <w:t>восстановления?,</w:t>
      </w:r>
      <w:proofErr w:type="gramEnd"/>
      <w:r>
        <w:t xml:space="preserve"> написать что система моделируется без воздуха, указать какие конкретно о-хиноны затрагиваются в данной работе</w:t>
      </w:r>
    </w:p>
  </w:comment>
  <w:comment w:id="31" w:author="HOME" w:date="2023-05-17T15:33:00Z" w:initials="H">
    <w:p w14:paraId="168DDA7E" w14:textId="77777777" w:rsidR="000237E1" w:rsidRDefault="000237E1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34" w:author="HOME" w:date="2023-05-17T15:41:00Z" w:initials="H">
    <w:p w14:paraId="0F00FA70" w14:textId="1C784DAE" w:rsidR="000237E1" w:rsidRDefault="000237E1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8" w:author="HOME" w:date="2023-05-17T15:26:00Z" w:initials="H">
    <w:p w14:paraId="1996AD74" w14:textId="77777777" w:rsidR="000237E1" w:rsidRDefault="000237E1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40" w:author="HOME" w:date="2023-05-17T17:46:00Z" w:initials="H">
    <w:p w14:paraId="6A16C595" w14:textId="2B02CD2B" w:rsidR="000237E1" w:rsidRDefault="000237E1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реакции?</w:t>
      </w:r>
    </w:p>
  </w:comment>
  <w:comment w:id="42" w:author="HOME" w:date="2023-05-15T14:01:00Z" w:initials="H">
    <w:p w14:paraId="7B179F33" w14:textId="26B7EC97" w:rsidR="000237E1" w:rsidRDefault="000237E1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  <w:r w:rsidR="006B26C5">
        <w:t>, а не от куда</w:t>
      </w:r>
    </w:p>
  </w:comment>
  <w:comment w:id="44" w:author="HOME" w:date="2023-05-17T18:42:00Z" w:initials="H">
    <w:p w14:paraId="547FC9A6" w14:textId="226B6892" w:rsidR="000237E1" w:rsidRDefault="000237E1">
      <w:pPr>
        <w:pStyle w:val="afd"/>
      </w:pPr>
      <w:r>
        <w:rPr>
          <w:rStyle w:val="afc"/>
        </w:rPr>
        <w:annotationRef/>
      </w:r>
      <w:r>
        <w:t xml:space="preserve">Не очень удачно, но не </w:t>
      </w:r>
      <w:proofErr w:type="gramStart"/>
      <w:r>
        <w:t>знаю</w:t>
      </w:r>
      <w:proofErr w:type="gramEnd"/>
      <w:r>
        <w:t xml:space="preserve"> как улучшить</w:t>
      </w:r>
    </w:p>
  </w:comment>
  <w:comment w:id="45" w:author="HOME" w:date="2023-05-18T10:15:00Z" w:initials="H">
    <w:p w14:paraId="0F6ED116" w14:textId="3992993A" w:rsidR="000237E1" w:rsidRDefault="000237E1">
      <w:pPr>
        <w:pStyle w:val="afd"/>
      </w:pPr>
      <w:r>
        <w:rPr>
          <w:rStyle w:val="afc"/>
        </w:rPr>
        <w:annotationRef/>
      </w:r>
      <w:r>
        <w:t>оправдал</w:t>
      </w:r>
    </w:p>
  </w:comment>
  <w:comment w:id="48" w:author="HOME" w:date="2023-05-17T21:48:00Z" w:initials="H">
    <w:p w14:paraId="372B7BC3" w14:textId="25996A51" w:rsidR="000237E1" w:rsidRDefault="000237E1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49" w:author="HOME" w:date="2023-05-19T18:55:00Z" w:initials="H">
    <w:p w14:paraId="5A86D97D" w14:textId="645D64AF" w:rsidR="000237E1" w:rsidRDefault="000237E1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56" w:author="HOME" w:date="2023-05-17T19:53:00Z" w:initials="H">
    <w:p w14:paraId="33D266C2" w14:textId="1F60309C" w:rsidR="000237E1" w:rsidRDefault="000237E1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59" w:author="HOME" w:date="2023-05-17T19:29:00Z" w:initials="H">
    <w:p w14:paraId="4BEE8FF1" w14:textId="6B1ABDB6" w:rsidR="000237E1" w:rsidRPr="00E6659E" w:rsidRDefault="000237E1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</w:t>
      </w:r>
      <w:r w:rsidR="006B26C5">
        <w:t>5</w:t>
      </w:r>
    </w:p>
  </w:comment>
  <w:comment w:id="62" w:author="HOME" w:date="2023-05-16T19:13:00Z" w:initials="H">
    <w:p w14:paraId="01971D87" w14:textId="54979BE0" w:rsidR="000237E1" w:rsidRDefault="000237E1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63" w:author="HOME" w:date="2023-05-15T13:50:00Z" w:initials="H">
    <w:p w14:paraId="2FC38999" w14:textId="3501D3DD" w:rsidR="000237E1" w:rsidRDefault="000237E1">
      <w:pPr>
        <w:pStyle w:val="afd"/>
      </w:pPr>
      <w:r>
        <w:rPr>
          <w:rStyle w:val="afc"/>
        </w:rPr>
        <w:annotationRef/>
      </w:r>
      <w:r>
        <w:t>Добавить обычный о-хинон, переписать текст</w:t>
      </w:r>
    </w:p>
  </w:comment>
  <w:comment w:id="68" w:author="HOME" w:date="2023-05-16T19:36:00Z" w:initials="H">
    <w:p w14:paraId="205A4103" w14:textId="2BF9970F" w:rsidR="000237E1" w:rsidRDefault="000237E1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73" w:author="HOME" w:date="2023-05-19T00:45:00Z" w:initials="H">
    <w:p w14:paraId="29E6C813" w14:textId="4DCC18AB" w:rsidR="000237E1" w:rsidRPr="00E6659E" w:rsidRDefault="000237E1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74" w:author="HOME" w:date="2023-05-19T01:00:00Z" w:initials="H">
    <w:p w14:paraId="3CE14CB1" w14:textId="1910DA75" w:rsidR="000237E1" w:rsidRPr="002B315C" w:rsidRDefault="000237E1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75" w:author="HOME" w:date="2023-05-19T01:04:00Z" w:initials="H">
    <w:p w14:paraId="28F451E4" w14:textId="4408F5BD" w:rsidR="000237E1" w:rsidRPr="00E6659E" w:rsidRDefault="000237E1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76" w:author="HOME" w:date="2023-05-19T01:10:00Z" w:initials="H">
    <w:p w14:paraId="267C1211" w14:textId="193B2BD2" w:rsidR="000237E1" w:rsidRDefault="000237E1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79" w:author="HOME" w:date="2023-05-10T13:28:00Z" w:initials="H">
    <w:p w14:paraId="65CA7866" w14:textId="7D941900" w:rsidR="000237E1" w:rsidRDefault="000237E1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7" w:author="HOME" w:date="2023-05-14T21:35:00Z" w:initials="H">
    <w:p w14:paraId="2964ED90" w14:textId="71B9A55A" w:rsidR="000237E1" w:rsidRPr="00321798" w:rsidRDefault="000237E1">
      <w:pPr>
        <w:pStyle w:val="afd"/>
      </w:pPr>
      <w:r>
        <w:rPr>
          <w:rStyle w:val="afc"/>
        </w:rPr>
        <w:annotationRef/>
      </w:r>
      <w:r w:rsidR="006B26C5">
        <w:t>нужно ли вставлять ссылку на текст</w:t>
      </w:r>
    </w:p>
  </w:comment>
  <w:comment w:id="94" w:author="HOME" w:date="2023-05-19T13:18:00Z" w:initials="H">
    <w:p w14:paraId="3C8C5F3A" w14:textId="1FA58D9C" w:rsidR="000237E1" w:rsidRDefault="000237E1">
      <w:pPr>
        <w:pStyle w:val="afd"/>
      </w:pPr>
      <w:r>
        <w:rPr>
          <w:rStyle w:val="afc"/>
        </w:rPr>
        <w:annotationRef/>
      </w:r>
      <w:r>
        <w:t>Про продукты</w:t>
      </w:r>
    </w:p>
  </w:comment>
  <w:comment w:id="108" w:author="HOME" w:date="2023-05-19T20:09:00Z" w:initials="H">
    <w:p w14:paraId="543F81CB" w14:textId="6EB43277" w:rsidR="006B26C5" w:rsidRPr="006B26C5" w:rsidRDefault="006B26C5">
      <w:pPr>
        <w:pStyle w:val="afd"/>
      </w:pPr>
      <w:r>
        <w:rPr>
          <w:rStyle w:val="afc"/>
        </w:rPr>
        <w:annotationRef/>
      </w:r>
      <w:r>
        <w:t>Нужны ли значения?</w:t>
      </w:r>
    </w:p>
  </w:comment>
  <w:comment w:id="109" w:author="HOME" w:date="2023-05-19T19:58:00Z" w:initials="H">
    <w:p w14:paraId="369B31BC" w14:textId="7A5C8E59" w:rsidR="000237E1" w:rsidRPr="000A201A" w:rsidRDefault="000237E1">
      <w:pPr>
        <w:pStyle w:val="afd"/>
      </w:pPr>
      <w:r>
        <w:t xml:space="preserve">Нужна </w:t>
      </w:r>
      <w:r>
        <w:rPr>
          <w:rStyle w:val="afc"/>
        </w:rPr>
        <w:annotationRef/>
      </w:r>
      <w:r>
        <w:t>точная формулировка</w:t>
      </w:r>
    </w:p>
  </w:comment>
  <w:comment w:id="113" w:author="HOME" w:date="2023-05-19T20:11:00Z" w:initials="H">
    <w:p w14:paraId="5E725714" w14:textId="027BF529" w:rsidR="007B27AA" w:rsidRDefault="007B27AA">
      <w:pPr>
        <w:pStyle w:val="afd"/>
      </w:pPr>
      <w:r>
        <w:rPr>
          <w:rStyle w:val="afc"/>
        </w:rPr>
        <w:annotationRef/>
      </w:r>
      <w:r>
        <w:t>Что еще дописать</w:t>
      </w:r>
    </w:p>
  </w:comment>
  <w:comment w:id="114" w:author="HOME" w:date="2023-05-19T18:00:00Z" w:initials="H">
    <w:p w14:paraId="072A582E" w14:textId="643598C8" w:rsidR="000237E1" w:rsidRDefault="000237E1">
      <w:pPr>
        <w:pStyle w:val="afd"/>
      </w:pPr>
      <w:r>
        <w:rPr>
          <w:rStyle w:val="afc"/>
        </w:rPr>
        <w:annotationRef/>
      </w:r>
      <w:r>
        <w:t>Ну почти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73F16928" w15:done="0"/>
  <w15:commentEx w15:paraId="25190B0A" w15:done="0"/>
  <w15:commentEx w15:paraId="1CE79B8B" w15:done="0"/>
  <w15:commentEx w15:paraId="1DE526A2" w15:done="0"/>
  <w15:commentEx w15:paraId="5DAE6923" w15:done="0"/>
  <w15:commentEx w15:paraId="168DDA7E" w15:done="0"/>
  <w15:commentEx w15:paraId="0F00FA70" w15:done="0"/>
  <w15:commentEx w15:paraId="1996AD74" w15:done="0"/>
  <w15:commentEx w15:paraId="6A16C595" w15:done="0"/>
  <w15:commentEx w15:paraId="7B179F33" w15:done="0"/>
  <w15:commentEx w15:paraId="547FC9A6" w15:done="0"/>
  <w15:commentEx w15:paraId="0F6ED116" w15:done="0"/>
  <w15:commentEx w15:paraId="372B7BC3" w15:done="0"/>
  <w15:commentEx w15:paraId="5A86D97D" w15:done="0"/>
  <w15:commentEx w15:paraId="33D266C2" w15:done="0"/>
  <w15:commentEx w15:paraId="4BEE8FF1" w15:done="0"/>
  <w15:commentEx w15:paraId="01971D87" w15:done="0"/>
  <w15:commentEx w15:paraId="2FC38999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65CA7866" w15:done="0"/>
  <w15:commentEx w15:paraId="2964ED90" w15:done="0"/>
  <w15:commentEx w15:paraId="3C8C5F3A" w15:done="0"/>
  <w15:commentEx w15:paraId="543F81CB" w15:done="0"/>
  <w15:commentEx w15:paraId="369B31BC" w15:done="0"/>
  <w15:commentEx w15:paraId="5E725714" w15:done="0"/>
  <w15:commentEx w15:paraId="072A58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1264D2" w16cex:dateUtc="2023-05-19T18:12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B76A" w16cex:dateUtc="2023-05-17T17:28:00Z"/>
  <w16cex:commentExtensible w16cex:durableId="280F725F" w16cex:dateUtc="2023-05-17T12:33:00Z"/>
  <w16cex:commentExtensible w16cex:durableId="280F743D" w16cex:dateUtc="2023-05-17T12:41:00Z"/>
  <w16cex:commentExtensible w16cex:durableId="280F709B" w16cex:dateUtc="2023-05-17T12:26:00Z"/>
  <w16cex:commentExtensible w16cex:durableId="280F915D" w16cex:dateUtc="2023-05-17T14:46:00Z"/>
  <w16cex:commentExtensible w16cex:durableId="280CB9C5" w16cex:dateUtc="2023-05-15T11:01:00Z"/>
  <w16cex:commentExtensible w16cex:durableId="280F9E85" w16cex:dateUtc="2023-05-17T15:42:00Z"/>
  <w16cex:commentExtensible w16cex:durableId="28107952" w16cex:dateUtc="2023-05-18T07:15:00Z"/>
  <w16cex:commentExtensible w16cex:durableId="280FCA17" w16cex:dateUtc="2023-05-17T18:48:00Z"/>
  <w16cex:commentExtensible w16cex:durableId="28124497" w16cex:dateUtc="2023-05-19T15:55:00Z"/>
  <w16cex:commentExtensible w16cex:durableId="280FAF36" w16cex:dateUtc="2023-05-17T16:53:00Z"/>
  <w16cex:commentExtensible w16cex:durableId="280FA98F" w16cex:dateUtc="2023-05-17T16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061A93" w16cex:dateUtc="2023-05-10T10:28:00Z"/>
  <w16cex:commentExtensible w16cex:durableId="280BD284" w16cex:dateUtc="2023-05-14T18:35:00Z"/>
  <w16cex:commentExtensible w16cex:durableId="2811F5A9" w16cex:dateUtc="2023-05-19T10:18:00Z"/>
  <w16cex:commentExtensible w16cex:durableId="2812560E" w16cex:dateUtc="2023-05-19T17:09:00Z"/>
  <w16cex:commentExtensible w16cex:durableId="28125373" w16cex:dateUtc="2023-05-19T16:58:00Z"/>
  <w16cex:commentExtensible w16cex:durableId="28125656" w16cex:dateUtc="2023-05-19T17:11:00Z"/>
  <w16cex:commentExtensible w16cex:durableId="281237CD" w16cex:dateUtc="2023-05-19T15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73F16928" w16cid:durableId="281264D2"/>
  <w16cid:commentId w16cid:paraId="25190B0A" w16cid:durableId="280B4EBF"/>
  <w16cid:commentId w16cid:paraId="1CE79B8B" w16cid:durableId="280B4F62"/>
  <w16cid:commentId w16cid:paraId="1DE526A2" w16cid:durableId="280F6827"/>
  <w16cid:commentId w16cid:paraId="5DAE6923" w16cid:durableId="280FB76A"/>
  <w16cid:commentId w16cid:paraId="168DDA7E" w16cid:durableId="280F725F"/>
  <w16cid:commentId w16cid:paraId="0F00FA70" w16cid:durableId="280F743D"/>
  <w16cid:commentId w16cid:paraId="1996AD74" w16cid:durableId="280F709B"/>
  <w16cid:commentId w16cid:paraId="6A16C595" w16cid:durableId="280F915D"/>
  <w16cid:commentId w16cid:paraId="7B179F33" w16cid:durableId="280CB9C5"/>
  <w16cid:commentId w16cid:paraId="547FC9A6" w16cid:durableId="280F9E85"/>
  <w16cid:commentId w16cid:paraId="0F6ED116" w16cid:durableId="28107952"/>
  <w16cid:commentId w16cid:paraId="372B7BC3" w16cid:durableId="280FCA17"/>
  <w16cid:commentId w16cid:paraId="5A86D97D" w16cid:durableId="28124497"/>
  <w16cid:commentId w16cid:paraId="33D266C2" w16cid:durableId="280FAF36"/>
  <w16cid:commentId w16cid:paraId="4BEE8FF1" w16cid:durableId="280FA98F"/>
  <w16cid:commentId w16cid:paraId="01971D87" w16cid:durableId="280E545E"/>
  <w16cid:commentId w16cid:paraId="2FC38999" w16cid:durableId="280CB735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65CA7866" w16cid:durableId="28061A93"/>
  <w16cid:commentId w16cid:paraId="2964ED90" w16cid:durableId="280BD284"/>
  <w16cid:commentId w16cid:paraId="3C8C5F3A" w16cid:durableId="2811F5A9"/>
  <w16cid:commentId w16cid:paraId="543F81CB" w16cid:durableId="2812560E"/>
  <w16cid:commentId w16cid:paraId="369B31BC" w16cid:durableId="28125373"/>
  <w16cid:commentId w16cid:paraId="5E725714" w16cid:durableId="28125656"/>
  <w16cid:commentId w16cid:paraId="072A582E" w16cid:durableId="281237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DFB3D" w14:textId="77777777" w:rsidR="00E12C7D" w:rsidRDefault="00E12C7D" w:rsidP="004129A8">
      <w:pPr>
        <w:spacing w:after="0" w:line="240" w:lineRule="auto"/>
      </w:pPr>
      <w:r>
        <w:separator/>
      </w:r>
    </w:p>
  </w:endnote>
  <w:endnote w:type="continuationSeparator" w:id="0">
    <w:p w14:paraId="3A3DF9E0" w14:textId="77777777" w:rsidR="00E12C7D" w:rsidRDefault="00E12C7D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B9A46" w14:textId="77777777" w:rsidR="000237E1" w:rsidRDefault="000237E1">
    <w:pPr>
      <w:pStyle w:val="affff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345847"/>
      <w:docPartObj>
        <w:docPartGallery w:val="Page Numbers (Bottom of Page)"/>
        <w:docPartUnique/>
      </w:docPartObj>
    </w:sdtPr>
    <w:sdtEndPr/>
    <w:sdtContent>
      <w:p w14:paraId="53D90AFC" w14:textId="07750C31" w:rsidR="000237E1" w:rsidRDefault="000237E1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90F952" w14:textId="77777777" w:rsidR="000237E1" w:rsidRDefault="000237E1">
    <w:pPr>
      <w:pStyle w:val="affff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86269" w14:textId="77777777" w:rsidR="000237E1" w:rsidRDefault="000237E1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A9567C" w14:textId="77777777" w:rsidR="00E12C7D" w:rsidRDefault="00E12C7D" w:rsidP="004129A8">
      <w:pPr>
        <w:spacing w:after="0" w:line="240" w:lineRule="auto"/>
      </w:pPr>
      <w:r>
        <w:separator/>
      </w:r>
    </w:p>
  </w:footnote>
  <w:footnote w:type="continuationSeparator" w:id="0">
    <w:p w14:paraId="0050C24B" w14:textId="77777777" w:rsidR="00E12C7D" w:rsidRDefault="00E12C7D" w:rsidP="00412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D10D19" w14:textId="77777777" w:rsidR="000237E1" w:rsidRDefault="000237E1">
    <w:pPr>
      <w:pStyle w:val="afffff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4CB27" w14:textId="77777777" w:rsidR="000237E1" w:rsidRDefault="000237E1">
    <w:pPr>
      <w:pStyle w:val="afffff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7FD9E" w14:textId="77777777" w:rsidR="000237E1" w:rsidRDefault="000237E1">
    <w:pPr>
      <w:pStyle w:val="afffff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53E7"/>
    <w:rsid w:val="0000681E"/>
    <w:rsid w:val="0001174A"/>
    <w:rsid w:val="0001424B"/>
    <w:rsid w:val="000237E1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201A"/>
    <w:rsid w:val="000A3471"/>
    <w:rsid w:val="000C5EC1"/>
    <w:rsid w:val="000E740E"/>
    <w:rsid w:val="000F0FC7"/>
    <w:rsid w:val="000F219C"/>
    <w:rsid w:val="000F22A6"/>
    <w:rsid w:val="000F5D36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0A05"/>
    <w:rsid w:val="001669FC"/>
    <w:rsid w:val="00171A6D"/>
    <w:rsid w:val="00171B3D"/>
    <w:rsid w:val="001764D1"/>
    <w:rsid w:val="00181810"/>
    <w:rsid w:val="00184F68"/>
    <w:rsid w:val="00185B6A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E4B8A"/>
    <w:rsid w:val="002E53E2"/>
    <w:rsid w:val="002F04CD"/>
    <w:rsid w:val="002F0945"/>
    <w:rsid w:val="002F3C9D"/>
    <w:rsid w:val="002F4CF7"/>
    <w:rsid w:val="002F7900"/>
    <w:rsid w:val="00301230"/>
    <w:rsid w:val="00303B84"/>
    <w:rsid w:val="003074AF"/>
    <w:rsid w:val="003100B9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73AD7"/>
    <w:rsid w:val="00377583"/>
    <w:rsid w:val="003826D4"/>
    <w:rsid w:val="00383542"/>
    <w:rsid w:val="003908B4"/>
    <w:rsid w:val="003918AA"/>
    <w:rsid w:val="00392652"/>
    <w:rsid w:val="003967F0"/>
    <w:rsid w:val="003A452C"/>
    <w:rsid w:val="003C4269"/>
    <w:rsid w:val="003D089E"/>
    <w:rsid w:val="003D44B2"/>
    <w:rsid w:val="003D68D9"/>
    <w:rsid w:val="003E06C9"/>
    <w:rsid w:val="003E4494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B26C5"/>
    <w:rsid w:val="006C107E"/>
    <w:rsid w:val="006C2616"/>
    <w:rsid w:val="006C6B1A"/>
    <w:rsid w:val="006D4713"/>
    <w:rsid w:val="006E211B"/>
    <w:rsid w:val="006E2A7D"/>
    <w:rsid w:val="006E394B"/>
    <w:rsid w:val="006E3D47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1FB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27AA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060"/>
    <w:rsid w:val="00891194"/>
    <w:rsid w:val="008B451D"/>
    <w:rsid w:val="008C3FB4"/>
    <w:rsid w:val="008D2891"/>
    <w:rsid w:val="008D7EE4"/>
    <w:rsid w:val="008E00D4"/>
    <w:rsid w:val="009022A5"/>
    <w:rsid w:val="009143C3"/>
    <w:rsid w:val="009223BD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93D49"/>
    <w:rsid w:val="009A0C45"/>
    <w:rsid w:val="009A443D"/>
    <w:rsid w:val="009B1AC9"/>
    <w:rsid w:val="009B2E27"/>
    <w:rsid w:val="009B41FA"/>
    <w:rsid w:val="009C105D"/>
    <w:rsid w:val="009C1A4B"/>
    <w:rsid w:val="009D078A"/>
    <w:rsid w:val="009D158F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20C6"/>
    <w:rsid w:val="00A17616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E4A7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C7D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2F00"/>
    <w:rsid w:val="00F34141"/>
    <w:rsid w:val="00F3433E"/>
    <w:rsid w:val="00F353D4"/>
    <w:rsid w:val="00F37A8C"/>
    <w:rsid w:val="00F42920"/>
    <w:rsid w:val="00F50791"/>
    <w:rsid w:val="00F5116E"/>
    <w:rsid w:val="00F52122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773F"/>
    <w:rsid w:val="00FA2D51"/>
    <w:rsid w:val="00FA3A2C"/>
    <w:rsid w:val="00FA7AA8"/>
    <w:rsid w:val="00FB0C64"/>
    <w:rsid w:val="00FB7997"/>
    <w:rsid w:val="00FC078C"/>
    <w:rsid w:val="00FE0519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1.bin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header" Target="header3.xml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microsoft.com/office/2016/09/relationships/commentsIds" Target="commentsIds.xml"/><Relationship Id="rId32" Type="http://schemas.openxmlformats.org/officeDocument/2006/relationships/image" Target="media/image16.png"/><Relationship Id="rId37" Type="http://schemas.openxmlformats.org/officeDocument/2006/relationships/image" Target="media/image20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oleObject" Target="embeddings/oleObject3.bin"/><Relationship Id="rId30" Type="http://schemas.openxmlformats.org/officeDocument/2006/relationships/image" Target="media/image15.emf"/><Relationship Id="rId35" Type="http://schemas.openxmlformats.org/officeDocument/2006/relationships/oleObject" Target="embeddings/oleObject6.bin"/><Relationship Id="rId43" Type="http://schemas.openxmlformats.org/officeDocument/2006/relationships/image" Target="media/image25.emf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image" Target="media/image17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9.bin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9.emf"/><Relationship Id="rId41" Type="http://schemas.openxmlformats.org/officeDocument/2006/relationships/image" Target="media/image23.emf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footer" Target="footer2.xml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microsoft.com/office/2011/relationships/commentsExtended" Target="commentsExtended.xml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8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2.emf"/><Relationship Id="rId40" Type="http://schemas.openxmlformats.org/officeDocument/2006/relationships/image" Target="media/image22.png"/><Relationship Id="rId45" Type="http://schemas.openxmlformats.org/officeDocument/2006/relationships/image" Target="media/image26.emf"/><Relationship Id="rId66" Type="http://schemas.openxmlformats.org/officeDocument/2006/relationships/image" Target="media/image46.png"/><Relationship Id="rId87" Type="http://schemas.microsoft.com/office/2011/relationships/people" Target="people.xml"/><Relationship Id="rId61" Type="http://schemas.openxmlformats.org/officeDocument/2006/relationships/image" Target="media/image41.png"/><Relationship Id="rId82" Type="http://schemas.openxmlformats.org/officeDocument/2006/relationships/footer" Target="footer1.xml"/><Relationship Id="rId19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46F15"/>
    <w:rsid w:val="001957AC"/>
    <w:rsid w:val="001D0331"/>
    <w:rsid w:val="0031307B"/>
    <w:rsid w:val="003647AA"/>
    <w:rsid w:val="00420BB5"/>
    <w:rsid w:val="00535FCC"/>
    <w:rsid w:val="005817F6"/>
    <w:rsid w:val="00693B0B"/>
    <w:rsid w:val="006C6138"/>
    <w:rsid w:val="0077612E"/>
    <w:rsid w:val="00830C43"/>
    <w:rsid w:val="008D7C1A"/>
    <w:rsid w:val="00B13AD6"/>
    <w:rsid w:val="00BD7211"/>
    <w:rsid w:val="00C81D6C"/>
    <w:rsid w:val="00F040BA"/>
    <w:rsid w:val="00F306EA"/>
    <w:rsid w:val="00F802D2"/>
    <w:rsid w:val="00FC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3820</TotalTime>
  <Pages>1</Pages>
  <Words>76566</Words>
  <Characters>436428</Characters>
  <Application>Microsoft Office Word</Application>
  <DocSecurity>0</DocSecurity>
  <Lines>3636</Lines>
  <Paragraphs>1023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228</cp:revision>
  <cp:lastPrinted>2023-05-18T07:39:00Z</cp:lastPrinted>
  <dcterms:created xsi:type="dcterms:W3CDTF">2023-05-11T21:24:00Z</dcterms:created>
  <dcterms:modified xsi:type="dcterms:W3CDTF">2023-05-19T18:13:00Z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1">
    <vt:lpwstr>6.15.2.0</vt:lpwstr>
  </property>
  <property fmtid="{D5CDD505-2E9C-101B-9397-08002B2CF9AE}" pid="12" name="CitaviDocumentProperty_8">
    <vt:lpwstr>D:\Programs\Citavi\User files\Projects\Course\Course.ctv6</vt:lpwstr>
  </property>
  <property fmtid="{D5CDD505-2E9C-101B-9397-08002B2CF9AE}" pid="13" name="CitaviDocumentProperty_6">
    <vt:lpwstr>False</vt:lpwstr>
  </property>
</Properties>
</file>