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p w14:paraId="29ADF4CC" w14:textId="5C306BF4" w:rsidR="00441670" w:rsidRPr="00782C96" w:rsidRDefault="00373AD7" w:rsidP="00D87B12">
      <w:pPr>
        <w:pStyle w:val="11"/>
      </w:pPr>
      <w:bookmarkStart w:id="1" w:name="_Hlk134743938"/>
      <w:bookmarkEnd w:id="0"/>
      <w:r w:rsidRPr="00782C96">
        <w:rPr>
          <w:rFonts w:hint="eastAsia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2"/>
      <w:r>
        <w:t xml:space="preserve">высокой скоростью </w:t>
      </w:r>
      <w:r w:rsidR="00081494">
        <w:t>и с высокими степенями конверсии мономера</w:t>
      </w:r>
      <w:commentRangeEnd w:id="2"/>
      <w:r w:rsidR="00081494">
        <w:rPr>
          <w:rStyle w:val="afc"/>
          <w:rFonts w:eastAsia="SimSun" w:cstheme="minorBidi"/>
          <w:color w:val="auto"/>
          <w:lang w:eastAsia="en-US"/>
        </w:rPr>
        <w:commentReference w:id="2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3"/>
      <w:r w:rsidR="00B65979" w:rsidRPr="00F37A8C">
        <w:t xml:space="preserve"> дает воспроизводимые результаты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B65979" w:rsidRPr="00F37A8C">
        <w:t xml:space="preserve">. Однако у него есть и недостатки, такие как </w:t>
      </w:r>
      <w:commentRangeStart w:id="4"/>
      <w:r w:rsidR="00081494">
        <w:t>необходимость точного</w:t>
      </w:r>
      <w:r w:rsidR="00B65979" w:rsidRPr="00F37A8C">
        <w:t xml:space="preserve"> 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5"/>
      <w:r w:rsidR="009022A5">
        <w:t>рассчитанные свойства</w:t>
      </w:r>
      <w:r>
        <w:t xml:space="preserve"> </w:t>
      </w:r>
      <w:commentRangeEnd w:id="5"/>
      <w:r w:rsidR="009022A5">
        <w:rPr>
          <w:rStyle w:val="afc"/>
          <w:rFonts w:eastAsia="SimSun" w:cstheme="minorBidi"/>
          <w:color w:val="auto"/>
          <w:lang w:eastAsia="en-US"/>
        </w:rPr>
        <w:commentReference w:id="5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446BA8D2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dUMTg6MjE6NDA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EF5950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</w:t>
      </w:r>
      <w:r>
        <w:lastRenderedPageBreak/>
        <w:t>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1QxODoyMTo0M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EF5950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3VDE4OjIxOjQw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EF5950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EF5950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EF5950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EF5950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dUMTg6MjE6NDA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EF5950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6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6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dUMTg6MjE6NDA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EF5950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7"/>
      <w:r>
        <w:t>полимеризации</w:t>
      </w:r>
      <w:commentRangeEnd w:id="7"/>
      <w:r>
        <w:rPr>
          <w:rStyle w:val="afc"/>
          <w:rFonts w:eastAsia="SimSun" w:cstheme="minorBidi"/>
          <w:color w:val="auto"/>
          <w:lang w:eastAsia="en-US"/>
        </w:rPr>
        <w:commentReference w:id="7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C9A2667" w:rsidR="00965194" w:rsidRDefault="00BB3F1E" w:rsidP="00965194">
      <w:pPr>
        <w:pStyle w:val="a3"/>
      </w:pPr>
      <w:commentRangeStart w:id="8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8"/>
      <w:r w:rsidR="00970DA6">
        <w:rPr>
          <w:rStyle w:val="afc"/>
          <w:rFonts w:eastAsia="SimSun" w:cstheme="minorBidi"/>
          <w:color w:val="auto"/>
          <w:lang w:eastAsia="en-US"/>
        </w:rPr>
        <w:commentReference w:id="8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dUMTg6MjE6NDA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F5950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EF5950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9"/>
      <w:r w:rsidR="006C2616">
        <w:t xml:space="preserve">без учета диффузионных </w:t>
      </w:r>
      <w:commentRangeEnd w:id="9"/>
      <w:r w:rsidR="006C2616">
        <w:rPr>
          <w:rStyle w:val="afc"/>
          <w:rFonts w:eastAsia="SimSun" w:cstheme="minorBidi"/>
          <w:color w:val="auto"/>
          <w:lang w:eastAsia="en-US"/>
        </w:rPr>
        <w:commentReference w:id="9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0" w:name="_Hlk134744030"/>
      <w:bookmarkEnd w:id="1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1" w:name="_Hlk134744164"/>
      <w:r>
        <w:t>Описание химических реакций</w:t>
      </w:r>
    </w:p>
    <w:p w14:paraId="409475A8" w14:textId="6EA32145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810FDE">
        <w:t>(</w:t>
      </w:r>
      <w:r w:rsidR="00810FDE">
        <w:rPr>
          <w:noProof/>
        </w:rPr>
        <w:t>1</w:t>
      </w:r>
      <w:r w:rsidR="00810FDE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dUMTg6MjE6NDA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EF5950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4602CC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418541C5" w:rsidR="00841974" w:rsidRDefault="00841974" w:rsidP="00FE0519">
            <w:pPr>
              <w:pStyle w:val="a3"/>
              <w:jc w:val="center"/>
            </w:pPr>
            <w:bookmarkStart w:id="12" w:name="_Ref135115514"/>
            <w:bookmarkStart w:id="13" w:name="_Ref114479140"/>
            <w:r>
              <w:t>(</w:t>
            </w:r>
            <w:fldSimple w:instr=" SEQ Формула \*ARABIC  \r 1 ">
              <w:r w:rsidR="00810FDE">
                <w:rPr>
                  <w:noProof/>
                </w:rPr>
                <w:t>1</w:t>
              </w:r>
            </w:fldSimple>
            <w:bookmarkEnd w:id="12"/>
            <w:r>
              <w:t>)</w:t>
            </w:r>
            <w:bookmarkEnd w:id="13"/>
          </w:p>
        </w:tc>
      </w:tr>
    </w:tbl>
    <w:p w14:paraId="3697E5A0" w14:textId="7BA4054B" w:rsidR="00841974" w:rsidRDefault="0035319E" w:rsidP="00841974">
      <w:pPr>
        <w:pStyle w:val="33"/>
      </w:pPr>
      <w:bookmarkStart w:id="14" w:name="_Hlk134744241"/>
      <w:bookmarkEnd w:id="11"/>
      <w:r>
        <w:t>Фотосенсибилизация</w:t>
      </w:r>
    </w:p>
    <w:p w14:paraId="42549D62" w14:textId="41ED7CDC" w:rsidR="009E414C" w:rsidRDefault="00157670" w:rsidP="00F9226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810FDE">
        <w:t xml:space="preserve">Схема </w:t>
      </w:r>
      <w:r w:rsidR="00810FDE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EF5950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1QxODoyMTo0M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EF5950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EF5950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EF5950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EF5950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EF5950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5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15"/>
      <w:r w:rsidR="00BE18A4">
        <w:rPr>
          <w:rStyle w:val="afc"/>
          <w:rFonts w:eastAsia="SimSun" w:cstheme="minorBidi"/>
          <w:color w:val="auto"/>
          <w:lang w:eastAsia="en-US"/>
        </w:rPr>
        <w:commentReference w:id="15"/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0C523611" w:rsidR="004602CC" w:rsidRPr="004E4165" w:rsidRDefault="004602CC" w:rsidP="00877B6A">
                              <w:pPr>
                                <w:pStyle w:val="af4"/>
                                <w:jc w:val="left"/>
                              </w:pPr>
                              <w:bookmarkStart w:id="16" w:name="_Ref134792185"/>
                              <w:bookmarkStart w:id="17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6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0C523611" w:rsidR="004602CC" w:rsidRPr="004E4165" w:rsidRDefault="004602CC" w:rsidP="00877B6A">
                        <w:pPr>
                          <w:pStyle w:val="af4"/>
                          <w:jc w:val="left"/>
                        </w:pPr>
                        <w:bookmarkStart w:id="18" w:name="_Ref134792185"/>
                        <w:bookmarkStart w:id="19" w:name="_Ref13479218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18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19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BC3CC1">
      <w:pPr>
        <w:pStyle w:val="33"/>
      </w:pPr>
      <w:bookmarkStart w:id="20" w:name="_Hlk134744485"/>
      <w:bookmarkEnd w:id="10"/>
      <w:bookmarkEnd w:id="14"/>
      <w:commentRangeStart w:id="21"/>
      <w:r>
        <w:t>Фотовосстановление</w:t>
      </w:r>
      <w:commentRangeEnd w:id="21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1"/>
      </w:r>
    </w:p>
    <w:p w14:paraId="20A93A4A" w14:textId="19B92552" w:rsidR="00EF5950" w:rsidRPr="00F52122" w:rsidRDefault="004B3E26" w:rsidP="00501C26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F52122" w:rsidRPr="00E303DB">
        <w:t>аминиль</w:t>
      </w:r>
      <w:r w:rsidR="00F52122">
        <w:t>ного</w:t>
      </w:r>
      <w:proofErr w:type="spellEnd"/>
      <w:r w:rsidR="00F52122"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62F5E972" w14:textId="7C22B7EC" w:rsidR="00501C26" w:rsidRDefault="00EF5950" w:rsidP="00810FDE">
      <w:pPr>
        <w:pStyle w:val="a3"/>
      </w:pPr>
      <w:r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</w:t>
      </w:r>
      <w:r w:rsidR="002D37FE">
        <w:t>ые</w:t>
      </w:r>
      <w:proofErr w:type="spellEnd"/>
      <w:r w:rsidR="002D37FE" w:rsidRPr="00E303DB">
        <w:t xml:space="preserve"> радикал</w:t>
      </w:r>
      <w:r w:rsidR="002D37FE">
        <w:t>ы</w:t>
      </w:r>
      <w:r>
        <w:t xml:space="preserve"> см. </w:t>
      </w:r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2</w:t>
      </w:r>
      <w:r>
        <w:fldChar w:fldCharType="end"/>
      </w:r>
      <w:r w:rsidR="00CD36C3" w:rsidRPr="00F113BC">
        <w:t>.</w:t>
      </w:r>
      <w:r w:rsidR="00CD36C3">
        <w:t xml:space="preserve"> </w:t>
      </w:r>
    </w:p>
    <w:p w14:paraId="0F09AEC8" w14:textId="77777777" w:rsidR="00501C26" w:rsidRDefault="00501C26" w:rsidP="00501C26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15AB5E35" wp14:editId="56B52ABF">
                <wp:extent cx="5798184" cy="1207476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4" cy="1207476"/>
                          <a:chOff x="0" y="2"/>
                          <a:chExt cx="7017034" cy="1461281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" b="65389"/>
                          <a:stretch/>
                        </pic:blipFill>
                        <pic:spPr>
                          <a:xfrm>
                            <a:off x="0" y="2"/>
                            <a:ext cx="6832133" cy="1262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184434" y="1214846"/>
                            <a:ext cx="6832600" cy="2464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A7E8F" w14:textId="6E17F60B" w:rsidR="004602CC" w:rsidRPr="00E43886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2" w:name="_Ref13524034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2"/>
                              <w:r>
                                <w:t>. Механизм фотовосстановления о-хинонов аминами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B5E35" id="Группа 27" o:spid="_x0000_s1029" style="width:456.55pt;height:95.1pt;mso-position-horizontal-relative:char;mso-position-vertical-relative:line" coordorigin="" coordsize="70170,1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">
                <v:shape id="Рисунок 28" o:spid="_x0000_s1030" type="#_x0000_t75" style="position:absolute;width:68321;height:12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">
                  <v:imagedata r:id="rId14" o:title="" cropbottom="42853f" cropleft="1f" cropright="3f"/>
                </v:shape>
                <v:shape id="Надпись 29" o:spid="_x0000_s1031" type="#_x0000_t202" style="position:absolute;left:1844;top:12148;width:683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159A7E8F" w14:textId="6E17F60B" w:rsidR="004602CC" w:rsidRPr="00E43886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3" w:name="_Ref13524034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3"/>
                        <w:r>
                          <w:t>. Механизм фотовосстановления о-хинонов аминами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EFA4C2" w14:textId="67450FB4" w:rsidR="00A17616" w:rsidRDefault="00A17616" w:rsidP="00501C26">
      <w:pPr>
        <w:pStyle w:val="a2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ODoyMTo0MC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TdUMTg6MjE6NDA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xN1QxODoyMTo0M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dUMTg6MjE6NDA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EF5950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 xml:space="preserve">Поэтому для рассмотрения </w:t>
      </w:r>
      <w:commentRangeStart w:id="24"/>
      <w:r w:rsidR="005A3526">
        <w:t>принята</w:t>
      </w:r>
      <w:commentRangeEnd w:id="24"/>
      <w:r w:rsidR="007500A8">
        <w:rPr>
          <w:rStyle w:val="afc"/>
          <w:rFonts w:eastAsia="SimSun" w:cstheme="minorBidi"/>
          <w:color w:val="auto"/>
          <w:lang w:eastAsia="en-US"/>
        </w:rPr>
        <w:commentReference w:id="24"/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N1QxODoyMTo0M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dUMTg6MjE6NDA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E4OjIxOjQw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EF5950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EF5950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EF5950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N1QxODoyMTo0MC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EF5950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</w:t>
      </w:r>
      <w:proofErr w:type="spellStart"/>
      <w:r w:rsidR="00DF737A">
        <w:t>бензофенон</w:t>
      </w:r>
      <w:proofErr w:type="spellEnd"/>
      <w:r w:rsidR="00DF737A">
        <w:t xml:space="preserve"> - N,N-</w:t>
      </w:r>
      <w:proofErr w:type="spellStart"/>
      <w:r w:rsidR="00DF737A">
        <w:t>диметиланилин</w:t>
      </w:r>
      <w:proofErr w:type="spellEnd"/>
      <w:r w:rsidR="00DF737A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xODoyMTo0M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dUMTg6MjE6NDA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EF5950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EF5950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 xml:space="preserve">и пары </w:t>
      </w:r>
      <w:proofErr w:type="spellStart"/>
      <w:r w:rsidR="00DF737A">
        <w:t>бензофенон</w:t>
      </w:r>
      <w:proofErr w:type="spellEnd"/>
      <w:r w:rsidR="00DF737A">
        <w:t xml:space="preserve"> – </w:t>
      </w:r>
      <w:proofErr w:type="gramStart"/>
      <w:r w:rsidR="00DF737A">
        <w:t>N,N</w:t>
      </w:r>
      <w:proofErr w:type="gramEnd"/>
      <w:r w:rsidR="00DF737A">
        <w:t>-</w:t>
      </w:r>
      <w:proofErr w:type="spellStart"/>
      <w:r w:rsidR="00DF737A">
        <w:t>диэтиланилин</w:t>
      </w:r>
      <w:proofErr w:type="spellEnd"/>
      <w:r w:rsidR="00DF737A" w:rsidRPr="005206D7">
        <w:t>.</w:t>
      </w:r>
    </w:p>
    <w:p w14:paraId="6820FDC9" w14:textId="5EB7720B" w:rsidR="004D1E41" w:rsidRDefault="007500A8" w:rsidP="00DF737A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B7EAAC" wp14:editId="0FB28DA5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B7F59E" w:rsidR="004602CC" w:rsidRPr="00596DA9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5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5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32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">
                <v:shape id="Рисунок 6" o:spid="_x0000_s1033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16" o:title=""/>
                </v:shape>
                <v:shape id="Надпись 7" o:spid="_x0000_s1034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B7F59E" w:rsidR="004602CC" w:rsidRPr="00596DA9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6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6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2AFD971E" w:rsidR="00841974" w:rsidRPr="00EF5950" w:rsidRDefault="00841974" w:rsidP="00EF5950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EF5950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EF5950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3VDE4OjIxOjQw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EF5950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dUMTg6MjE6NDA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EF5950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3VDE4OjIxOjQw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EF5950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commentRangeStart w:id="27"/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27"/>
      <w:r w:rsidR="00EF5950">
        <w:rPr>
          <w:rStyle w:val="afc"/>
          <w:rFonts w:eastAsia="SimSun" w:cstheme="minorBidi"/>
          <w:color w:val="auto"/>
          <w:lang w:eastAsia="en-US"/>
        </w:rPr>
        <w:commentReference w:id="27"/>
      </w:r>
      <w:r w:rsidR="00EF5950">
        <w:t>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 xml:space="preserve">. Энергия КС приблизительно равна энергии триплетного </w:t>
      </w:r>
      <w:proofErr w:type="spellStart"/>
      <w:r w:rsidR="00D21DF3">
        <w:t>фотоакцептора</w:t>
      </w:r>
      <w:proofErr w:type="spellEnd"/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proofErr w:type="spellStart"/>
      <w:r w:rsidR="00D21DF3" w:rsidRPr="00D21DF3">
        <w:t>нергия</w:t>
      </w:r>
      <w:proofErr w:type="spellEnd"/>
      <w:r w:rsidR="00D21DF3" w:rsidRPr="00D21DF3">
        <w:t xml:space="preserve">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EF5950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EF5950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EF5950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xODoyMT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EF5950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</w:t>
      </w:r>
      <w:r>
        <w:lastRenderedPageBreak/>
        <w:t>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</w:t>
      </w:r>
      <w:proofErr w:type="spellStart"/>
      <w:r>
        <w:t>ности</w:t>
      </w:r>
      <w:proofErr w:type="spellEnd"/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>, соответстве</w:t>
      </w:r>
      <w:proofErr w:type="spellStart"/>
      <w:r>
        <w:t>нно</w:t>
      </w:r>
      <w:proofErr w:type="spellEnd"/>
      <w:r>
        <w:t xml:space="preserve">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810FDE">
        <w:t xml:space="preserve">Рисунок </w:t>
      </w:r>
      <w:r w:rsidR="00810FDE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</w:t>
      </w:r>
      <w:r w:rsidR="00814C1C" w:rsidRPr="00814C1C">
        <w:t>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814C1C">
        <w:t xml:space="preserve"> </w:t>
      </w:r>
      <w:r w:rsidR="00814C1C" w:rsidRPr="00814C1C">
        <w:t xml:space="preserve"> (</w:t>
      </w:r>
      <w:r w:rsidR="00814C1C" w:rsidRPr="00814C1C">
        <w:t>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814C1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N1QxODo1MToyO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r w:rsidR="00814C1C">
            <w:t>[31]</w:t>
          </w:r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424D698" wp14:editId="4EDBDEBC">
                <wp:extent cx="3824605" cy="4789170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4789170"/>
                          <a:chOff x="0" y="0"/>
                          <a:chExt cx="3824605" cy="4789170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1193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77777777" w:rsidR="00814C1C" w:rsidRDefault="004602CC" w:rsidP="00877B6A">
                              <w:pPr>
                                <w:pStyle w:val="af4"/>
                                <w:jc w:val="left"/>
                              </w:pPr>
                              <w:bookmarkStart w:id="28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8"/>
                              <w:r w:rsidRPr="000B638D">
                                <w:t>.</w:t>
                              </w:r>
                              <w:r>
                                <w:t xml:space="preserve"> </w:t>
                              </w:r>
                              <w:r w:rsidR="00814C1C" w:rsidRPr="00814C1C">
                                <w:t xml:space="preserve">Рис.1.18.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="00814C1C"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 w:rsidR="00814C1C">
                                <w:rPr>
                                  <w:lang w:val="en-US"/>
                                </w:rPr>
                                <w:t>DMA</w:t>
                              </w:r>
                              <w:r w:rsidR="00814C1C" w:rsidRPr="00814C1C">
                                <w:t xml:space="preserve">: </w:t>
                              </w:r>
                            </w:p>
                            <w:p w14:paraId="41B7114E" w14:textId="271FBDEC" w:rsidR="00814C1C" w:rsidRDefault="00814C1C" w:rsidP="00877B6A">
                              <w:pPr>
                                <w:pStyle w:val="af4"/>
                                <w:jc w:val="left"/>
                              </w:pPr>
                              <w:r w:rsidRPr="00814C1C">
                                <w:t xml:space="preserve">1) циклогексан </w:t>
                              </w:r>
                            </w:p>
                            <w:p w14:paraId="484BD25E" w14:textId="5C97ACA5" w:rsidR="00814C1C" w:rsidRDefault="00814C1C" w:rsidP="00877B6A">
                              <w:pPr>
                                <w:pStyle w:val="af4"/>
                                <w:jc w:val="left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72E458E7" w:rsidR="004602CC" w:rsidRPr="00814C1C" w:rsidRDefault="00814C1C" w:rsidP="00877B6A">
                              <w:pPr>
                                <w:pStyle w:val="af4"/>
                                <w:jc w:val="left"/>
                              </w:pPr>
                              <w:r w:rsidRPr="00814C1C">
                                <w:t xml:space="preserve">3) ДМФА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5" style="width:301.15pt;height:377.1pt;mso-position-horizontal-relative:char;mso-position-vertical-relative:line" coordsize="38246,47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">
                <v:shape id="Рисунок 9" o:spid="_x0000_s1036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8" o:title=""/>
                </v:shape>
                <v:shape id="Надпись 10" o:spid="_x0000_s1037" type="#_x0000_t202" style="position:absolute;top:35953;width:38246;height:11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77777777" w:rsidR="00814C1C" w:rsidRDefault="004602CC" w:rsidP="00877B6A">
                        <w:pPr>
                          <w:pStyle w:val="af4"/>
                          <w:jc w:val="left"/>
                        </w:pPr>
                        <w:bookmarkStart w:id="29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9"/>
                        <w:r w:rsidRPr="000B638D">
                          <w:t>.</w:t>
                        </w:r>
                        <w:r>
                          <w:t xml:space="preserve"> </w:t>
                        </w:r>
                        <w:r w:rsidR="00814C1C" w:rsidRPr="00814C1C">
                          <w:t xml:space="preserve">Рис.1.18.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="00814C1C"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 w:rsidR="00814C1C">
                          <w:rPr>
                            <w:lang w:val="en-US"/>
                          </w:rPr>
                          <w:t>DMA</w:t>
                        </w:r>
                        <w:r w:rsidR="00814C1C" w:rsidRPr="00814C1C">
                          <w:t xml:space="preserve">: </w:t>
                        </w:r>
                      </w:p>
                      <w:p w14:paraId="41B7114E" w14:textId="271FBDEC" w:rsidR="00814C1C" w:rsidRDefault="00814C1C" w:rsidP="00877B6A">
                        <w:pPr>
                          <w:pStyle w:val="af4"/>
                          <w:jc w:val="left"/>
                        </w:pPr>
                        <w:r w:rsidRPr="00814C1C">
                          <w:t xml:space="preserve">1) циклогексан </w:t>
                        </w:r>
                      </w:p>
                      <w:p w14:paraId="484BD25E" w14:textId="5C97ACA5" w:rsidR="00814C1C" w:rsidRDefault="00814C1C" w:rsidP="00877B6A">
                        <w:pPr>
                          <w:pStyle w:val="af4"/>
                          <w:jc w:val="left"/>
                        </w:pPr>
                        <w:r w:rsidRPr="00814C1C">
                          <w:t>2) бензол</w:t>
                        </w:r>
                      </w:p>
                      <w:p w14:paraId="784037A8" w14:textId="72E458E7" w:rsidR="004602CC" w:rsidRPr="00814C1C" w:rsidRDefault="00814C1C" w:rsidP="00877B6A">
                        <w:pPr>
                          <w:pStyle w:val="af4"/>
                          <w:jc w:val="left"/>
                        </w:pPr>
                        <w:r w:rsidRPr="00814C1C">
                          <w:t xml:space="preserve">3) ДМФА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149D4142" w:rsidR="00E906B7" w:rsidRDefault="00841974" w:rsidP="00992353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</w:t>
      </w:r>
      <w:proofErr w:type="spellStart"/>
      <w:r w:rsidR="00C977F5" w:rsidRPr="00C977F5">
        <w:t>створителях</w:t>
      </w:r>
      <w:proofErr w:type="spellEnd"/>
      <w:r w:rsidR="00C977F5" w:rsidRPr="00C977F5">
        <w:t xml:space="preserve">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3VDE4OjIx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EF5950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3VDE4OjIx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EF5950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xODoyMT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EF5950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30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30"/>
      <w:r w:rsidR="00D45E5B">
        <w:rPr>
          <w:rStyle w:val="afc"/>
          <w:rFonts w:eastAsia="SimSun" w:cstheme="minorBidi"/>
          <w:color w:val="auto"/>
          <w:lang w:eastAsia="en-US"/>
        </w:rPr>
        <w:commentReference w:id="30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</w:t>
      </w:r>
      <w:proofErr w:type="spellStart"/>
      <w:r w:rsidRPr="00EF1CA2">
        <w:t>ктивность</w:t>
      </w:r>
      <w:proofErr w:type="spellEnd"/>
      <w:r w:rsidRPr="00EF1CA2">
        <w:t xml:space="preserve">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</w:t>
      </w:r>
      <w:proofErr w:type="spellStart"/>
      <w:r w:rsidR="000C5EC1" w:rsidRPr="000C5EC1">
        <w:t>нт</w:t>
      </w:r>
      <w:proofErr w:type="spellEnd"/>
      <w:r w:rsidR="000C5EC1" w:rsidRPr="000C5EC1">
        <w:t xml:space="preserve">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</w:t>
      </w:r>
      <w:r w:rsidR="007F1D0A">
        <w:lastRenderedPageBreak/>
        <w:t xml:space="preserve">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7F4307A8" w:rsidR="00E906B7" w:rsidRPr="00D54142" w:rsidRDefault="00E906B7" w:rsidP="00E906B7">
      <w:pPr>
        <w:pStyle w:val="a3"/>
        <w:rPr>
          <w:lang w:eastAsia="en-US"/>
        </w:rPr>
      </w:pPr>
      <w:r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работе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облучении системы</w:t>
      </w:r>
      <w:r w:rsidR="002D37FE">
        <w:rPr>
          <w:lang w:eastAsia="en-US"/>
        </w:rPr>
        <w:t>.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3VDE4OjIxOjQw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3VDE4OjIxOjQw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rPr>
              <w:lang w:eastAsia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EF5950">
              <w:rPr>
                <w:lang w:eastAsia="en-US"/>
              </w:rPr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EF5950">
              <w:rPr>
                <w:lang w:eastAsia="en-US"/>
              </w:rPr>
              <w:t>, 34]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</w:t>
      </w:r>
      <w:r w:rsidR="00F52122">
        <w:rPr>
          <w:lang w:eastAsia="en-US"/>
        </w:rPr>
        <w:t>ингибирование</w:t>
      </w:r>
      <w:r>
        <w:rPr>
          <w:lang w:eastAsia="en-US"/>
        </w:rPr>
        <w:t xml:space="preserve">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dUMTg6MjE6NDA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rPr>
              <w:lang w:eastAsia="en-US"/>
            </w:rP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EF5950">
              <w:rPr>
                <w:lang w:eastAsia="en-US"/>
              </w:rPr>
              <w:t>[34]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механизму, представленному на</w:t>
      </w:r>
      <w:r w:rsidR="00BC3CC1">
        <w:rPr>
          <w:lang w:eastAsia="en-US"/>
        </w:rPr>
        <w:t xml:space="preserve"> </w:t>
      </w:r>
      <w:r w:rsidR="00BC3CC1">
        <w:rPr>
          <w:lang w:eastAsia="en-US"/>
        </w:rPr>
        <w:fldChar w:fldCharType="begin"/>
      </w:r>
      <w:r w:rsidR="00BC3CC1">
        <w:rPr>
          <w:lang w:eastAsia="en-US"/>
        </w:rPr>
        <w:instrText xml:space="preserve"> REF _Ref135206354 \h </w:instrText>
      </w:r>
      <w:r w:rsidR="00BC3CC1">
        <w:rPr>
          <w:lang w:eastAsia="en-US"/>
        </w:rPr>
      </w:r>
      <w:r w:rsidR="00BC3CC1">
        <w:rPr>
          <w:lang w:eastAsia="en-US"/>
        </w:rPr>
        <w:fldChar w:fldCharType="separate"/>
      </w:r>
      <w:r w:rsidR="00810FDE">
        <w:t xml:space="preserve">Схема </w:t>
      </w:r>
      <w:r w:rsidR="00810FDE">
        <w:rPr>
          <w:noProof/>
        </w:rPr>
        <w:t>4</w:t>
      </w:r>
      <w:r w:rsidR="00BC3CC1">
        <w:rPr>
          <w:lang w:eastAsia="en-US"/>
        </w:rPr>
        <w:fldChar w:fldCharType="end"/>
      </w:r>
      <w:r w:rsidR="00BC3CC1">
        <w:rPr>
          <w:lang w:eastAsia="en-US"/>
        </w:rPr>
        <w:t xml:space="preserve"> </w:t>
      </w:r>
      <w:r>
        <w:rPr>
          <w:lang w:eastAsia="en-US"/>
        </w:rPr>
        <w:t xml:space="preserve">: </w:t>
      </w:r>
    </w:p>
    <w:p w14:paraId="5BD665B0" w14:textId="77777777" w:rsidR="00E906B7" w:rsidRPr="00255FBF" w:rsidRDefault="00E906B7" w:rsidP="00E906B7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4B080B25" wp14:editId="0EA06E19">
                <wp:extent cx="5720080" cy="1732915"/>
                <wp:effectExtent l="0" t="0" r="0" b="635"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Надпись 81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0F0F0C" w14:textId="3F498D65" w:rsidR="004602CC" w:rsidRPr="00C503EE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1" w:name="_Ref13520635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31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080B25" id="Группа 79" o:spid="_x0000_s1038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">
                <v:shape id="Рисунок 80" o:spid="_x0000_s1039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">
                  <v:imagedata r:id="rId20" o:title=""/>
                </v:shape>
                <v:shape id="Надпись 81" o:spid="_x0000_s1040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" stroked="f">
                  <v:textbox style="mso-fit-shape-to-text:t" inset="0,0,0,0">
                    <w:txbxContent>
                      <w:p w14:paraId="230F0F0C" w14:textId="3F498D65" w:rsidR="004602CC" w:rsidRPr="00C503EE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2" w:name="_Ref13520635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32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2F9324" w14:textId="236CEB38" w:rsidR="00A82AA0" w:rsidRPr="00CE69BE" w:rsidRDefault="00A82AA0" w:rsidP="00810FDE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810FDE">
        <w:t xml:space="preserve">Рисунок </w:t>
      </w:r>
      <w:r w:rsidR="00810FDE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33"/>
      <w:r w:rsidRPr="00CE69BE">
        <w:t>Величины</w:t>
      </w:r>
      <w:commentRangeEnd w:id="33"/>
      <w:r w:rsidR="00E906B7">
        <w:rPr>
          <w:rStyle w:val="afc"/>
          <w:rFonts w:eastAsia="SimSun" w:cstheme="minorBidi"/>
          <w:color w:val="auto"/>
          <w:lang w:eastAsia="en-US"/>
        </w:rPr>
        <w:commentReference w:id="33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</w:t>
      </w:r>
      <w:proofErr w:type="spellStart"/>
      <w:r w:rsidRPr="00CE69BE">
        <w:t>бусловлено</w:t>
      </w:r>
      <w:proofErr w:type="spellEnd"/>
      <w:r w:rsidRPr="00CE69BE">
        <w:t xml:space="preserve">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810FDE">
        <w:t xml:space="preserve">Рисунок </w:t>
      </w:r>
      <w:r w:rsidR="00810FDE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>уме</w:t>
      </w:r>
      <w:proofErr w:type="spellStart"/>
      <w:r w:rsidRPr="00CE69BE">
        <w:t>ньшается</w:t>
      </w:r>
      <w:proofErr w:type="spellEnd"/>
      <w:r w:rsidRPr="00CE69BE">
        <w:t xml:space="preserve">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482A6B5B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4ED370C0">
                <wp:extent cx="6602095" cy="4921250"/>
                <wp:effectExtent l="0" t="0" r="8255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095" cy="4921250"/>
                          <a:chOff x="-489858" y="141696"/>
                          <a:chExt cx="6602095" cy="492125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9071"/>
                            <a:ext cx="660209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49080102" w:rsidR="004602CC" w:rsidRPr="00825FBC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4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4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и </w:t>
                              </w: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>нзоле (2) и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41" style="width:519.85pt;height:387.5pt;mso-position-horizontal-relative:char;mso-position-vertical-relative:line" coordorigin="-4898,1416" coordsize="66020,4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">
                <v:shape id="Рисунок 87" o:spid="_x0000_s1042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43" type="#_x0000_t202" style="position:absolute;left:-4898;top:45390;width:6602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13FC5E76" w14:textId="49080102" w:rsidR="004602CC" w:rsidRPr="00825FBC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5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5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и </w:t>
                        </w: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>нзоле (2) и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426B9DA1" w:rsidR="00EF5950" w:rsidRPr="00EE6AF8" w:rsidRDefault="00EF5950" w:rsidP="00EF5950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AC1CA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ODo1MToyO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r w:rsidR="00AC1CAC">
            <w:t>[17]</w:t>
          </w:r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триплетных хинонов на разных донорах электрона</w:t>
      </w:r>
      <w:r w:rsidR="00F52122">
        <w:t>.</w:t>
      </w:r>
      <w:r>
        <w:t xml:space="preserve"> </w:t>
      </w:r>
      <w:r w:rsidR="00F52122">
        <w:t>О</w:t>
      </w:r>
      <w:commentRangeStart w:id="36"/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  <w:commentRangeEnd w:id="36"/>
      <w:r>
        <w:rPr>
          <w:rStyle w:val="afc"/>
          <w:rFonts w:eastAsia="SimSun" w:cstheme="minorBidi"/>
          <w:color w:val="auto"/>
          <w:lang w:eastAsia="en-US"/>
        </w:rPr>
        <w:commentReference w:id="36"/>
      </w:r>
    </w:p>
    <w:p w14:paraId="20535B23" w14:textId="358B032E" w:rsidR="00A82AA0" w:rsidRDefault="00E529C3" w:rsidP="002D37FE">
      <w:pPr>
        <w:pStyle w:val="33"/>
      </w:pPr>
      <w:commentRangeStart w:id="37"/>
      <w:r>
        <w:t>Таблицы констант тушения</w:t>
      </w:r>
      <w:commentRangeEnd w:id="37"/>
      <w:r>
        <w:rPr>
          <w:rStyle w:val="afc"/>
          <w:rFonts w:eastAsia="SimSun" w:cstheme="minorBidi"/>
          <w:color w:val="auto"/>
          <w:lang w:eastAsia="en-US"/>
        </w:rPr>
        <w:commentReference w:id="37"/>
      </w:r>
    </w:p>
    <w:p w14:paraId="3105BF73" w14:textId="6C4927EE" w:rsidR="00AE51F7" w:rsidRDefault="00AE51F7" w:rsidP="00AE51F7">
      <w:pPr>
        <w:pStyle w:val="a3"/>
      </w:pPr>
      <w:r>
        <w:rPr>
          <w:noProof/>
        </w:rPr>
        <w:drawing>
          <wp:inline distT="0" distB="0" distL="0" distR="0" wp14:anchorId="6CDD3BBD" wp14:editId="7E49B246">
            <wp:extent cx="5285714" cy="89619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315" w14:textId="19B5016C" w:rsidR="00AE51F7" w:rsidRPr="00AE51F7" w:rsidRDefault="00AE51F7" w:rsidP="00AE51F7">
      <w:pPr>
        <w:pStyle w:val="a3"/>
      </w:pPr>
      <w:r>
        <w:rPr>
          <w:noProof/>
        </w:rPr>
        <w:drawing>
          <wp:inline distT="0" distB="0" distL="0" distR="0" wp14:anchorId="50044ED8" wp14:editId="5051A0AA">
            <wp:extent cx="5161905" cy="341904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D96" w14:textId="627E7B0E" w:rsidR="00CE69BE" w:rsidRDefault="00111886" w:rsidP="009E32A6">
      <w:pPr>
        <w:pStyle w:val="a3"/>
      </w:pPr>
      <w:r>
        <w:rPr>
          <w:noProof/>
        </w:rPr>
        <w:drawing>
          <wp:inline distT="0" distB="0" distL="0" distR="0" wp14:anchorId="2B0F279A" wp14:editId="587BBBEC">
            <wp:extent cx="2883585" cy="5200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391" cy="5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469A2289" wp14:editId="6BB2671F">
            <wp:extent cx="3048000" cy="4834955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2311" cy="48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0C944D4F" wp14:editId="0BCA759D">
            <wp:extent cx="4210050" cy="739305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160" cy="7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45FA" w14:textId="3045B97E" w:rsidR="002D37FE" w:rsidRDefault="0081412B" w:rsidP="002D37FE">
      <w:pPr>
        <w:pStyle w:val="a3"/>
      </w:pPr>
      <w:r>
        <w:rPr>
          <w:noProof/>
        </w:rPr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A1ADB32" w14:textId="2BD8B07D" w:rsidR="002D37FE" w:rsidRDefault="002D37FE" w:rsidP="002D37FE">
      <w:pPr>
        <w:pStyle w:val="33"/>
      </w:pPr>
      <w:r>
        <w:t>Радикальные реакции</w:t>
      </w:r>
    </w:p>
    <w:p w14:paraId="32F782A1" w14:textId="38BA49C1" w:rsidR="002D37FE" w:rsidRDefault="002D37FE" w:rsidP="002D37FE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 w:rsidRPr="00E303DB">
        <w:t>аминильного</w:t>
      </w:r>
      <w:proofErr w:type="spellEnd"/>
      <w:r w:rsidRPr="00E303DB">
        <w:t xml:space="preserve"> 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дать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</w:t>
      </w:r>
      <w:commentRangeStart w:id="38"/>
      <w:r w:rsidRPr="002D37FE">
        <w:t>хинонов</w:t>
      </w:r>
      <w:commentRangeEnd w:id="38"/>
      <w:r>
        <w:rPr>
          <w:rStyle w:val="afc"/>
          <w:rFonts w:eastAsia="SimSun" w:cstheme="minorBidi"/>
          <w:color w:val="auto"/>
          <w:lang w:eastAsia="en-US"/>
        </w:rPr>
        <w:commentReference w:id="38"/>
      </w:r>
      <w:r w:rsidR="00877B6A">
        <w:t>, однако он неустойчив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r w:rsidR="00AC73FA">
            <w:t>[29]</w:t>
          </w:r>
          <w:r w:rsidR="00AC73FA">
            <w:fldChar w:fldCharType="end"/>
          </w:r>
        </w:sdtContent>
      </w:sdt>
      <w:r w:rsidR="00877B6A">
        <w:t>.</w:t>
      </w:r>
    </w:p>
    <w:p w14:paraId="33076609" w14:textId="2ECC2D61" w:rsidR="002D37FE" w:rsidRPr="002D37FE" w:rsidRDefault="002D37FE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9F5BC13" wp14:editId="30D689B0">
                <wp:extent cx="5704401" cy="1148862"/>
                <wp:effectExtent l="0" t="0" r="0" b="0"/>
                <wp:docPr id="89" name="Группа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401" cy="1148862"/>
                          <a:chOff x="-70938" y="1532218"/>
                          <a:chExt cx="6903538" cy="1390346"/>
                        </a:xfrm>
                      </wpg:grpSpPr>
                      <pic:pic xmlns:pic="http://schemas.openxmlformats.org/drawingml/2006/picture">
                        <pic:nvPicPr>
                          <pic:cNvPr id="90" name="Рисунок 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01" b="24360"/>
                          <a:stretch/>
                        </pic:blipFill>
                        <pic:spPr>
                          <a:xfrm>
                            <a:off x="0" y="1532218"/>
                            <a:ext cx="6832600" cy="1227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Надпись 91"/>
                        <wps:cNvSpPr txBox="1"/>
                        <wps:spPr>
                          <a:xfrm>
                            <a:off x="-70938" y="2662060"/>
                            <a:ext cx="6832600" cy="2605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5EAAD3" w14:textId="755BB600" w:rsidR="004602CC" w:rsidRPr="00E43886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. Механизм </w:t>
                              </w:r>
                              <w:r w:rsidR="006258BC">
                                <w:t xml:space="preserve">распада </w:t>
                              </w:r>
                              <w:proofErr w:type="spellStart"/>
                              <w:r w:rsidR="006258BC">
                                <w:t>фенолэфира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5BC13" id="Группа 89" o:spid="_x0000_s1044" style="width:449.15pt;height:90.45pt;mso-position-horizontal-relative:char;mso-position-vertical-relative:line" coordorigin="-709,15322" coordsize="69035,13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">
                <v:shape id="Рисунок 90" o:spid="_x0000_s1045" type="#_x0000_t75" style="position:absolute;top:15322;width:68326;height:12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">
                  <v:imagedata r:id="rId14" o:title="" croptop="27526f" cropbottom="15965f"/>
                </v:shape>
                <v:shape id="Надпись 91" o:spid="_x0000_s1046" type="#_x0000_t202" style="position:absolute;left:-709;top:26620;width:68325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345EAAD3" w14:textId="755BB600" w:rsidR="004602CC" w:rsidRPr="00E43886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. Механизм </w:t>
                        </w:r>
                        <w:r w:rsidR="006258BC">
                          <w:t xml:space="preserve">распада </w:t>
                        </w:r>
                        <w:proofErr w:type="spellStart"/>
                        <w:r w:rsidR="006258BC">
                          <w:t>фенолэфира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6F3C20" w14:textId="3FE96016" w:rsidR="00877B6A" w:rsidRDefault="00877B6A" w:rsidP="00877B6A">
      <w:pPr>
        <w:pStyle w:val="a3"/>
      </w:pPr>
      <w:r>
        <w:lastRenderedPageBreak/>
        <w:t>При этом</w:t>
      </w:r>
      <w:commentRangeStart w:id="39"/>
      <w:r>
        <w:t xml:space="preserve"> в системе наблюдается равновесие между </w:t>
      </w:r>
      <w:commentRangeEnd w:id="39"/>
      <w:r>
        <w:rPr>
          <w:rStyle w:val="afc"/>
          <w:rFonts w:eastAsia="SimSun" w:cstheme="minorBidi"/>
          <w:color w:val="auto"/>
          <w:lang w:eastAsia="en-US"/>
        </w:rPr>
        <w:commentReference w:id="39"/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6258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UxOjI4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r w:rsidR="006258BC">
            <w:t>[32]</w:t>
          </w:r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40"/>
      <w:r>
        <w:t xml:space="preserve">константа равновесия </w:t>
      </w:r>
      <w:commentRangeEnd w:id="40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t>[32]</w:t>
            </w:r>
          </w:hyperlink>
          <w:r>
            <w:fldChar w:fldCharType="end"/>
          </w:r>
        </w:sdtContent>
      </w:sdt>
      <w:r>
        <w:t>.</w:t>
      </w:r>
    </w:p>
    <w:p w14:paraId="7A626CAA" w14:textId="77777777" w:rsidR="00877B6A" w:rsidRDefault="00877B6A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D10CE03" wp14:editId="38BC4A91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8F1E48" w14:textId="280ECCAF" w:rsidR="004602CC" w:rsidRPr="0062379C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1" w:name="_Ref13505167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41"/>
                              <w:r>
                                <w:t xml:space="preserve">. Взаимодействие </w:t>
                              </w:r>
                              <w:proofErr w:type="spellStart"/>
                              <w:r>
                                <w:t>оксифеноксильных</w:t>
                              </w:r>
                              <w:proofErr w:type="spellEnd"/>
                              <w:r>
                                <w:t xml:space="preserve">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0CE03" id="Группа 70" o:spid="_x0000_s1047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MlyeQMAAAQ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">
                <v:shape id="Рисунок 68" o:spid="_x0000_s1048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30" o:title=""/>
                </v:shape>
                <v:shape id="Надпись 69" o:spid="_x0000_s1049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188F1E48" w14:textId="280ECCAF" w:rsidR="004602CC" w:rsidRPr="0062379C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2" w:name="_Ref13505167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42"/>
                        <w:r>
                          <w:t xml:space="preserve">. Взаимодействие </w:t>
                        </w:r>
                        <w:proofErr w:type="spellStart"/>
                        <w:r>
                          <w:t>оксифеноксильных</w:t>
                        </w:r>
                        <w:proofErr w:type="spellEnd"/>
                        <w:r>
                          <w:t xml:space="preserve">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EFBC2E" w14:textId="67C88B7A" w:rsidR="00877B6A" w:rsidRPr="003A452C" w:rsidRDefault="00F52122" w:rsidP="00877B6A">
      <w:pPr>
        <w:pStyle w:val="a2"/>
        <w:rPr>
          <w:lang w:eastAsia="en-US"/>
        </w:rPr>
      </w:pPr>
      <w:commentRangeStart w:id="43"/>
      <w:r>
        <w:rPr>
          <w:lang w:eastAsia="en-US"/>
        </w:rPr>
        <w:t>Эта реакция является ингибирующей для полимеризации</w:t>
      </w:r>
      <w:commentRangeEnd w:id="43"/>
      <w:r w:rsidR="00810FDE">
        <w:rPr>
          <w:rStyle w:val="afc"/>
          <w:rFonts w:eastAsia="SimSun" w:cstheme="minorBidi"/>
          <w:color w:val="auto"/>
          <w:lang w:eastAsia="en-US"/>
        </w:rPr>
        <w:commentReference w:id="43"/>
      </w:r>
      <w:r w:rsidR="00810FDE">
        <w:rPr>
          <w:lang w:eastAsia="en-US"/>
        </w:rPr>
        <w:t xml:space="preserve">. </w:t>
      </w:r>
      <w:r w:rsidR="00877B6A">
        <w:rPr>
          <w:lang w:eastAsia="en-US"/>
        </w:rPr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rPr>
          <w:lang w:eastAsia="en-US"/>
        </w:rPr>
        <w:t>электроно</w:t>
      </w:r>
      <w:proofErr w:type="spellEnd"/>
      <w:r w:rsidR="00877B6A">
        <w:rPr>
          <w:lang w:eastAsia="en-US"/>
        </w:rPr>
        <w:t>-акцепторными</w:t>
      </w:r>
      <w:proofErr w:type="gramEnd"/>
      <w:r w:rsidR="00877B6A">
        <w:rPr>
          <w:lang w:eastAsia="en-US"/>
        </w:rPr>
        <w:t xml:space="preserve"> свойствами и стерической затрудненностью карбонильных групп в молекуле хинона - наличие</w:t>
      </w:r>
      <w:r w:rsidR="00877B6A">
        <w:t xml:space="preserve">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810FDE">
        <w:t xml:space="preserve">Схема </w:t>
      </w:r>
      <w:r w:rsidR="00810FDE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rPr>
              <w:lang w:eastAsia="en-US"/>
            </w:rP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EF5950">
              <w:rPr>
                <w:lang w:eastAsia="en-US"/>
              </w:rPr>
              <w:t>[35]</w:t>
            </w:r>
          </w:hyperlink>
          <w:r w:rsidR="00877B6A">
            <w:rPr>
              <w:lang w:eastAsia="en-US"/>
            </w:rPr>
            <w:fldChar w:fldCharType="end"/>
          </w:r>
        </w:sdtContent>
      </w:sdt>
      <w:r w:rsidR="00877B6A">
        <w:rPr>
          <w:lang w:eastAsia="en-US"/>
        </w:rPr>
        <w:t xml:space="preserve">. </w:t>
      </w:r>
    </w:p>
    <w:p w14:paraId="04130575" w14:textId="77777777" w:rsidR="00877B6A" w:rsidRDefault="00877B6A" w:rsidP="00877B6A">
      <w:pPr>
        <w:pStyle w:val="a2"/>
      </w:pPr>
    </w:p>
    <w:p w14:paraId="68C51DB0" w14:textId="77777777" w:rsidR="00877B6A" w:rsidRDefault="00877B6A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A8571B9" wp14:editId="5C687FE7">
                <wp:extent cx="4677410" cy="320103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201035"/>
                          <a:chOff x="0" y="0"/>
                          <a:chExt cx="4677410" cy="320103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896EDF" w14:textId="5974872C" w:rsidR="004602CC" w:rsidRPr="00273B61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4" w:name="_Ref13505231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44"/>
                              <w:r>
                                <w:t xml:space="preserve">. Реакция образования пирокатехина при взаимодействии </w:t>
                              </w:r>
                              <w:proofErr w:type="spellStart"/>
                              <w:r>
                                <w:t>семихонового</w:t>
                              </w:r>
                              <w:proofErr w:type="spellEnd"/>
                              <w:r>
                                <w:t xml:space="preserve"> радикала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571B9" id="Группа 73" o:spid="_x0000_s1050" style="width:368.3pt;height:252.05pt;mso-position-horizontal-relative:char;mso-position-vertical-relative:line" coordsize="46774,32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">
                <v:shape id="Рисунок 71" o:spid="_x0000_s1051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32" o:title=""/>
                </v:shape>
                <v:shape id="Надпись 72" o:spid="_x0000_s1052" type="#_x0000_t202" style="position:absolute;top:28600;width:46774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45896EDF" w14:textId="5974872C" w:rsidR="004602CC" w:rsidRPr="00273B61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5" w:name="_Ref13505231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45"/>
                        <w:r>
                          <w:t xml:space="preserve">. Реакция образования пирокатехина при взаимодействии </w:t>
                        </w:r>
                        <w:proofErr w:type="spellStart"/>
                        <w:r>
                          <w:t>семихонового</w:t>
                        </w:r>
                        <w:proofErr w:type="spellEnd"/>
                        <w:r>
                          <w:t xml:space="preserve"> радикала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5815E8" w14:textId="01D1BA7F" w:rsidR="002D37FE" w:rsidRDefault="00877B6A" w:rsidP="002D37FE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</w:t>
      </w:r>
      <w:commentRangeStart w:id="46"/>
      <w:commentRangeStart w:id="47"/>
      <w:r w:rsidRPr="00E303DB">
        <w:t>приводит</w:t>
      </w:r>
      <w:commentRangeEnd w:id="46"/>
      <w:r w:rsidRPr="00E303DB">
        <w:rPr>
          <w:rStyle w:val="afc"/>
          <w:rFonts w:eastAsia="SimSun" w:cstheme="minorBidi"/>
          <w:color w:val="auto"/>
          <w:lang w:eastAsia="en-US"/>
        </w:rPr>
        <w:commentReference w:id="46"/>
      </w:r>
      <w:commentRangeEnd w:id="47"/>
      <w:r w:rsidRPr="00E303DB">
        <w:rPr>
          <w:rStyle w:val="afc"/>
          <w:rFonts w:eastAsia="SimSun" w:cstheme="minorBidi"/>
          <w:color w:val="auto"/>
          <w:lang w:eastAsia="en-US"/>
        </w:rPr>
        <w:commentReference w:id="47"/>
      </w:r>
      <w:r w:rsidRPr="00E303DB">
        <w:t xml:space="preserve">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>
            <w:fldChar w:fldCharType="end"/>
          </w:r>
        </w:sdtContent>
      </w:sdt>
      <w:r w:rsidR="003E06C9">
        <w:t xml:space="preserve">, она равновесна с константой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3E06C9">
        <w:rPr>
          <w:b/>
          <w:bCs/>
          <w:lang w:val="en-US"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3E06C9" w:rsidRPr="003E06C9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3VDE4OjUxOjI4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ZjdiZGZiMTEtMjMzNS00MTMzLWE3MmUtOGY4ZDk4OWM3ZjRmIiwiVGV4dCI6IlszM10iLCJXQUlWZXJzaW9uIjoiNi4xNS4yLjAifQ==}</w:instrText>
          </w:r>
          <w:r w:rsidR="003E06C9" w:rsidRPr="003E06C9">
            <w:rPr>
              <w:lang w:val="en-US"/>
            </w:rPr>
            <w:fldChar w:fldCharType="separate"/>
          </w:r>
          <w:r w:rsidR="003E06C9" w:rsidRPr="003E06C9">
            <w:rPr>
              <w:lang w:val="en-US"/>
            </w:rPr>
            <w:t>[33]</w:t>
          </w:r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810FDE">
        <w:t xml:space="preserve">Схема </w:t>
      </w:r>
      <w:r w:rsidR="00810FDE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</w:t>
      </w:r>
      <w:r w:rsidR="002D37FE" w:rsidRPr="00786CA9">
        <w:lastRenderedPageBreak/>
        <w:t xml:space="preserve">исчезновения </w:t>
      </w:r>
      <w:proofErr w:type="spellStart"/>
      <w:r w:rsidR="002D37FE" w:rsidRPr="00786CA9">
        <w:t>семихиноновых</w:t>
      </w:r>
      <w:proofErr w:type="spellEnd"/>
      <w:r w:rsidR="002D37FE" w:rsidRPr="00786CA9">
        <w:t xml:space="preserve"> 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ODoyMT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EF5950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2D37FE" w14:paraId="488AAC99" w14:textId="77777777" w:rsidTr="00877B6A">
        <w:tc>
          <w:tcPr>
            <w:tcW w:w="500" w:type="pct"/>
          </w:tcPr>
          <w:p w14:paraId="154D5228" w14:textId="77777777" w:rsidR="002D37FE" w:rsidRDefault="002D37FE" w:rsidP="00877B6A">
            <w:pPr>
              <w:pStyle w:val="a3"/>
            </w:pPr>
          </w:p>
        </w:tc>
        <w:tc>
          <w:tcPr>
            <w:tcW w:w="4000" w:type="pct"/>
          </w:tcPr>
          <w:p w14:paraId="52557929" w14:textId="77777777" w:rsidR="002D37FE" w:rsidRPr="00236A88" w:rsidRDefault="004602CC" w:rsidP="00877B6A">
            <w:pPr>
              <w:pStyle w:val="a3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3415EF50" w14:textId="38FCF6A7" w:rsidR="002D37FE" w:rsidRDefault="002D37FE" w:rsidP="00877B6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3CF0FE05" w14:textId="77777777" w:rsidR="00810FDE" w:rsidRDefault="00810FDE" w:rsidP="002D37FE">
      <w:pPr>
        <w:pStyle w:val="a2"/>
      </w:pPr>
    </w:p>
    <w:p w14:paraId="3A50844A" w14:textId="7D53AB79" w:rsidR="00810FDE" w:rsidRDefault="00810FDE" w:rsidP="00810FDE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0DE62969" wp14:editId="51CF5CB6">
                <wp:extent cx="5720080" cy="1732915"/>
                <wp:effectExtent l="0" t="0" r="0" b="635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EFE9F8" w14:textId="35A5E911" w:rsidR="004602CC" w:rsidRPr="00C503EE" w:rsidRDefault="004602CC" w:rsidP="00810FD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8" w:name="_Ref13524176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48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Диспропорционирование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="006258BC">
                                <w:t>оксифенксильных</w:t>
                              </w:r>
                              <w:proofErr w:type="spellEnd"/>
                              <w:r>
                                <w:t xml:space="preserve"> радикалов.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62969" id="Группа 4" o:spid="_x0000_s1053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">
                <v:shape id="Рисунок 12" o:spid="_x0000_s1054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">
                  <v:imagedata r:id="rId20" o:title=""/>
                </v:shape>
                <v:shape id="Надпись 13" o:spid="_x0000_s1055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3DEFE9F8" w14:textId="35A5E911" w:rsidR="004602CC" w:rsidRPr="00C503EE" w:rsidRDefault="004602CC" w:rsidP="00810FD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9" w:name="_Ref13524176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49"/>
                        <w:r>
                          <w:t xml:space="preserve">. </w:t>
                        </w:r>
                        <w:proofErr w:type="spellStart"/>
                        <w:r>
                          <w:t>Диспропорционирование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="006258BC">
                          <w:t>оксифенксильных</w:t>
                        </w:r>
                        <w:proofErr w:type="spellEnd"/>
                        <w:r>
                          <w:t xml:space="preserve"> радикалов.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commentRangeStart w:id="50"/>
      <w:commentRangeEnd w:id="50"/>
      <w:r>
        <w:rPr>
          <w:rStyle w:val="afc"/>
        </w:rPr>
        <w:commentReference w:id="50"/>
      </w:r>
    </w:p>
    <w:p w14:paraId="0B0C4FF0" w14:textId="09906651" w:rsidR="002D37FE" w:rsidRPr="00E548AF" w:rsidRDefault="002D37FE" w:rsidP="002D37FE">
      <w:pPr>
        <w:pStyle w:val="a2"/>
      </w:pPr>
      <w:r>
        <w:t xml:space="preserve">Константы скорости реакций гибели нейтральных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810FDE" w:rsidRPr="003D089E">
        <w:t xml:space="preserve">Таблица </w:t>
      </w:r>
      <w:r w:rsidR="00810FDE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9D078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ODo1MToyO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r w:rsidR="009D078A">
            <w:t>[17]</w:t>
          </w:r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51"/>
      <w:r>
        <w:t xml:space="preserve">по константам скорости реакций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</w:t>
      </w:r>
      <w:proofErr w:type="spellStart"/>
      <w:r w:rsidR="00E548AF">
        <w:t>диспопроционирования</w:t>
      </w:r>
      <w:proofErr w:type="spellEnd"/>
      <w:r w:rsidR="00E548AF">
        <w:t xml:space="preserve"> </w:t>
      </w:r>
      <w:proofErr w:type="spellStart"/>
      <w:r w:rsidR="00E548AF">
        <w:t>семихинонных</w:t>
      </w:r>
      <w:proofErr w:type="spellEnd"/>
      <w:r w:rsidR="00E548AF">
        <w:t xml:space="preserve"> радикалов нужных о-</w:t>
      </w:r>
      <w:proofErr w:type="spellStart"/>
      <w:r w:rsidR="00E548AF">
        <w:t>хинонв</w:t>
      </w:r>
      <w:proofErr w:type="spellEnd"/>
      <w:r w:rsidR="00E548AF">
        <w:t xml:space="preserve"> не было найдено</w:t>
      </w:r>
      <w:commentRangeEnd w:id="51"/>
      <w:r w:rsidR="00E548AF">
        <w:rPr>
          <w:rStyle w:val="afc"/>
          <w:rFonts w:eastAsia="SimSun" w:cstheme="minorBidi"/>
          <w:color w:val="auto"/>
          <w:lang w:eastAsia="en-US"/>
        </w:rPr>
        <w:commentReference w:id="51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20F6F3C" wp14:editId="452B2205">
                <wp:extent cx="5156294" cy="4535157"/>
                <wp:effectExtent l="0" t="0" r="635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94" cy="4535157"/>
                          <a:chOff x="0" y="212311"/>
                          <a:chExt cx="5156835" cy="453636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571607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49B81A07" w:rsidR="004602CC" w:rsidRPr="003D089E" w:rsidRDefault="004602CC" w:rsidP="00877B6A">
                              <w:pPr>
                                <w:pStyle w:val="af4"/>
                                <w:jc w:val="left"/>
                              </w:pPr>
                              <w:bookmarkStart w:id="52" w:name="_Ref135124116"/>
                              <w:bookmarkStart w:id="53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52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5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56" style="width:406pt;height:357.1pt;mso-position-horizontal-relative:char;mso-position-vertical-relative:line" coordorigin=",2123" coordsize="51568,45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">
                <v:shape id="Рисунок 75" o:spid="_x0000_s1057" type="#_x0000_t75" style="position:absolute;left:6902;top:5716;width:40804;height:4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4" o:title="" croptop="4354f"/>
                </v:shape>
                <v:shape id="Надпись 76" o:spid="_x0000_s1058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49B81A07" w:rsidR="004602CC" w:rsidRPr="003D089E" w:rsidRDefault="004602CC" w:rsidP="00877B6A">
                        <w:pPr>
                          <w:pStyle w:val="af4"/>
                          <w:jc w:val="left"/>
                        </w:pPr>
                        <w:bookmarkStart w:id="54" w:name="_Ref135124116"/>
                        <w:bookmarkStart w:id="55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54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450EDD">
      <w:pPr>
        <w:pStyle w:val="33"/>
      </w:pPr>
      <w:r>
        <w:t>Стабильность продуктов реакции фотовосстановления</w:t>
      </w:r>
    </w:p>
    <w:p w14:paraId="4518D33A" w14:textId="7F391B78" w:rsidR="00383542" w:rsidRDefault="00F87803" w:rsidP="00301230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lastRenderedPageBreak/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B56920">
        <w:fldChar w:fldCharType="begin"/>
      </w:r>
      <w:r w:rsidR="00B56920">
        <w:instrText xml:space="preserve"> REF _Ref134898811 \h </w:instrText>
      </w:r>
      <w:r w:rsidR="00B56920">
        <w:fldChar w:fldCharType="separate"/>
      </w:r>
      <w:r w:rsidR="00810FDE">
        <w:t xml:space="preserve">Схема </w:t>
      </w:r>
      <w:r w:rsidR="00810FDE">
        <w:rPr>
          <w:noProof/>
        </w:rPr>
        <w:t>9</w:t>
      </w:r>
      <w:r w:rsidR="00B56920">
        <w:fldChar w:fldCharType="end"/>
      </w:r>
      <w:r w:rsidR="00301230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6139B7C6" w:rsidR="004602CC" w:rsidRPr="00017EE8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6" w:name="_Ref134898811"/>
                              <w:bookmarkStart w:id="57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bookmarkEnd w:id="56"/>
                              <w:r>
                                <w:t xml:space="preserve">. Механизм распада </w:t>
                              </w:r>
                              <w:proofErr w:type="spellStart"/>
                              <w:r>
                                <w:t>аминозамещенного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фенолэфира</w:t>
                              </w:r>
                              <w:bookmarkEnd w:id="57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59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">
                <v:shape id="Рисунок 47" o:spid="_x0000_s1060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36" o:title=""/>
                </v:shape>
                <v:shape id="Надпись 48" o:spid="_x0000_s1061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6139B7C6" w:rsidR="004602CC" w:rsidRPr="00017EE8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4898811"/>
                        <w:bookmarkStart w:id="59" w:name="_Ref134898808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bookmarkEnd w:id="58"/>
                        <w:r>
                          <w:t xml:space="preserve">. Механизм распада </w:t>
                        </w:r>
                        <w:proofErr w:type="spellStart"/>
                        <w:r>
                          <w:t>аминозамещенного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фенолэфира</w:t>
                        </w:r>
                        <w:bookmarkEnd w:id="59"/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1166E7AC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953FE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1MToyOC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E3VDE4OjUxOjI4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r w:rsidR="00953FE3">
            <w:t>[9, 36]</w:t>
          </w:r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commentRangeStart w:id="60"/>
      <w:r>
        <w:fldChar w:fldCharType="begin"/>
      </w:r>
      <w:r>
        <w:instrText xml:space="preserve"> REF _Ref134826791 \h </w:instrText>
      </w:r>
      <w:r>
        <w:fldChar w:fldCharType="separate"/>
      </w:r>
      <w:r w:rsidR="00810FDE">
        <w:t xml:space="preserve">Таблица </w:t>
      </w:r>
      <w:r w:rsidR="00810FDE">
        <w:rPr>
          <w:noProof/>
        </w:rPr>
        <w:t>2</w:t>
      </w:r>
      <w:r>
        <w:fldChar w:fldCharType="end"/>
      </w:r>
      <w:commentRangeEnd w:id="60"/>
      <w:r w:rsidR="00953FE3">
        <w:rPr>
          <w:rStyle w:val="afc"/>
          <w:rFonts w:eastAsia="SimSun" w:cstheme="minorBidi"/>
          <w:color w:val="auto"/>
          <w:lang w:eastAsia="en-US"/>
        </w:rPr>
        <w:commentReference w:id="60"/>
      </w:r>
      <w:r w:rsidR="00035089">
        <w:t>:</w:t>
      </w:r>
    </w:p>
    <w:p w14:paraId="13B65A96" w14:textId="346CB922" w:rsidR="00E60B0F" w:rsidRDefault="00E60B0F" w:rsidP="003D68D9">
      <w:pPr>
        <w:pStyle w:val="aff5"/>
      </w:pPr>
    </w:p>
    <w:p w14:paraId="4F933DCE" w14:textId="550F87C0" w:rsidR="00D2740F" w:rsidRPr="00301230" w:rsidRDefault="00D35582" w:rsidP="0030123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2A657425" w:rsidR="004602CC" w:rsidRPr="001A6EFC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1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61"/>
                              <w:r>
                                <w:t xml:space="preserve">. Константы распада различных </w:t>
                              </w:r>
                              <w:proofErr w:type="spellStart"/>
                              <w:r>
                                <w:t>фенолэфиров</w:t>
                              </w:r>
                              <w:proofErr w:type="spellEnd"/>
                              <w:r>
                                <w:t xml:space="preserve">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62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59Y1SA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">
                <v:group id="Группа 44" o:spid="_x0000_s1063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4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39" o:title="" croptop="564f" cropright="27600f"/>
                  </v:shape>
                  <v:shape id="Рисунок 43" o:spid="_x0000_s1065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40" o:title="" croptop="1431f" cropbottom="1231f" cropright="25230f"/>
                  </v:shape>
                </v:group>
                <v:shape id="Надпись 45" o:spid="_x0000_s1066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2A657425" w:rsidR="004602CC" w:rsidRPr="001A6EFC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2" w:name="_Ref13482679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62"/>
                        <w:r>
                          <w:t xml:space="preserve">. Константы распада различных </w:t>
                        </w:r>
                        <w:proofErr w:type="spellStart"/>
                        <w:r>
                          <w:t>фенолэфиров</w:t>
                        </w:r>
                        <w:proofErr w:type="spellEnd"/>
                        <w:r>
                          <w:t xml:space="preserve">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144C3DE1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810FDE">
        <w:t xml:space="preserve">Схема </w:t>
      </w:r>
      <w:r w:rsidR="00810FDE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AA19CE">
        <w:fldChar w:fldCharType="begin"/>
      </w:r>
      <w:r w:rsidR="00AA19CE">
        <w:instrText xml:space="preserve"> REF _Ref134996846 \h </w:instrText>
      </w:r>
      <w:r w:rsidR="00AA19CE">
        <w:fldChar w:fldCharType="separate"/>
      </w:r>
      <w:r w:rsidR="00810FDE">
        <w:t xml:space="preserve">Схема </w:t>
      </w:r>
      <w:r w:rsidR="00810FDE">
        <w:rPr>
          <w:noProof/>
        </w:rPr>
        <w:t>11</w:t>
      </w:r>
      <w:r w:rsidR="00AA19CE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</w:t>
      </w:r>
      <w:r w:rsidR="000930F5">
        <w:t xml:space="preserve">, </w:t>
      </w:r>
      <w:commentRangeStart w:id="63"/>
      <w:r w:rsidR="000930F5">
        <w:t>со скоростью примерно такой же что и фотовосстановление</w:t>
      </w:r>
      <w:commentRangeEnd w:id="63"/>
      <w:r w:rsidR="000930F5">
        <w:rPr>
          <w:rStyle w:val="afc"/>
          <w:rFonts w:eastAsia="SimSun" w:cstheme="minorBidi"/>
          <w:color w:val="auto"/>
          <w:lang w:eastAsia="en-US"/>
        </w:rPr>
        <w:commentReference w:id="63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r:id="rId41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0930F5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7BCF5D69" w:rsidR="004602CC" w:rsidRPr="00EF334A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4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bookmarkEnd w:id="64"/>
                              <w:r>
                                <w:t xml:space="preserve">. Схема </w:t>
                              </w:r>
                              <w:proofErr w:type="spellStart"/>
                              <w:r>
                                <w:t>декарбонилирования</w:t>
                              </w:r>
                              <w:proofErr w:type="spellEnd"/>
                              <w:r>
                                <w:t xml:space="preserve">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67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">
                <v:shape id="Рисунок 53" o:spid="_x0000_s1068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43" o:title=""/>
                </v:shape>
                <v:shape id="Надпись 54" o:spid="_x0000_s1069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7BCF5D69" w:rsidR="004602CC" w:rsidRPr="00EF334A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5" w:name="_Ref13499650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bookmarkEnd w:id="65"/>
                        <w:r>
                          <w:t xml:space="preserve">. Схема </w:t>
                        </w:r>
                        <w:proofErr w:type="spellStart"/>
                        <w:r>
                          <w:t>декарбонилирования</w:t>
                        </w:r>
                        <w:proofErr w:type="spellEnd"/>
                        <w:r>
                          <w:t xml:space="preserve">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76FD1DEA" w:rsidR="004602CC" w:rsidRPr="005E6924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6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66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Димеризация</w:t>
                              </w:r>
                              <w:proofErr w:type="spellEnd"/>
                              <w:r>
                                <w:t xml:space="preserve"> замещённого </w:t>
                              </w:r>
                              <w:proofErr w:type="spellStart"/>
                              <w:proofErr w:type="gramStart"/>
                              <w:r>
                                <w:t>бицикло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70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">
                <v:shape id="Рисунок 35" o:spid="_x0000_s1071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45" o:title=""/>
                </v:shape>
                <v:shape id="Надпись 36" o:spid="_x0000_s1072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76FD1DEA" w:rsidR="004602CC" w:rsidRPr="005E6924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7" w:name="_Ref13499684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67"/>
                        <w:r>
                          <w:t xml:space="preserve">. </w:t>
                        </w:r>
                        <w:proofErr w:type="spellStart"/>
                        <w:r>
                          <w:t>Димеризация</w:t>
                        </w:r>
                        <w:proofErr w:type="spellEnd"/>
                        <w:r>
                          <w:t xml:space="preserve"> замещённого </w:t>
                        </w:r>
                        <w:proofErr w:type="spellStart"/>
                        <w:proofErr w:type="gramStart"/>
                        <w:r>
                          <w:t>бицикло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12D74F1C" w:rsidR="003608D7" w:rsidRDefault="003608D7" w:rsidP="00E454A5">
      <w:pPr>
        <w:pStyle w:val="33"/>
      </w:pPr>
      <w:commentRangeStart w:id="68"/>
      <w:commentRangeStart w:id="69"/>
      <w:r>
        <w:t>Ингибирование</w:t>
      </w:r>
      <w:commentRangeEnd w:id="68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68"/>
      </w:r>
      <w:commentRangeEnd w:id="69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69"/>
      </w:r>
      <w:r w:rsidR="006636C3">
        <w:t xml:space="preserve"> полимеризации</w:t>
      </w:r>
    </w:p>
    <w:p w14:paraId="5353074D" w14:textId="5EF30A87" w:rsidR="00AE7EDD" w:rsidRDefault="001764D1" w:rsidP="00E45A6B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70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70"/>
      <w:r>
        <w:rPr>
          <w:rStyle w:val="afc"/>
          <w:rFonts w:eastAsia="SimSun" w:cstheme="minorBidi"/>
          <w:color w:val="auto"/>
          <w:lang w:eastAsia="en-US"/>
        </w:rPr>
        <w:commentReference w:id="70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EF5950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dUMTg6MjE6NDA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dUMTg6MjE6NDA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>
            <w:fldChar w:fldCharType="separate"/>
          </w:r>
          <w:hyperlink w:anchor="_CTVL00180be62af4b4d4f9cb1655a1d0676010e" w:tooltip="Hohenberg P., K.W. / K.W. Hohenberg P. // Phys. Rev. B. – 1964. – Т.136, №3. – C.864." w:history="1">
            <w:r w:rsidR="00EF5950">
              <w:t>[38</w:t>
            </w:r>
          </w:hyperlink>
          <w:hyperlink w:anchor="_CTVL0019be5edbfe1b245c98aa2b9cb5f1da22e" w:tooltip="Kohn W., Sham L. J. / Kohn W., Sham L. J. // Phys. Rev. A. – 1965. – Т.140, №4. – C.1133." w:history="1">
            <w:r w:rsidR="00EF5950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71"/>
      <w:r w:rsidR="006F35F2" w:rsidRPr="006F35F2">
        <w:t>36Q</w:t>
      </w:r>
      <w:commentRangeEnd w:id="71"/>
      <w:r w:rsidR="00CA6E82">
        <w:rPr>
          <w:rStyle w:val="afc"/>
          <w:rFonts w:eastAsia="SimSun" w:cstheme="minorBidi"/>
          <w:color w:val="auto"/>
          <w:lang w:eastAsia="en-US"/>
        </w:rPr>
        <w:commentReference w:id="71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810FDE">
        <w:t xml:space="preserve">Рисунок </w:t>
      </w:r>
      <w:r w:rsidR="00810FDE">
        <w:rPr>
          <w:noProof/>
        </w:rPr>
        <w:t>3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3A723C5C" w:rsidR="004602CC" w:rsidRPr="00085B74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2" w:name="_Ref13504593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2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73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">
                <v:shape id="Рисунок 38" o:spid="_x0000_s1074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47" o:title=""/>
                </v:shape>
                <v:shape id="Надпись 39" o:spid="_x0000_s1075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3A723C5C" w:rsidR="004602CC" w:rsidRPr="00085B74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3" w:name="_Ref13504593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73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270AFDEC" w:rsidR="006F35F2" w:rsidRDefault="006F35F2" w:rsidP="000626B8">
      <w:pPr>
        <w:pStyle w:val="a2"/>
      </w:pPr>
      <w: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12</w:t>
      </w:r>
      <w:r>
        <w:fldChar w:fldCharType="end"/>
      </w:r>
      <w: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20901CFF" w:rsidR="004602CC" w:rsidRPr="002A68A7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4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74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76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">
                <v:shape id="Рисунок 56" o:spid="_x0000_s1077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49" o:title=""/>
                </v:shape>
                <v:shape id="Надпись 57" o:spid="_x0000_s1078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20901CFF" w:rsidR="004602CC" w:rsidRPr="002A68A7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5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bookmarkEnd w:id="75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7B2F38E4" w:rsidR="00B55CA9" w:rsidRDefault="00255FBF" w:rsidP="000626B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810FDE">
        <w:t xml:space="preserve">Таблица </w:t>
      </w:r>
      <w:r w:rsidR="00810FDE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3A884634" w:rsidR="004602CC" w:rsidRPr="0035319E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6" w:name="_Ref13504690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6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79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txgcW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80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51" o:title="" cropright="2300f"/>
                </v:shape>
                <v:shape id="Надпись 60" o:spid="_x0000_s1081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3A884634" w:rsidR="004602CC" w:rsidRPr="0035319E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7" w:name="_Ref13504690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77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2B425157" w:rsidR="00B55CA9" w:rsidRDefault="00725F81" w:rsidP="00B55CA9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 главную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</w:t>
      </w:r>
      <w:r w:rsidRPr="00725F81">
        <w:lastRenderedPageBreak/>
        <w:t>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810FDE">
        <w:t xml:space="preserve">Таблица </w:t>
      </w:r>
      <w:r w:rsidR="00810FDE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5DB820ED" w14:textId="03DF3467" w:rsidR="00255FBF" w:rsidRDefault="00B55CA9" w:rsidP="0030123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5F1840B2" w:rsidR="004602CC" w:rsidRPr="00C652B6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8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78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82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">
                <v:shape id="Рисунок 65" o:spid="_x0000_s1083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53" o:title=""/>
                </v:shape>
                <v:shape id="Надпись 66" o:spid="_x0000_s1084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5F1840B2" w:rsidR="004602CC" w:rsidRPr="00C652B6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9" w:name="_Ref135047443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79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ACBC4" w14:textId="735C6B6A" w:rsidR="00255FBF" w:rsidRDefault="00255FBF" w:rsidP="000626B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80"/>
      <w:r w:rsidR="009C105D">
        <w:t>электронная</w:t>
      </w:r>
      <w:r w:rsidRPr="00255FBF">
        <w:t xml:space="preserve"> </w:t>
      </w:r>
      <w:commentRangeEnd w:id="80"/>
      <w:r w:rsidR="009C105D">
        <w:rPr>
          <w:rStyle w:val="afc"/>
          <w:rFonts w:eastAsia="SimSun" w:cstheme="minorBidi"/>
          <w:color w:val="auto"/>
          <w:lang w:eastAsia="en-US"/>
        </w:rPr>
        <w:commentReference w:id="80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810FDE">
        <w:t xml:space="preserve">Схема </w:t>
      </w:r>
      <w:r w:rsidR="00810FDE">
        <w:rPr>
          <w:noProof/>
        </w:rPr>
        <w:t>13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56CB28" wp14:editId="6820C83C">
                <wp:extent cx="3441700" cy="4887595"/>
                <wp:effectExtent l="0" t="0" r="6350" b="825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887595"/>
                          <a:chOff x="0" y="0"/>
                          <a:chExt cx="3441700" cy="488759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1A269BCC" w:rsidR="004602CC" w:rsidRPr="005F0583" w:rsidRDefault="004602CC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1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81"/>
                              <w:r>
                                <w:t xml:space="preserve">. Резонансные структуры замещенных </w:t>
                              </w:r>
                              <w:proofErr w:type="spellStart"/>
                              <w:r w:rsidR="006258BC">
                                <w:t>оксифенксильных</w:t>
                              </w:r>
                              <w:proofErr w:type="spellEnd"/>
                              <w:r w:rsidR="006258BC">
                                <w:t xml:space="preserve"> </w:t>
                              </w:r>
                              <w:r w:rsidR="009A0C45">
                                <w:t>радикалов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085" style="width:271pt;height:384.85pt;mso-position-horizontal-relative:char;mso-position-vertical-relative:line" coordsize="34417,48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">
                <v:shape id="Рисунок 62" o:spid="_x0000_s1086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55" o:title=""/>
                </v:shape>
                <v:shape id="Надпись 63" o:spid="_x0000_s1087" type="#_x0000_t202" style="position:absolute;top:45466;width:34417;height:3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1A269BCC" w:rsidR="004602CC" w:rsidRPr="005F0583" w:rsidRDefault="004602CC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2" w:name="_Ref1350468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82"/>
                        <w:r>
                          <w:t xml:space="preserve">. Резонансные структуры замещенных </w:t>
                        </w:r>
                        <w:proofErr w:type="spellStart"/>
                        <w:r w:rsidR="006258BC">
                          <w:t>оксифенксильных</w:t>
                        </w:r>
                        <w:proofErr w:type="spellEnd"/>
                        <w:r w:rsidR="006258BC">
                          <w:t xml:space="preserve"> </w:t>
                        </w:r>
                        <w:r w:rsidR="009A0C45">
                          <w:t>радикалов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596D11" w14:textId="78149A1D" w:rsidR="00383542" w:rsidRDefault="004D45E5" w:rsidP="00CC12F7">
      <w:pPr>
        <w:pStyle w:val="33"/>
      </w:pPr>
      <w:r w:rsidRPr="00EE2A7A">
        <w:t>Итоговый механизм</w:t>
      </w:r>
      <w:r w:rsidR="00877B6A">
        <w:t xml:space="preserve"> </w:t>
      </w:r>
    </w:p>
    <w:p w14:paraId="7BDF2248" w14:textId="1FD25FC6" w:rsidR="0027712E" w:rsidRDefault="0027712E" w:rsidP="00644CFE">
      <w:pPr>
        <w:pStyle w:val="23"/>
      </w:pPr>
      <w:bookmarkStart w:id="83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4602CC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41818B23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480875FC" w14:textId="64BDCE00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84"/>
      <w:r w:rsidR="00E452D9">
        <w:t>высоки</w:t>
      </w:r>
      <w:commentRangeEnd w:id="84"/>
      <w:r w:rsidR="00E452D9">
        <w:rPr>
          <w:rStyle w:val="afc"/>
          <w:rFonts w:eastAsia="SimSun" w:cstheme="minorBidi"/>
          <w:color w:val="auto"/>
          <w:lang w:eastAsia="en-US"/>
        </w:rPr>
        <w:commentReference w:id="84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dUMTg6MjE6NDA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EF5950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85"/>
      <w:r w:rsidR="00E452D9">
        <w:t>10</w:t>
      </w:r>
      <w:commentRangeEnd w:id="85"/>
      <w:r w:rsidR="00E452D9">
        <w:rPr>
          <w:rStyle w:val="afc"/>
          <w:rFonts w:eastAsia="SimSun" w:cstheme="minorBidi"/>
          <w:color w:val="auto"/>
          <w:lang w:eastAsia="en-US"/>
        </w:rPr>
        <w:commentReference w:id="85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</w:t>
      </w:r>
      <w:r w:rsidR="00891194">
        <w:lastRenderedPageBreak/>
        <w:t>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EF5950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86"/>
      <w:r w:rsidR="00891194">
        <w:t>механизм</w:t>
      </w:r>
      <w:commentRangeEnd w:id="86"/>
      <w:r w:rsidR="00321798">
        <w:rPr>
          <w:rStyle w:val="afc"/>
          <w:rFonts w:eastAsia="SimSun" w:cstheme="minorBidi"/>
          <w:color w:val="auto"/>
          <w:lang w:eastAsia="en-US"/>
        </w:rPr>
        <w:commentReference w:id="86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258805A4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</w:t>
      </w:r>
      <w:proofErr w:type="spellStart"/>
      <w:r>
        <w:t>ыми</w:t>
      </w:r>
      <w:proofErr w:type="spellEnd"/>
      <w:r>
        <w:t xml:space="preserve">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4602CC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4602CC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05CFF1A0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4602CC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6A15316A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4602CC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4602CC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87" w:name="_Hlk134744679"/>
      <w:bookmarkEnd w:id="83"/>
      <w:r>
        <w:t>Дискретизация по времени</w:t>
      </w:r>
    </w:p>
    <w:p w14:paraId="31E62F58" w14:textId="05B1FA41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>, заменяется на конечн</w:t>
      </w:r>
      <w:proofErr w:type="spellStart"/>
      <w:r w:rsidR="00B22EDA">
        <w:t>ое</w:t>
      </w:r>
      <w:proofErr w:type="spellEnd"/>
      <w:r w:rsidR="00B22EDA">
        <w:t xml:space="preserve">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EF5950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2359EC87" w:rsidR="008659E8" w:rsidRDefault="008659E8" w:rsidP="008659E8">
      <w:pPr>
        <w:pStyle w:val="a3"/>
        <w:numPr>
          <w:ilvl w:val="0"/>
          <w:numId w:val="24"/>
        </w:numPr>
        <w:ind w:left="426"/>
      </w:pPr>
      <w:r>
        <w:lastRenderedPageBreak/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EF5950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</w:t>
      </w:r>
      <w:proofErr w:type="spellStart"/>
      <w:r w:rsidRPr="00A902F1">
        <w:t>етоды</w:t>
      </w:r>
      <w:proofErr w:type="spellEnd"/>
      <w:r w:rsidRPr="00A902F1">
        <w:t xml:space="preserve">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4602CC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25F0075E" w:rsidR="006838B0" w:rsidRDefault="006838B0" w:rsidP="00185B6A">
            <w:pPr>
              <w:pStyle w:val="a3"/>
              <w:jc w:val="center"/>
            </w:pPr>
            <w:bookmarkStart w:id="88" w:name="_Ref134637239"/>
            <w:r>
              <w:t>(</w:t>
            </w:r>
            <w:fldSimple w:instr=" SEQ Формула \*ARABIC ">
              <w:r w:rsidR="00810FDE">
                <w:rPr>
                  <w:noProof/>
                </w:rPr>
                <w:t>7</w:t>
              </w:r>
            </w:fldSimple>
            <w:r>
              <w:t>)</w:t>
            </w:r>
            <w:bookmarkEnd w:id="88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4602CC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4602CC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05963B0D" w:rsidR="006838B0" w:rsidRDefault="006838B0" w:rsidP="00185B6A">
            <w:pPr>
              <w:pStyle w:val="a3"/>
              <w:jc w:val="center"/>
            </w:pPr>
            <w:bookmarkStart w:id="89" w:name="_Ref134637241"/>
            <w:r>
              <w:t>(</w:t>
            </w:r>
            <w:fldSimple w:instr=" SEQ Формула \*ARABIC ">
              <w:r w:rsidR="00810FDE">
                <w:rPr>
                  <w:noProof/>
                </w:rPr>
                <w:t>8</w:t>
              </w:r>
            </w:fldSimple>
            <w:r>
              <w:t>)</w:t>
            </w:r>
            <w:bookmarkEnd w:id="89"/>
          </w:p>
        </w:tc>
      </w:tr>
    </w:tbl>
    <w:p w14:paraId="0606CF9D" w14:textId="49AFDEF0" w:rsidR="00A410D0" w:rsidRDefault="004602CC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90"/>
      <w:proofErr w:type="spellStart"/>
      <w:r w:rsidR="007A699D" w:rsidRPr="007A699D">
        <w:t>нижнетреугольной</w:t>
      </w:r>
      <w:commentRangeEnd w:id="90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90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N1QxODoyMTo0MC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EF5950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4602CC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2517626E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7FB18147" w14:textId="1690A0ED" w:rsidR="00A410D0" w:rsidRDefault="007A699D" w:rsidP="0032179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91" w:name="_Hlk134744698"/>
      <w:bookmarkEnd w:id="87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92"/>
      <w:r w:rsidR="00234C78">
        <w:t>см. Практическую часть</w:t>
      </w:r>
      <w:commentRangeEnd w:id="92"/>
      <w:r w:rsidR="00321798">
        <w:rPr>
          <w:rStyle w:val="afc"/>
          <w:rFonts w:eastAsia="SimSun" w:cstheme="minorBidi"/>
          <w:color w:val="auto"/>
          <w:lang w:eastAsia="en-US"/>
        </w:rPr>
        <w:commentReference w:id="92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dUMTg6MjE6NDA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EF5950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018DE2D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810FDE">
        <w:t>(</w:t>
      </w:r>
      <w:r w:rsidR="00810FDE">
        <w:rPr>
          <w:noProof/>
        </w:rPr>
        <w:t>7</w:t>
      </w:r>
      <w:r w:rsidR="00810FDE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810FDE">
        <w:t>(</w:t>
      </w:r>
      <w:r w:rsidR="00810FDE">
        <w:rPr>
          <w:noProof/>
        </w:rPr>
        <w:t>8</w:t>
      </w:r>
      <w:r w:rsidR="00810FDE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8472"/>
        <w:gridCol w:w="1124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4602CC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7A764FF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2B362FAA" w14:textId="4F2BDF42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3VDE4OjIxOjQw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rPr>
              <w:color w:val="111111"/>
            </w:rP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EF5950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602AE484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EF5950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4602CC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68DD3A31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4602CC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00DA0398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lastRenderedPageBreak/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EF5950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4B65A184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dUMTg6MjE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rPr>
              <w:color w:val="111111"/>
            </w:rP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EF5950">
              <w:rPr>
                <w:color w:val="111111"/>
              </w:rPr>
              <w:t>[48]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93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93"/>
      <w:r>
        <w:rPr>
          <w:rStyle w:val="afc"/>
          <w:rFonts w:eastAsia="SimSun" w:cstheme="minorBidi"/>
          <w:color w:val="auto"/>
          <w:lang w:eastAsia="en-US"/>
        </w:rPr>
        <w:commentReference w:id="93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94" w:name="_Hlk134744726"/>
      <w:bookmarkEnd w:id="91"/>
      <w:r>
        <w:t>Линеаризация системы и итерационное решение</w:t>
      </w:r>
    </w:p>
    <w:p w14:paraId="1BEAAB6F" w14:textId="4CC79CC4" w:rsidR="00B30060" w:rsidRDefault="007148E3" w:rsidP="00C83C57">
      <w:pPr>
        <w:pStyle w:val="a3"/>
      </w:pPr>
      <w:commentRangeStart w:id="95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95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95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dUMTg6MjE6NDA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EF5950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dUMTg6MjE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EF5950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4602CC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1DE96D25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CB52DE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4602CC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60DC8615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722B7133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3VDE4OjIxOjQw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EF5950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dUMTg6MjE6NDA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EF5950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126569FF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3VDE4OjIxOjQw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EF5950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77ECE6AE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dUMTg6MjE6NDA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EF5950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6ABB73FD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dUMTg6MjE6NDA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EF5950">
              <w:t>[54]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</w:t>
      </w:r>
      <w:r w:rsidR="0015000C" w:rsidRPr="004516FC">
        <w:lastRenderedPageBreak/>
        <w:t xml:space="preserve">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EF5950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96" w:name="_Hlk134744735"/>
      <w:bookmarkEnd w:id="94"/>
      <w:commentRangeStart w:id="97"/>
      <w:r>
        <w:t>Используемые методы</w:t>
      </w:r>
      <w:commentRangeEnd w:id="97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97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96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13FF1531" w:rsidR="00107C7E" w:rsidRPr="00EF5950" w:rsidRDefault="00107C7E" w:rsidP="00D87B12">
      <w:pPr>
        <w:pStyle w:val="11"/>
      </w:pPr>
      <w:r>
        <w:lastRenderedPageBreak/>
        <w:t>Выводы</w:t>
      </w:r>
      <w:r w:rsidR="00782C96" w:rsidRPr="00EF5950">
        <w:t xml:space="preserve"> </w:t>
      </w:r>
    </w:p>
    <w:p w14:paraId="744D8640" w14:textId="4D6899D6" w:rsidR="00B36656" w:rsidRPr="00EF5950" w:rsidRDefault="00B36656" w:rsidP="00EB0C92"/>
    <w:p w14:paraId="5A093B5D" w14:textId="29D3C7B0" w:rsidR="00B36656" w:rsidRPr="00782C96" w:rsidRDefault="00782C96" w:rsidP="00D87B12">
      <w:pPr>
        <w:pStyle w:val="a3"/>
        <w:rPr>
          <w:lang w:val="en-US"/>
        </w:rPr>
      </w:pPr>
      <w:proofErr w:type="spellStart"/>
      <w:r>
        <w:rPr>
          <w:lang w:val="en-US"/>
        </w:rPr>
        <w:t>asdf</w:t>
      </w:r>
      <w:proofErr w:type="spellEnd"/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65F2536F" w14:textId="77777777" w:rsidR="000930F5" w:rsidRPr="000930F5" w:rsidRDefault="000053AF" w:rsidP="000930F5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0930F5">
            <w:t>Список</w:t>
          </w:r>
          <w:r w:rsidR="000930F5" w:rsidRPr="000930F5">
            <w:rPr>
              <w:lang w:val="en-US"/>
            </w:rPr>
            <w:t xml:space="preserve"> </w:t>
          </w:r>
          <w:r w:rsidR="000930F5">
            <w:t>литературы</w:t>
          </w:r>
        </w:p>
        <w:p w14:paraId="01CCCCFC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1.</w:t>
          </w:r>
          <w:r w:rsidRPr="000930F5">
            <w:rPr>
              <w:lang w:val="en-US"/>
            </w:rPr>
            <w:tab/>
          </w:r>
          <w:bookmarkStart w:id="98" w:name="_CTVL00102ba0894b4054580acd6a36cb9b208a8"/>
          <w:r w:rsidRPr="000930F5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0930F5">
            <w:rPr>
              <w:lang w:val="en-US"/>
            </w:rPr>
            <w:t>.45, №2. – C.133–141.</w:t>
          </w:r>
        </w:p>
        <w:bookmarkEnd w:id="98"/>
        <w:p w14:paraId="5C5B7FB3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2.</w:t>
          </w:r>
          <w:r w:rsidRPr="000930F5">
            <w:rPr>
              <w:lang w:val="en-US"/>
            </w:rPr>
            <w:tab/>
          </w:r>
          <w:bookmarkStart w:id="99" w:name="_CTVL001ae62df1c2426409396dee33b3c34f31c"/>
          <w:r w:rsidRPr="000930F5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0930F5">
            <w:rPr>
              <w:lang w:val="en-US"/>
            </w:rPr>
            <w:t>Oldring</w:t>
          </w:r>
          <w:proofErr w:type="spellEnd"/>
          <w:r w:rsidRPr="000930F5">
            <w:rPr>
              <w:lang w:val="en-US"/>
            </w:rPr>
            <w:t xml:space="preserve">, N.S. Allen, K.K. </w:t>
          </w:r>
          <w:proofErr w:type="spellStart"/>
          <w:r w:rsidRPr="000930F5">
            <w:rPr>
              <w:lang w:val="en-US"/>
            </w:rPr>
            <w:t>Dietliker</w:t>
          </w:r>
          <w:proofErr w:type="spellEnd"/>
          <w:r w:rsidRPr="000930F5">
            <w:rPr>
              <w:lang w:val="en-US"/>
            </w:rPr>
            <w:t xml:space="preserve"> [</w:t>
          </w:r>
          <w:r>
            <w:t>и</w:t>
          </w:r>
          <w:r w:rsidRPr="000930F5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0930F5">
            <w:rPr>
              <w:lang w:val="en-US"/>
            </w:rPr>
            <w:t>.], 1991.</w:t>
          </w:r>
        </w:p>
        <w:bookmarkEnd w:id="99"/>
        <w:p w14:paraId="0E4AC9D6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3.</w:t>
          </w:r>
          <w:r w:rsidRPr="000930F5">
            <w:rPr>
              <w:lang w:val="en-US"/>
            </w:rPr>
            <w:tab/>
          </w:r>
          <w:bookmarkStart w:id="100" w:name="_CTVL0010b5c196a7662405c85dc864fb3134b46"/>
          <w:r w:rsidRPr="000930F5">
            <w:rPr>
              <w:lang w:val="en-US"/>
            </w:rPr>
            <w:t xml:space="preserve">Lasers and Photopolymers / C. </w:t>
          </w:r>
          <w:proofErr w:type="spellStart"/>
          <w:r w:rsidRPr="000930F5">
            <w:rPr>
              <w:lang w:val="en-US"/>
            </w:rPr>
            <w:t>Carre</w:t>
          </w:r>
          <w:proofErr w:type="spellEnd"/>
          <w:r w:rsidRPr="000930F5">
            <w:rPr>
              <w:lang w:val="en-US"/>
            </w:rPr>
            <w:t xml:space="preserve">, C. Decker, J.P. </w:t>
          </w:r>
          <w:proofErr w:type="spellStart"/>
          <w:r w:rsidRPr="000930F5">
            <w:rPr>
              <w:lang w:val="en-US"/>
            </w:rPr>
            <w:t>Fouassier</w:t>
          </w:r>
          <w:proofErr w:type="spellEnd"/>
          <w:r w:rsidRPr="000930F5">
            <w:rPr>
              <w:lang w:val="en-US"/>
            </w:rPr>
            <w:t xml:space="preserve">, D.J. </w:t>
          </w:r>
          <w:proofErr w:type="spellStart"/>
          <w:r w:rsidRPr="000930F5">
            <w:rPr>
              <w:lang w:val="en-US"/>
            </w:rPr>
            <w:t>Lougnot</w:t>
          </w:r>
          <w:proofErr w:type="spellEnd"/>
          <w:r w:rsidRPr="000930F5">
            <w:rPr>
              <w:lang w:val="en-US"/>
            </w:rPr>
            <w:t xml:space="preserve"> // Laser Chemistry. – 1990. – </w:t>
          </w:r>
          <w:r>
            <w:t>Т</w:t>
          </w:r>
          <w:r w:rsidRPr="000930F5">
            <w:rPr>
              <w:lang w:val="en-US"/>
            </w:rPr>
            <w:t>.10, №5-6. – C.349–366.</w:t>
          </w:r>
        </w:p>
        <w:bookmarkEnd w:id="100"/>
        <w:p w14:paraId="728A7E58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4.</w:t>
          </w:r>
          <w:r w:rsidRPr="000930F5">
            <w:rPr>
              <w:lang w:val="en-US"/>
            </w:rPr>
            <w:tab/>
          </w:r>
          <w:bookmarkStart w:id="101" w:name="_CTVL00151b2b1ee088e4183b1fc32db850d3839"/>
          <w:r w:rsidRPr="000930F5">
            <w:rPr>
              <w:lang w:val="en-US"/>
            </w:rPr>
            <w:t>Pappas, S.P. Radiation curing / S.P. Pappas, 1992.</w:t>
          </w:r>
        </w:p>
        <w:bookmarkEnd w:id="101"/>
        <w:p w14:paraId="01327A1E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5.</w:t>
          </w:r>
          <w:r w:rsidRPr="000930F5">
            <w:rPr>
              <w:lang w:val="en-US"/>
            </w:rPr>
            <w:tab/>
          </w:r>
          <w:bookmarkStart w:id="102" w:name="_CTVL001ab75b46309be4ee5b38c04fd1e949d34"/>
          <w:proofErr w:type="spellStart"/>
          <w:r w:rsidRPr="000930F5">
            <w:rPr>
              <w:lang w:val="en-US"/>
            </w:rPr>
            <w:t>Kloosterboer</w:t>
          </w:r>
          <w:proofErr w:type="spellEnd"/>
          <w:r w:rsidRPr="000930F5">
            <w:rPr>
              <w:lang w:val="en-US"/>
            </w:rPr>
            <w:t xml:space="preserve">, J.G. / J.G. </w:t>
          </w:r>
          <w:proofErr w:type="spellStart"/>
          <w:r w:rsidRPr="000930F5">
            <w:rPr>
              <w:lang w:val="en-US"/>
            </w:rPr>
            <w:t>Kloosterboer</w:t>
          </w:r>
          <w:proofErr w:type="spellEnd"/>
          <w:r w:rsidRPr="000930F5">
            <w:rPr>
              <w:lang w:val="en-US"/>
            </w:rPr>
            <w:t xml:space="preserve"> // Adv. </w:t>
          </w:r>
          <w:proofErr w:type="spellStart"/>
          <w:r w:rsidRPr="000930F5">
            <w:rPr>
              <w:lang w:val="en-US"/>
            </w:rPr>
            <w:t>Polym</w:t>
          </w:r>
          <w:proofErr w:type="spellEnd"/>
          <w:r w:rsidRPr="000930F5">
            <w:rPr>
              <w:lang w:val="en-US"/>
            </w:rPr>
            <w:t>. Sci. – 1988. – </w:t>
          </w:r>
          <w:r>
            <w:t>Т</w:t>
          </w:r>
          <w:r w:rsidRPr="000930F5">
            <w:rPr>
              <w:lang w:val="en-US"/>
            </w:rPr>
            <w:t>.84.</w:t>
          </w:r>
        </w:p>
        <w:bookmarkEnd w:id="102"/>
        <w:p w14:paraId="6EF3C234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6.</w:t>
          </w:r>
          <w:r w:rsidRPr="000930F5">
            <w:rPr>
              <w:lang w:val="en-US"/>
            </w:rPr>
            <w:tab/>
          </w:r>
          <w:bookmarkStart w:id="103" w:name="_CTVL001b8a662bd057c4565858afb9872ef0c97"/>
          <w:r w:rsidRPr="000930F5">
            <w:rPr>
              <w:lang w:val="en-US"/>
            </w:rPr>
            <w:t xml:space="preserve">Decker, C. / C. Decker // </w:t>
          </w:r>
          <w:proofErr w:type="spellStart"/>
          <w:r w:rsidRPr="000930F5">
            <w:rPr>
              <w:lang w:val="en-US"/>
            </w:rPr>
            <w:t>Progr</w:t>
          </w:r>
          <w:proofErr w:type="spellEnd"/>
          <w:r w:rsidRPr="000930F5">
            <w:rPr>
              <w:lang w:val="en-US"/>
            </w:rPr>
            <w:t xml:space="preserve">. </w:t>
          </w:r>
          <w:proofErr w:type="spellStart"/>
          <w:r w:rsidRPr="000930F5">
            <w:rPr>
              <w:lang w:val="en-US"/>
            </w:rPr>
            <w:t>Polym</w:t>
          </w:r>
          <w:proofErr w:type="spellEnd"/>
          <w:r w:rsidRPr="000930F5">
            <w:rPr>
              <w:lang w:val="en-US"/>
            </w:rPr>
            <w:t>. Sci. – 1996. – </w:t>
          </w:r>
          <w:r>
            <w:t>Т</w:t>
          </w:r>
          <w:r w:rsidRPr="000930F5">
            <w:rPr>
              <w:lang w:val="en-US"/>
            </w:rPr>
            <w:t>.21. – C.593.</w:t>
          </w:r>
        </w:p>
        <w:bookmarkEnd w:id="103"/>
        <w:p w14:paraId="65832F28" w14:textId="77777777" w:rsidR="000930F5" w:rsidRDefault="000930F5" w:rsidP="000930F5">
          <w:pPr>
            <w:pStyle w:val="CitaviBibliographyEntry"/>
          </w:pPr>
          <w:r w:rsidRPr="000930F5">
            <w:rPr>
              <w:lang w:val="en-US"/>
            </w:rPr>
            <w:t>7.</w:t>
          </w:r>
          <w:r w:rsidRPr="000930F5">
            <w:rPr>
              <w:lang w:val="en-US"/>
            </w:rPr>
            <w:tab/>
          </w:r>
          <w:bookmarkStart w:id="104" w:name="_CTVL0011b6dea1e39f14210ba312914715a2ca3"/>
          <w:r w:rsidRPr="000930F5">
            <w:rPr>
              <w:lang w:val="en-US"/>
            </w:rPr>
            <w:t xml:space="preserve">Decker, C. </w:t>
          </w:r>
          <w:proofErr w:type="spellStart"/>
          <w:r w:rsidRPr="000930F5">
            <w:rPr>
              <w:lang w:val="en-US"/>
            </w:rPr>
            <w:t>Macromol</w:t>
          </w:r>
          <w:proofErr w:type="spellEnd"/>
          <w:r w:rsidRPr="000930F5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04"/>
        <w:p w14:paraId="05EA835B" w14:textId="77777777" w:rsidR="000930F5" w:rsidRDefault="000930F5" w:rsidP="000930F5">
          <w:pPr>
            <w:pStyle w:val="CitaviBibliographyEntry"/>
          </w:pPr>
          <w:r>
            <w:t>8.</w:t>
          </w:r>
          <w:r>
            <w:tab/>
          </w:r>
          <w:bookmarkStart w:id="105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05"/>
        <w:p w14:paraId="3F4F9B62" w14:textId="77777777" w:rsidR="000930F5" w:rsidRDefault="000930F5" w:rsidP="000930F5">
          <w:pPr>
            <w:pStyle w:val="CitaviBibliographyEntry"/>
          </w:pPr>
          <w:r>
            <w:t>9.</w:t>
          </w:r>
          <w:r>
            <w:tab/>
          </w:r>
          <w:bookmarkStart w:id="106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06"/>
        <w:p w14:paraId="7EA895B7" w14:textId="77777777" w:rsidR="000930F5" w:rsidRDefault="000930F5" w:rsidP="000930F5">
          <w:pPr>
            <w:pStyle w:val="CitaviBibliographyEntry"/>
          </w:pPr>
          <w:r>
            <w:t>10.</w:t>
          </w:r>
          <w:r>
            <w:tab/>
          </w:r>
          <w:bookmarkStart w:id="107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07"/>
        <w:p w14:paraId="2A05D918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11.</w:t>
          </w:r>
          <w:r w:rsidRPr="000930F5">
            <w:rPr>
              <w:lang w:val="en-US"/>
            </w:rPr>
            <w:tab/>
          </w:r>
          <w:bookmarkStart w:id="108" w:name="_CTVL0015042abb9e2344c32b864ac209cc9040b"/>
          <w:proofErr w:type="spellStart"/>
          <w:r w:rsidRPr="000930F5">
            <w:rPr>
              <w:lang w:val="en-US"/>
            </w:rPr>
            <w:t>El'tsov</w:t>
          </w:r>
          <w:proofErr w:type="spellEnd"/>
          <w:r w:rsidRPr="000930F5">
            <w:rPr>
              <w:lang w:val="en-US"/>
            </w:rPr>
            <w:t xml:space="preserve">, A.V. Photoinitiation of the Reactions of Quinones / A.V. </w:t>
          </w:r>
          <w:proofErr w:type="spellStart"/>
          <w:r w:rsidRPr="000930F5">
            <w:rPr>
              <w:lang w:val="en-US"/>
            </w:rPr>
            <w:t>El'tsov</w:t>
          </w:r>
          <w:proofErr w:type="spellEnd"/>
          <w:r w:rsidRPr="000930F5">
            <w:rPr>
              <w:lang w:val="en-US"/>
            </w:rPr>
            <w:t xml:space="preserve">, O.P. </w:t>
          </w:r>
          <w:proofErr w:type="spellStart"/>
          <w:r w:rsidRPr="000930F5">
            <w:rPr>
              <w:lang w:val="en-US"/>
            </w:rPr>
            <w:t>Studzinskii</w:t>
          </w:r>
          <w:proofErr w:type="spellEnd"/>
          <w:r w:rsidRPr="000930F5">
            <w:rPr>
              <w:lang w:val="en-US"/>
            </w:rPr>
            <w:t xml:space="preserve">, V.M. </w:t>
          </w:r>
          <w:proofErr w:type="spellStart"/>
          <w:r w:rsidRPr="000930F5">
            <w:rPr>
              <w:lang w:val="en-US"/>
            </w:rPr>
            <w:t>Grebenkina</w:t>
          </w:r>
          <w:proofErr w:type="spellEnd"/>
          <w:r w:rsidRPr="000930F5">
            <w:rPr>
              <w:lang w:val="en-US"/>
            </w:rPr>
            <w:t xml:space="preserve"> // Russian Chemical Reviews. – 1977. – </w:t>
          </w:r>
          <w:r>
            <w:t>Т</w:t>
          </w:r>
          <w:r w:rsidRPr="000930F5">
            <w:rPr>
              <w:lang w:val="en-US"/>
            </w:rPr>
            <w:t>.46, №2. – C.93–114.</w:t>
          </w:r>
        </w:p>
        <w:bookmarkEnd w:id="108"/>
        <w:p w14:paraId="1062020C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12.</w:t>
          </w:r>
          <w:r w:rsidRPr="000930F5">
            <w:rPr>
              <w:lang w:val="en-US"/>
            </w:rPr>
            <w:tab/>
          </w:r>
          <w:bookmarkStart w:id="109" w:name="_CTVL001e847070fb205461b8ab5be1baa2cb533"/>
          <w:r w:rsidRPr="000930F5">
            <w:rPr>
              <w:lang w:val="en-US"/>
            </w:rPr>
            <w:t>Calvert, J.G. Photochemistry / J.G. Calvert, J.N. Pitts. – New York, N.Y.: Wiley, 1966. – 899 c.</w:t>
          </w:r>
        </w:p>
        <w:bookmarkEnd w:id="109"/>
        <w:p w14:paraId="7BDEFF32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13.</w:t>
          </w:r>
          <w:r w:rsidRPr="000930F5">
            <w:rPr>
              <w:lang w:val="en-US"/>
            </w:rPr>
            <w:tab/>
          </w:r>
          <w:bookmarkStart w:id="110" w:name="_CTVL0018a1ae8a3bf9a45698c73307aa964a900"/>
          <w:proofErr w:type="spellStart"/>
          <w:r w:rsidRPr="000930F5">
            <w:rPr>
              <w:lang w:val="en-US"/>
            </w:rPr>
            <w:t>Carapllucci</w:t>
          </w:r>
          <w:proofErr w:type="spellEnd"/>
          <w:r w:rsidRPr="000930F5">
            <w:rPr>
              <w:lang w:val="en-US"/>
            </w:rPr>
            <w:t xml:space="preserve">, P.A. Photoreduction of 9,10-phenantrenquinone / P.A. </w:t>
          </w:r>
          <w:proofErr w:type="spellStart"/>
          <w:r w:rsidRPr="000930F5">
            <w:rPr>
              <w:lang w:val="en-US"/>
            </w:rPr>
            <w:t>Carapllucci</w:t>
          </w:r>
          <w:proofErr w:type="spellEnd"/>
          <w:r w:rsidRPr="000930F5">
            <w:rPr>
              <w:lang w:val="en-US"/>
            </w:rPr>
            <w:t>, H.P. Wolf, W. K. // J. Amer. Chem. Soc. – 1969. – </w:t>
          </w:r>
          <w:r>
            <w:t>Т</w:t>
          </w:r>
          <w:r w:rsidRPr="000930F5">
            <w:rPr>
              <w:lang w:val="en-US"/>
            </w:rPr>
            <w:t>.91. – C.4635–4639.</w:t>
          </w:r>
        </w:p>
        <w:bookmarkEnd w:id="110"/>
        <w:p w14:paraId="1E128A21" w14:textId="77777777" w:rsidR="000930F5" w:rsidRDefault="000930F5" w:rsidP="000930F5">
          <w:pPr>
            <w:pStyle w:val="CitaviBibliographyEntry"/>
          </w:pPr>
          <w:r w:rsidRPr="000930F5">
            <w:rPr>
              <w:lang w:val="en-US"/>
            </w:rPr>
            <w:t>14.</w:t>
          </w:r>
          <w:r w:rsidRPr="000930F5">
            <w:rPr>
              <w:lang w:val="en-US"/>
            </w:rPr>
            <w:tab/>
          </w:r>
          <w:bookmarkStart w:id="111" w:name="_CTVL0018a285f2686c44f1f830cda3675130b90"/>
          <w:r w:rsidRPr="000930F5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0930F5">
            <w:rPr>
              <w:lang w:val="en-US"/>
            </w:rPr>
            <w:t>Hubig</w:t>
          </w:r>
          <w:proofErr w:type="spellEnd"/>
          <w:r w:rsidRPr="000930F5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111"/>
        <w:p w14:paraId="0E450FF3" w14:textId="77777777" w:rsidR="000930F5" w:rsidRDefault="000930F5" w:rsidP="000930F5">
          <w:pPr>
            <w:pStyle w:val="CitaviBibliographyEntry"/>
          </w:pPr>
          <w:r>
            <w:t>15.</w:t>
          </w:r>
          <w:r>
            <w:tab/>
          </w:r>
          <w:bookmarkStart w:id="112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12"/>
        <w:p w14:paraId="7A153BDF" w14:textId="77777777" w:rsidR="000930F5" w:rsidRDefault="000930F5" w:rsidP="000930F5">
          <w:pPr>
            <w:pStyle w:val="CitaviBibliographyEntry"/>
          </w:pPr>
          <w:r>
            <w:t>16.</w:t>
          </w:r>
          <w:r>
            <w:tab/>
          </w:r>
          <w:bookmarkStart w:id="113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13"/>
        <w:p w14:paraId="68DE9D89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17.</w:t>
          </w:r>
          <w:r w:rsidRPr="000930F5">
            <w:rPr>
              <w:lang w:val="en-US"/>
            </w:rPr>
            <w:tab/>
          </w:r>
          <w:bookmarkStart w:id="114" w:name="_CTVL001367e67b3d3c14dbab8d1d6323d13ec85"/>
          <w:proofErr w:type="spellStart"/>
          <w:r w:rsidRPr="000930F5">
            <w:rPr>
              <w:lang w:val="en-US"/>
            </w:rPr>
            <w:t>Khudyakov</w:t>
          </w:r>
          <w:proofErr w:type="spellEnd"/>
          <w:r w:rsidRPr="000930F5">
            <w:rPr>
              <w:lang w:val="en-US"/>
            </w:rPr>
            <w:t xml:space="preserve">, I.V. Short-lived Phenoxy- and Semiquinone Radicals / I.V. </w:t>
          </w:r>
          <w:proofErr w:type="spellStart"/>
          <w:r w:rsidRPr="000930F5">
            <w:rPr>
              <w:lang w:val="en-US"/>
            </w:rPr>
            <w:t>Khudyakov</w:t>
          </w:r>
          <w:proofErr w:type="spellEnd"/>
          <w:r w:rsidRPr="000930F5">
            <w:rPr>
              <w:lang w:val="en-US"/>
            </w:rPr>
            <w:t xml:space="preserve">, V.A. </w:t>
          </w:r>
          <w:proofErr w:type="spellStart"/>
          <w:r w:rsidRPr="000930F5">
            <w:rPr>
              <w:lang w:val="en-US"/>
            </w:rPr>
            <w:t>Kuz'min</w:t>
          </w:r>
          <w:proofErr w:type="spellEnd"/>
          <w:r w:rsidRPr="000930F5">
            <w:rPr>
              <w:lang w:val="en-US"/>
            </w:rPr>
            <w:t xml:space="preserve"> // Russian Chemical Reviews. – 1975. – </w:t>
          </w:r>
          <w:r>
            <w:t>Т</w:t>
          </w:r>
          <w:r w:rsidRPr="000930F5">
            <w:rPr>
              <w:lang w:val="en-US"/>
            </w:rPr>
            <w:t>.44, №10. – C.801–815.</w:t>
          </w:r>
        </w:p>
        <w:bookmarkEnd w:id="114"/>
        <w:p w14:paraId="39A7EE97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lastRenderedPageBreak/>
            <w:t>18.</w:t>
          </w:r>
          <w:r w:rsidRPr="000930F5">
            <w:rPr>
              <w:lang w:val="en-US"/>
            </w:rPr>
            <w:tab/>
          </w:r>
          <w:bookmarkStart w:id="115" w:name="_CTVL0016f889ecb1b854275990058cd4f0e21a1"/>
          <w:proofErr w:type="spellStart"/>
          <w:r w:rsidRPr="000930F5">
            <w:rPr>
              <w:lang w:val="en-US"/>
            </w:rPr>
            <w:t>Camphorquinone</w:t>
          </w:r>
          <w:proofErr w:type="spellEnd"/>
          <w:r w:rsidRPr="000930F5">
            <w:rPr>
              <w:lang w:val="en-US"/>
            </w:rPr>
            <w:t xml:space="preserve">–amines </w:t>
          </w:r>
          <w:proofErr w:type="spellStart"/>
          <w:r w:rsidRPr="000930F5">
            <w:rPr>
              <w:lang w:val="en-US"/>
            </w:rPr>
            <w:t>photoinitating</w:t>
          </w:r>
          <w:proofErr w:type="spellEnd"/>
          <w:r w:rsidRPr="000930F5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0930F5">
            <w:rPr>
              <w:lang w:val="en-US"/>
            </w:rPr>
            <w:t>Jakubiak</w:t>
          </w:r>
          <w:proofErr w:type="spellEnd"/>
          <w:r w:rsidRPr="000930F5">
            <w:rPr>
              <w:lang w:val="en-US"/>
            </w:rPr>
            <w:t xml:space="preserve">, X. </w:t>
          </w:r>
          <w:proofErr w:type="spellStart"/>
          <w:r w:rsidRPr="000930F5">
            <w:rPr>
              <w:lang w:val="en-US"/>
            </w:rPr>
            <w:t>Allonas</w:t>
          </w:r>
          <w:proofErr w:type="spellEnd"/>
          <w:r w:rsidRPr="000930F5">
            <w:rPr>
              <w:lang w:val="en-US"/>
            </w:rPr>
            <w:t xml:space="preserve">, J.P. </w:t>
          </w:r>
          <w:proofErr w:type="spellStart"/>
          <w:r w:rsidRPr="000930F5">
            <w:rPr>
              <w:lang w:val="en-US"/>
            </w:rPr>
            <w:t>Fouassier</w:t>
          </w:r>
          <w:proofErr w:type="spellEnd"/>
          <w:r w:rsidRPr="000930F5">
            <w:rPr>
              <w:lang w:val="en-US"/>
            </w:rPr>
            <w:t xml:space="preserve"> [</w:t>
          </w:r>
          <w:r>
            <w:t>и</w:t>
          </w:r>
          <w:r w:rsidRPr="000930F5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0930F5">
            <w:rPr>
              <w:lang w:val="en-US"/>
            </w:rPr>
            <w:t>.] // Polymer. – 2003. – </w:t>
          </w:r>
          <w:r>
            <w:t>Т</w:t>
          </w:r>
          <w:r w:rsidRPr="000930F5">
            <w:rPr>
              <w:lang w:val="en-US"/>
            </w:rPr>
            <w:t>.44, №18. – C.5219–5226.</w:t>
          </w:r>
        </w:p>
        <w:bookmarkEnd w:id="115"/>
        <w:p w14:paraId="7D014FAB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19.</w:t>
          </w:r>
          <w:r w:rsidRPr="000930F5">
            <w:rPr>
              <w:lang w:val="en-US"/>
            </w:rPr>
            <w:tab/>
          </w:r>
          <w:bookmarkStart w:id="116" w:name="_CTVL0011182372a473a429fb8f0d76476df6b09"/>
          <w:r w:rsidRPr="000930F5">
            <w:rPr>
              <w:lang w:val="en-US"/>
            </w:rPr>
            <w:t>Photochemical Reactions of Coenzyme PQQ (</w:t>
          </w:r>
          <w:proofErr w:type="spellStart"/>
          <w:r w:rsidRPr="000930F5">
            <w:rPr>
              <w:lang w:val="en-US"/>
            </w:rPr>
            <w:t>Pyrroloquinolinequinone</w:t>
          </w:r>
          <w:proofErr w:type="spellEnd"/>
          <w:r w:rsidRPr="000930F5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0930F5">
            <w:rPr>
              <w:lang w:val="en-US"/>
            </w:rPr>
            <w:t>Fukuzumi</w:t>
          </w:r>
          <w:proofErr w:type="spellEnd"/>
          <w:r w:rsidRPr="000930F5">
            <w:rPr>
              <w:lang w:val="en-US"/>
            </w:rPr>
            <w:t>, S. Itoh, T. Komori [</w:t>
          </w:r>
          <w:r>
            <w:t>и</w:t>
          </w:r>
          <w:r w:rsidRPr="000930F5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0930F5">
            <w:rPr>
              <w:lang w:val="en-US"/>
            </w:rPr>
            <w:t>.] // Journal of the American Chemical Society. – 2000. – </w:t>
          </w:r>
          <w:r>
            <w:t>Т</w:t>
          </w:r>
          <w:r w:rsidRPr="000930F5">
            <w:rPr>
              <w:lang w:val="en-US"/>
            </w:rPr>
            <w:t>.122, №35. – C.8435–8443.</w:t>
          </w:r>
        </w:p>
        <w:bookmarkEnd w:id="116"/>
        <w:p w14:paraId="4876AD39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17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0930F5">
            <w:rPr>
              <w:lang w:val="en-US"/>
            </w:rPr>
            <w:t xml:space="preserve"> </w:t>
          </w:r>
          <w:r>
            <w:t>СССР</w:t>
          </w:r>
          <w:r w:rsidRPr="000930F5">
            <w:rPr>
              <w:lang w:val="en-US"/>
            </w:rPr>
            <w:t xml:space="preserve">, </w:t>
          </w:r>
          <w:r>
            <w:t>сер</w:t>
          </w:r>
          <w:r w:rsidRPr="000930F5">
            <w:rPr>
              <w:lang w:val="en-US"/>
            </w:rPr>
            <w:t>. x</w:t>
          </w:r>
          <w:r>
            <w:t>им</w:t>
          </w:r>
          <w:r w:rsidRPr="000930F5">
            <w:rPr>
              <w:lang w:val="en-US"/>
            </w:rPr>
            <w:t>. – 1987. – №2. – C.448–451.</w:t>
          </w:r>
        </w:p>
        <w:bookmarkEnd w:id="117"/>
        <w:p w14:paraId="53DAEDE2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21.</w:t>
          </w:r>
          <w:r w:rsidRPr="000930F5">
            <w:rPr>
              <w:lang w:val="en-US"/>
            </w:rPr>
            <w:tab/>
          </w:r>
          <w:bookmarkStart w:id="118" w:name="_CTVL001e8b5474b67e14347bf61d83bfcb294be"/>
          <w:r w:rsidRPr="000930F5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0930F5">
            <w:rPr>
              <w:lang w:val="en-US"/>
            </w:rPr>
            <w:t>acetylquinol</w:t>
          </w:r>
          <w:proofErr w:type="spellEnd"/>
          <w:r w:rsidRPr="000930F5">
            <w:rPr>
              <w:lang w:val="en-US"/>
            </w:rPr>
            <w:t xml:space="preserve"> from 1,4-benzoquinone and acetaldehyde / J.M. Bruce, E. </w:t>
          </w:r>
          <w:proofErr w:type="spellStart"/>
          <w:r w:rsidRPr="000930F5">
            <w:rPr>
              <w:lang w:val="en-US"/>
            </w:rPr>
            <w:t>Cutts</w:t>
          </w:r>
          <w:proofErr w:type="spellEnd"/>
          <w:r w:rsidRPr="000930F5">
            <w:rPr>
              <w:lang w:val="en-US"/>
            </w:rPr>
            <w:t xml:space="preserve"> // Journal of the Chemical Society C: Organic. – 1966. – C.449.</w:t>
          </w:r>
        </w:p>
        <w:bookmarkEnd w:id="118"/>
        <w:p w14:paraId="24F76595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22.</w:t>
          </w:r>
          <w:r w:rsidRPr="000930F5">
            <w:rPr>
              <w:lang w:val="en-US"/>
            </w:rPr>
            <w:tab/>
          </w:r>
          <w:bookmarkStart w:id="119" w:name="_CTVL0017780c177f7a84040b233caa3a173ca5c"/>
          <w:proofErr w:type="spellStart"/>
          <w:r w:rsidRPr="000930F5">
            <w:rPr>
              <w:lang w:val="en-US"/>
            </w:rPr>
            <w:t>Arimitsu</w:t>
          </w:r>
          <w:proofErr w:type="spellEnd"/>
          <w:r w:rsidRPr="000930F5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0930F5">
            <w:rPr>
              <w:lang w:val="en-US"/>
            </w:rPr>
            <w:t>Arimitsu</w:t>
          </w:r>
          <w:proofErr w:type="spellEnd"/>
          <w:r w:rsidRPr="000930F5">
            <w:rPr>
              <w:lang w:val="en-US"/>
            </w:rPr>
            <w:t xml:space="preserve">, H. </w:t>
          </w:r>
          <w:proofErr w:type="spellStart"/>
          <w:r w:rsidRPr="000930F5">
            <w:rPr>
              <w:lang w:val="en-US"/>
            </w:rPr>
            <w:t>Tsubomura</w:t>
          </w:r>
          <w:proofErr w:type="spellEnd"/>
          <w:r w:rsidRPr="000930F5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0930F5">
            <w:rPr>
              <w:lang w:val="en-US"/>
            </w:rPr>
            <w:t>.45, №8. – C.2433–2437.</w:t>
          </w:r>
        </w:p>
        <w:bookmarkEnd w:id="119"/>
        <w:p w14:paraId="088BE9B3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23.</w:t>
          </w:r>
          <w:r w:rsidRPr="000930F5">
            <w:rPr>
              <w:lang w:val="en-US"/>
            </w:rPr>
            <w:tab/>
          </w:r>
          <w:bookmarkStart w:id="120" w:name="_CTVL001e38ff760cb1346c5ad4d92b07adbd62e"/>
          <w:proofErr w:type="spellStart"/>
          <w:r w:rsidRPr="000930F5">
            <w:rPr>
              <w:lang w:val="en-US"/>
            </w:rPr>
            <w:t>Devadoss</w:t>
          </w:r>
          <w:proofErr w:type="spellEnd"/>
          <w:r w:rsidRPr="000930F5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0930F5">
            <w:rPr>
              <w:lang w:val="en-US"/>
            </w:rPr>
            <w:t>N,N</w:t>
          </w:r>
          <w:proofErr w:type="gramEnd"/>
          <w:r w:rsidRPr="000930F5">
            <w:rPr>
              <w:lang w:val="en-US"/>
            </w:rPr>
            <w:t>-</w:t>
          </w:r>
          <w:proofErr w:type="spellStart"/>
          <w:r w:rsidRPr="000930F5">
            <w:rPr>
              <w:lang w:val="en-US"/>
            </w:rPr>
            <w:t>diethylaniline</w:t>
          </w:r>
          <w:proofErr w:type="spellEnd"/>
          <w:r w:rsidRPr="000930F5">
            <w:rPr>
              <w:lang w:val="en-US"/>
            </w:rPr>
            <w:t xml:space="preserve"> and triethylamine / C. </w:t>
          </w:r>
          <w:proofErr w:type="spellStart"/>
          <w:r w:rsidRPr="000930F5">
            <w:rPr>
              <w:lang w:val="en-US"/>
            </w:rPr>
            <w:t>Devadoss</w:t>
          </w:r>
          <w:proofErr w:type="spellEnd"/>
          <w:r w:rsidRPr="000930F5">
            <w:rPr>
              <w:lang w:val="en-US"/>
            </w:rPr>
            <w:t>, R.W. Fessenden // J. Phys. Chem. – 1991. – </w:t>
          </w:r>
          <w:r>
            <w:t>Т</w:t>
          </w:r>
          <w:r w:rsidRPr="000930F5">
            <w:rPr>
              <w:lang w:val="en-US"/>
            </w:rPr>
            <w:t>.95, №19. – C.7253–7260.</w:t>
          </w:r>
        </w:p>
        <w:bookmarkEnd w:id="120"/>
        <w:p w14:paraId="11CBB357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24.</w:t>
          </w:r>
          <w:r w:rsidRPr="000930F5">
            <w:rPr>
              <w:lang w:val="en-US"/>
            </w:rPr>
            <w:tab/>
          </w:r>
          <w:bookmarkStart w:id="121" w:name="_CTVL0013ba6da625dcb48eb92d602275be4e3b0"/>
          <w:r w:rsidRPr="000930F5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0930F5">
            <w:rPr>
              <w:lang w:val="en-US"/>
            </w:rPr>
            <w:t>N ,</w:t>
          </w:r>
          <w:proofErr w:type="gramEnd"/>
          <w:r w:rsidRPr="000930F5">
            <w:rPr>
              <w:lang w:val="en-US"/>
            </w:rPr>
            <w:t xml:space="preserve"> N -Dimethylaniline in Acetonitrile Solution / H. </w:t>
          </w:r>
          <w:proofErr w:type="spellStart"/>
          <w:r w:rsidRPr="000930F5">
            <w:rPr>
              <w:lang w:val="en-US"/>
            </w:rPr>
            <w:t>Miyasaka</w:t>
          </w:r>
          <w:proofErr w:type="spellEnd"/>
          <w:r w:rsidRPr="000930F5">
            <w:rPr>
              <w:lang w:val="en-US"/>
            </w:rPr>
            <w:t xml:space="preserve">, K. Morita, K. </w:t>
          </w:r>
          <w:proofErr w:type="spellStart"/>
          <w:r w:rsidRPr="000930F5">
            <w:rPr>
              <w:lang w:val="en-US"/>
            </w:rPr>
            <w:t>Kamada</w:t>
          </w:r>
          <w:proofErr w:type="spellEnd"/>
          <w:r w:rsidRPr="000930F5">
            <w:rPr>
              <w:lang w:val="en-US"/>
            </w:rPr>
            <w:t xml:space="preserve">, N. </w:t>
          </w:r>
          <w:proofErr w:type="spellStart"/>
          <w:r w:rsidRPr="000930F5">
            <w:rPr>
              <w:lang w:val="en-US"/>
            </w:rPr>
            <w:t>Mataga</w:t>
          </w:r>
          <w:proofErr w:type="spellEnd"/>
          <w:r w:rsidRPr="000930F5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0930F5">
            <w:rPr>
              <w:lang w:val="en-US"/>
            </w:rPr>
            <w:t>.63, №12. – C.3385–3397.</w:t>
          </w:r>
        </w:p>
        <w:bookmarkEnd w:id="121"/>
        <w:p w14:paraId="6ACD99AE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25.</w:t>
          </w:r>
          <w:r w:rsidRPr="000930F5">
            <w:rPr>
              <w:lang w:val="en-US"/>
            </w:rPr>
            <w:tab/>
          </w:r>
          <w:bookmarkStart w:id="122" w:name="_CTVL001e2e3ff0a3f444252876f32760ae81dcc"/>
          <w:r w:rsidRPr="000930F5">
            <w:rPr>
              <w:lang w:val="en-US"/>
            </w:rPr>
            <w:t>Peters, K.S. Proton-Transfer Reactions in Benzophenone/</w:t>
          </w:r>
          <w:proofErr w:type="gramStart"/>
          <w:r w:rsidRPr="000930F5">
            <w:rPr>
              <w:lang w:val="en-US"/>
            </w:rPr>
            <w:t>N,N</w:t>
          </w:r>
          <w:proofErr w:type="gramEnd"/>
          <w:r w:rsidRPr="000930F5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0930F5">
            <w:rPr>
              <w:lang w:val="en-US"/>
            </w:rPr>
            <w:t>.27. – C.51–82.</w:t>
          </w:r>
        </w:p>
        <w:bookmarkEnd w:id="122"/>
        <w:p w14:paraId="355C96AA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26.</w:t>
          </w:r>
          <w:r w:rsidRPr="000930F5">
            <w:rPr>
              <w:lang w:val="en-US"/>
            </w:rPr>
            <w:tab/>
          </w:r>
          <w:bookmarkStart w:id="123" w:name="_CTVL0019a1980ac37d9419d926bf5fcb1cdd5c7"/>
          <w:proofErr w:type="spellStart"/>
          <w:r w:rsidRPr="000930F5">
            <w:rPr>
              <w:lang w:val="en-US"/>
            </w:rPr>
            <w:t>Barltrop</w:t>
          </w:r>
          <w:proofErr w:type="spellEnd"/>
          <w:r w:rsidRPr="000930F5">
            <w:rPr>
              <w:lang w:val="en-US"/>
            </w:rPr>
            <w:t xml:space="preserve">, J.A. Excited states in organic chemistry / J.A. </w:t>
          </w:r>
          <w:proofErr w:type="spellStart"/>
          <w:r w:rsidRPr="000930F5">
            <w:rPr>
              <w:lang w:val="en-US"/>
            </w:rPr>
            <w:t>Barltrop</w:t>
          </w:r>
          <w:proofErr w:type="spellEnd"/>
          <w:r w:rsidRPr="000930F5">
            <w:rPr>
              <w:lang w:val="en-US"/>
            </w:rPr>
            <w:t>, J.D. Coyle. – London: Wiley, 1975.</w:t>
          </w:r>
        </w:p>
        <w:bookmarkEnd w:id="123"/>
        <w:p w14:paraId="12395BAF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27.</w:t>
          </w:r>
          <w:r w:rsidRPr="000930F5">
            <w:rPr>
              <w:lang w:val="en-US"/>
            </w:rPr>
            <w:tab/>
          </w:r>
          <w:bookmarkStart w:id="124" w:name="_CTVL0012b7f60b93d564e73807e2915eb54653b"/>
          <w:r w:rsidRPr="000930F5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0930F5">
            <w:rPr>
              <w:lang w:val="en-US"/>
            </w:rPr>
            <w:t>.96. – C.223–233.</w:t>
          </w:r>
        </w:p>
        <w:bookmarkEnd w:id="124"/>
        <w:p w14:paraId="351C9227" w14:textId="77777777" w:rsidR="000930F5" w:rsidRDefault="000930F5" w:rsidP="000930F5">
          <w:pPr>
            <w:pStyle w:val="CitaviBibliographyEntry"/>
          </w:pPr>
          <w:r w:rsidRPr="000930F5">
            <w:rPr>
              <w:lang w:val="en-US"/>
            </w:rPr>
            <w:t>28.</w:t>
          </w:r>
          <w:r w:rsidRPr="000930F5">
            <w:rPr>
              <w:lang w:val="en-US"/>
            </w:rPr>
            <w:tab/>
          </w:r>
          <w:bookmarkStart w:id="125" w:name="_CTVL001292c6354d73e44b08a255cb21fa4e588"/>
          <w:r w:rsidRPr="000930F5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25"/>
        <w:p w14:paraId="5410DF0D" w14:textId="77777777" w:rsidR="000930F5" w:rsidRDefault="000930F5" w:rsidP="000930F5">
          <w:pPr>
            <w:pStyle w:val="CitaviBibliographyEntry"/>
          </w:pPr>
          <w:r>
            <w:t>29.</w:t>
          </w:r>
          <w:r>
            <w:tab/>
          </w:r>
          <w:bookmarkStart w:id="126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26"/>
        <w:p w14:paraId="61C5827E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30.</w:t>
          </w:r>
          <w:r w:rsidRPr="000930F5">
            <w:rPr>
              <w:lang w:val="en-US"/>
            </w:rPr>
            <w:tab/>
          </w:r>
          <w:bookmarkStart w:id="127" w:name="_CTVL001ec43236ddad642fbaf34a7b8fe91327d"/>
          <w:r w:rsidRPr="000930F5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0930F5">
            <w:rPr>
              <w:lang w:val="en-US"/>
            </w:rPr>
            <w:t>.97. – C.3761–3764.</w:t>
          </w:r>
        </w:p>
        <w:bookmarkEnd w:id="127"/>
        <w:p w14:paraId="481FA81E" w14:textId="77777777" w:rsidR="000930F5" w:rsidRDefault="000930F5" w:rsidP="000930F5">
          <w:pPr>
            <w:pStyle w:val="CitaviBibliographyEntry"/>
          </w:pPr>
          <w:r w:rsidRPr="000930F5">
            <w:rPr>
              <w:lang w:val="en-US"/>
            </w:rPr>
            <w:t>31.</w:t>
          </w:r>
          <w:r w:rsidRPr="000930F5">
            <w:rPr>
              <w:lang w:val="en-US"/>
            </w:rPr>
            <w:tab/>
          </w:r>
          <w:bookmarkStart w:id="128" w:name="_CTVL0013b14bcf754ef4de4aa6e87347afa2d59"/>
          <w:r w:rsidRPr="000930F5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0930F5">
            <w:rPr>
              <w:lang w:val="en-US"/>
            </w:rPr>
            <w:t>N,N</w:t>
          </w:r>
          <w:proofErr w:type="gramEnd"/>
          <w:r w:rsidRPr="000930F5">
            <w:rPr>
              <w:lang w:val="en-US"/>
            </w:rPr>
            <w:t>-</w:t>
          </w:r>
          <w:proofErr w:type="spellStart"/>
          <w:r w:rsidRPr="000930F5">
            <w:rPr>
              <w:lang w:val="en-US"/>
            </w:rPr>
            <w:t>diethylaniline</w:t>
          </w:r>
          <w:proofErr w:type="spellEnd"/>
          <w:r w:rsidRPr="000930F5">
            <w:rPr>
              <w:lang w:val="en-US"/>
            </w:rPr>
            <w:t xml:space="preserve"> / K. Peters, A. Cashin, P. Timbers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2000. – Т.122. – C.107–113.</w:t>
          </w:r>
        </w:p>
        <w:bookmarkEnd w:id="128"/>
        <w:p w14:paraId="7C703F75" w14:textId="77777777" w:rsidR="000930F5" w:rsidRDefault="000930F5" w:rsidP="000930F5">
          <w:pPr>
            <w:pStyle w:val="CitaviBibliographyEntry"/>
          </w:pPr>
          <w:r>
            <w:t>32.</w:t>
          </w:r>
          <w:r>
            <w:tab/>
          </w:r>
          <w:bookmarkStart w:id="129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29"/>
        <w:p w14:paraId="2552E991" w14:textId="77777777" w:rsidR="000930F5" w:rsidRDefault="000930F5" w:rsidP="000930F5">
          <w:pPr>
            <w:pStyle w:val="CitaviBibliographyEntry"/>
          </w:pPr>
          <w:r>
            <w:lastRenderedPageBreak/>
            <w:t>33.</w:t>
          </w:r>
          <w:r>
            <w:tab/>
          </w:r>
          <w:bookmarkStart w:id="130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30"/>
        <w:p w14:paraId="4527BAB6" w14:textId="77777777" w:rsidR="000930F5" w:rsidRDefault="000930F5" w:rsidP="000930F5">
          <w:pPr>
            <w:pStyle w:val="CitaviBibliographyEntry"/>
          </w:pPr>
          <w:r>
            <w:t>34.</w:t>
          </w:r>
          <w:r>
            <w:tab/>
          </w:r>
          <w:bookmarkStart w:id="131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31"/>
        <w:p w14:paraId="5F92D48D" w14:textId="77777777" w:rsidR="000930F5" w:rsidRDefault="000930F5" w:rsidP="000930F5">
          <w:pPr>
            <w:pStyle w:val="CitaviBibliographyEntry"/>
          </w:pPr>
          <w:r>
            <w:t>35.</w:t>
          </w:r>
          <w:r>
            <w:tab/>
          </w:r>
          <w:bookmarkStart w:id="132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32"/>
        <w:p w14:paraId="6F3B8445" w14:textId="77777777" w:rsidR="000930F5" w:rsidRDefault="000930F5" w:rsidP="000930F5">
          <w:pPr>
            <w:pStyle w:val="CitaviBibliographyEntry"/>
          </w:pPr>
          <w:r>
            <w:t>36.</w:t>
          </w:r>
          <w:r>
            <w:tab/>
          </w:r>
          <w:bookmarkStart w:id="133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33"/>
        <w:p w14:paraId="0D27D658" w14:textId="77777777" w:rsidR="000930F5" w:rsidRDefault="000930F5" w:rsidP="000930F5">
          <w:pPr>
            <w:pStyle w:val="CitaviBibliographyEntry"/>
          </w:pPr>
          <w:r>
            <w:t>37.</w:t>
          </w:r>
          <w:r>
            <w:tab/>
          </w:r>
          <w:bookmarkStart w:id="134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34"/>
        <w:p w14:paraId="4D4B0F9B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38.</w:t>
          </w:r>
          <w:r w:rsidRPr="000930F5">
            <w:rPr>
              <w:lang w:val="en-US"/>
            </w:rPr>
            <w:tab/>
          </w:r>
          <w:bookmarkStart w:id="135" w:name="_CTVL00180be62af4b4d4f9cb1655a1d0676010e"/>
          <w:r w:rsidRPr="000930F5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0930F5">
            <w:rPr>
              <w:lang w:val="en-US"/>
            </w:rPr>
            <w:t>.136, №3. – C.864.</w:t>
          </w:r>
        </w:p>
        <w:bookmarkEnd w:id="135"/>
        <w:p w14:paraId="51D01ABF" w14:textId="77777777" w:rsidR="000930F5" w:rsidRDefault="000930F5" w:rsidP="000930F5">
          <w:pPr>
            <w:pStyle w:val="CitaviBibliographyEntry"/>
          </w:pPr>
          <w:r w:rsidRPr="000930F5">
            <w:rPr>
              <w:lang w:val="en-US"/>
            </w:rPr>
            <w:t>39.</w:t>
          </w:r>
          <w:r w:rsidRPr="000930F5">
            <w:rPr>
              <w:lang w:val="en-US"/>
            </w:rPr>
            <w:tab/>
          </w:r>
          <w:bookmarkStart w:id="136" w:name="_CTVL0019be5edbfe1b245c98aa2b9cb5f1da22e"/>
          <w:r w:rsidRPr="000930F5">
            <w:rPr>
              <w:lang w:val="en-US"/>
            </w:rPr>
            <w:t xml:space="preserve">Kohn W., Sham L. J. / Kohn W., Sham L. J. // Phys. </w:t>
          </w:r>
          <w:proofErr w:type="spellStart"/>
          <w:r>
            <w:t>Rev</w:t>
          </w:r>
          <w:proofErr w:type="spellEnd"/>
          <w:r>
            <w:t>. A. – 1965. – Т.140, №4. – C.1133.</w:t>
          </w:r>
        </w:p>
        <w:bookmarkEnd w:id="136"/>
        <w:p w14:paraId="74CB570F" w14:textId="77777777" w:rsidR="000930F5" w:rsidRDefault="000930F5" w:rsidP="000930F5">
          <w:pPr>
            <w:pStyle w:val="CitaviBibliographyEntry"/>
          </w:pPr>
          <w:r>
            <w:t>40.</w:t>
          </w:r>
          <w:r>
            <w:tab/>
          </w:r>
          <w:bookmarkStart w:id="137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37"/>
        <w:p w14:paraId="00ADD70E" w14:textId="77777777" w:rsidR="000930F5" w:rsidRDefault="000930F5" w:rsidP="000930F5">
          <w:pPr>
            <w:pStyle w:val="CitaviBibliographyEntry"/>
          </w:pPr>
          <w:r>
            <w:t>41.</w:t>
          </w:r>
          <w:r>
            <w:tab/>
          </w:r>
          <w:bookmarkStart w:id="138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38"/>
        <w:p w14:paraId="48B421CC" w14:textId="77777777" w:rsidR="000930F5" w:rsidRDefault="000930F5" w:rsidP="000930F5">
          <w:pPr>
            <w:pStyle w:val="CitaviBibliographyEntry"/>
          </w:pPr>
          <w:r>
            <w:t>42.</w:t>
          </w:r>
          <w:r>
            <w:tab/>
          </w:r>
          <w:bookmarkStart w:id="139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39"/>
        <w:p w14:paraId="7D1E1E2D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43.</w:t>
          </w:r>
          <w:r w:rsidRPr="000930F5">
            <w:rPr>
              <w:lang w:val="en-US"/>
            </w:rPr>
            <w:tab/>
          </w:r>
          <w:bookmarkStart w:id="140" w:name="_CTVL0017c21c809c7b34edbbeb1dbcde00a753a"/>
          <w:r w:rsidRPr="000930F5">
            <w:rPr>
              <w:lang w:val="en-US"/>
            </w:rPr>
            <w:t xml:space="preserve">Fehlberg, E. </w:t>
          </w:r>
          <w:proofErr w:type="spellStart"/>
          <w:r w:rsidRPr="000930F5">
            <w:rPr>
              <w:lang w:val="en-US"/>
            </w:rPr>
            <w:t>Klassische</w:t>
          </w:r>
          <w:proofErr w:type="spellEnd"/>
          <w:r w:rsidRPr="000930F5">
            <w:rPr>
              <w:lang w:val="en-US"/>
            </w:rPr>
            <w:t xml:space="preserve"> Runge-</w:t>
          </w:r>
          <w:proofErr w:type="spellStart"/>
          <w:r w:rsidRPr="000930F5">
            <w:rPr>
              <w:lang w:val="en-US"/>
            </w:rPr>
            <w:t>Kutta</w:t>
          </w:r>
          <w:proofErr w:type="spellEnd"/>
          <w:r w:rsidRPr="000930F5">
            <w:rPr>
              <w:lang w:val="en-US"/>
            </w:rPr>
            <w:t>-</w:t>
          </w:r>
          <w:proofErr w:type="spellStart"/>
          <w:r w:rsidRPr="000930F5">
            <w:rPr>
              <w:lang w:val="en-US"/>
            </w:rPr>
            <w:t>Formeln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vierter</w:t>
          </w:r>
          <w:proofErr w:type="spellEnd"/>
          <w:r w:rsidRPr="000930F5">
            <w:rPr>
              <w:lang w:val="en-US"/>
            </w:rPr>
            <w:t xml:space="preserve"> und </w:t>
          </w:r>
          <w:proofErr w:type="spellStart"/>
          <w:r w:rsidRPr="000930F5">
            <w:rPr>
              <w:lang w:val="en-US"/>
            </w:rPr>
            <w:t>niedrigerer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Ordnung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mit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Schrittweiten-Kontrolle</w:t>
          </w:r>
          <w:proofErr w:type="spellEnd"/>
          <w:r w:rsidRPr="000930F5">
            <w:rPr>
              <w:lang w:val="en-US"/>
            </w:rPr>
            <w:t xml:space="preserve"> und </w:t>
          </w:r>
          <w:proofErr w:type="spellStart"/>
          <w:r w:rsidRPr="000930F5">
            <w:rPr>
              <w:lang w:val="en-US"/>
            </w:rPr>
            <w:t>ihre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Anwendung</w:t>
          </w:r>
          <w:proofErr w:type="spellEnd"/>
          <w:r w:rsidRPr="000930F5">
            <w:rPr>
              <w:lang w:val="en-US"/>
            </w:rPr>
            <w:t xml:space="preserve"> auf </w:t>
          </w:r>
          <w:proofErr w:type="spellStart"/>
          <w:r w:rsidRPr="000930F5">
            <w:rPr>
              <w:lang w:val="en-US"/>
            </w:rPr>
            <w:t>Wärmeleitungsprobleme</w:t>
          </w:r>
          <w:proofErr w:type="spellEnd"/>
          <w:r w:rsidRPr="000930F5">
            <w:rPr>
              <w:lang w:val="en-US"/>
            </w:rPr>
            <w:t xml:space="preserve"> / E. Fehlberg: National aeronautics and space administration, 1970.</w:t>
          </w:r>
        </w:p>
        <w:bookmarkEnd w:id="140"/>
        <w:p w14:paraId="02DA9821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44.</w:t>
          </w:r>
          <w:r w:rsidRPr="000930F5">
            <w:rPr>
              <w:lang w:val="en-US"/>
            </w:rPr>
            <w:tab/>
          </w:r>
          <w:bookmarkStart w:id="141" w:name="_CTVL001ab6d0e4e9680468b8aaf80297df161cd"/>
          <w:proofErr w:type="spellStart"/>
          <w:r w:rsidRPr="000930F5">
            <w:rPr>
              <w:lang w:val="en-US"/>
            </w:rPr>
            <w:t>Hedayati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Nasab</w:t>
          </w:r>
          <w:proofErr w:type="spellEnd"/>
          <w:r w:rsidRPr="000930F5">
            <w:rPr>
              <w:lang w:val="en-US"/>
            </w:rPr>
            <w:t>, S. Third-order Paired Explicit Runge-</w:t>
          </w:r>
          <w:proofErr w:type="spellStart"/>
          <w:r w:rsidRPr="000930F5">
            <w:rPr>
              <w:lang w:val="en-US"/>
            </w:rPr>
            <w:t>Kutta</w:t>
          </w:r>
          <w:proofErr w:type="spellEnd"/>
          <w:r w:rsidRPr="000930F5">
            <w:rPr>
              <w:lang w:val="en-US"/>
            </w:rPr>
            <w:t xml:space="preserve"> schemes for stiff systems of equations / S. </w:t>
          </w:r>
          <w:proofErr w:type="spellStart"/>
          <w:r w:rsidRPr="000930F5">
            <w:rPr>
              <w:lang w:val="en-US"/>
            </w:rPr>
            <w:t>Hedayati</w:t>
          </w:r>
          <w:proofErr w:type="spellEnd"/>
          <w:r w:rsidRPr="000930F5">
            <w:rPr>
              <w:lang w:val="en-US"/>
            </w:rPr>
            <w:t xml:space="preserve"> </w:t>
          </w:r>
          <w:proofErr w:type="spellStart"/>
          <w:r w:rsidRPr="000930F5">
            <w:rPr>
              <w:lang w:val="en-US"/>
            </w:rPr>
            <w:t>Nasab</w:t>
          </w:r>
          <w:proofErr w:type="spellEnd"/>
          <w:r w:rsidRPr="000930F5">
            <w:rPr>
              <w:lang w:val="en-US"/>
            </w:rPr>
            <w:t xml:space="preserve">, B.C. </w:t>
          </w:r>
          <w:proofErr w:type="spellStart"/>
          <w:r w:rsidRPr="000930F5">
            <w:rPr>
              <w:lang w:val="en-US"/>
            </w:rPr>
            <w:t>Vermeire</w:t>
          </w:r>
          <w:proofErr w:type="spellEnd"/>
          <w:r w:rsidRPr="000930F5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0930F5">
            <w:rPr>
              <w:lang w:val="en-US"/>
            </w:rPr>
            <w:t>.468. – C.111470.</w:t>
          </w:r>
        </w:p>
        <w:bookmarkEnd w:id="141"/>
        <w:p w14:paraId="725F1759" w14:textId="77777777" w:rsidR="000930F5" w:rsidRDefault="000930F5" w:rsidP="000930F5">
          <w:pPr>
            <w:pStyle w:val="CitaviBibliographyEntry"/>
          </w:pPr>
          <w:r>
            <w:t>45.</w:t>
          </w:r>
          <w:r>
            <w:tab/>
          </w:r>
          <w:bookmarkStart w:id="142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42"/>
        <w:p w14:paraId="3A70E620" w14:textId="77777777" w:rsidR="000930F5" w:rsidRDefault="000930F5" w:rsidP="000930F5">
          <w:pPr>
            <w:pStyle w:val="CitaviBibliographyEntry"/>
          </w:pPr>
          <w:r>
            <w:t>46.</w:t>
          </w:r>
          <w:r>
            <w:tab/>
          </w:r>
          <w:bookmarkStart w:id="143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43"/>
        <w:p w14:paraId="3F8BF250" w14:textId="77777777" w:rsidR="000930F5" w:rsidRDefault="000930F5" w:rsidP="000930F5">
          <w:pPr>
            <w:pStyle w:val="CitaviBibliographyEntry"/>
          </w:pPr>
          <w:r>
            <w:t>47.</w:t>
          </w:r>
          <w:r>
            <w:tab/>
          </w:r>
          <w:bookmarkStart w:id="144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44"/>
        <w:p w14:paraId="56CB5733" w14:textId="77777777" w:rsidR="000930F5" w:rsidRDefault="000930F5" w:rsidP="000930F5">
          <w:pPr>
            <w:pStyle w:val="CitaviBibliographyEntry"/>
          </w:pPr>
          <w:r>
            <w:t>48.</w:t>
          </w:r>
          <w:r>
            <w:tab/>
          </w:r>
          <w:bookmarkStart w:id="145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45"/>
        <w:p w14:paraId="617B4A0F" w14:textId="77777777" w:rsidR="000930F5" w:rsidRDefault="000930F5" w:rsidP="000930F5">
          <w:pPr>
            <w:pStyle w:val="CitaviBibliographyEntry"/>
          </w:pPr>
          <w:r>
            <w:t>49.</w:t>
          </w:r>
          <w:r>
            <w:tab/>
          </w:r>
          <w:bookmarkStart w:id="146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46"/>
        <w:p w14:paraId="7BD8D496" w14:textId="77777777" w:rsidR="000930F5" w:rsidRDefault="000930F5" w:rsidP="000930F5">
          <w:pPr>
            <w:pStyle w:val="CitaviBibliographyEntry"/>
          </w:pPr>
          <w:r>
            <w:t>50.</w:t>
          </w:r>
          <w:r>
            <w:tab/>
          </w:r>
          <w:bookmarkStart w:id="147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47"/>
        <w:p w14:paraId="664AC635" w14:textId="77777777" w:rsidR="000930F5" w:rsidRDefault="000930F5" w:rsidP="000930F5">
          <w:pPr>
            <w:pStyle w:val="CitaviBibliographyEntry"/>
          </w:pPr>
          <w:r>
            <w:t>51.</w:t>
          </w:r>
          <w:r>
            <w:tab/>
          </w:r>
          <w:bookmarkStart w:id="148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48"/>
        <w:p w14:paraId="6116099F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52.</w:t>
          </w:r>
          <w:r w:rsidRPr="000930F5">
            <w:rPr>
              <w:lang w:val="en-US"/>
            </w:rPr>
            <w:tab/>
          </w:r>
          <w:bookmarkStart w:id="149" w:name="_CTVL0010b56564199754e62bb0829457e16fdf2"/>
          <w:r w:rsidRPr="000930F5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0930F5">
            <w:rPr>
              <w:lang w:val="en-US"/>
            </w:rPr>
            <w:t>Erisman</w:t>
          </w:r>
          <w:proofErr w:type="spellEnd"/>
          <w:r w:rsidRPr="000930F5">
            <w:rPr>
              <w:lang w:val="en-US"/>
            </w:rPr>
            <w:t>, J.K. Reid. – Oxford: Oxford University Press, 2017.</w:t>
          </w:r>
        </w:p>
        <w:bookmarkEnd w:id="149"/>
        <w:p w14:paraId="3630305C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53.</w:t>
          </w:r>
          <w:r w:rsidRPr="000930F5">
            <w:rPr>
              <w:lang w:val="en-US"/>
            </w:rPr>
            <w:tab/>
          </w:r>
          <w:bookmarkStart w:id="150" w:name="_CTVL00152f8f42f720f4e04b70625d8f3ebe7c8"/>
          <w:r w:rsidRPr="000930F5">
            <w:rPr>
              <w:lang w:val="en-US"/>
            </w:rPr>
            <w:t>Saad, Y. Iterative methods for sparse linear systems / Y. Saad. – Philadelphia: SIAM, 2003.</w:t>
          </w:r>
        </w:p>
        <w:bookmarkEnd w:id="150"/>
        <w:p w14:paraId="285F3E18" w14:textId="77777777" w:rsidR="000930F5" w:rsidRPr="000930F5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t>54.</w:t>
          </w:r>
          <w:r w:rsidRPr="000930F5">
            <w:rPr>
              <w:lang w:val="en-US"/>
            </w:rPr>
            <w:tab/>
          </w:r>
          <w:bookmarkStart w:id="151" w:name="_CTVL00123786719e4e74060a52dd6d5a04bbf83"/>
          <w:r w:rsidRPr="000930F5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0930F5">
            <w:rPr>
              <w:lang w:val="en-US"/>
            </w:rPr>
            <w:t>Gärtner</w:t>
          </w:r>
          <w:proofErr w:type="spellEnd"/>
          <w:r w:rsidRPr="000930F5">
            <w:rPr>
              <w:lang w:val="en-US"/>
            </w:rPr>
            <w:t xml:space="preserve"> // Parallel Computing. – 2002. – </w:t>
          </w:r>
          <w:r>
            <w:t>Т</w:t>
          </w:r>
          <w:r w:rsidRPr="000930F5">
            <w:rPr>
              <w:lang w:val="en-US"/>
            </w:rPr>
            <w:t>.28, №2. – C.187–197.</w:t>
          </w:r>
        </w:p>
        <w:bookmarkEnd w:id="151"/>
        <w:p w14:paraId="7E865D85" w14:textId="7EA0F1EE" w:rsidR="000053AF" w:rsidRPr="00E06C9B" w:rsidRDefault="000930F5" w:rsidP="000930F5">
          <w:pPr>
            <w:pStyle w:val="CitaviBibliographyEntry"/>
            <w:rPr>
              <w:lang w:val="en-US"/>
            </w:rPr>
          </w:pPr>
          <w:r w:rsidRPr="000930F5">
            <w:rPr>
              <w:lang w:val="en-US"/>
            </w:rPr>
            <w:lastRenderedPageBreak/>
            <w:t>55.</w:t>
          </w:r>
          <w:r w:rsidRPr="000930F5">
            <w:rPr>
              <w:lang w:val="en-US"/>
            </w:rPr>
            <w:tab/>
          </w:r>
          <w:bookmarkStart w:id="152" w:name="_CTVL0011ed0dec2a5e6408bb3deafe782c9dea5"/>
          <w:r w:rsidRPr="000930F5">
            <w:rPr>
              <w:lang w:val="en-US"/>
            </w:rPr>
            <w:t xml:space="preserve">Intel. </w:t>
          </w:r>
          <w:proofErr w:type="spellStart"/>
          <w:r w:rsidRPr="000930F5">
            <w:rPr>
              <w:lang w:val="en-US"/>
            </w:rPr>
            <w:t>oneMKL</w:t>
          </w:r>
          <w:proofErr w:type="spellEnd"/>
          <w:r w:rsidRPr="000930F5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52"/>
          <w:r w:rsidRPr="000930F5">
            <w:rPr>
              <w:lang w:val="en-US"/>
            </w:rPr>
            <w:t>.</w:t>
          </w:r>
          <w:r w:rsidR="000053AF">
            <w:fldChar w:fldCharType="end"/>
          </w:r>
        </w:p>
      </w:sdtContent>
    </w:sdt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14T11:55:00Z" w:initials="H">
    <w:p w14:paraId="78291C7C" w14:textId="1D1A5B7F" w:rsidR="004602CC" w:rsidRDefault="004602CC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3" w:author="HOME" w:date="2023-05-14T11:50:00Z" w:initials="H">
    <w:p w14:paraId="1AAA2AE6" w14:textId="337645BA" w:rsidR="004602CC" w:rsidRDefault="004602CC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4" w:author="HOME" w:date="2023-05-14T11:52:00Z" w:initials="H">
    <w:p w14:paraId="4BC14270" w14:textId="06169C26" w:rsidR="004602CC" w:rsidRDefault="004602CC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5" w:author="HOME" w:date="2023-05-14T12:01:00Z" w:initials="H">
    <w:p w14:paraId="161924FE" w14:textId="70263656" w:rsidR="004602CC" w:rsidRDefault="004602CC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6" w:author="HOME" w:date="2023-05-14T12:07:00Z" w:initials="H">
    <w:p w14:paraId="68633A22" w14:textId="10F58F69" w:rsidR="004602CC" w:rsidRDefault="004602CC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7" w:author="HOME" w:date="2023-05-14T12:10:00Z" w:initials="H">
    <w:p w14:paraId="04777181" w14:textId="5B5DB2F5" w:rsidR="004602CC" w:rsidRDefault="004602CC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8" w:author="HOME" w:date="2023-05-14T12:12:00Z" w:initials="H">
    <w:p w14:paraId="25190B0A" w14:textId="72E00AF5" w:rsidR="004602CC" w:rsidRDefault="004602CC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9" w:author="HOME" w:date="2023-05-14T12:15:00Z" w:initials="H">
    <w:p w14:paraId="1CE79B8B" w14:textId="1C933637" w:rsidR="004602CC" w:rsidRDefault="004602CC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5" w:author="HOME" w:date="2023-05-17T14:50:00Z" w:initials="H">
    <w:p w14:paraId="1DE526A2" w14:textId="2F6F4E51" w:rsidR="004602CC" w:rsidRDefault="004602CC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1" w:author="HOME" w:date="2023-05-17T20:28:00Z" w:initials="H">
    <w:p w14:paraId="5DAE6923" w14:textId="30EB56E7" w:rsidR="0045027B" w:rsidRPr="00814C1C" w:rsidRDefault="0045027B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="00814C1C" w:rsidRPr="00814C1C">
        <w:t xml:space="preserve">, </w:t>
      </w:r>
      <w:proofErr w:type="gramStart"/>
      <w:r w:rsidR="00814C1C">
        <w:t>в ?</w:t>
      </w:r>
      <w:proofErr w:type="gramEnd"/>
      <w:r w:rsidR="00814C1C">
        <w:t xml:space="preserve"> привести </w:t>
      </w:r>
      <w:proofErr w:type="spellStart"/>
      <w:r w:rsidR="00814C1C">
        <w:t>эффективыне</w:t>
      </w:r>
      <w:proofErr w:type="spellEnd"/>
      <w:r w:rsidR="00814C1C">
        <w:t xml:space="preserve"> константы </w:t>
      </w:r>
      <w:proofErr w:type="spellStart"/>
      <w:r w:rsidR="00814C1C">
        <w:t>константы</w:t>
      </w:r>
      <w:proofErr w:type="spellEnd"/>
      <w:r w:rsidR="00111DF6">
        <w:t xml:space="preserve">, написать что система </w:t>
      </w:r>
      <w:r w:rsidR="007C02DE">
        <w:t>моделируется без воздуха</w:t>
      </w:r>
    </w:p>
  </w:comment>
  <w:comment w:id="24" w:author="HOME" w:date="2023-05-17T15:10:00Z" w:initials="H">
    <w:p w14:paraId="4FF0BF84" w14:textId="5C48B55F" w:rsidR="004602CC" w:rsidRPr="007F1D0A" w:rsidRDefault="004602CC">
      <w:pPr>
        <w:pStyle w:val="afd"/>
      </w:pPr>
      <w:r>
        <w:rPr>
          <w:rStyle w:val="afc"/>
        </w:rPr>
        <w:annotationRef/>
      </w:r>
      <w:r>
        <w:t xml:space="preserve">Дополнить обратными стрелками и комплексом столкновения, заменить </w:t>
      </w:r>
      <w:r>
        <w:rPr>
          <w:lang w:val="en-US"/>
        </w:rPr>
        <w:t>dot</w:t>
      </w:r>
      <w:r w:rsidRPr="007F1D0A">
        <w:t xml:space="preserve"> </w:t>
      </w:r>
      <w:r>
        <w:rPr>
          <w:lang w:val="en-US"/>
        </w:rPr>
        <w:t>to</w:t>
      </w:r>
      <w:r w:rsidRPr="007F1D0A">
        <w:t xml:space="preserve"> </w:t>
      </w:r>
      <w:r>
        <w:rPr>
          <w:lang w:val="en-US"/>
        </w:rPr>
        <w:t>bullet</w:t>
      </w:r>
      <w:r w:rsidRPr="007F1D0A">
        <w:t xml:space="preserve"> </w:t>
      </w:r>
      <w:r>
        <w:t xml:space="preserve">в </w:t>
      </w:r>
      <w:proofErr w:type="spellStart"/>
      <w:r>
        <w:rPr>
          <w:lang w:val="en-US"/>
        </w:rPr>
        <w:t>tex</w:t>
      </w:r>
      <w:proofErr w:type="spellEnd"/>
      <w:r w:rsidRPr="007F1D0A">
        <w:t xml:space="preserve"> </w:t>
      </w:r>
      <w:r>
        <w:t>формулах</w:t>
      </w:r>
    </w:p>
  </w:comment>
  <w:comment w:id="27" w:author="HOME" w:date="2023-05-17T15:33:00Z" w:initials="H">
    <w:p w14:paraId="168DDA7E" w14:textId="77777777" w:rsidR="004602CC" w:rsidRDefault="004602CC" w:rsidP="00EF5950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30" w:author="HOME" w:date="2023-05-17T15:41:00Z" w:initials="H">
    <w:p w14:paraId="0F00FA70" w14:textId="1C784DAE" w:rsidR="004602CC" w:rsidRDefault="004602CC">
      <w:pPr>
        <w:pStyle w:val="afd"/>
      </w:pPr>
      <w:r>
        <w:rPr>
          <w:rStyle w:val="afc"/>
        </w:rPr>
        <w:annotationRef/>
      </w:r>
      <w:r>
        <w:t xml:space="preserve">Оправдание </w:t>
      </w:r>
      <w:proofErr w:type="spellStart"/>
      <w:r>
        <w:t>неучета</w:t>
      </w:r>
      <w:proofErr w:type="spellEnd"/>
      <w:r>
        <w:t xml:space="preserve"> диффузии</w:t>
      </w:r>
    </w:p>
  </w:comment>
  <w:comment w:id="33" w:author="HOME" w:date="2023-05-16T20:08:00Z" w:initials="H">
    <w:p w14:paraId="5511F632" w14:textId="066FB7C1" w:rsidR="004602CC" w:rsidRPr="00E906B7" w:rsidRDefault="004602CC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36" w:author="HOME" w:date="2023-05-17T15:26:00Z" w:initials="H">
    <w:p w14:paraId="1996AD74" w14:textId="77777777" w:rsidR="004602CC" w:rsidRDefault="004602CC" w:rsidP="00EF5950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37" w:author="HOME" w:date="2023-05-17T09:06:00Z" w:initials="H">
    <w:p w14:paraId="3CE3394A" w14:textId="62A123AB" w:rsidR="004602CC" w:rsidRDefault="004602CC">
      <w:pPr>
        <w:pStyle w:val="afd"/>
      </w:pPr>
      <w:r>
        <w:rPr>
          <w:rStyle w:val="afc"/>
        </w:rPr>
        <w:annotationRef/>
      </w:r>
      <w:r>
        <w:t>переделать</w:t>
      </w:r>
    </w:p>
  </w:comment>
  <w:comment w:id="38" w:author="HOME" w:date="2023-05-17T17:46:00Z" w:initials="H">
    <w:p w14:paraId="6A16C595" w14:textId="03FEF725" w:rsidR="004602CC" w:rsidRDefault="004602CC">
      <w:pPr>
        <w:pStyle w:val="afd"/>
      </w:pPr>
      <w:r>
        <w:rPr>
          <w:rStyle w:val="afc"/>
        </w:rPr>
        <w:annotationRef/>
      </w:r>
      <w:proofErr w:type="gramStart"/>
      <w:r>
        <w:t>скорость это</w:t>
      </w:r>
      <w:proofErr w:type="gramEnd"/>
      <w:r>
        <w:t xml:space="preserve"> реакции</w:t>
      </w:r>
    </w:p>
  </w:comment>
  <w:comment w:id="39" w:author="HOME" w:date="2023-05-16T20:23:00Z" w:initials="H">
    <w:p w14:paraId="2FFF9583" w14:textId="77777777" w:rsidR="004602CC" w:rsidRDefault="004602CC" w:rsidP="00877B6A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40" w:author="HOME" w:date="2023-05-15T14:01:00Z" w:initials="H">
    <w:p w14:paraId="7B179F33" w14:textId="77777777" w:rsidR="004602CC" w:rsidRDefault="004602CC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43" w:author="HOME" w:date="2023-05-17T18:42:00Z" w:initials="H">
    <w:p w14:paraId="547FC9A6" w14:textId="226B6892" w:rsidR="004602CC" w:rsidRDefault="004602CC">
      <w:pPr>
        <w:pStyle w:val="afd"/>
      </w:pPr>
      <w:r>
        <w:rPr>
          <w:rStyle w:val="afc"/>
        </w:rPr>
        <w:annotationRef/>
      </w:r>
      <w:r>
        <w:t xml:space="preserve">Не очень удачно, но не </w:t>
      </w:r>
      <w:proofErr w:type="gramStart"/>
      <w:r>
        <w:t>знаю</w:t>
      </w:r>
      <w:proofErr w:type="gramEnd"/>
      <w:r>
        <w:t xml:space="preserve"> как улучшить</w:t>
      </w:r>
    </w:p>
  </w:comment>
  <w:comment w:id="46" w:author="HOME" w:date="2023-05-12T11:20:00Z" w:initials="H">
    <w:p w14:paraId="10449CAA" w14:textId="77777777" w:rsidR="004602CC" w:rsidRDefault="004602CC" w:rsidP="00877B6A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47" w:author="HOME" w:date="2023-05-14T12:28:00Z" w:initials="H">
    <w:p w14:paraId="333AE5BF" w14:textId="77777777" w:rsidR="004602CC" w:rsidRPr="00B04A91" w:rsidRDefault="004602CC" w:rsidP="00877B6A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50" w:author="HOME" w:date="2023-05-17T18:48:00Z" w:initials="H">
    <w:p w14:paraId="4AA84A1A" w14:textId="75DCBF62" w:rsidR="004602CC" w:rsidRDefault="004602CC">
      <w:pPr>
        <w:pStyle w:val="afd"/>
      </w:pPr>
      <w:r>
        <w:rPr>
          <w:rStyle w:val="afc"/>
        </w:rPr>
        <w:annotationRef/>
      </w:r>
      <w:r>
        <w:t>наоборот</w:t>
      </w:r>
    </w:p>
  </w:comment>
  <w:comment w:id="51" w:author="HOME" w:date="2023-05-17T21:48:00Z" w:initials="H">
    <w:p w14:paraId="372B7BC3" w14:textId="25996A51" w:rsidR="00E548AF" w:rsidRDefault="00E548AF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60" w:author="HOME" w:date="2023-05-17T19:53:00Z" w:initials="H">
    <w:p w14:paraId="33D266C2" w14:textId="1F60309C" w:rsidR="00953FE3" w:rsidRDefault="00953FE3">
      <w:pPr>
        <w:pStyle w:val="afd"/>
      </w:pPr>
      <w:r>
        <w:rPr>
          <w:rStyle w:val="afc"/>
        </w:rPr>
        <w:annotationRef/>
      </w:r>
      <w:r>
        <w:t>убрать константы накопления</w:t>
      </w:r>
    </w:p>
  </w:comment>
  <w:comment w:id="63" w:author="HOME" w:date="2023-05-17T19:29:00Z" w:initials="H">
    <w:p w14:paraId="4BEE8FF1" w14:textId="7CA6604B" w:rsidR="000930F5" w:rsidRDefault="000930F5">
      <w:pPr>
        <w:pStyle w:val="afd"/>
      </w:pPr>
      <w:r>
        <w:rPr>
          <w:rStyle w:val="afc"/>
        </w:rPr>
        <w:annotationRef/>
      </w:r>
      <w:r>
        <w:t>добавить константы из фотовосстановления</w:t>
      </w:r>
    </w:p>
  </w:comment>
  <w:comment w:id="68" w:author="HOME" w:date="2023-05-12T16:23:00Z" w:initials="H">
    <w:p w14:paraId="520E48B8" w14:textId="6EE020A3" w:rsidR="004602CC" w:rsidRDefault="004602CC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69" w:author="HOME" w:date="2023-05-14T12:29:00Z" w:initials="H">
    <w:p w14:paraId="7B28C7A4" w14:textId="77777777" w:rsidR="004602CC" w:rsidRDefault="004602CC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4602CC" w:rsidRDefault="004602CC">
      <w:pPr>
        <w:pStyle w:val="afd"/>
      </w:pPr>
    </w:p>
  </w:comment>
  <w:comment w:id="70" w:author="HOME" w:date="2023-05-16T19:13:00Z" w:initials="H">
    <w:p w14:paraId="01971D87" w14:textId="54979BE0" w:rsidR="004602CC" w:rsidRDefault="004602CC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71" w:author="HOME" w:date="2023-05-15T13:50:00Z" w:initials="H">
    <w:p w14:paraId="2FC38999" w14:textId="1BC5765D" w:rsidR="004602CC" w:rsidRDefault="004602CC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80" w:author="HOME" w:date="2023-05-16T19:36:00Z" w:initials="H">
    <w:p w14:paraId="205A4103" w14:textId="2BF9970F" w:rsidR="004602CC" w:rsidRDefault="004602CC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84" w:author="HOME" w:date="2023-05-10T13:28:00Z" w:initials="H">
    <w:p w14:paraId="65CA7866" w14:textId="7D941900" w:rsidR="004602CC" w:rsidRDefault="004602CC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85" w:author="HOME" w:date="2023-05-10T13:21:00Z" w:initials="H">
    <w:p w14:paraId="27234FD7" w14:textId="77777777" w:rsidR="004602CC" w:rsidRDefault="004602CC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86" w:author="HOME" w:date="2023-05-14T21:30:00Z" w:initials="H">
    <w:p w14:paraId="4DB10CD7" w14:textId="1D2AC75F" w:rsidR="004602CC" w:rsidRDefault="004602CC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90" w:author="HOME" w:date="2023-05-11T10:42:00Z" w:initials="H">
    <w:p w14:paraId="4D62CFCD" w14:textId="470B8DA7" w:rsidR="004602CC" w:rsidRDefault="004602CC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92" w:author="HOME" w:date="2023-05-14T21:35:00Z" w:initials="H">
    <w:p w14:paraId="2964ED90" w14:textId="6E4481CA" w:rsidR="004602CC" w:rsidRPr="00321798" w:rsidRDefault="004602CC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93" w:author="HOME" w:date="2023-05-10T20:08:00Z" w:initials="H">
    <w:p w14:paraId="2AC5B54B" w14:textId="449E9AC7" w:rsidR="004602CC" w:rsidRDefault="004602CC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95" w:author="HOME" w:date="2023-05-14T21:40:00Z" w:initials="H">
    <w:p w14:paraId="041906DE" w14:textId="50441DEF" w:rsidR="004602CC" w:rsidRPr="00C83C57" w:rsidRDefault="004602CC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97" w:author="HOME" w:date="2023-05-11T11:32:00Z" w:initials="H">
    <w:p w14:paraId="7162795D" w14:textId="74A0BC28" w:rsidR="004602CC" w:rsidRDefault="004602CC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DE526A2" w15:done="0"/>
  <w15:commentEx w15:paraId="5DAE6923" w15:done="0"/>
  <w15:commentEx w15:paraId="4FF0BF84" w15:done="0"/>
  <w15:commentEx w15:paraId="168DDA7E" w15:done="0"/>
  <w15:commentEx w15:paraId="0F00FA70" w15:done="0"/>
  <w15:commentEx w15:paraId="5511F632" w15:done="0"/>
  <w15:commentEx w15:paraId="1996AD74" w15:done="0"/>
  <w15:commentEx w15:paraId="3CE3394A" w15:done="0"/>
  <w15:commentEx w15:paraId="6A16C595" w15:done="0"/>
  <w15:commentEx w15:paraId="2FFF9583" w15:done="0"/>
  <w15:commentEx w15:paraId="7B179F33" w15:done="0"/>
  <w15:commentEx w15:paraId="547FC9A6" w15:done="0"/>
  <w15:commentEx w15:paraId="10449CAA" w15:done="0"/>
  <w15:commentEx w15:paraId="333AE5BF" w15:paraIdParent="10449CAA" w15:done="0"/>
  <w15:commentEx w15:paraId="4AA84A1A" w15:done="0"/>
  <w15:commentEx w15:paraId="372B7BC3" w15:done="0"/>
  <w15:commentEx w15:paraId="33D266C2" w15:done="0"/>
  <w15:commentEx w15:paraId="4BEE8FF1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B76A" w16cex:dateUtc="2023-05-17T17:28:00Z"/>
  <w16cex:commentExtensible w16cex:durableId="280F6CD6" w16cex:dateUtc="2023-05-17T12:10:00Z"/>
  <w16cex:commentExtensible w16cex:durableId="280F725F" w16cex:dateUtc="2023-05-17T12:33:00Z"/>
  <w16cex:commentExtensible w16cex:durableId="280F743D" w16cex:dateUtc="2023-05-17T12:41:00Z"/>
  <w16cex:commentExtensible w16cex:durableId="280E6152" w16cex:dateUtc="2023-05-16T17:08:00Z"/>
  <w16cex:commentExtensible w16cex:durableId="280F709B" w16cex:dateUtc="2023-05-17T12:26:00Z"/>
  <w16cex:commentExtensible w16cex:durableId="280F178D" w16cex:dateUtc="2023-05-17T06:06:00Z"/>
  <w16cex:commentExtensible w16cex:durableId="280F915D" w16cex:dateUtc="2023-05-17T14:46:00Z"/>
  <w16cex:commentExtensible w16cex:durableId="280E64B9" w16cex:dateUtc="2023-05-16T17:23:00Z"/>
  <w16cex:commentExtensible w16cex:durableId="280CB9C5" w16cex:dateUtc="2023-05-15T11:01:00Z"/>
  <w16cex:commentExtensible w16cex:durableId="280F9E85" w16cex:dateUtc="2023-05-17T15:42:00Z"/>
  <w16cex:commentExtensible w16cex:durableId="28089F8C" w16cex:dateUtc="2023-05-12T08:20:00Z"/>
  <w16cex:commentExtensible w16cex:durableId="280B526F" w16cex:dateUtc="2023-05-14T09:28:00Z"/>
  <w16cex:commentExtensible w16cex:durableId="280F9FF5" w16cex:dateUtc="2023-05-17T15:48:00Z"/>
  <w16cex:commentExtensible w16cex:durableId="280FCA17" w16cex:dateUtc="2023-05-17T18:48:00Z"/>
  <w16cex:commentExtensible w16cex:durableId="280FAF36" w16cex:dateUtc="2023-05-17T16:53:00Z"/>
  <w16cex:commentExtensible w16cex:durableId="280FA98F" w16cex:dateUtc="2023-05-17T16:29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DE526A2" w16cid:durableId="280F6827"/>
  <w16cid:commentId w16cid:paraId="5DAE6923" w16cid:durableId="280FB76A"/>
  <w16cid:commentId w16cid:paraId="4FF0BF84" w16cid:durableId="280F6CD6"/>
  <w16cid:commentId w16cid:paraId="168DDA7E" w16cid:durableId="280F725F"/>
  <w16cid:commentId w16cid:paraId="0F00FA70" w16cid:durableId="280F743D"/>
  <w16cid:commentId w16cid:paraId="5511F632" w16cid:durableId="280E6152"/>
  <w16cid:commentId w16cid:paraId="1996AD74" w16cid:durableId="280F709B"/>
  <w16cid:commentId w16cid:paraId="3CE3394A" w16cid:durableId="280F178D"/>
  <w16cid:commentId w16cid:paraId="6A16C595" w16cid:durableId="280F915D"/>
  <w16cid:commentId w16cid:paraId="2FFF9583" w16cid:durableId="280E64B9"/>
  <w16cid:commentId w16cid:paraId="7B179F33" w16cid:durableId="280CB9C5"/>
  <w16cid:commentId w16cid:paraId="547FC9A6" w16cid:durableId="280F9E85"/>
  <w16cid:commentId w16cid:paraId="10449CAA" w16cid:durableId="28089F8C"/>
  <w16cid:commentId w16cid:paraId="333AE5BF" w16cid:durableId="280B526F"/>
  <w16cid:commentId w16cid:paraId="4AA84A1A" w16cid:durableId="280F9FF5"/>
  <w16cid:commentId w16cid:paraId="372B7BC3" w16cid:durableId="280FCA17"/>
  <w16cid:commentId w16cid:paraId="33D266C2" w16cid:durableId="280FAF36"/>
  <w16cid:commentId w16cid:paraId="4BEE8FF1" w16cid:durableId="280FA98F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81494"/>
    <w:rsid w:val="000844EB"/>
    <w:rsid w:val="0008703F"/>
    <w:rsid w:val="000930F5"/>
    <w:rsid w:val="000A3471"/>
    <w:rsid w:val="000C5EC1"/>
    <w:rsid w:val="000E740E"/>
    <w:rsid w:val="000F0FC7"/>
    <w:rsid w:val="000F5D36"/>
    <w:rsid w:val="00105252"/>
    <w:rsid w:val="00106DFE"/>
    <w:rsid w:val="00107C7E"/>
    <w:rsid w:val="00111886"/>
    <w:rsid w:val="00111DF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64D1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F0945"/>
    <w:rsid w:val="002F3C9D"/>
    <w:rsid w:val="002F4CF7"/>
    <w:rsid w:val="002F7900"/>
    <w:rsid w:val="0030123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06C9"/>
    <w:rsid w:val="003E4494"/>
    <w:rsid w:val="003F44E2"/>
    <w:rsid w:val="003F5ADC"/>
    <w:rsid w:val="003F76A4"/>
    <w:rsid w:val="0040201F"/>
    <w:rsid w:val="004106B0"/>
    <w:rsid w:val="0041419D"/>
    <w:rsid w:val="004350B6"/>
    <w:rsid w:val="00441670"/>
    <w:rsid w:val="0045027B"/>
    <w:rsid w:val="00450EDD"/>
    <w:rsid w:val="004516FC"/>
    <w:rsid w:val="004601CE"/>
    <w:rsid w:val="004602CC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10E70"/>
    <w:rsid w:val="00512E26"/>
    <w:rsid w:val="00517BBB"/>
    <w:rsid w:val="005206D7"/>
    <w:rsid w:val="0052271D"/>
    <w:rsid w:val="00527F6C"/>
    <w:rsid w:val="005365EA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258BC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00A8"/>
    <w:rsid w:val="007578C9"/>
    <w:rsid w:val="007579F6"/>
    <w:rsid w:val="007815EF"/>
    <w:rsid w:val="00782C96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C02DE"/>
    <w:rsid w:val="007D6034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194"/>
    <w:rsid w:val="008B451D"/>
    <w:rsid w:val="008C3FB4"/>
    <w:rsid w:val="008D7EE4"/>
    <w:rsid w:val="008E00D4"/>
    <w:rsid w:val="009022A5"/>
    <w:rsid w:val="009223BD"/>
    <w:rsid w:val="00936AF3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A0C45"/>
    <w:rsid w:val="009A443D"/>
    <w:rsid w:val="009B2E27"/>
    <w:rsid w:val="009B41FA"/>
    <w:rsid w:val="009C105D"/>
    <w:rsid w:val="009C1A4B"/>
    <w:rsid w:val="009D078A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A6B8F"/>
    <w:rsid w:val="00AB71D0"/>
    <w:rsid w:val="00AB77F0"/>
    <w:rsid w:val="00AC1CAC"/>
    <w:rsid w:val="00AC73FA"/>
    <w:rsid w:val="00AE092A"/>
    <w:rsid w:val="00AE51F7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18A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1372"/>
    <w:rsid w:val="00C63688"/>
    <w:rsid w:val="00C74938"/>
    <w:rsid w:val="00C77D1B"/>
    <w:rsid w:val="00C77E20"/>
    <w:rsid w:val="00C83C57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87B12"/>
    <w:rsid w:val="00D903EB"/>
    <w:rsid w:val="00DB000E"/>
    <w:rsid w:val="00DB150E"/>
    <w:rsid w:val="00DD0A12"/>
    <w:rsid w:val="00DD1997"/>
    <w:rsid w:val="00DD4F77"/>
    <w:rsid w:val="00DF30AF"/>
    <w:rsid w:val="00DF4100"/>
    <w:rsid w:val="00DF737A"/>
    <w:rsid w:val="00E02AF2"/>
    <w:rsid w:val="00E06C9B"/>
    <w:rsid w:val="00E06D06"/>
    <w:rsid w:val="00E07A4C"/>
    <w:rsid w:val="00E26B7F"/>
    <w:rsid w:val="00E303DB"/>
    <w:rsid w:val="00E452D9"/>
    <w:rsid w:val="00E454A5"/>
    <w:rsid w:val="00E45A6B"/>
    <w:rsid w:val="00E529C3"/>
    <w:rsid w:val="00E548AF"/>
    <w:rsid w:val="00E60B0F"/>
    <w:rsid w:val="00E618E4"/>
    <w:rsid w:val="00E6661F"/>
    <w:rsid w:val="00E6698E"/>
    <w:rsid w:val="00E77C5A"/>
    <w:rsid w:val="00E865FC"/>
    <w:rsid w:val="00E906B7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E6AF8"/>
    <w:rsid w:val="00EF4421"/>
    <w:rsid w:val="00EF572B"/>
    <w:rsid w:val="00EF5950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2122"/>
    <w:rsid w:val="00F55594"/>
    <w:rsid w:val="00F56C72"/>
    <w:rsid w:val="00F71484"/>
    <w:rsid w:val="00F820D4"/>
    <w:rsid w:val="00F868A6"/>
    <w:rsid w:val="00F87803"/>
    <w:rsid w:val="00F906D8"/>
    <w:rsid w:val="00F9226D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BC3CC1"/>
    <w:pPr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BC3CC1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3"/>
    <w:next w:val="a3"/>
    <w:link w:val="48"/>
    <w:qFormat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eastAsia="Times New Roman" w:cstheme="minorHAns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microsoft.com/office/2011/relationships/commentsExtended" Target="commentsExtended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#_CTVL001cfe63ef72bdb41a5b4db0c1d156f14df" TargetMode="External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microsoft.com/office/2011/relationships/people" Target="people.xml"/><Relationship Id="rId10" Type="http://schemas.microsoft.com/office/2018/08/relationships/commentsExtensible" Target="commentsExtensible.xm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31307B"/>
    <w:rsid w:val="00420BB5"/>
    <w:rsid w:val="00535FCC"/>
    <w:rsid w:val="005817F6"/>
    <w:rsid w:val="00693B0B"/>
    <w:rsid w:val="006C6138"/>
    <w:rsid w:val="00830C43"/>
    <w:rsid w:val="00C81D6C"/>
    <w:rsid w:val="00F0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6138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2574</TotalTime>
  <Pages>1</Pages>
  <Words>74089</Words>
  <Characters>422308</Characters>
  <Application>Microsoft Office Word</Application>
  <DocSecurity>0</DocSecurity>
  <Lines>3519</Lines>
  <Paragraphs>990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178</cp:revision>
  <cp:lastPrinted>2023-05-17T07:35:00Z</cp:lastPrinted>
  <dcterms:created xsi:type="dcterms:W3CDTF">2023-05-11T21:24:00Z</dcterms:created>
  <dcterms:modified xsi:type="dcterms:W3CDTF">2023-05-17T19:32:00Z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8">
    <vt:lpwstr>D:\Programs\Citavi\User files\Projects\Course\Course.ctv6</vt:lpwstr>
  </property>
  <property fmtid="{D5CDD505-2E9C-101B-9397-08002B2CF9AE}" pid="12" name="CitaviDocumentProperty_1">
    <vt:lpwstr>6.15.2.0</vt:lpwstr>
  </property>
  <property fmtid="{D5CDD505-2E9C-101B-9397-08002B2CF9AE}" pid="13" name="CitaviDocumentProperty_6">
    <vt:lpwstr>False</vt:lpwstr>
  </property>
</Properties>
</file>